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6AA04029" w14:textId="77777777" w:rsidR="00494623" w:rsidRPr="00071D31" w:rsidRDefault="00494623">
      <w:pPr>
        <w:pStyle w:val="Footer"/>
        <w:rPr>
          <w:lang w:eastAsia="zh-CN"/>
        </w:rPr>
      </w:pPr>
      <w:bookmarkStart w:id="0" w:name="_Toc518099871"/>
    </w:p>
    <w:tbl>
      <w:tblPr>
        <w:tblW w:w="0pt" w:type="dxa"/>
        <w:tblLayout w:type="fixed"/>
        <w:tblCellMar>
          <w:start w:w="3.55pt" w:type="dxa"/>
          <w:end w:w="3.55pt" w:type="dxa"/>
        </w:tblCellMar>
        <w:tblLook w:firstRow="0" w:lastRow="0" w:firstColumn="0" w:lastColumn="0" w:noHBand="0" w:noVBand="0"/>
      </w:tblPr>
      <w:tblGrid>
        <w:gridCol w:w="2771"/>
        <w:gridCol w:w="5580"/>
      </w:tblGrid>
      <w:tr w:rsidR="00494623" w:rsidRPr="00071D31" w14:paraId="20125FEB" w14:textId="77777777" w:rsidTr="00F51777">
        <w:tc>
          <w:tcPr>
            <w:tcW w:w="138.55pt" w:type="dxa"/>
          </w:tcPr>
          <w:p w14:paraId="20CA4D46" w14:textId="77777777" w:rsidR="001B593B" w:rsidRPr="00206B09" w:rsidRDefault="001B593B" w:rsidP="001B593B">
            <w:pPr>
              <w:pStyle w:val="CoverPageTop"/>
              <w:jc w:val="start"/>
            </w:pPr>
            <w:r w:rsidRPr="00206B09">
              <w:t>SAP Data Services 4.</w:t>
            </w:r>
            <w:r w:rsidR="00FB6A2E" w:rsidRPr="00206B09">
              <w:t>2</w:t>
            </w:r>
          </w:p>
          <w:p w14:paraId="0C032AE2" w14:textId="4C333A7B" w:rsidR="001B593B" w:rsidRPr="00206B09" w:rsidRDefault="00841E65" w:rsidP="001B593B">
            <w:pPr>
              <w:pStyle w:val="CoverPageTop"/>
              <w:jc w:val="start"/>
              <w:rPr>
                <w:lang w:eastAsia="zh-CN"/>
              </w:rPr>
            </w:pPr>
            <w:r>
              <w:t>October</w:t>
            </w:r>
            <w:r w:rsidR="00B91659">
              <w:t xml:space="preserve"> 2017</w:t>
            </w:r>
          </w:p>
          <w:p w14:paraId="7090D945" w14:textId="77777777" w:rsidR="00494623" w:rsidRPr="00071D31" w:rsidRDefault="001B593B" w:rsidP="001B593B">
            <w:pPr>
              <w:pStyle w:val="CoverPageTop"/>
              <w:jc w:val="start"/>
            </w:pPr>
            <w:r w:rsidRPr="00206B09">
              <w:fldChar w:fldCharType="begin"/>
            </w:r>
            <w:r w:rsidRPr="00206B09">
              <w:instrText xml:space="preserve">ASK DokSprache "Sprache in dem Dokument verfaßt ist" </w:instrText>
            </w:r>
            <w:r w:rsidRPr="00206B09">
              <w:fldChar w:fldCharType="separate"/>
            </w:r>
            <w:bookmarkStart w:id="1" w:name="DokSprache"/>
            <w:r w:rsidRPr="00206B09">
              <w:t>English</w:t>
            </w:r>
            <w:bookmarkEnd w:id="1"/>
            <w:r w:rsidRPr="00206B09">
              <w:fldChar w:fldCharType="end"/>
            </w:r>
            <w:r w:rsidRPr="00206B09">
              <w:t>English</w:t>
            </w:r>
          </w:p>
        </w:tc>
        <w:tc>
          <w:tcPr>
            <w:tcW w:w="279pt" w:type="dxa"/>
            <w:tcBorders>
              <w:start w:val="single" w:sz="4" w:space="0" w:color="auto"/>
              <w:end w:val="single" w:sz="4" w:space="0" w:color="auto"/>
            </w:tcBorders>
          </w:tcPr>
          <w:p w14:paraId="7FEC1C9B" w14:textId="77777777" w:rsidR="00494623" w:rsidRPr="00071D31" w:rsidRDefault="00494623">
            <w:pPr>
              <w:jc w:val="both"/>
            </w:pPr>
          </w:p>
        </w:tc>
      </w:tr>
      <w:tr w:rsidR="00494623" w:rsidRPr="00071D31" w14:paraId="6B1D2E33" w14:textId="77777777" w:rsidTr="00206B09">
        <w:trPr>
          <w:trHeight w:val="8002"/>
        </w:trPr>
        <w:tc>
          <w:tcPr>
            <w:tcW w:w="138.55pt" w:type="dxa"/>
          </w:tcPr>
          <w:p w14:paraId="7BF68CB7" w14:textId="77777777" w:rsidR="00494623" w:rsidRPr="00071D31" w:rsidRDefault="00494623">
            <w:pPr>
              <w:ind w:end="5.65pt"/>
              <w:jc w:val="both"/>
            </w:pPr>
          </w:p>
          <w:p w14:paraId="3C813A39" w14:textId="77777777" w:rsidR="00494623" w:rsidRPr="00071D31" w:rsidRDefault="00494623">
            <w:pPr>
              <w:ind w:end="5.65pt"/>
              <w:jc w:val="both"/>
            </w:pPr>
          </w:p>
          <w:p w14:paraId="44A36C5B" w14:textId="77777777" w:rsidR="00494623" w:rsidRPr="00071D31" w:rsidRDefault="00494623">
            <w:pPr>
              <w:ind w:end="5.65pt"/>
              <w:jc w:val="both"/>
            </w:pPr>
          </w:p>
          <w:p w14:paraId="4C80BC1E" w14:textId="77777777" w:rsidR="00494623" w:rsidRPr="00071D31" w:rsidRDefault="00494623">
            <w:pPr>
              <w:ind w:end="5.65pt"/>
              <w:jc w:val="both"/>
            </w:pPr>
          </w:p>
          <w:p w14:paraId="01BDBBAB" w14:textId="77777777" w:rsidR="00494623" w:rsidRPr="00071D31" w:rsidRDefault="00494623">
            <w:pPr>
              <w:ind w:end="5.65pt"/>
              <w:jc w:val="both"/>
            </w:pPr>
          </w:p>
          <w:p w14:paraId="66D550C2" w14:textId="77777777" w:rsidR="00494623" w:rsidRPr="00071D31" w:rsidRDefault="00494623">
            <w:pPr>
              <w:ind w:end="5.65pt"/>
              <w:jc w:val="both"/>
            </w:pPr>
          </w:p>
          <w:p w14:paraId="208800D1" w14:textId="77777777" w:rsidR="00494623" w:rsidRPr="00071D31" w:rsidRDefault="00494623">
            <w:pPr>
              <w:ind w:end="5.65pt"/>
              <w:jc w:val="both"/>
            </w:pPr>
          </w:p>
          <w:p w14:paraId="1C941058" w14:textId="77777777" w:rsidR="00494623" w:rsidRPr="00071D31" w:rsidRDefault="00494623">
            <w:pPr>
              <w:ind w:end="5.65pt"/>
              <w:jc w:val="both"/>
            </w:pPr>
          </w:p>
          <w:p w14:paraId="7743BF35" w14:textId="77777777" w:rsidR="00494623" w:rsidRPr="00071D31" w:rsidRDefault="00494623">
            <w:pPr>
              <w:ind w:end="5.65pt"/>
              <w:jc w:val="both"/>
            </w:pPr>
          </w:p>
          <w:p w14:paraId="7D0B39C7" w14:textId="77777777" w:rsidR="00494623" w:rsidRPr="00071D31" w:rsidRDefault="00494623">
            <w:pPr>
              <w:ind w:end="5.65pt"/>
              <w:jc w:val="both"/>
            </w:pPr>
          </w:p>
          <w:p w14:paraId="32B48C4B" w14:textId="77777777" w:rsidR="00494623" w:rsidRPr="00071D31" w:rsidRDefault="00494623">
            <w:pPr>
              <w:ind w:end="5.65pt"/>
              <w:jc w:val="both"/>
            </w:pPr>
          </w:p>
          <w:p w14:paraId="5376DC9B" w14:textId="77777777" w:rsidR="00494623" w:rsidRPr="00071D31" w:rsidRDefault="00494623">
            <w:pPr>
              <w:ind w:end="5.65pt"/>
              <w:jc w:val="both"/>
            </w:pPr>
          </w:p>
          <w:p w14:paraId="11FA0B77" w14:textId="77777777" w:rsidR="00494623" w:rsidRPr="00071D31" w:rsidRDefault="00494623">
            <w:pPr>
              <w:ind w:end="5.65pt"/>
              <w:jc w:val="both"/>
            </w:pPr>
          </w:p>
        </w:tc>
        <w:tc>
          <w:tcPr>
            <w:tcW w:w="279pt" w:type="dxa"/>
            <w:tcBorders>
              <w:start w:val="single" w:sz="4" w:space="0" w:color="auto"/>
              <w:end w:val="single" w:sz="4" w:space="0" w:color="auto"/>
            </w:tcBorders>
          </w:tcPr>
          <w:p w14:paraId="40968FF3" w14:textId="1A386C78" w:rsidR="00D437FA" w:rsidRPr="00071D31" w:rsidRDefault="00324A3C" w:rsidP="00AF469C">
            <w:pPr>
              <w:pStyle w:val="CoverPageTitle"/>
            </w:pPr>
            <w:r w:rsidRPr="001316D7">
              <w:t xml:space="preserve">Configuration </w:t>
            </w:r>
            <w:r w:rsidR="00D437FA" w:rsidRPr="001316D7">
              <w:t xml:space="preserve">Guide Getting started with </w:t>
            </w:r>
            <w:r w:rsidR="00FB6A2E" w:rsidRPr="001316D7">
              <w:t xml:space="preserve">Implementing the SAP Rapid Data Migration </w:t>
            </w:r>
            <w:r w:rsidR="0024300A">
              <w:t>for</w:t>
            </w:r>
            <w:r w:rsidR="00FB6A2E" w:rsidRPr="001316D7">
              <w:t xml:space="preserve"> SAP </w:t>
            </w:r>
            <w:r w:rsidR="00AF469C">
              <w:t>S</w:t>
            </w:r>
            <w:r w:rsidR="00AF469C">
              <w:rPr>
                <w:lang w:eastAsia="zh-CN"/>
              </w:rPr>
              <w:t>/</w:t>
            </w:r>
            <w:r w:rsidR="00AF469C">
              <w:t>4</w:t>
            </w:r>
            <w:r w:rsidR="002E3032">
              <w:t>HANA</w:t>
            </w:r>
            <w:r w:rsidR="002E3032">
              <w:rPr>
                <w:rFonts w:hint="eastAsia"/>
                <w:lang w:eastAsia="zh-CN"/>
              </w:rPr>
              <w:t>，</w:t>
            </w:r>
            <w:r w:rsidR="0024300A" w:rsidRPr="0024300A">
              <w:t>on premise edition</w:t>
            </w:r>
            <w:r w:rsidR="006B7C42">
              <w:t xml:space="preserve"> V3</w:t>
            </w:r>
            <w:r w:rsidR="00206B09" w:rsidRPr="001316D7">
              <w:t>.42 (XX)</w:t>
            </w:r>
          </w:p>
        </w:tc>
      </w:tr>
      <w:tr w:rsidR="00494623" w:rsidRPr="00071D31" w14:paraId="4F110EE5" w14:textId="77777777" w:rsidTr="00F51777">
        <w:tc>
          <w:tcPr>
            <w:tcW w:w="138.55pt" w:type="dxa"/>
          </w:tcPr>
          <w:p w14:paraId="59823AF5" w14:textId="77777777" w:rsidR="00494623" w:rsidRPr="00071D31" w:rsidRDefault="00494623">
            <w:pPr>
              <w:widowControl w:val="0"/>
              <w:jc w:val="both"/>
            </w:pPr>
          </w:p>
          <w:p w14:paraId="741CC083" w14:textId="77777777" w:rsidR="00494623" w:rsidRPr="00071D31" w:rsidRDefault="00494623">
            <w:pPr>
              <w:widowControl w:val="0"/>
              <w:jc w:val="both"/>
            </w:pPr>
          </w:p>
          <w:p w14:paraId="0E1256EE" w14:textId="77777777" w:rsidR="00494623" w:rsidRPr="00071D31" w:rsidRDefault="00494623">
            <w:pPr>
              <w:widowControl w:val="0"/>
              <w:jc w:val="both"/>
            </w:pPr>
          </w:p>
          <w:p w14:paraId="709DAD51" w14:textId="77777777" w:rsidR="00494623" w:rsidRPr="00071D31" w:rsidRDefault="00494623">
            <w:pPr>
              <w:widowControl w:val="0"/>
              <w:jc w:val="both"/>
              <w:rPr>
                <w:lang w:eastAsia="zh-CN"/>
              </w:rPr>
            </w:pPr>
          </w:p>
          <w:p w14:paraId="6C0EF9DA" w14:textId="77777777" w:rsidR="00494623" w:rsidRPr="00071D31" w:rsidRDefault="00494623">
            <w:pPr>
              <w:widowControl w:val="0"/>
              <w:jc w:val="both"/>
            </w:pPr>
          </w:p>
          <w:p w14:paraId="15942319" w14:textId="77777777" w:rsidR="00494623" w:rsidRPr="00071D31" w:rsidRDefault="006579B4" w:rsidP="002926F3">
            <w:pPr>
              <w:pStyle w:val="Footer"/>
            </w:pPr>
            <w:r>
              <w:t>SAP SE</w:t>
            </w:r>
            <w:r w:rsidR="00494623" w:rsidRPr="00071D31">
              <w:br/>
            </w:r>
            <w:proofErr w:type="spellStart"/>
            <w:r w:rsidR="00621FC6" w:rsidRPr="00071D31">
              <w:t>Dietmar-Hopp-Allee</w:t>
            </w:r>
            <w:proofErr w:type="spellEnd"/>
            <w:r w:rsidR="00621FC6" w:rsidRPr="00071D31">
              <w:t xml:space="preserve"> 16</w:t>
            </w:r>
            <w:r w:rsidR="00494623" w:rsidRPr="00071D31">
              <w:br/>
              <w:t xml:space="preserve">69190 </w:t>
            </w:r>
            <w:proofErr w:type="spellStart"/>
            <w:r w:rsidR="00494623" w:rsidRPr="00071D31">
              <w:t>Walldorf</w:t>
            </w:r>
            <w:proofErr w:type="spellEnd"/>
            <w:r w:rsidR="00494623" w:rsidRPr="00071D31">
              <w:br/>
              <w:t>Germany</w:t>
            </w:r>
          </w:p>
        </w:tc>
        <w:tc>
          <w:tcPr>
            <w:tcW w:w="279pt" w:type="dxa"/>
            <w:tcBorders>
              <w:start w:val="single" w:sz="4" w:space="0" w:color="auto"/>
              <w:end w:val="single" w:sz="4" w:space="0" w:color="auto"/>
            </w:tcBorders>
          </w:tcPr>
          <w:p w14:paraId="6F133625" w14:textId="1E3B7CE5" w:rsidR="002E3032" w:rsidRDefault="002E3032" w:rsidP="009C54B8">
            <w:pPr>
              <w:pStyle w:val="CoverPageSub-Title"/>
              <w:framePr w:wrap="around"/>
            </w:pPr>
          </w:p>
          <w:p w14:paraId="5888EB7D" w14:textId="77777777" w:rsidR="002E3032" w:rsidRPr="002E3032" w:rsidRDefault="002E3032" w:rsidP="002E3032"/>
          <w:p w14:paraId="150E9D05" w14:textId="77777777" w:rsidR="002E3032" w:rsidRPr="002E3032" w:rsidRDefault="002E3032" w:rsidP="002E3032"/>
          <w:p w14:paraId="622489CA" w14:textId="77777777" w:rsidR="002E3032" w:rsidRPr="002E3032" w:rsidRDefault="002E3032" w:rsidP="002E3032"/>
          <w:p w14:paraId="2128199F" w14:textId="77777777" w:rsidR="002E3032" w:rsidRPr="002E3032" w:rsidRDefault="002E3032" w:rsidP="002E3032"/>
          <w:p w14:paraId="2DCE5C67" w14:textId="77777777" w:rsidR="002E3032" w:rsidRPr="002E3032" w:rsidRDefault="002E3032" w:rsidP="002E3032"/>
          <w:p w14:paraId="1923194F" w14:textId="77777777" w:rsidR="002E3032" w:rsidRPr="002E3032" w:rsidRDefault="002E3032" w:rsidP="002E3032"/>
          <w:p w14:paraId="68F55F8C" w14:textId="77777777" w:rsidR="002E3032" w:rsidRPr="002E3032" w:rsidRDefault="002E3032" w:rsidP="002E3032"/>
          <w:p w14:paraId="6B3330BC" w14:textId="285F60B1" w:rsidR="00494623" w:rsidRPr="002E3032" w:rsidRDefault="002E3032" w:rsidP="002E3032">
            <w:pPr>
              <w:tabs>
                <w:tab w:val="start" w:pos="185.25pt"/>
              </w:tabs>
            </w:pPr>
            <w:r>
              <w:tab/>
            </w:r>
          </w:p>
        </w:tc>
      </w:tr>
    </w:tbl>
    <w:p w14:paraId="5C753EEE" w14:textId="5041F026" w:rsidR="002E3032" w:rsidRDefault="002E3032" w:rsidP="00206B09">
      <w:pPr>
        <w:pStyle w:val="Heading3"/>
        <w:numPr>
          <w:ilvl w:val="0"/>
          <w:numId w:val="0"/>
        </w:numPr>
      </w:pPr>
    </w:p>
    <w:p w14:paraId="3F67D687" w14:textId="77777777" w:rsidR="00675DB1" w:rsidRPr="00675DB1" w:rsidRDefault="00494623" w:rsidP="00675DB1">
      <w:pPr>
        <w:spacing w:after="6pt"/>
        <w:rPr>
          <w:rFonts w:eastAsia="MS Mincho" w:cs="Arial"/>
          <w:sz w:val="18"/>
          <w:szCs w:val="18"/>
          <w:lang w:eastAsia="ja-JP"/>
        </w:rPr>
      </w:pPr>
      <w:r w:rsidRPr="00071D31">
        <w:t>Copyright</w:t>
      </w:r>
      <w:bookmarkStart w:id="2" w:name="_Toc18217843"/>
      <w:bookmarkEnd w:id="0"/>
    </w:p>
    <w:p w14:paraId="0D9DC446" w14:textId="77777777" w:rsidR="00675DB1" w:rsidRPr="00675DB1" w:rsidRDefault="00675DB1" w:rsidP="00675DB1">
      <w:pPr>
        <w:spacing w:after="6pt"/>
        <w:rPr>
          <w:rFonts w:eastAsia="MS Mincho" w:cs="Arial"/>
          <w:sz w:val="18"/>
          <w:szCs w:val="18"/>
          <w:lang w:eastAsia="ja-JP"/>
        </w:rPr>
      </w:pPr>
      <w:bookmarkStart w:id="3" w:name="copyright"/>
      <w:r w:rsidRPr="00675DB1">
        <w:rPr>
          <w:rFonts w:eastAsia="MS Mincho" w:cs="Arial"/>
          <w:sz w:val="18"/>
          <w:szCs w:val="18"/>
          <w:lang w:eastAsia="ja-JP"/>
        </w:rPr>
        <w:t>© 2016 SAP SE or an SAP affiliate company. All rights reserved.</w:t>
      </w:r>
      <w:bookmarkEnd w:id="3"/>
    </w:p>
    <w:p w14:paraId="787F72FD" w14:textId="77777777" w:rsidR="00675DB1" w:rsidRPr="00675DB1" w:rsidRDefault="00675DB1" w:rsidP="00675DB1">
      <w:pPr>
        <w:spacing w:after="6pt"/>
        <w:rPr>
          <w:rFonts w:eastAsia="MS Mincho" w:cs="Arial"/>
          <w:sz w:val="18"/>
          <w:szCs w:val="18"/>
          <w:lang w:eastAsia="ja-JP"/>
        </w:rPr>
      </w:pPr>
      <w:bookmarkStart w:id="4" w:name="copyright_fulltext"/>
      <w:r w:rsidRPr="00675DB1">
        <w:rPr>
          <w:rFonts w:eastAsia="MS Mincho" w:cs="Arial"/>
          <w:sz w:val="18"/>
          <w:szCs w:val="18"/>
          <w:lang w:eastAsia="ja-JP"/>
        </w:rPr>
        <w:t>No part of this publication may be reproduced or transmitted in any form or for any purpose without the express permission of SAP SE or an SAP affiliate company.</w:t>
      </w:r>
    </w:p>
    <w:p w14:paraId="4C6B51A4" w14:textId="77777777" w:rsidR="00675DB1" w:rsidRPr="00675DB1" w:rsidRDefault="00675DB1" w:rsidP="00675DB1">
      <w:pPr>
        <w:spacing w:after="6pt"/>
        <w:rPr>
          <w:rFonts w:eastAsia="MS Mincho" w:cs="Arial"/>
          <w:sz w:val="18"/>
          <w:szCs w:val="18"/>
          <w:lang w:eastAsia="ja-JP"/>
        </w:rPr>
      </w:pPr>
      <w:r w:rsidRPr="00675DB1">
        <w:rPr>
          <w:rFonts w:eastAsia="MS Mincho" w:cs="Arial"/>
          <w:sz w:val="18"/>
          <w:szCs w:val="18"/>
          <w:lang w:eastAsia="ja-JP"/>
        </w:rPr>
        <w:t xml:space="preserve">SAP and other SAP products and services mentioned herein as well as their respective logos are trademarks or registered trademarks of SAP SE (or an SAP affiliate company) in Germany and other countries. Please see </w:t>
      </w:r>
      <w:hyperlink r:id="rId8" w:anchor="trademark" w:history="1">
        <w:r w:rsidRPr="00675DB1">
          <w:rPr>
            <w:rFonts w:eastAsia="MS Mincho" w:cs="Arial"/>
            <w:color w:val="0000FF"/>
            <w:sz w:val="18"/>
            <w:szCs w:val="18"/>
            <w:u w:val="single"/>
            <w:lang w:eastAsia="ja-JP"/>
          </w:rPr>
          <w:t>http://global.sap.com/corporate-en/legal/copyright/index.epx#trademark</w:t>
        </w:r>
      </w:hyperlink>
      <w:r w:rsidRPr="00675DB1">
        <w:rPr>
          <w:rFonts w:eastAsia="MS Mincho" w:cs="Arial"/>
          <w:sz w:val="18"/>
          <w:szCs w:val="18"/>
          <w:lang w:eastAsia="ja-JP"/>
        </w:rPr>
        <w:t xml:space="preserve"> for additional trademark information and notices.</w:t>
      </w:r>
    </w:p>
    <w:p w14:paraId="4C27D2A0" w14:textId="77777777" w:rsidR="00675DB1" w:rsidRPr="00675DB1" w:rsidRDefault="00675DB1" w:rsidP="00675DB1">
      <w:pPr>
        <w:spacing w:after="6pt"/>
        <w:rPr>
          <w:rFonts w:eastAsia="MS Mincho" w:cs="Arial"/>
          <w:sz w:val="18"/>
          <w:szCs w:val="18"/>
          <w:lang w:eastAsia="ja-JP"/>
        </w:rPr>
      </w:pPr>
      <w:r w:rsidRPr="00675DB1">
        <w:rPr>
          <w:rFonts w:eastAsia="MS Mincho" w:cs="Arial"/>
          <w:sz w:val="18"/>
          <w:szCs w:val="18"/>
          <w:lang w:eastAsia="ja-JP"/>
        </w:rPr>
        <w:t>Some software products marketed by SAP SE and its distributors contain proprietary software components of other software vendors.</w:t>
      </w:r>
    </w:p>
    <w:p w14:paraId="2EC819FF" w14:textId="77777777" w:rsidR="00675DB1" w:rsidRPr="00675DB1" w:rsidRDefault="00675DB1" w:rsidP="00675DB1">
      <w:pPr>
        <w:spacing w:after="6pt"/>
        <w:rPr>
          <w:rFonts w:eastAsia="MS Mincho" w:cs="Arial"/>
          <w:sz w:val="18"/>
          <w:szCs w:val="18"/>
          <w:lang w:eastAsia="ja-JP"/>
        </w:rPr>
      </w:pPr>
      <w:r w:rsidRPr="00675DB1">
        <w:rPr>
          <w:rFonts w:eastAsia="MS Mincho" w:cs="Arial"/>
          <w:sz w:val="18"/>
          <w:szCs w:val="18"/>
          <w:lang w:eastAsia="ja-JP"/>
        </w:rPr>
        <w:t>National product specifications may vary.</w:t>
      </w:r>
    </w:p>
    <w:p w14:paraId="4D9A0542" w14:textId="77777777" w:rsidR="00675DB1" w:rsidRPr="00675DB1" w:rsidRDefault="00675DB1" w:rsidP="00675DB1">
      <w:pPr>
        <w:spacing w:after="6pt"/>
        <w:rPr>
          <w:rFonts w:eastAsia="MS Mincho" w:cs="Arial"/>
          <w:sz w:val="18"/>
          <w:szCs w:val="18"/>
          <w:lang w:eastAsia="ja-JP"/>
        </w:rPr>
      </w:pPr>
      <w:r w:rsidRPr="00675DB1">
        <w:rPr>
          <w:rFonts w:eastAsia="MS Mincho" w:cs="Arial"/>
          <w:sz w:val="18"/>
          <w:szCs w:val="18"/>
          <w:lang w:eastAsia="ja-JP"/>
        </w:rPr>
        <w:t>These materials are provided by SAP SE or an SAP affiliate company for informational purposes only, without representation or warranty of any kind, and SAP SE or its affiliated companies shall not be liable for errors or omissions with respect to the materials. The only warranties for SAP SE or SAP affiliate company products and services are those that are set forth in the express warranty statements accompanying such products and services, if any. Nothing herein should be construed as constituting an additional warranty.</w:t>
      </w:r>
    </w:p>
    <w:p w14:paraId="28C8829B" w14:textId="77777777" w:rsidR="00675DB1" w:rsidRPr="00675DB1" w:rsidRDefault="00675DB1" w:rsidP="00675DB1">
      <w:pPr>
        <w:spacing w:after="6pt"/>
        <w:rPr>
          <w:rFonts w:eastAsia="MS Mincho" w:cs="Arial"/>
          <w:sz w:val="18"/>
          <w:szCs w:val="18"/>
          <w:lang w:eastAsia="ja-JP"/>
        </w:rPr>
      </w:pPr>
      <w:r w:rsidRPr="00675DB1">
        <w:rPr>
          <w:rFonts w:eastAsia="MS Mincho" w:cs="Arial"/>
          <w:sz w:val="18"/>
          <w:szCs w:val="18"/>
          <w:lang w:eastAsia="ja-JP"/>
        </w:rPr>
        <w:t>In particular, SAP SE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possible future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which speak only as of their dates, and they should not be relied upon in making purchasing decisions.</w:t>
      </w:r>
      <w:bookmarkEnd w:id="4"/>
    </w:p>
    <w:p w14:paraId="187180B1" w14:textId="1FAA0F96" w:rsidR="00494623" w:rsidRPr="00071D31" w:rsidRDefault="00494623" w:rsidP="00675DB1">
      <w:pPr>
        <w:pStyle w:val="Heading9"/>
      </w:pPr>
      <w:r w:rsidRPr="00071D31">
        <w:br w:type="page"/>
      </w:r>
      <w:r w:rsidRPr="00071D31">
        <w:lastRenderedPageBreak/>
        <w:t>Icons</w:t>
      </w:r>
      <w:bookmarkEnd w:id="2"/>
    </w:p>
    <w:p w14:paraId="5562BD26" w14:textId="77777777" w:rsidR="00494623" w:rsidRPr="00071D31" w:rsidRDefault="00494623"/>
    <w:tbl>
      <w:tblPr>
        <w:tblW w:w="410.40pt" w:type="dxa"/>
        <w:tblInd w:w="21.60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0" w:lastRow="0" w:firstColumn="0" w:lastColumn="0" w:noHBand="0" w:noVBand="0"/>
      </w:tblPr>
      <w:tblGrid>
        <w:gridCol w:w="2304"/>
        <w:gridCol w:w="5904"/>
      </w:tblGrid>
      <w:tr w:rsidR="00224106" w:rsidRPr="00071D31" w14:paraId="29AD6D9D" w14:textId="77777777" w:rsidTr="00224106">
        <w:tc>
          <w:tcPr>
            <w:tcW w:w="0pt" w:type="dxa"/>
            <w:shd w:val="clear" w:color="auto" w:fill="C6C6C6"/>
          </w:tcPr>
          <w:p w14:paraId="47FF3325" w14:textId="77777777" w:rsidR="00494623" w:rsidRPr="00071D31" w:rsidRDefault="00494623" w:rsidP="00224106">
            <w:pPr>
              <w:pStyle w:val="TableHeading"/>
            </w:pPr>
            <w:r w:rsidRPr="00071D31">
              <w:t>Icon</w:t>
            </w:r>
          </w:p>
        </w:tc>
        <w:tc>
          <w:tcPr>
            <w:tcW w:w="0pt" w:type="dxa"/>
            <w:shd w:val="clear" w:color="auto" w:fill="C6C6C6"/>
          </w:tcPr>
          <w:p w14:paraId="2459F234" w14:textId="77777777" w:rsidR="00494623" w:rsidRPr="00071D31" w:rsidRDefault="00494623" w:rsidP="00224106">
            <w:pPr>
              <w:pStyle w:val="TableHeading"/>
            </w:pPr>
            <w:r w:rsidRPr="00071D31">
              <w:t>Meaning</w:t>
            </w:r>
          </w:p>
        </w:tc>
      </w:tr>
      <w:tr w:rsidR="00494623" w:rsidRPr="00071D31" w14:paraId="7471A3B4" w14:textId="77777777" w:rsidTr="00224106">
        <w:tc>
          <w:tcPr>
            <w:tcW w:w="0pt" w:type="dxa"/>
            <w:shd w:val="clear" w:color="auto" w:fill="auto"/>
          </w:tcPr>
          <w:p w14:paraId="7D52E6C4" w14:textId="77777777" w:rsidR="00494623" w:rsidRPr="00071D31" w:rsidRDefault="003B5EFB" w:rsidP="00224106">
            <w:pPr>
              <w:pStyle w:val="TableText"/>
            </w:pPr>
            <w:r w:rsidRPr="00071D31">
              <w:rPr>
                <w:noProof/>
                <w:lang w:eastAsia="zh-CN"/>
              </w:rPr>
              <w:drawing>
                <wp:inline distT="0" distB="0" distL="0" distR="0" wp14:anchorId="17434C86" wp14:editId="0BDB600A">
                  <wp:extent cx="231775" cy="231775"/>
                  <wp:effectExtent l="0" t="0" r="0" b="0"/>
                  <wp:docPr id="11" name="Picture 2"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tc>
        <w:tc>
          <w:tcPr>
            <w:tcW w:w="0pt" w:type="dxa"/>
            <w:shd w:val="clear" w:color="auto" w:fill="auto"/>
          </w:tcPr>
          <w:p w14:paraId="706BD906" w14:textId="77777777" w:rsidR="00494623" w:rsidRPr="00071D31" w:rsidRDefault="00494623" w:rsidP="00224106">
            <w:pPr>
              <w:pStyle w:val="TableText"/>
            </w:pPr>
            <w:r w:rsidRPr="00071D31">
              <w:t>Caution</w:t>
            </w:r>
          </w:p>
        </w:tc>
      </w:tr>
      <w:tr w:rsidR="00494623" w:rsidRPr="00071D31" w14:paraId="5CA6BE33" w14:textId="77777777" w:rsidTr="00224106">
        <w:tc>
          <w:tcPr>
            <w:tcW w:w="0pt" w:type="dxa"/>
            <w:shd w:val="clear" w:color="auto" w:fill="auto"/>
          </w:tcPr>
          <w:p w14:paraId="46A21937" w14:textId="77777777" w:rsidR="00494623" w:rsidRPr="00071D31" w:rsidRDefault="003B5EFB" w:rsidP="00224106">
            <w:pPr>
              <w:pStyle w:val="TableText"/>
            </w:pPr>
            <w:r w:rsidRPr="00071D31">
              <w:rPr>
                <w:noProof/>
                <w:lang w:eastAsia="zh-CN"/>
              </w:rPr>
              <w:drawing>
                <wp:inline distT="0" distB="0" distL="0" distR="0" wp14:anchorId="7A0016D0" wp14:editId="70783471">
                  <wp:extent cx="302895" cy="302895"/>
                  <wp:effectExtent l="0" t="0" r="1905" b="1905"/>
                  <wp:docPr id="3" name="Picture 3" descr="exampl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tc>
        <w:tc>
          <w:tcPr>
            <w:tcW w:w="0pt" w:type="dxa"/>
            <w:shd w:val="clear" w:color="auto" w:fill="auto"/>
          </w:tcPr>
          <w:p w14:paraId="53AE3150" w14:textId="77777777" w:rsidR="00494623" w:rsidRPr="00071D31" w:rsidRDefault="00494623" w:rsidP="00224106">
            <w:pPr>
              <w:pStyle w:val="TableText"/>
            </w:pPr>
            <w:r w:rsidRPr="00071D31">
              <w:t>Example</w:t>
            </w:r>
          </w:p>
        </w:tc>
      </w:tr>
      <w:tr w:rsidR="00494623" w:rsidRPr="00071D31" w14:paraId="4681DE48" w14:textId="77777777" w:rsidTr="00224106">
        <w:tc>
          <w:tcPr>
            <w:tcW w:w="0pt" w:type="dxa"/>
            <w:shd w:val="clear" w:color="auto" w:fill="auto"/>
          </w:tcPr>
          <w:p w14:paraId="03DB9933" w14:textId="77777777" w:rsidR="00494623" w:rsidRPr="00071D31" w:rsidRDefault="003B5EFB" w:rsidP="00224106">
            <w:pPr>
              <w:pStyle w:val="TableText"/>
            </w:pPr>
            <w:r w:rsidRPr="00071D31">
              <w:rPr>
                <w:noProof/>
                <w:lang w:eastAsia="zh-CN"/>
              </w:rPr>
              <w:drawing>
                <wp:inline distT="0" distB="0" distL="0" distR="0" wp14:anchorId="4E80B37C" wp14:editId="3A726D32">
                  <wp:extent cx="231775" cy="231775"/>
                  <wp:effectExtent l="0" t="0" r="0" b="0"/>
                  <wp:docPr id="4" name="Picture 4"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tc>
        <w:tc>
          <w:tcPr>
            <w:tcW w:w="0pt" w:type="dxa"/>
            <w:shd w:val="clear" w:color="auto" w:fill="auto"/>
          </w:tcPr>
          <w:p w14:paraId="1A90F7DF" w14:textId="77777777" w:rsidR="00494623" w:rsidRPr="00071D31" w:rsidRDefault="00494623" w:rsidP="00224106">
            <w:pPr>
              <w:pStyle w:val="TableText"/>
            </w:pPr>
            <w:r w:rsidRPr="00071D31">
              <w:t>Note</w:t>
            </w:r>
          </w:p>
        </w:tc>
      </w:tr>
      <w:tr w:rsidR="00494623" w:rsidRPr="00071D31" w14:paraId="19BB3019" w14:textId="77777777" w:rsidTr="00224106">
        <w:tc>
          <w:tcPr>
            <w:tcW w:w="0pt" w:type="dxa"/>
            <w:shd w:val="clear" w:color="auto" w:fill="auto"/>
          </w:tcPr>
          <w:p w14:paraId="7F3959CD" w14:textId="77777777" w:rsidR="00494623" w:rsidRPr="00071D31" w:rsidRDefault="003B5EFB" w:rsidP="00224106">
            <w:pPr>
              <w:pStyle w:val="TableText"/>
            </w:pPr>
            <w:r w:rsidRPr="00071D31">
              <w:rPr>
                <w:noProof/>
                <w:lang w:eastAsia="zh-CN"/>
              </w:rPr>
              <w:drawing>
                <wp:inline distT="0" distB="0" distL="0" distR="0" wp14:anchorId="52D3E623" wp14:editId="2630B7CA">
                  <wp:extent cx="231775" cy="231775"/>
                  <wp:effectExtent l="0" t="0" r="0" b="0"/>
                  <wp:docPr id="5" name="Picture 5" descr="recomme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descr="recomm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tc>
        <w:tc>
          <w:tcPr>
            <w:tcW w:w="0pt" w:type="dxa"/>
            <w:shd w:val="clear" w:color="auto" w:fill="auto"/>
          </w:tcPr>
          <w:p w14:paraId="56371205" w14:textId="77777777" w:rsidR="00494623" w:rsidRPr="00071D31" w:rsidRDefault="00494623" w:rsidP="00224106">
            <w:pPr>
              <w:pStyle w:val="TableText"/>
            </w:pPr>
            <w:r w:rsidRPr="00071D31">
              <w:t>Recommendation</w:t>
            </w:r>
          </w:p>
        </w:tc>
      </w:tr>
      <w:tr w:rsidR="00EC39E7" w:rsidRPr="00071D31" w14:paraId="71A42F8A" w14:textId="77777777" w:rsidTr="00224106">
        <w:tc>
          <w:tcPr>
            <w:tcW w:w="0pt" w:type="dxa"/>
            <w:shd w:val="clear" w:color="auto" w:fill="auto"/>
          </w:tcPr>
          <w:p w14:paraId="3D30E03C" w14:textId="77777777" w:rsidR="00494623" w:rsidRPr="00071D31" w:rsidRDefault="003B5EFB" w:rsidP="00224106">
            <w:pPr>
              <w:pStyle w:val="TableText"/>
            </w:pPr>
            <w:r w:rsidRPr="00071D31">
              <w:rPr>
                <w:noProof/>
                <w:lang w:eastAsia="zh-CN"/>
              </w:rPr>
              <w:drawing>
                <wp:inline distT="0" distB="0" distL="0" distR="0" wp14:anchorId="36078984" wp14:editId="5A334B38">
                  <wp:extent cx="302895" cy="302895"/>
                  <wp:effectExtent l="0" t="0" r="1905" b="1905"/>
                  <wp:docPr id="6" name="Picture 6" descr="syntaxic"/>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syntax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tc>
        <w:tc>
          <w:tcPr>
            <w:tcW w:w="0pt" w:type="dxa"/>
            <w:shd w:val="clear" w:color="auto" w:fill="auto"/>
          </w:tcPr>
          <w:p w14:paraId="17173DA2" w14:textId="77777777" w:rsidR="00494623" w:rsidRPr="00071D31" w:rsidRDefault="00494623" w:rsidP="00224106">
            <w:pPr>
              <w:pStyle w:val="TableText"/>
            </w:pPr>
            <w:r w:rsidRPr="00071D31">
              <w:t>Syntax</w:t>
            </w:r>
          </w:p>
        </w:tc>
      </w:tr>
    </w:tbl>
    <w:p w14:paraId="42C0AA1C" w14:textId="77777777" w:rsidR="00494623" w:rsidRPr="00071D31" w:rsidRDefault="00494623"/>
    <w:p w14:paraId="744ABA14" w14:textId="77777777" w:rsidR="00494623" w:rsidRPr="00071D31" w:rsidRDefault="00494623"/>
    <w:p w14:paraId="71D17D29" w14:textId="77777777" w:rsidR="00494623" w:rsidRPr="00071D31" w:rsidRDefault="00494623" w:rsidP="00F368C8">
      <w:pPr>
        <w:pStyle w:val="Heading9"/>
      </w:pPr>
      <w:bookmarkStart w:id="5" w:name="_Toc18217844"/>
      <w:r w:rsidRPr="00071D31">
        <w:t>Typographic Conventions</w:t>
      </w:r>
      <w:bookmarkEnd w:id="5"/>
    </w:p>
    <w:p w14:paraId="0CBB7D51" w14:textId="77777777" w:rsidR="00494623" w:rsidRPr="00071D31" w:rsidRDefault="00494623"/>
    <w:tbl>
      <w:tblPr>
        <w:tblW w:w="410.40pt" w:type="dxa"/>
        <w:tblInd w:w="21.60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CellMar>
          <w:start w:w="0pt" w:type="dxa"/>
          <w:end w:w="0pt" w:type="dxa"/>
        </w:tblCellMar>
        <w:tblLook w:firstRow="0" w:lastRow="0" w:firstColumn="0" w:lastColumn="0" w:noHBand="0" w:noVBand="0"/>
      </w:tblPr>
      <w:tblGrid>
        <w:gridCol w:w="3396"/>
        <w:gridCol w:w="4812"/>
      </w:tblGrid>
      <w:tr w:rsidR="00224106" w:rsidRPr="00071D31" w14:paraId="72F5C68E" w14:textId="77777777" w:rsidTr="00224106">
        <w:tc>
          <w:tcPr>
            <w:tcW w:w="0pt" w:type="dxa"/>
            <w:shd w:val="clear" w:color="auto" w:fill="C6C6C6"/>
          </w:tcPr>
          <w:p w14:paraId="0FC343CD" w14:textId="77777777" w:rsidR="00494623" w:rsidRPr="00071D31" w:rsidRDefault="00494623" w:rsidP="00224106">
            <w:pPr>
              <w:pStyle w:val="TableHeading"/>
            </w:pPr>
            <w:r w:rsidRPr="00071D31">
              <w:t>Type Style</w:t>
            </w:r>
          </w:p>
        </w:tc>
        <w:tc>
          <w:tcPr>
            <w:tcW w:w="0pt" w:type="dxa"/>
            <w:shd w:val="clear" w:color="auto" w:fill="C6C6C6"/>
          </w:tcPr>
          <w:p w14:paraId="510CCBDD" w14:textId="77777777" w:rsidR="00494623" w:rsidRPr="00071D31" w:rsidRDefault="00494623" w:rsidP="00224106">
            <w:pPr>
              <w:pStyle w:val="TableHeading"/>
            </w:pPr>
            <w:r w:rsidRPr="00071D31">
              <w:t>Description</w:t>
            </w:r>
          </w:p>
        </w:tc>
      </w:tr>
      <w:tr w:rsidR="00494623" w:rsidRPr="00071D31" w14:paraId="2109FDFD" w14:textId="77777777" w:rsidTr="00224106">
        <w:tc>
          <w:tcPr>
            <w:tcW w:w="0pt" w:type="dxa"/>
            <w:shd w:val="clear" w:color="auto" w:fill="auto"/>
          </w:tcPr>
          <w:p w14:paraId="59CF3DA8" w14:textId="77777777" w:rsidR="00494623" w:rsidRPr="00F368C8" w:rsidRDefault="00494623" w:rsidP="00224106">
            <w:pPr>
              <w:pStyle w:val="TableText"/>
              <w:rPr>
                <w:rStyle w:val="Object"/>
              </w:rPr>
            </w:pPr>
            <w:r w:rsidRPr="00F368C8">
              <w:rPr>
                <w:rStyle w:val="Object"/>
              </w:rPr>
              <w:t>Example text</w:t>
            </w:r>
          </w:p>
        </w:tc>
        <w:tc>
          <w:tcPr>
            <w:tcW w:w="0pt" w:type="dxa"/>
            <w:shd w:val="clear" w:color="auto" w:fill="auto"/>
          </w:tcPr>
          <w:p w14:paraId="7E7D2A79" w14:textId="77777777" w:rsidR="00494623" w:rsidRPr="00071D31" w:rsidRDefault="00494623" w:rsidP="00224106">
            <w:pPr>
              <w:pStyle w:val="TableText"/>
            </w:pPr>
            <w:r w:rsidRPr="00071D31">
              <w:t>Words or characters that appear on the screen. These include field names, screen titles, pushbuttons as well as menu names, paths and options.</w:t>
            </w:r>
          </w:p>
          <w:p w14:paraId="22D358FF" w14:textId="77777777" w:rsidR="00494623" w:rsidRPr="00071D31" w:rsidRDefault="00494623" w:rsidP="00224106">
            <w:pPr>
              <w:pStyle w:val="TableText"/>
            </w:pPr>
            <w:r w:rsidRPr="00071D31">
              <w:t>Cross-references to other documentation.</w:t>
            </w:r>
          </w:p>
        </w:tc>
      </w:tr>
      <w:tr w:rsidR="00494623" w:rsidRPr="00071D31" w14:paraId="38D0D999" w14:textId="77777777" w:rsidTr="00224106">
        <w:tc>
          <w:tcPr>
            <w:tcW w:w="0pt" w:type="dxa"/>
            <w:shd w:val="clear" w:color="auto" w:fill="auto"/>
          </w:tcPr>
          <w:p w14:paraId="1761941A" w14:textId="77777777" w:rsidR="00494623" w:rsidRPr="00071D31" w:rsidRDefault="00494623" w:rsidP="00224106">
            <w:pPr>
              <w:pStyle w:val="TableText"/>
              <w:rPr>
                <w:rStyle w:val="UserInput"/>
              </w:rPr>
            </w:pPr>
            <w:r w:rsidRPr="00071D31">
              <w:rPr>
                <w:rStyle w:val="UserInput"/>
              </w:rPr>
              <w:t>Example text</w:t>
            </w:r>
          </w:p>
        </w:tc>
        <w:tc>
          <w:tcPr>
            <w:tcW w:w="0pt" w:type="dxa"/>
            <w:shd w:val="clear" w:color="auto" w:fill="auto"/>
          </w:tcPr>
          <w:p w14:paraId="157B5DF9" w14:textId="77777777" w:rsidR="00494623" w:rsidRPr="00071D31" w:rsidRDefault="00494623" w:rsidP="00224106">
            <w:pPr>
              <w:pStyle w:val="TableText"/>
            </w:pPr>
            <w:r w:rsidRPr="00071D31">
              <w:t>Emphasized words or phrases in body text, titles of graphics and tables.</w:t>
            </w:r>
          </w:p>
        </w:tc>
      </w:tr>
      <w:tr w:rsidR="00494623" w:rsidRPr="00071D31" w14:paraId="5CB9E689" w14:textId="77777777" w:rsidTr="00224106">
        <w:tc>
          <w:tcPr>
            <w:tcW w:w="0pt" w:type="dxa"/>
            <w:shd w:val="clear" w:color="auto" w:fill="auto"/>
          </w:tcPr>
          <w:p w14:paraId="3F3888A4" w14:textId="77777777" w:rsidR="00494623" w:rsidRPr="00071D31" w:rsidRDefault="00494623" w:rsidP="00224106">
            <w:pPr>
              <w:pStyle w:val="TableText"/>
            </w:pPr>
            <w:r w:rsidRPr="00071D31">
              <w:t>EXAMPLE TEXT</w:t>
            </w:r>
          </w:p>
        </w:tc>
        <w:tc>
          <w:tcPr>
            <w:tcW w:w="0pt" w:type="dxa"/>
            <w:shd w:val="clear" w:color="auto" w:fill="auto"/>
          </w:tcPr>
          <w:p w14:paraId="76DECF0C" w14:textId="77777777" w:rsidR="00494623" w:rsidRPr="00071D31" w:rsidRDefault="00494623" w:rsidP="00224106">
            <w:pPr>
              <w:pStyle w:val="TableText"/>
            </w:pPr>
            <w:r w:rsidRPr="00071D31">
              <w:t>Names of elements in the system. These include report names, program names, transaction codes, table names, and individual key words of a programming language, when surrounded by body text, for example, SELECT and INCLUDE.</w:t>
            </w:r>
          </w:p>
        </w:tc>
      </w:tr>
      <w:tr w:rsidR="00494623" w:rsidRPr="00071D31" w14:paraId="79DD7F93" w14:textId="77777777" w:rsidTr="00224106">
        <w:tc>
          <w:tcPr>
            <w:tcW w:w="0pt" w:type="dxa"/>
            <w:shd w:val="clear" w:color="auto" w:fill="auto"/>
          </w:tcPr>
          <w:p w14:paraId="62CDF441" w14:textId="77777777" w:rsidR="00494623" w:rsidRPr="00071D31" w:rsidRDefault="00494623" w:rsidP="00224106">
            <w:pPr>
              <w:pStyle w:val="TableText"/>
              <w:rPr>
                <w:rStyle w:val="ScreenOutput"/>
              </w:rPr>
            </w:pPr>
            <w:r w:rsidRPr="00071D31">
              <w:rPr>
                <w:rStyle w:val="ScreenOutput"/>
              </w:rPr>
              <w:t>Example text</w:t>
            </w:r>
          </w:p>
        </w:tc>
        <w:tc>
          <w:tcPr>
            <w:tcW w:w="0pt" w:type="dxa"/>
            <w:shd w:val="clear" w:color="auto" w:fill="auto"/>
          </w:tcPr>
          <w:p w14:paraId="12203D54" w14:textId="77777777" w:rsidR="00494623" w:rsidRPr="00071D31" w:rsidRDefault="00494623" w:rsidP="00224106">
            <w:pPr>
              <w:pStyle w:val="TableText"/>
            </w:pPr>
            <w:r w:rsidRPr="00071D31">
              <w:t>Screen output. This includes file and directory names and their paths, messages, source code, names of variables and parameters as well as names of installation, upgrade and database tools.</w:t>
            </w:r>
          </w:p>
        </w:tc>
      </w:tr>
      <w:tr w:rsidR="00494623" w:rsidRPr="00071D31" w14:paraId="12CB4C5F" w14:textId="77777777" w:rsidTr="00224106">
        <w:tc>
          <w:tcPr>
            <w:tcW w:w="0pt" w:type="dxa"/>
            <w:shd w:val="clear" w:color="auto" w:fill="auto"/>
          </w:tcPr>
          <w:p w14:paraId="41743638" w14:textId="77777777" w:rsidR="00494623" w:rsidRPr="00071D31" w:rsidRDefault="00494623" w:rsidP="00224106">
            <w:pPr>
              <w:pStyle w:val="TableText"/>
              <w:rPr>
                <w:rFonts w:ascii="Times New Roman" w:hAnsi="Times New Roman"/>
                <w:smallCaps/>
              </w:rPr>
            </w:pPr>
            <w:r w:rsidRPr="00071D31">
              <w:rPr>
                <w:rStyle w:val="UserKey"/>
              </w:rPr>
              <w:t>EXAMPLE TEXT</w:t>
            </w:r>
          </w:p>
        </w:tc>
        <w:tc>
          <w:tcPr>
            <w:tcW w:w="0pt" w:type="dxa"/>
            <w:shd w:val="clear" w:color="auto" w:fill="auto"/>
          </w:tcPr>
          <w:p w14:paraId="2250DA16" w14:textId="77777777" w:rsidR="00494623" w:rsidRPr="00071D31" w:rsidRDefault="00494623" w:rsidP="00224106">
            <w:pPr>
              <w:pStyle w:val="TableText"/>
            </w:pPr>
            <w:r w:rsidRPr="00071D31">
              <w:t xml:space="preserve">Keys on the keyboard, for example, function keys (such as </w:t>
            </w:r>
            <w:r w:rsidRPr="00071D31">
              <w:rPr>
                <w:rStyle w:val="UserKey"/>
              </w:rPr>
              <w:t>F2</w:t>
            </w:r>
            <w:r w:rsidRPr="00071D31">
              <w:t xml:space="preserve">) or the </w:t>
            </w:r>
            <w:r w:rsidRPr="00071D31">
              <w:rPr>
                <w:rStyle w:val="UserKey"/>
              </w:rPr>
              <w:t>ENTER</w:t>
            </w:r>
            <w:r w:rsidRPr="00071D31">
              <w:t xml:space="preserve"> key.</w:t>
            </w:r>
          </w:p>
        </w:tc>
      </w:tr>
      <w:tr w:rsidR="00494623" w:rsidRPr="00071D31" w14:paraId="78B76BBC" w14:textId="77777777" w:rsidTr="00224106">
        <w:tc>
          <w:tcPr>
            <w:tcW w:w="0pt" w:type="dxa"/>
            <w:shd w:val="clear" w:color="auto" w:fill="auto"/>
          </w:tcPr>
          <w:p w14:paraId="1C3D8BD7" w14:textId="77777777" w:rsidR="00494623" w:rsidRPr="00071D31" w:rsidRDefault="00494623" w:rsidP="00224106">
            <w:pPr>
              <w:pStyle w:val="TableText"/>
              <w:rPr>
                <w:rStyle w:val="UserInput"/>
              </w:rPr>
            </w:pPr>
            <w:r w:rsidRPr="00071D31">
              <w:rPr>
                <w:rStyle w:val="UserInput"/>
              </w:rPr>
              <w:t>Example text</w:t>
            </w:r>
          </w:p>
        </w:tc>
        <w:tc>
          <w:tcPr>
            <w:tcW w:w="0pt" w:type="dxa"/>
            <w:shd w:val="clear" w:color="auto" w:fill="auto"/>
          </w:tcPr>
          <w:p w14:paraId="002A7AD8" w14:textId="77777777" w:rsidR="00494623" w:rsidRPr="00071D31" w:rsidRDefault="00494623" w:rsidP="00224106">
            <w:pPr>
              <w:pStyle w:val="TableText"/>
            </w:pPr>
            <w:r w:rsidRPr="00071D31">
              <w:t>Exact user entry. These are words or characters that you enter in the system exactly as they appear in the documentation.</w:t>
            </w:r>
          </w:p>
        </w:tc>
      </w:tr>
      <w:tr w:rsidR="00494623" w:rsidRPr="00071D31" w14:paraId="0975BB96" w14:textId="77777777" w:rsidTr="00224106">
        <w:tc>
          <w:tcPr>
            <w:tcW w:w="0pt" w:type="dxa"/>
            <w:shd w:val="clear" w:color="auto" w:fill="auto"/>
          </w:tcPr>
          <w:p w14:paraId="2FACFF24" w14:textId="77777777" w:rsidR="00494623" w:rsidRPr="00071D31" w:rsidRDefault="00494623" w:rsidP="00224106">
            <w:pPr>
              <w:pStyle w:val="TableText"/>
              <w:rPr>
                <w:rStyle w:val="UserInput"/>
              </w:rPr>
            </w:pPr>
            <w:r w:rsidRPr="00071D31">
              <w:rPr>
                <w:rStyle w:val="UserInput"/>
              </w:rPr>
              <w:t>&lt;Example text&gt;</w:t>
            </w:r>
          </w:p>
        </w:tc>
        <w:tc>
          <w:tcPr>
            <w:tcW w:w="0pt" w:type="dxa"/>
            <w:shd w:val="clear" w:color="auto" w:fill="auto"/>
          </w:tcPr>
          <w:p w14:paraId="1AC4C2E6" w14:textId="77777777" w:rsidR="00494623" w:rsidRPr="00071D31" w:rsidRDefault="00494623" w:rsidP="00224106">
            <w:pPr>
              <w:pStyle w:val="TableText"/>
            </w:pPr>
            <w:r w:rsidRPr="00071D31">
              <w:t>Variable user entry. Pointed brackets indicate that you replace these words and characters with appropriate entries.</w:t>
            </w:r>
          </w:p>
        </w:tc>
      </w:tr>
    </w:tbl>
    <w:p w14:paraId="04AA2EA8" w14:textId="77777777" w:rsidR="00494623" w:rsidRPr="00071D31" w:rsidRDefault="00494623" w:rsidP="00F368C8">
      <w:pPr>
        <w:pStyle w:val="Heading9"/>
      </w:pPr>
      <w:r w:rsidRPr="00071D31">
        <w:br w:type="page"/>
      </w:r>
      <w:bookmarkStart w:id="6" w:name="_Toc518099872"/>
      <w:r w:rsidRPr="00071D31">
        <w:lastRenderedPageBreak/>
        <w:t>Contents</w:t>
      </w:r>
      <w:bookmarkEnd w:id="6"/>
    </w:p>
    <w:p w14:paraId="5FCC2995" w14:textId="469920F8" w:rsidR="00B91659" w:rsidRDefault="00494623">
      <w:pPr>
        <w:pStyle w:val="TOC1"/>
        <w:tabs>
          <w:tab w:val="end" w:leader="dot" w:pos="427pt"/>
        </w:tabs>
        <w:rPr>
          <w:rFonts w:asciiTheme="minorHAnsi" w:eastAsia="MS Mincho" w:hAnsiTheme="minorHAnsi" w:cstheme="minorBidi"/>
          <w:noProof/>
          <w:sz w:val="22"/>
          <w:szCs w:val="22"/>
          <w:lang w:eastAsia="zh-CN"/>
        </w:rPr>
      </w:pPr>
      <w:r w:rsidRPr="00071D31">
        <w:rPr>
          <w:b/>
        </w:rPr>
        <w:fldChar w:fldCharType="begin"/>
      </w:r>
      <w:r w:rsidRPr="00071D31">
        <w:rPr>
          <w:b/>
        </w:rPr>
        <w:instrText xml:space="preserve"> TOC \o "1-3" \h \z </w:instrText>
      </w:r>
      <w:r w:rsidRPr="00071D31">
        <w:rPr>
          <w:b/>
        </w:rPr>
        <w:fldChar w:fldCharType="separate"/>
      </w:r>
      <w:hyperlink w:anchor="_Toc493166008" w:history="1">
        <w:r w:rsidR="00B91659" w:rsidRPr="00FC060A">
          <w:rPr>
            <w:rStyle w:val="Hyperlink"/>
            <w:noProof/>
          </w:rPr>
          <w:t>Configuration Guide Getting started with Implement the SAP Rapid Data Migration for SAP S/4HANA, on premise edition</w:t>
        </w:r>
        <w:r w:rsidR="00B91659">
          <w:rPr>
            <w:noProof/>
            <w:webHidden/>
          </w:rPr>
          <w:tab/>
        </w:r>
        <w:r w:rsidR="00B91659">
          <w:rPr>
            <w:noProof/>
            <w:webHidden/>
          </w:rPr>
          <w:fldChar w:fldCharType="begin"/>
        </w:r>
        <w:r w:rsidR="00B91659">
          <w:rPr>
            <w:noProof/>
            <w:webHidden/>
          </w:rPr>
          <w:instrText xml:space="preserve"> PAGEREF _Toc493166008 \h </w:instrText>
        </w:r>
        <w:r w:rsidR="00B91659">
          <w:rPr>
            <w:noProof/>
            <w:webHidden/>
          </w:rPr>
        </w:r>
        <w:r w:rsidR="00B91659">
          <w:rPr>
            <w:noProof/>
            <w:webHidden/>
          </w:rPr>
          <w:fldChar w:fldCharType="separate"/>
        </w:r>
        <w:r w:rsidR="00B91659">
          <w:rPr>
            <w:noProof/>
            <w:webHidden/>
          </w:rPr>
          <w:t>6</w:t>
        </w:r>
        <w:r w:rsidR="00B91659">
          <w:rPr>
            <w:noProof/>
            <w:webHidden/>
          </w:rPr>
          <w:fldChar w:fldCharType="end"/>
        </w:r>
      </w:hyperlink>
    </w:p>
    <w:p w14:paraId="36641E48" w14:textId="18E35AFA" w:rsidR="00B91659" w:rsidRDefault="00113C4A">
      <w:pPr>
        <w:pStyle w:val="TOC1"/>
        <w:tabs>
          <w:tab w:val="start" w:pos="20pt"/>
          <w:tab w:val="end" w:leader="dot" w:pos="427pt"/>
        </w:tabs>
        <w:rPr>
          <w:rFonts w:asciiTheme="minorHAnsi" w:eastAsia="MS Mincho" w:hAnsiTheme="minorHAnsi" w:cstheme="minorBidi"/>
          <w:noProof/>
          <w:sz w:val="22"/>
          <w:szCs w:val="22"/>
          <w:lang w:eastAsia="zh-CN"/>
        </w:rPr>
      </w:pPr>
      <w:hyperlink w:anchor="_Toc493166009" w:history="1">
        <w:r w:rsidR="00B91659" w:rsidRPr="00FC060A">
          <w:rPr>
            <w:rStyle w:val="Hyperlink"/>
            <w:noProof/>
          </w:rPr>
          <w:t>1</w:t>
        </w:r>
        <w:r w:rsidR="00B91659">
          <w:rPr>
            <w:rFonts w:asciiTheme="minorHAnsi" w:eastAsia="MS Mincho" w:hAnsiTheme="minorHAnsi" w:cstheme="minorBidi"/>
            <w:noProof/>
            <w:sz w:val="22"/>
            <w:szCs w:val="22"/>
            <w:lang w:eastAsia="zh-CN"/>
          </w:rPr>
          <w:tab/>
        </w:r>
        <w:r w:rsidR="00B91659" w:rsidRPr="00FC060A">
          <w:rPr>
            <w:rStyle w:val="Hyperlink"/>
            <w:noProof/>
          </w:rPr>
          <w:t>Purpose</w:t>
        </w:r>
        <w:r w:rsidR="00B91659">
          <w:rPr>
            <w:noProof/>
            <w:webHidden/>
          </w:rPr>
          <w:tab/>
        </w:r>
        <w:r w:rsidR="00B91659">
          <w:rPr>
            <w:noProof/>
            <w:webHidden/>
          </w:rPr>
          <w:fldChar w:fldCharType="begin"/>
        </w:r>
        <w:r w:rsidR="00B91659">
          <w:rPr>
            <w:noProof/>
            <w:webHidden/>
          </w:rPr>
          <w:instrText xml:space="preserve"> PAGEREF _Toc493166009 \h </w:instrText>
        </w:r>
        <w:r w:rsidR="00B91659">
          <w:rPr>
            <w:noProof/>
            <w:webHidden/>
          </w:rPr>
        </w:r>
        <w:r w:rsidR="00B91659">
          <w:rPr>
            <w:noProof/>
            <w:webHidden/>
          </w:rPr>
          <w:fldChar w:fldCharType="separate"/>
        </w:r>
        <w:r w:rsidR="00B91659">
          <w:rPr>
            <w:noProof/>
            <w:webHidden/>
          </w:rPr>
          <w:t>6</w:t>
        </w:r>
        <w:r w:rsidR="00B91659">
          <w:rPr>
            <w:noProof/>
            <w:webHidden/>
          </w:rPr>
          <w:fldChar w:fldCharType="end"/>
        </w:r>
      </w:hyperlink>
    </w:p>
    <w:p w14:paraId="39EA923D" w14:textId="007F78FF" w:rsidR="00B91659" w:rsidRDefault="00113C4A">
      <w:pPr>
        <w:pStyle w:val="TOC1"/>
        <w:tabs>
          <w:tab w:val="start" w:pos="20pt"/>
          <w:tab w:val="end" w:leader="dot" w:pos="427pt"/>
        </w:tabs>
        <w:rPr>
          <w:rFonts w:asciiTheme="minorHAnsi" w:eastAsia="MS Mincho" w:hAnsiTheme="minorHAnsi" w:cstheme="minorBidi"/>
          <w:noProof/>
          <w:sz w:val="22"/>
          <w:szCs w:val="22"/>
          <w:lang w:eastAsia="zh-CN"/>
        </w:rPr>
      </w:pPr>
      <w:hyperlink w:anchor="_Toc493166010" w:history="1">
        <w:r w:rsidR="00B91659" w:rsidRPr="00FC060A">
          <w:rPr>
            <w:rStyle w:val="Hyperlink"/>
            <w:noProof/>
          </w:rPr>
          <w:t>2</w:t>
        </w:r>
        <w:r w:rsidR="00B91659">
          <w:rPr>
            <w:rFonts w:asciiTheme="minorHAnsi" w:eastAsia="MS Mincho" w:hAnsiTheme="minorHAnsi" w:cstheme="minorBidi"/>
            <w:noProof/>
            <w:sz w:val="22"/>
            <w:szCs w:val="22"/>
            <w:lang w:eastAsia="zh-CN"/>
          </w:rPr>
          <w:tab/>
        </w:r>
        <w:r w:rsidR="00B91659" w:rsidRPr="00FC060A">
          <w:rPr>
            <w:rStyle w:val="Hyperlink"/>
            <w:noProof/>
          </w:rPr>
          <w:t>Prerequisites</w:t>
        </w:r>
        <w:r w:rsidR="00B91659">
          <w:rPr>
            <w:noProof/>
            <w:webHidden/>
          </w:rPr>
          <w:tab/>
        </w:r>
        <w:r w:rsidR="00B91659">
          <w:rPr>
            <w:noProof/>
            <w:webHidden/>
          </w:rPr>
          <w:fldChar w:fldCharType="begin"/>
        </w:r>
        <w:r w:rsidR="00B91659">
          <w:rPr>
            <w:noProof/>
            <w:webHidden/>
          </w:rPr>
          <w:instrText xml:space="preserve"> PAGEREF _Toc493166010 \h </w:instrText>
        </w:r>
        <w:r w:rsidR="00B91659">
          <w:rPr>
            <w:noProof/>
            <w:webHidden/>
          </w:rPr>
        </w:r>
        <w:r w:rsidR="00B91659">
          <w:rPr>
            <w:noProof/>
            <w:webHidden/>
          </w:rPr>
          <w:fldChar w:fldCharType="separate"/>
        </w:r>
        <w:r w:rsidR="00B91659">
          <w:rPr>
            <w:noProof/>
            <w:webHidden/>
          </w:rPr>
          <w:t>6</w:t>
        </w:r>
        <w:r w:rsidR="00B91659">
          <w:rPr>
            <w:noProof/>
            <w:webHidden/>
          </w:rPr>
          <w:fldChar w:fldCharType="end"/>
        </w:r>
      </w:hyperlink>
    </w:p>
    <w:p w14:paraId="76F8FF14" w14:textId="006F1BA5"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11" w:history="1">
        <w:r w:rsidR="00B91659" w:rsidRPr="00FC060A">
          <w:rPr>
            <w:rStyle w:val="Hyperlink"/>
            <w:noProof/>
          </w:rPr>
          <w:t>2.1</w:t>
        </w:r>
        <w:r w:rsidR="00B91659">
          <w:rPr>
            <w:rFonts w:asciiTheme="minorHAnsi" w:eastAsia="MS Mincho" w:hAnsiTheme="minorHAnsi" w:cstheme="minorBidi"/>
            <w:noProof/>
            <w:sz w:val="22"/>
            <w:szCs w:val="22"/>
            <w:lang w:eastAsia="zh-CN"/>
          </w:rPr>
          <w:tab/>
        </w:r>
        <w:r w:rsidR="00B91659" w:rsidRPr="00FC060A">
          <w:rPr>
            <w:rStyle w:val="Hyperlink"/>
            <w:noProof/>
          </w:rPr>
          <w:t>Technical Prerequisites for Installation</w:t>
        </w:r>
        <w:r w:rsidR="00B91659">
          <w:rPr>
            <w:noProof/>
            <w:webHidden/>
          </w:rPr>
          <w:tab/>
        </w:r>
        <w:r w:rsidR="00B91659">
          <w:rPr>
            <w:noProof/>
            <w:webHidden/>
          </w:rPr>
          <w:fldChar w:fldCharType="begin"/>
        </w:r>
        <w:r w:rsidR="00B91659">
          <w:rPr>
            <w:noProof/>
            <w:webHidden/>
          </w:rPr>
          <w:instrText xml:space="preserve"> PAGEREF _Toc493166011 \h </w:instrText>
        </w:r>
        <w:r w:rsidR="00B91659">
          <w:rPr>
            <w:noProof/>
            <w:webHidden/>
          </w:rPr>
        </w:r>
        <w:r w:rsidR="00B91659">
          <w:rPr>
            <w:noProof/>
            <w:webHidden/>
          </w:rPr>
          <w:fldChar w:fldCharType="separate"/>
        </w:r>
        <w:r w:rsidR="00B91659">
          <w:rPr>
            <w:noProof/>
            <w:webHidden/>
          </w:rPr>
          <w:t>6</w:t>
        </w:r>
        <w:r w:rsidR="00B91659">
          <w:rPr>
            <w:noProof/>
            <w:webHidden/>
          </w:rPr>
          <w:fldChar w:fldCharType="end"/>
        </w:r>
      </w:hyperlink>
    </w:p>
    <w:p w14:paraId="495EA910" w14:textId="0E6D40DF"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12" w:history="1">
        <w:r w:rsidR="00B91659" w:rsidRPr="00FC060A">
          <w:rPr>
            <w:rStyle w:val="Hyperlink"/>
            <w:noProof/>
          </w:rPr>
          <w:t>2.2</w:t>
        </w:r>
        <w:r w:rsidR="00B91659">
          <w:rPr>
            <w:rFonts w:asciiTheme="minorHAnsi" w:eastAsia="MS Mincho" w:hAnsiTheme="minorHAnsi" w:cstheme="minorBidi"/>
            <w:noProof/>
            <w:sz w:val="22"/>
            <w:szCs w:val="22"/>
            <w:lang w:eastAsia="zh-CN"/>
          </w:rPr>
          <w:tab/>
        </w:r>
        <w:r w:rsidR="00B91659" w:rsidRPr="00FC060A">
          <w:rPr>
            <w:rStyle w:val="Hyperlink"/>
            <w:noProof/>
          </w:rPr>
          <w:t>Related SAP Notes</w:t>
        </w:r>
        <w:r w:rsidR="00B91659">
          <w:rPr>
            <w:noProof/>
            <w:webHidden/>
          </w:rPr>
          <w:tab/>
        </w:r>
        <w:r w:rsidR="00B91659">
          <w:rPr>
            <w:noProof/>
            <w:webHidden/>
          </w:rPr>
          <w:fldChar w:fldCharType="begin"/>
        </w:r>
        <w:r w:rsidR="00B91659">
          <w:rPr>
            <w:noProof/>
            <w:webHidden/>
          </w:rPr>
          <w:instrText xml:space="preserve"> PAGEREF _Toc493166012 \h </w:instrText>
        </w:r>
        <w:r w:rsidR="00B91659">
          <w:rPr>
            <w:noProof/>
            <w:webHidden/>
          </w:rPr>
        </w:r>
        <w:r w:rsidR="00B91659">
          <w:rPr>
            <w:noProof/>
            <w:webHidden/>
          </w:rPr>
          <w:fldChar w:fldCharType="separate"/>
        </w:r>
        <w:r w:rsidR="00B91659">
          <w:rPr>
            <w:noProof/>
            <w:webHidden/>
          </w:rPr>
          <w:t>7</w:t>
        </w:r>
        <w:r w:rsidR="00B91659">
          <w:rPr>
            <w:noProof/>
            <w:webHidden/>
          </w:rPr>
          <w:fldChar w:fldCharType="end"/>
        </w:r>
      </w:hyperlink>
    </w:p>
    <w:p w14:paraId="4F889BF6" w14:textId="5969816B"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13" w:history="1">
        <w:r w:rsidR="00B91659" w:rsidRPr="00FC060A">
          <w:rPr>
            <w:rStyle w:val="Hyperlink"/>
            <w:noProof/>
          </w:rPr>
          <w:t>2.3</w:t>
        </w:r>
        <w:r w:rsidR="00B91659">
          <w:rPr>
            <w:rFonts w:asciiTheme="minorHAnsi" w:eastAsia="MS Mincho" w:hAnsiTheme="minorHAnsi" w:cstheme="minorBidi"/>
            <w:noProof/>
            <w:sz w:val="22"/>
            <w:szCs w:val="22"/>
            <w:lang w:eastAsia="zh-CN"/>
          </w:rPr>
          <w:tab/>
        </w:r>
        <w:r w:rsidR="00B91659" w:rsidRPr="00FC060A">
          <w:rPr>
            <w:rStyle w:val="Hyperlink"/>
            <w:noProof/>
            <w:lang w:eastAsia="zh-CN"/>
          </w:rPr>
          <w:t>Rapid Data Migration to SAP S4HANA Content</w:t>
        </w:r>
        <w:r w:rsidR="00B91659">
          <w:rPr>
            <w:noProof/>
            <w:webHidden/>
          </w:rPr>
          <w:tab/>
        </w:r>
        <w:r w:rsidR="00B91659">
          <w:rPr>
            <w:noProof/>
            <w:webHidden/>
          </w:rPr>
          <w:fldChar w:fldCharType="begin"/>
        </w:r>
        <w:r w:rsidR="00B91659">
          <w:rPr>
            <w:noProof/>
            <w:webHidden/>
          </w:rPr>
          <w:instrText xml:space="preserve"> PAGEREF _Toc493166013 \h </w:instrText>
        </w:r>
        <w:r w:rsidR="00B91659">
          <w:rPr>
            <w:noProof/>
            <w:webHidden/>
          </w:rPr>
        </w:r>
        <w:r w:rsidR="00B91659">
          <w:rPr>
            <w:noProof/>
            <w:webHidden/>
          </w:rPr>
          <w:fldChar w:fldCharType="separate"/>
        </w:r>
        <w:r w:rsidR="00B91659">
          <w:rPr>
            <w:noProof/>
            <w:webHidden/>
          </w:rPr>
          <w:t>8</w:t>
        </w:r>
        <w:r w:rsidR="00B91659">
          <w:rPr>
            <w:noProof/>
            <w:webHidden/>
          </w:rPr>
          <w:fldChar w:fldCharType="end"/>
        </w:r>
      </w:hyperlink>
    </w:p>
    <w:p w14:paraId="46D3FB57" w14:textId="3BEFAF4D" w:rsidR="00B91659" w:rsidRDefault="00113C4A">
      <w:pPr>
        <w:pStyle w:val="TOC1"/>
        <w:tabs>
          <w:tab w:val="start" w:pos="20pt"/>
          <w:tab w:val="end" w:leader="dot" w:pos="427pt"/>
        </w:tabs>
        <w:rPr>
          <w:rFonts w:asciiTheme="minorHAnsi" w:eastAsia="MS Mincho" w:hAnsiTheme="minorHAnsi" w:cstheme="minorBidi"/>
          <w:noProof/>
          <w:sz w:val="22"/>
          <w:szCs w:val="22"/>
          <w:lang w:eastAsia="zh-CN"/>
        </w:rPr>
      </w:pPr>
      <w:hyperlink w:anchor="_Toc493166014" w:history="1">
        <w:r w:rsidR="00B91659" w:rsidRPr="00FC060A">
          <w:rPr>
            <w:rStyle w:val="Hyperlink"/>
            <w:noProof/>
          </w:rPr>
          <w:t>3</w:t>
        </w:r>
        <w:r w:rsidR="00B91659">
          <w:rPr>
            <w:rFonts w:asciiTheme="minorHAnsi" w:eastAsia="MS Mincho" w:hAnsiTheme="minorHAnsi" w:cstheme="minorBidi"/>
            <w:noProof/>
            <w:sz w:val="22"/>
            <w:szCs w:val="22"/>
            <w:lang w:eastAsia="zh-CN"/>
          </w:rPr>
          <w:tab/>
        </w:r>
        <w:r w:rsidR="00B91659" w:rsidRPr="00FC060A">
          <w:rPr>
            <w:rStyle w:val="Hyperlink"/>
            <w:noProof/>
          </w:rPr>
          <w:t>Scenarios</w:t>
        </w:r>
        <w:r w:rsidR="00B91659">
          <w:rPr>
            <w:noProof/>
            <w:webHidden/>
          </w:rPr>
          <w:tab/>
        </w:r>
        <w:r w:rsidR="00B91659">
          <w:rPr>
            <w:noProof/>
            <w:webHidden/>
          </w:rPr>
          <w:fldChar w:fldCharType="begin"/>
        </w:r>
        <w:r w:rsidR="00B91659">
          <w:rPr>
            <w:noProof/>
            <w:webHidden/>
          </w:rPr>
          <w:instrText xml:space="preserve"> PAGEREF _Toc493166014 \h </w:instrText>
        </w:r>
        <w:r w:rsidR="00B91659">
          <w:rPr>
            <w:noProof/>
            <w:webHidden/>
          </w:rPr>
        </w:r>
        <w:r w:rsidR="00B91659">
          <w:rPr>
            <w:noProof/>
            <w:webHidden/>
          </w:rPr>
          <w:fldChar w:fldCharType="separate"/>
        </w:r>
        <w:r w:rsidR="00B91659">
          <w:rPr>
            <w:noProof/>
            <w:webHidden/>
          </w:rPr>
          <w:t>8</w:t>
        </w:r>
        <w:r w:rsidR="00B91659">
          <w:rPr>
            <w:noProof/>
            <w:webHidden/>
          </w:rPr>
          <w:fldChar w:fldCharType="end"/>
        </w:r>
      </w:hyperlink>
    </w:p>
    <w:p w14:paraId="4D5E23AD" w14:textId="654049E9"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15" w:history="1">
        <w:r w:rsidR="00B91659" w:rsidRPr="00FC060A">
          <w:rPr>
            <w:rStyle w:val="Hyperlink"/>
            <w:noProof/>
          </w:rPr>
          <w:t>3.1</w:t>
        </w:r>
        <w:r w:rsidR="00B91659">
          <w:rPr>
            <w:rFonts w:asciiTheme="minorHAnsi" w:eastAsia="MS Mincho" w:hAnsiTheme="minorHAnsi" w:cstheme="minorBidi"/>
            <w:noProof/>
            <w:sz w:val="22"/>
            <w:szCs w:val="22"/>
            <w:lang w:eastAsia="zh-CN"/>
          </w:rPr>
          <w:tab/>
        </w:r>
        <w:r w:rsidR="00B91659" w:rsidRPr="00FC060A">
          <w:rPr>
            <w:rStyle w:val="Hyperlink"/>
            <w:noProof/>
          </w:rPr>
          <w:t>Scenario 1 – SME Deployment Model</w:t>
        </w:r>
        <w:r w:rsidR="00B91659">
          <w:rPr>
            <w:noProof/>
            <w:webHidden/>
          </w:rPr>
          <w:tab/>
        </w:r>
        <w:r w:rsidR="00B91659">
          <w:rPr>
            <w:noProof/>
            <w:webHidden/>
          </w:rPr>
          <w:fldChar w:fldCharType="begin"/>
        </w:r>
        <w:r w:rsidR="00B91659">
          <w:rPr>
            <w:noProof/>
            <w:webHidden/>
          </w:rPr>
          <w:instrText xml:space="preserve"> PAGEREF _Toc493166015 \h </w:instrText>
        </w:r>
        <w:r w:rsidR="00B91659">
          <w:rPr>
            <w:noProof/>
            <w:webHidden/>
          </w:rPr>
        </w:r>
        <w:r w:rsidR="00B91659">
          <w:rPr>
            <w:noProof/>
            <w:webHidden/>
          </w:rPr>
          <w:fldChar w:fldCharType="separate"/>
        </w:r>
        <w:r w:rsidR="00B91659">
          <w:rPr>
            <w:noProof/>
            <w:webHidden/>
          </w:rPr>
          <w:t>9</w:t>
        </w:r>
        <w:r w:rsidR="00B91659">
          <w:rPr>
            <w:noProof/>
            <w:webHidden/>
          </w:rPr>
          <w:fldChar w:fldCharType="end"/>
        </w:r>
      </w:hyperlink>
    </w:p>
    <w:p w14:paraId="2F8B9358" w14:textId="01139A2E"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16" w:history="1">
        <w:r w:rsidR="00B91659" w:rsidRPr="00FC060A">
          <w:rPr>
            <w:rStyle w:val="Hyperlink"/>
            <w:noProof/>
          </w:rPr>
          <w:t>3.2</w:t>
        </w:r>
        <w:r w:rsidR="00B91659">
          <w:rPr>
            <w:rFonts w:asciiTheme="minorHAnsi" w:eastAsia="MS Mincho" w:hAnsiTheme="minorHAnsi" w:cstheme="minorBidi"/>
            <w:noProof/>
            <w:sz w:val="22"/>
            <w:szCs w:val="22"/>
            <w:lang w:eastAsia="zh-CN"/>
          </w:rPr>
          <w:tab/>
        </w:r>
        <w:r w:rsidR="00B91659" w:rsidRPr="00FC060A">
          <w:rPr>
            <w:rStyle w:val="Hyperlink"/>
            <w:noProof/>
          </w:rPr>
          <w:t>Scenario 2 – LE Deployment Model</w:t>
        </w:r>
        <w:r w:rsidR="00B91659">
          <w:rPr>
            <w:noProof/>
            <w:webHidden/>
          </w:rPr>
          <w:tab/>
        </w:r>
        <w:r w:rsidR="00B91659">
          <w:rPr>
            <w:noProof/>
            <w:webHidden/>
          </w:rPr>
          <w:fldChar w:fldCharType="begin"/>
        </w:r>
        <w:r w:rsidR="00B91659">
          <w:rPr>
            <w:noProof/>
            <w:webHidden/>
          </w:rPr>
          <w:instrText xml:space="preserve"> PAGEREF _Toc493166016 \h </w:instrText>
        </w:r>
        <w:r w:rsidR="00B91659">
          <w:rPr>
            <w:noProof/>
            <w:webHidden/>
          </w:rPr>
        </w:r>
        <w:r w:rsidR="00B91659">
          <w:rPr>
            <w:noProof/>
            <w:webHidden/>
          </w:rPr>
          <w:fldChar w:fldCharType="separate"/>
        </w:r>
        <w:r w:rsidR="00B91659">
          <w:rPr>
            <w:noProof/>
            <w:webHidden/>
          </w:rPr>
          <w:t>9</w:t>
        </w:r>
        <w:r w:rsidR="00B91659">
          <w:rPr>
            <w:noProof/>
            <w:webHidden/>
          </w:rPr>
          <w:fldChar w:fldCharType="end"/>
        </w:r>
      </w:hyperlink>
    </w:p>
    <w:p w14:paraId="18A0553D" w14:textId="13EBF180" w:rsidR="00B91659" w:rsidRDefault="00113C4A">
      <w:pPr>
        <w:pStyle w:val="TOC3"/>
        <w:tabs>
          <w:tab w:val="start" w:pos="60pt"/>
          <w:tab w:val="end" w:leader="dot" w:pos="427pt"/>
        </w:tabs>
        <w:rPr>
          <w:rFonts w:asciiTheme="minorHAnsi" w:eastAsia="MS Mincho" w:hAnsiTheme="minorHAnsi" w:cstheme="minorBidi"/>
          <w:noProof/>
          <w:sz w:val="22"/>
          <w:szCs w:val="22"/>
          <w:lang w:eastAsia="zh-CN"/>
        </w:rPr>
      </w:pPr>
      <w:hyperlink w:anchor="_Toc493166017" w:history="1">
        <w:r w:rsidR="00B91659" w:rsidRPr="00FC060A">
          <w:rPr>
            <w:rStyle w:val="Hyperlink"/>
            <w:noProof/>
          </w:rPr>
          <w:t>3.2.1</w:t>
        </w:r>
        <w:r w:rsidR="00B91659">
          <w:rPr>
            <w:rFonts w:asciiTheme="minorHAnsi" w:eastAsia="MS Mincho" w:hAnsiTheme="minorHAnsi" w:cstheme="minorBidi"/>
            <w:noProof/>
            <w:sz w:val="22"/>
            <w:szCs w:val="22"/>
            <w:lang w:eastAsia="zh-CN"/>
          </w:rPr>
          <w:tab/>
        </w:r>
        <w:r w:rsidR="00B91659" w:rsidRPr="00FC060A">
          <w:rPr>
            <w:rStyle w:val="Hyperlink"/>
            <w:noProof/>
          </w:rPr>
          <w:t>Advantages of the LE deployment model</w:t>
        </w:r>
        <w:r w:rsidR="00B91659">
          <w:rPr>
            <w:noProof/>
            <w:webHidden/>
          </w:rPr>
          <w:tab/>
        </w:r>
        <w:r w:rsidR="00B91659">
          <w:rPr>
            <w:noProof/>
            <w:webHidden/>
          </w:rPr>
          <w:fldChar w:fldCharType="begin"/>
        </w:r>
        <w:r w:rsidR="00B91659">
          <w:rPr>
            <w:noProof/>
            <w:webHidden/>
          </w:rPr>
          <w:instrText xml:space="preserve"> PAGEREF _Toc493166017 \h </w:instrText>
        </w:r>
        <w:r w:rsidR="00B91659">
          <w:rPr>
            <w:noProof/>
            <w:webHidden/>
          </w:rPr>
        </w:r>
        <w:r w:rsidR="00B91659">
          <w:rPr>
            <w:noProof/>
            <w:webHidden/>
          </w:rPr>
          <w:fldChar w:fldCharType="separate"/>
        </w:r>
        <w:r w:rsidR="00B91659">
          <w:rPr>
            <w:noProof/>
            <w:webHidden/>
          </w:rPr>
          <w:t>10</w:t>
        </w:r>
        <w:r w:rsidR="00B91659">
          <w:rPr>
            <w:noProof/>
            <w:webHidden/>
          </w:rPr>
          <w:fldChar w:fldCharType="end"/>
        </w:r>
      </w:hyperlink>
    </w:p>
    <w:p w14:paraId="59F2B676" w14:textId="65CCC30F" w:rsidR="00B91659" w:rsidRDefault="00113C4A">
      <w:pPr>
        <w:pStyle w:val="TOC1"/>
        <w:tabs>
          <w:tab w:val="start" w:pos="20pt"/>
          <w:tab w:val="end" w:leader="dot" w:pos="427pt"/>
        </w:tabs>
        <w:rPr>
          <w:rFonts w:asciiTheme="minorHAnsi" w:eastAsia="MS Mincho" w:hAnsiTheme="minorHAnsi" w:cstheme="minorBidi"/>
          <w:noProof/>
          <w:sz w:val="22"/>
          <w:szCs w:val="22"/>
          <w:lang w:eastAsia="zh-CN"/>
        </w:rPr>
      </w:pPr>
      <w:hyperlink w:anchor="_Toc493166018" w:history="1">
        <w:r w:rsidR="00B91659" w:rsidRPr="00FC060A">
          <w:rPr>
            <w:rStyle w:val="Hyperlink"/>
            <w:noProof/>
          </w:rPr>
          <w:t>4</w:t>
        </w:r>
        <w:r w:rsidR="00B91659">
          <w:rPr>
            <w:rFonts w:asciiTheme="minorHAnsi" w:eastAsia="MS Mincho" w:hAnsiTheme="minorHAnsi" w:cstheme="minorBidi"/>
            <w:noProof/>
            <w:sz w:val="22"/>
            <w:szCs w:val="22"/>
            <w:lang w:eastAsia="zh-CN"/>
          </w:rPr>
          <w:tab/>
        </w:r>
        <w:r w:rsidR="00B91659" w:rsidRPr="00FC060A">
          <w:rPr>
            <w:rStyle w:val="Hyperlink"/>
            <w:noProof/>
          </w:rPr>
          <w:t>Installation</w:t>
        </w:r>
        <w:r w:rsidR="00B91659">
          <w:rPr>
            <w:noProof/>
            <w:webHidden/>
          </w:rPr>
          <w:tab/>
        </w:r>
        <w:r w:rsidR="00B91659">
          <w:rPr>
            <w:noProof/>
            <w:webHidden/>
          </w:rPr>
          <w:fldChar w:fldCharType="begin"/>
        </w:r>
        <w:r w:rsidR="00B91659">
          <w:rPr>
            <w:noProof/>
            <w:webHidden/>
          </w:rPr>
          <w:instrText xml:space="preserve"> PAGEREF _Toc493166018 \h </w:instrText>
        </w:r>
        <w:r w:rsidR="00B91659">
          <w:rPr>
            <w:noProof/>
            <w:webHidden/>
          </w:rPr>
        </w:r>
        <w:r w:rsidR="00B91659">
          <w:rPr>
            <w:noProof/>
            <w:webHidden/>
          </w:rPr>
          <w:fldChar w:fldCharType="separate"/>
        </w:r>
        <w:r w:rsidR="00B91659">
          <w:rPr>
            <w:noProof/>
            <w:webHidden/>
          </w:rPr>
          <w:t>11</w:t>
        </w:r>
        <w:r w:rsidR="00B91659">
          <w:rPr>
            <w:noProof/>
            <w:webHidden/>
          </w:rPr>
          <w:fldChar w:fldCharType="end"/>
        </w:r>
      </w:hyperlink>
    </w:p>
    <w:p w14:paraId="4F4EBAA3" w14:textId="21AB8368"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19" w:history="1">
        <w:r w:rsidR="00B91659" w:rsidRPr="00FC060A">
          <w:rPr>
            <w:rStyle w:val="Hyperlink"/>
            <w:noProof/>
          </w:rPr>
          <w:t>4.1</w:t>
        </w:r>
        <w:r w:rsidR="00B91659">
          <w:rPr>
            <w:rFonts w:asciiTheme="minorHAnsi" w:eastAsia="MS Mincho" w:hAnsiTheme="minorHAnsi" w:cstheme="minorBidi"/>
            <w:noProof/>
            <w:sz w:val="22"/>
            <w:szCs w:val="22"/>
            <w:lang w:eastAsia="zh-CN"/>
          </w:rPr>
          <w:tab/>
        </w:r>
        <w:r w:rsidR="00B91659" w:rsidRPr="00FC060A">
          <w:rPr>
            <w:rStyle w:val="Hyperlink"/>
            <w:noProof/>
          </w:rPr>
          <w:t>Install Microsoft SQL Server 2008 R2</w:t>
        </w:r>
        <w:r w:rsidR="00B91659">
          <w:rPr>
            <w:noProof/>
            <w:webHidden/>
          </w:rPr>
          <w:tab/>
        </w:r>
        <w:r w:rsidR="00B91659">
          <w:rPr>
            <w:noProof/>
            <w:webHidden/>
          </w:rPr>
          <w:fldChar w:fldCharType="begin"/>
        </w:r>
        <w:r w:rsidR="00B91659">
          <w:rPr>
            <w:noProof/>
            <w:webHidden/>
          </w:rPr>
          <w:instrText xml:space="preserve"> PAGEREF _Toc493166019 \h </w:instrText>
        </w:r>
        <w:r w:rsidR="00B91659">
          <w:rPr>
            <w:noProof/>
            <w:webHidden/>
          </w:rPr>
        </w:r>
        <w:r w:rsidR="00B91659">
          <w:rPr>
            <w:noProof/>
            <w:webHidden/>
          </w:rPr>
          <w:fldChar w:fldCharType="separate"/>
        </w:r>
        <w:r w:rsidR="00B91659">
          <w:rPr>
            <w:noProof/>
            <w:webHidden/>
          </w:rPr>
          <w:t>11</w:t>
        </w:r>
        <w:r w:rsidR="00B91659">
          <w:rPr>
            <w:noProof/>
            <w:webHidden/>
          </w:rPr>
          <w:fldChar w:fldCharType="end"/>
        </w:r>
      </w:hyperlink>
    </w:p>
    <w:p w14:paraId="1A5ADD07" w14:textId="7330BB88"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20" w:history="1">
        <w:r w:rsidR="00B91659" w:rsidRPr="00FC060A">
          <w:rPr>
            <w:rStyle w:val="Hyperlink"/>
            <w:noProof/>
          </w:rPr>
          <w:t>4.2</w:t>
        </w:r>
        <w:r w:rsidR="00B91659">
          <w:rPr>
            <w:rFonts w:asciiTheme="minorHAnsi" w:eastAsia="MS Mincho" w:hAnsiTheme="minorHAnsi" w:cstheme="minorBidi"/>
            <w:noProof/>
            <w:sz w:val="22"/>
            <w:szCs w:val="22"/>
            <w:lang w:eastAsia="zh-CN"/>
          </w:rPr>
          <w:tab/>
        </w:r>
        <w:r w:rsidR="00B91659" w:rsidRPr="00FC060A">
          <w:rPr>
            <w:rStyle w:val="Hyperlink"/>
            <w:noProof/>
          </w:rPr>
          <w:t>Configure TCP/IP for Microsoft SQL Server</w:t>
        </w:r>
        <w:r w:rsidR="00B91659">
          <w:rPr>
            <w:noProof/>
            <w:webHidden/>
          </w:rPr>
          <w:tab/>
        </w:r>
        <w:r w:rsidR="00B91659">
          <w:rPr>
            <w:noProof/>
            <w:webHidden/>
          </w:rPr>
          <w:fldChar w:fldCharType="begin"/>
        </w:r>
        <w:r w:rsidR="00B91659">
          <w:rPr>
            <w:noProof/>
            <w:webHidden/>
          </w:rPr>
          <w:instrText xml:space="preserve"> PAGEREF _Toc493166020 \h </w:instrText>
        </w:r>
        <w:r w:rsidR="00B91659">
          <w:rPr>
            <w:noProof/>
            <w:webHidden/>
          </w:rPr>
        </w:r>
        <w:r w:rsidR="00B91659">
          <w:rPr>
            <w:noProof/>
            <w:webHidden/>
          </w:rPr>
          <w:fldChar w:fldCharType="separate"/>
        </w:r>
        <w:r w:rsidR="00B91659">
          <w:rPr>
            <w:noProof/>
            <w:webHidden/>
          </w:rPr>
          <w:t>12</w:t>
        </w:r>
        <w:r w:rsidR="00B91659">
          <w:rPr>
            <w:noProof/>
            <w:webHidden/>
          </w:rPr>
          <w:fldChar w:fldCharType="end"/>
        </w:r>
      </w:hyperlink>
    </w:p>
    <w:p w14:paraId="2ADE18E8" w14:textId="2ABF151B"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21" w:history="1">
        <w:r w:rsidR="00B91659" w:rsidRPr="00FC060A">
          <w:rPr>
            <w:rStyle w:val="Hyperlink"/>
            <w:noProof/>
          </w:rPr>
          <w:t>4.3</w:t>
        </w:r>
        <w:r w:rsidR="00B91659">
          <w:rPr>
            <w:rFonts w:asciiTheme="minorHAnsi" w:eastAsia="MS Mincho" w:hAnsiTheme="minorHAnsi" w:cstheme="minorBidi"/>
            <w:noProof/>
            <w:sz w:val="22"/>
            <w:szCs w:val="22"/>
            <w:lang w:eastAsia="zh-CN"/>
          </w:rPr>
          <w:tab/>
        </w:r>
        <w:r w:rsidR="00B91659" w:rsidRPr="00FC060A">
          <w:rPr>
            <w:rStyle w:val="Hyperlink"/>
            <w:noProof/>
          </w:rPr>
          <w:t>Create Databases and Logins</w:t>
        </w:r>
        <w:r w:rsidR="00B91659" w:rsidRPr="00FC060A">
          <w:rPr>
            <w:rStyle w:val="Hyperlink"/>
            <w:noProof/>
            <w:lang w:eastAsia="zh-CN"/>
          </w:rPr>
          <w:t xml:space="preserve"> (MS SQL Server)</w:t>
        </w:r>
        <w:r w:rsidR="00B91659">
          <w:rPr>
            <w:noProof/>
            <w:webHidden/>
          </w:rPr>
          <w:tab/>
        </w:r>
        <w:r w:rsidR="00B91659">
          <w:rPr>
            <w:noProof/>
            <w:webHidden/>
          </w:rPr>
          <w:fldChar w:fldCharType="begin"/>
        </w:r>
        <w:r w:rsidR="00B91659">
          <w:rPr>
            <w:noProof/>
            <w:webHidden/>
          </w:rPr>
          <w:instrText xml:space="preserve"> PAGEREF _Toc493166021 \h </w:instrText>
        </w:r>
        <w:r w:rsidR="00B91659">
          <w:rPr>
            <w:noProof/>
            <w:webHidden/>
          </w:rPr>
        </w:r>
        <w:r w:rsidR="00B91659">
          <w:rPr>
            <w:noProof/>
            <w:webHidden/>
          </w:rPr>
          <w:fldChar w:fldCharType="separate"/>
        </w:r>
        <w:r w:rsidR="00B91659">
          <w:rPr>
            <w:noProof/>
            <w:webHidden/>
          </w:rPr>
          <w:t>12</w:t>
        </w:r>
        <w:r w:rsidR="00B91659">
          <w:rPr>
            <w:noProof/>
            <w:webHidden/>
          </w:rPr>
          <w:fldChar w:fldCharType="end"/>
        </w:r>
      </w:hyperlink>
    </w:p>
    <w:p w14:paraId="256E3B13" w14:textId="04AAD820" w:rsidR="00B91659" w:rsidRDefault="00113C4A">
      <w:pPr>
        <w:pStyle w:val="TOC3"/>
        <w:tabs>
          <w:tab w:val="start" w:pos="60pt"/>
          <w:tab w:val="end" w:leader="dot" w:pos="427pt"/>
        </w:tabs>
        <w:rPr>
          <w:rFonts w:asciiTheme="minorHAnsi" w:eastAsia="MS Mincho" w:hAnsiTheme="minorHAnsi" w:cstheme="minorBidi"/>
          <w:noProof/>
          <w:sz w:val="22"/>
          <w:szCs w:val="22"/>
          <w:lang w:eastAsia="zh-CN"/>
        </w:rPr>
      </w:pPr>
      <w:hyperlink w:anchor="_Toc493166022" w:history="1">
        <w:r w:rsidR="00B91659" w:rsidRPr="00FC060A">
          <w:rPr>
            <w:rStyle w:val="Hyperlink"/>
            <w:noProof/>
          </w:rPr>
          <w:t>4.3.1</w:t>
        </w:r>
        <w:r w:rsidR="00B91659">
          <w:rPr>
            <w:rFonts w:asciiTheme="minorHAnsi" w:eastAsia="MS Mincho" w:hAnsiTheme="minorHAnsi" w:cstheme="minorBidi"/>
            <w:noProof/>
            <w:sz w:val="22"/>
            <w:szCs w:val="22"/>
            <w:lang w:eastAsia="zh-CN"/>
          </w:rPr>
          <w:tab/>
        </w:r>
        <w:r w:rsidR="00B91659" w:rsidRPr="00FC060A">
          <w:rPr>
            <w:rStyle w:val="Hyperlink"/>
            <w:noProof/>
          </w:rPr>
          <w:t>Create ODBC Data Sources</w:t>
        </w:r>
        <w:r w:rsidR="00B91659">
          <w:rPr>
            <w:noProof/>
            <w:webHidden/>
          </w:rPr>
          <w:tab/>
        </w:r>
        <w:r w:rsidR="00B91659">
          <w:rPr>
            <w:noProof/>
            <w:webHidden/>
          </w:rPr>
          <w:fldChar w:fldCharType="begin"/>
        </w:r>
        <w:r w:rsidR="00B91659">
          <w:rPr>
            <w:noProof/>
            <w:webHidden/>
          </w:rPr>
          <w:instrText xml:space="preserve"> PAGEREF _Toc493166022 \h </w:instrText>
        </w:r>
        <w:r w:rsidR="00B91659">
          <w:rPr>
            <w:noProof/>
            <w:webHidden/>
          </w:rPr>
        </w:r>
        <w:r w:rsidR="00B91659">
          <w:rPr>
            <w:noProof/>
            <w:webHidden/>
          </w:rPr>
          <w:fldChar w:fldCharType="separate"/>
        </w:r>
        <w:r w:rsidR="00B91659">
          <w:rPr>
            <w:noProof/>
            <w:webHidden/>
          </w:rPr>
          <w:t>14</w:t>
        </w:r>
        <w:r w:rsidR="00B91659">
          <w:rPr>
            <w:noProof/>
            <w:webHidden/>
          </w:rPr>
          <w:fldChar w:fldCharType="end"/>
        </w:r>
      </w:hyperlink>
    </w:p>
    <w:p w14:paraId="10DD03A0" w14:textId="40ED68C6" w:rsidR="00B91659" w:rsidRDefault="00113C4A">
      <w:pPr>
        <w:pStyle w:val="TOC3"/>
        <w:tabs>
          <w:tab w:val="start" w:pos="60pt"/>
          <w:tab w:val="end" w:leader="dot" w:pos="427pt"/>
        </w:tabs>
        <w:rPr>
          <w:rFonts w:asciiTheme="minorHAnsi" w:eastAsia="MS Mincho" w:hAnsiTheme="minorHAnsi" w:cstheme="minorBidi"/>
          <w:noProof/>
          <w:sz w:val="22"/>
          <w:szCs w:val="22"/>
          <w:lang w:eastAsia="zh-CN"/>
        </w:rPr>
      </w:pPr>
      <w:hyperlink w:anchor="_Toc493166023" w:history="1">
        <w:r w:rsidR="00B91659" w:rsidRPr="00FC060A">
          <w:rPr>
            <w:rStyle w:val="Hyperlink"/>
            <w:noProof/>
          </w:rPr>
          <w:t>4.3.2</w:t>
        </w:r>
        <w:r w:rsidR="00B91659">
          <w:rPr>
            <w:rFonts w:asciiTheme="minorHAnsi" w:eastAsia="MS Mincho" w:hAnsiTheme="minorHAnsi" w:cstheme="minorBidi"/>
            <w:noProof/>
            <w:sz w:val="22"/>
            <w:szCs w:val="22"/>
            <w:lang w:eastAsia="zh-CN"/>
          </w:rPr>
          <w:tab/>
        </w:r>
        <w:r w:rsidR="00B91659" w:rsidRPr="00FC060A">
          <w:rPr>
            <w:rStyle w:val="Hyperlink"/>
            <w:noProof/>
          </w:rPr>
          <w:t>Create Profiler Database and Logons (Optional)</w:t>
        </w:r>
        <w:r w:rsidR="00B91659">
          <w:rPr>
            <w:noProof/>
            <w:webHidden/>
          </w:rPr>
          <w:tab/>
        </w:r>
        <w:r w:rsidR="00B91659">
          <w:rPr>
            <w:noProof/>
            <w:webHidden/>
          </w:rPr>
          <w:fldChar w:fldCharType="begin"/>
        </w:r>
        <w:r w:rsidR="00B91659">
          <w:rPr>
            <w:noProof/>
            <w:webHidden/>
          </w:rPr>
          <w:instrText xml:space="preserve"> PAGEREF _Toc493166023 \h </w:instrText>
        </w:r>
        <w:r w:rsidR="00B91659">
          <w:rPr>
            <w:noProof/>
            <w:webHidden/>
          </w:rPr>
        </w:r>
        <w:r w:rsidR="00B91659">
          <w:rPr>
            <w:noProof/>
            <w:webHidden/>
          </w:rPr>
          <w:fldChar w:fldCharType="separate"/>
        </w:r>
        <w:r w:rsidR="00B91659">
          <w:rPr>
            <w:noProof/>
            <w:webHidden/>
          </w:rPr>
          <w:t>14</w:t>
        </w:r>
        <w:r w:rsidR="00B91659">
          <w:rPr>
            <w:noProof/>
            <w:webHidden/>
          </w:rPr>
          <w:fldChar w:fldCharType="end"/>
        </w:r>
      </w:hyperlink>
    </w:p>
    <w:p w14:paraId="09E0BBB0" w14:textId="5A4DD275"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24" w:history="1">
        <w:r w:rsidR="00B91659" w:rsidRPr="00FC060A">
          <w:rPr>
            <w:rStyle w:val="Hyperlink"/>
            <w:noProof/>
          </w:rPr>
          <w:t>4.4</w:t>
        </w:r>
        <w:r w:rsidR="00B91659">
          <w:rPr>
            <w:rFonts w:asciiTheme="minorHAnsi" w:eastAsia="MS Mincho" w:hAnsiTheme="minorHAnsi" w:cstheme="minorBidi"/>
            <w:noProof/>
            <w:sz w:val="22"/>
            <w:szCs w:val="22"/>
            <w:lang w:eastAsia="zh-CN"/>
          </w:rPr>
          <w:tab/>
        </w:r>
        <w:r w:rsidR="00B91659" w:rsidRPr="00FC060A">
          <w:rPr>
            <w:rStyle w:val="Hyperlink"/>
            <w:noProof/>
          </w:rPr>
          <w:t>Create Datastore users to connect to SAP HANA</w:t>
        </w:r>
        <w:r w:rsidR="00B91659" w:rsidRPr="00FC060A">
          <w:rPr>
            <w:rStyle w:val="Hyperlink"/>
            <w:noProof/>
            <w:lang w:eastAsia="zh-CN"/>
          </w:rPr>
          <w:t xml:space="preserve"> (Optional)</w:t>
        </w:r>
        <w:r w:rsidR="00B91659">
          <w:rPr>
            <w:noProof/>
            <w:webHidden/>
          </w:rPr>
          <w:tab/>
        </w:r>
        <w:r w:rsidR="00B91659">
          <w:rPr>
            <w:noProof/>
            <w:webHidden/>
          </w:rPr>
          <w:fldChar w:fldCharType="begin"/>
        </w:r>
        <w:r w:rsidR="00B91659">
          <w:rPr>
            <w:noProof/>
            <w:webHidden/>
          </w:rPr>
          <w:instrText xml:space="preserve"> PAGEREF _Toc493166024 \h </w:instrText>
        </w:r>
        <w:r w:rsidR="00B91659">
          <w:rPr>
            <w:noProof/>
            <w:webHidden/>
          </w:rPr>
        </w:r>
        <w:r w:rsidR="00B91659">
          <w:rPr>
            <w:noProof/>
            <w:webHidden/>
          </w:rPr>
          <w:fldChar w:fldCharType="separate"/>
        </w:r>
        <w:r w:rsidR="00B91659">
          <w:rPr>
            <w:noProof/>
            <w:webHidden/>
          </w:rPr>
          <w:t>15</w:t>
        </w:r>
        <w:r w:rsidR="00B91659">
          <w:rPr>
            <w:noProof/>
            <w:webHidden/>
          </w:rPr>
          <w:fldChar w:fldCharType="end"/>
        </w:r>
      </w:hyperlink>
    </w:p>
    <w:p w14:paraId="0D8D0903" w14:textId="1721B980" w:rsidR="00B91659" w:rsidRDefault="00113C4A">
      <w:pPr>
        <w:pStyle w:val="TOC3"/>
        <w:tabs>
          <w:tab w:val="start" w:pos="60pt"/>
          <w:tab w:val="end" w:leader="dot" w:pos="427pt"/>
        </w:tabs>
        <w:rPr>
          <w:rFonts w:asciiTheme="minorHAnsi" w:eastAsia="MS Mincho" w:hAnsiTheme="minorHAnsi" w:cstheme="minorBidi"/>
          <w:noProof/>
          <w:sz w:val="22"/>
          <w:szCs w:val="22"/>
          <w:lang w:eastAsia="zh-CN"/>
        </w:rPr>
      </w:pPr>
      <w:hyperlink w:anchor="_Toc493166025" w:history="1">
        <w:r w:rsidR="00B91659" w:rsidRPr="00FC060A">
          <w:rPr>
            <w:rStyle w:val="Hyperlink"/>
            <w:noProof/>
          </w:rPr>
          <w:t>4.4.1</w:t>
        </w:r>
        <w:r w:rsidR="00B91659">
          <w:rPr>
            <w:rFonts w:asciiTheme="minorHAnsi" w:eastAsia="MS Mincho" w:hAnsiTheme="minorHAnsi" w:cstheme="minorBidi"/>
            <w:noProof/>
            <w:sz w:val="22"/>
            <w:szCs w:val="22"/>
            <w:lang w:eastAsia="zh-CN"/>
          </w:rPr>
          <w:tab/>
        </w:r>
        <w:r w:rsidR="00B91659" w:rsidRPr="00FC060A">
          <w:rPr>
            <w:rStyle w:val="Hyperlink"/>
            <w:noProof/>
          </w:rPr>
          <w:t>Create Users</w:t>
        </w:r>
        <w:r w:rsidR="00B91659">
          <w:rPr>
            <w:noProof/>
            <w:webHidden/>
          </w:rPr>
          <w:tab/>
        </w:r>
        <w:r w:rsidR="00B91659">
          <w:rPr>
            <w:noProof/>
            <w:webHidden/>
          </w:rPr>
          <w:fldChar w:fldCharType="begin"/>
        </w:r>
        <w:r w:rsidR="00B91659">
          <w:rPr>
            <w:noProof/>
            <w:webHidden/>
          </w:rPr>
          <w:instrText xml:space="preserve"> PAGEREF _Toc493166025 \h </w:instrText>
        </w:r>
        <w:r w:rsidR="00B91659">
          <w:rPr>
            <w:noProof/>
            <w:webHidden/>
          </w:rPr>
        </w:r>
        <w:r w:rsidR="00B91659">
          <w:rPr>
            <w:noProof/>
            <w:webHidden/>
          </w:rPr>
          <w:fldChar w:fldCharType="separate"/>
        </w:r>
        <w:r w:rsidR="00B91659">
          <w:rPr>
            <w:noProof/>
            <w:webHidden/>
          </w:rPr>
          <w:t>15</w:t>
        </w:r>
        <w:r w:rsidR="00B91659">
          <w:rPr>
            <w:noProof/>
            <w:webHidden/>
          </w:rPr>
          <w:fldChar w:fldCharType="end"/>
        </w:r>
      </w:hyperlink>
    </w:p>
    <w:p w14:paraId="769F62CC" w14:textId="5AFFEB99" w:rsidR="00B91659" w:rsidRDefault="00113C4A">
      <w:pPr>
        <w:pStyle w:val="TOC3"/>
        <w:tabs>
          <w:tab w:val="start" w:pos="60pt"/>
          <w:tab w:val="end" w:leader="dot" w:pos="427pt"/>
        </w:tabs>
        <w:rPr>
          <w:rFonts w:asciiTheme="minorHAnsi" w:eastAsia="MS Mincho" w:hAnsiTheme="minorHAnsi" w:cstheme="minorBidi"/>
          <w:noProof/>
          <w:sz w:val="22"/>
          <w:szCs w:val="22"/>
          <w:lang w:eastAsia="zh-CN"/>
        </w:rPr>
      </w:pPr>
      <w:hyperlink w:anchor="_Toc493166026" w:history="1">
        <w:r w:rsidR="00B91659" w:rsidRPr="00FC060A">
          <w:rPr>
            <w:rStyle w:val="Hyperlink"/>
            <w:noProof/>
          </w:rPr>
          <w:t>4.4.2</w:t>
        </w:r>
        <w:r w:rsidR="00B91659">
          <w:rPr>
            <w:rFonts w:asciiTheme="minorHAnsi" w:eastAsia="MS Mincho" w:hAnsiTheme="minorHAnsi" w:cstheme="minorBidi"/>
            <w:noProof/>
            <w:sz w:val="22"/>
            <w:szCs w:val="22"/>
            <w:lang w:eastAsia="zh-CN"/>
          </w:rPr>
          <w:tab/>
        </w:r>
        <w:r w:rsidR="00B91659" w:rsidRPr="00FC060A">
          <w:rPr>
            <w:rStyle w:val="Hyperlink"/>
            <w:noProof/>
          </w:rPr>
          <w:t>Create ODBC Data Sources</w:t>
        </w:r>
        <w:r w:rsidR="00B91659" w:rsidRPr="00FC060A">
          <w:rPr>
            <w:rStyle w:val="Hyperlink"/>
            <w:noProof/>
            <w:lang w:eastAsia="zh-CN"/>
          </w:rPr>
          <w:t xml:space="preserve"> for SAP HANA</w:t>
        </w:r>
        <w:r w:rsidR="00B91659">
          <w:rPr>
            <w:noProof/>
            <w:webHidden/>
          </w:rPr>
          <w:tab/>
        </w:r>
        <w:r w:rsidR="00B91659">
          <w:rPr>
            <w:noProof/>
            <w:webHidden/>
          </w:rPr>
          <w:fldChar w:fldCharType="begin"/>
        </w:r>
        <w:r w:rsidR="00B91659">
          <w:rPr>
            <w:noProof/>
            <w:webHidden/>
          </w:rPr>
          <w:instrText xml:space="preserve"> PAGEREF _Toc493166026 \h </w:instrText>
        </w:r>
        <w:r w:rsidR="00B91659">
          <w:rPr>
            <w:noProof/>
            <w:webHidden/>
          </w:rPr>
        </w:r>
        <w:r w:rsidR="00B91659">
          <w:rPr>
            <w:noProof/>
            <w:webHidden/>
          </w:rPr>
          <w:fldChar w:fldCharType="separate"/>
        </w:r>
        <w:r w:rsidR="00B91659">
          <w:rPr>
            <w:noProof/>
            <w:webHidden/>
          </w:rPr>
          <w:t>16</w:t>
        </w:r>
        <w:r w:rsidR="00B91659">
          <w:rPr>
            <w:noProof/>
            <w:webHidden/>
          </w:rPr>
          <w:fldChar w:fldCharType="end"/>
        </w:r>
      </w:hyperlink>
    </w:p>
    <w:p w14:paraId="5B9E1A7A" w14:textId="1B9446FF"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27" w:history="1">
        <w:r w:rsidR="00B91659" w:rsidRPr="00FC060A">
          <w:rPr>
            <w:rStyle w:val="Hyperlink"/>
            <w:noProof/>
          </w:rPr>
          <w:t>4.5</w:t>
        </w:r>
        <w:r w:rsidR="00B91659">
          <w:rPr>
            <w:rFonts w:asciiTheme="minorHAnsi" w:eastAsia="MS Mincho" w:hAnsiTheme="minorHAnsi" w:cstheme="minorBidi"/>
            <w:noProof/>
            <w:sz w:val="22"/>
            <w:szCs w:val="22"/>
            <w:lang w:eastAsia="zh-CN"/>
          </w:rPr>
          <w:tab/>
        </w:r>
        <w:r w:rsidR="00B91659" w:rsidRPr="00FC060A">
          <w:rPr>
            <w:rStyle w:val="Hyperlink"/>
            <w:noProof/>
          </w:rPr>
          <w:t>Install SAP Business Objects Intelligence (BI) Platform 4.</w:t>
        </w:r>
        <w:r w:rsidR="00B91659" w:rsidRPr="00FC060A">
          <w:rPr>
            <w:rStyle w:val="Hyperlink"/>
            <w:noProof/>
            <w:lang w:eastAsia="zh-CN"/>
          </w:rPr>
          <w:t>2</w:t>
        </w:r>
        <w:r w:rsidR="00B91659" w:rsidRPr="00FC060A">
          <w:rPr>
            <w:rStyle w:val="Hyperlink"/>
            <w:noProof/>
          </w:rPr>
          <w:t xml:space="preserve"> SP2</w:t>
        </w:r>
        <w:r w:rsidR="00B91659">
          <w:rPr>
            <w:noProof/>
            <w:webHidden/>
          </w:rPr>
          <w:tab/>
        </w:r>
        <w:r w:rsidR="00B91659">
          <w:rPr>
            <w:noProof/>
            <w:webHidden/>
          </w:rPr>
          <w:fldChar w:fldCharType="begin"/>
        </w:r>
        <w:r w:rsidR="00B91659">
          <w:rPr>
            <w:noProof/>
            <w:webHidden/>
          </w:rPr>
          <w:instrText xml:space="preserve"> PAGEREF _Toc493166027 \h </w:instrText>
        </w:r>
        <w:r w:rsidR="00B91659">
          <w:rPr>
            <w:noProof/>
            <w:webHidden/>
          </w:rPr>
        </w:r>
        <w:r w:rsidR="00B91659">
          <w:rPr>
            <w:noProof/>
            <w:webHidden/>
          </w:rPr>
          <w:fldChar w:fldCharType="separate"/>
        </w:r>
        <w:r w:rsidR="00B91659">
          <w:rPr>
            <w:noProof/>
            <w:webHidden/>
          </w:rPr>
          <w:t>17</w:t>
        </w:r>
        <w:r w:rsidR="00B91659">
          <w:rPr>
            <w:noProof/>
            <w:webHidden/>
          </w:rPr>
          <w:fldChar w:fldCharType="end"/>
        </w:r>
      </w:hyperlink>
    </w:p>
    <w:p w14:paraId="5B6AA996" w14:textId="214C5B0B"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28" w:history="1">
        <w:r w:rsidR="00B91659" w:rsidRPr="00FC060A">
          <w:rPr>
            <w:rStyle w:val="Hyperlink"/>
            <w:noProof/>
          </w:rPr>
          <w:t>4.6</w:t>
        </w:r>
        <w:r w:rsidR="00B91659">
          <w:rPr>
            <w:rFonts w:asciiTheme="minorHAnsi" w:eastAsia="MS Mincho" w:hAnsiTheme="minorHAnsi" w:cstheme="minorBidi"/>
            <w:noProof/>
            <w:sz w:val="22"/>
            <w:szCs w:val="22"/>
            <w:lang w:eastAsia="zh-CN"/>
          </w:rPr>
          <w:tab/>
        </w:r>
        <w:r w:rsidR="00B91659" w:rsidRPr="00FC060A">
          <w:rPr>
            <w:rStyle w:val="Hyperlink"/>
            <w:noProof/>
          </w:rPr>
          <w:t>Install SAP BusinessObjects Intelligence (BI) Platform 4.</w:t>
        </w:r>
        <w:r w:rsidR="00B91659" w:rsidRPr="00FC060A">
          <w:rPr>
            <w:rStyle w:val="Hyperlink"/>
            <w:noProof/>
            <w:lang w:eastAsia="zh-CN"/>
          </w:rPr>
          <w:t>2</w:t>
        </w:r>
        <w:r w:rsidR="00B91659" w:rsidRPr="00FC060A">
          <w:rPr>
            <w:rStyle w:val="Hyperlink"/>
            <w:noProof/>
          </w:rPr>
          <w:t xml:space="preserve"> SP</w:t>
        </w:r>
        <w:r w:rsidR="00B91659" w:rsidRPr="00FC060A">
          <w:rPr>
            <w:rStyle w:val="Hyperlink"/>
            <w:noProof/>
            <w:lang w:eastAsia="zh-CN"/>
          </w:rPr>
          <w:t>2</w:t>
        </w:r>
        <w:r w:rsidR="00B91659" w:rsidRPr="00FC060A">
          <w:rPr>
            <w:rStyle w:val="Hyperlink"/>
            <w:noProof/>
          </w:rPr>
          <w:t xml:space="preserve"> Client Tools</w:t>
        </w:r>
        <w:r w:rsidR="00B91659">
          <w:rPr>
            <w:noProof/>
            <w:webHidden/>
          </w:rPr>
          <w:tab/>
        </w:r>
        <w:r w:rsidR="00B91659">
          <w:rPr>
            <w:noProof/>
            <w:webHidden/>
          </w:rPr>
          <w:fldChar w:fldCharType="begin"/>
        </w:r>
        <w:r w:rsidR="00B91659">
          <w:rPr>
            <w:noProof/>
            <w:webHidden/>
          </w:rPr>
          <w:instrText xml:space="preserve"> PAGEREF _Toc493166028 \h </w:instrText>
        </w:r>
        <w:r w:rsidR="00B91659">
          <w:rPr>
            <w:noProof/>
            <w:webHidden/>
          </w:rPr>
        </w:r>
        <w:r w:rsidR="00B91659">
          <w:rPr>
            <w:noProof/>
            <w:webHidden/>
          </w:rPr>
          <w:fldChar w:fldCharType="separate"/>
        </w:r>
        <w:r w:rsidR="00B91659">
          <w:rPr>
            <w:noProof/>
            <w:webHidden/>
          </w:rPr>
          <w:t>19</w:t>
        </w:r>
        <w:r w:rsidR="00B91659">
          <w:rPr>
            <w:noProof/>
            <w:webHidden/>
          </w:rPr>
          <w:fldChar w:fldCharType="end"/>
        </w:r>
      </w:hyperlink>
    </w:p>
    <w:p w14:paraId="25F8D595" w14:textId="7D333585"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29" w:history="1">
        <w:r w:rsidR="00B91659" w:rsidRPr="00FC060A">
          <w:rPr>
            <w:rStyle w:val="Hyperlink"/>
            <w:noProof/>
          </w:rPr>
          <w:t>4.7</w:t>
        </w:r>
        <w:r w:rsidR="00B91659">
          <w:rPr>
            <w:rFonts w:asciiTheme="minorHAnsi" w:eastAsia="MS Mincho" w:hAnsiTheme="minorHAnsi" w:cstheme="minorBidi"/>
            <w:noProof/>
            <w:sz w:val="22"/>
            <w:szCs w:val="22"/>
            <w:lang w:eastAsia="zh-CN"/>
          </w:rPr>
          <w:tab/>
        </w:r>
        <w:r w:rsidR="00B91659" w:rsidRPr="00FC060A">
          <w:rPr>
            <w:rStyle w:val="Hyperlink"/>
            <w:noProof/>
          </w:rPr>
          <w:t>Install SAP Data Services</w:t>
        </w:r>
        <w:r w:rsidR="00B91659" w:rsidRPr="00FC060A">
          <w:rPr>
            <w:rStyle w:val="Hyperlink"/>
            <w:noProof/>
            <w:lang w:eastAsia="zh-CN"/>
          </w:rPr>
          <w:t xml:space="preserve"> 4.2 SP09</w:t>
        </w:r>
        <w:r w:rsidR="00B91659">
          <w:rPr>
            <w:noProof/>
            <w:webHidden/>
          </w:rPr>
          <w:tab/>
        </w:r>
        <w:r w:rsidR="00B91659">
          <w:rPr>
            <w:noProof/>
            <w:webHidden/>
          </w:rPr>
          <w:fldChar w:fldCharType="begin"/>
        </w:r>
        <w:r w:rsidR="00B91659">
          <w:rPr>
            <w:noProof/>
            <w:webHidden/>
          </w:rPr>
          <w:instrText xml:space="preserve"> PAGEREF _Toc493166029 \h </w:instrText>
        </w:r>
        <w:r w:rsidR="00B91659">
          <w:rPr>
            <w:noProof/>
            <w:webHidden/>
          </w:rPr>
        </w:r>
        <w:r w:rsidR="00B91659">
          <w:rPr>
            <w:noProof/>
            <w:webHidden/>
          </w:rPr>
          <w:fldChar w:fldCharType="separate"/>
        </w:r>
        <w:r w:rsidR="00B91659">
          <w:rPr>
            <w:noProof/>
            <w:webHidden/>
          </w:rPr>
          <w:t>19</w:t>
        </w:r>
        <w:r w:rsidR="00B91659">
          <w:rPr>
            <w:noProof/>
            <w:webHidden/>
          </w:rPr>
          <w:fldChar w:fldCharType="end"/>
        </w:r>
      </w:hyperlink>
    </w:p>
    <w:p w14:paraId="562672CB" w14:textId="161FB465"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30" w:history="1">
        <w:r w:rsidR="00B91659" w:rsidRPr="00FC060A">
          <w:rPr>
            <w:rStyle w:val="Hyperlink"/>
            <w:noProof/>
          </w:rPr>
          <w:t>4.8</w:t>
        </w:r>
        <w:r w:rsidR="00B91659">
          <w:rPr>
            <w:rFonts w:asciiTheme="minorHAnsi" w:eastAsia="MS Mincho" w:hAnsiTheme="minorHAnsi" w:cstheme="minorBidi"/>
            <w:noProof/>
            <w:sz w:val="22"/>
            <w:szCs w:val="22"/>
            <w:lang w:eastAsia="zh-CN"/>
          </w:rPr>
          <w:tab/>
        </w:r>
        <w:r w:rsidR="00B91659" w:rsidRPr="00FC060A">
          <w:rPr>
            <w:rStyle w:val="Hyperlink"/>
            <w:noProof/>
          </w:rPr>
          <w:t>Create Local Repository and Configure Job Server</w:t>
        </w:r>
        <w:r w:rsidR="00B91659">
          <w:rPr>
            <w:noProof/>
            <w:webHidden/>
          </w:rPr>
          <w:tab/>
        </w:r>
        <w:r w:rsidR="00B91659">
          <w:rPr>
            <w:noProof/>
            <w:webHidden/>
          </w:rPr>
          <w:fldChar w:fldCharType="begin"/>
        </w:r>
        <w:r w:rsidR="00B91659">
          <w:rPr>
            <w:noProof/>
            <w:webHidden/>
          </w:rPr>
          <w:instrText xml:space="preserve"> PAGEREF _Toc493166030 \h </w:instrText>
        </w:r>
        <w:r w:rsidR="00B91659">
          <w:rPr>
            <w:noProof/>
            <w:webHidden/>
          </w:rPr>
        </w:r>
        <w:r w:rsidR="00B91659">
          <w:rPr>
            <w:noProof/>
            <w:webHidden/>
          </w:rPr>
          <w:fldChar w:fldCharType="separate"/>
        </w:r>
        <w:r w:rsidR="00B91659">
          <w:rPr>
            <w:noProof/>
            <w:webHidden/>
          </w:rPr>
          <w:t>20</w:t>
        </w:r>
        <w:r w:rsidR="00B91659">
          <w:rPr>
            <w:noProof/>
            <w:webHidden/>
          </w:rPr>
          <w:fldChar w:fldCharType="end"/>
        </w:r>
      </w:hyperlink>
    </w:p>
    <w:p w14:paraId="1C0EC265" w14:textId="4B206ACE"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31" w:history="1">
        <w:r w:rsidR="00B91659" w:rsidRPr="00FC060A">
          <w:rPr>
            <w:rStyle w:val="Hyperlink"/>
            <w:noProof/>
            <w:lang w:eastAsia="zh-CN"/>
          </w:rPr>
          <w:t>4.9</w:t>
        </w:r>
        <w:r w:rsidR="00B91659">
          <w:rPr>
            <w:rFonts w:asciiTheme="minorHAnsi" w:eastAsia="MS Mincho" w:hAnsiTheme="minorHAnsi" w:cstheme="minorBidi"/>
            <w:noProof/>
            <w:sz w:val="22"/>
            <w:szCs w:val="22"/>
            <w:lang w:eastAsia="zh-CN"/>
          </w:rPr>
          <w:tab/>
        </w:r>
        <w:r w:rsidR="00B91659" w:rsidRPr="00FC060A">
          <w:rPr>
            <w:rStyle w:val="Hyperlink"/>
            <w:noProof/>
          </w:rPr>
          <w:t xml:space="preserve">Register Local Repository in </w:t>
        </w:r>
        <w:r w:rsidR="00B91659" w:rsidRPr="00FC060A">
          <w:rPr>
            <w:rStyle w:val="Hyperlink"/>
            <w:noProof/>
            <w:lang w:eastAsia="zh-CN"/>
          </w:rPr>
          <w:t xml:space="preserve">BI Platform </w:t>
        </w:r>
        <w:r w:rsidR="00B91659" w:rsidRPr="00FC060A">
          <w:rPr>
            <w:rStyle w:val="Hyperlink"/>
            <w:noProof/>
          </w:rPr>
          <w:t>Central Management Console</w:t>
        </w:r>
        <w:r w:rsidR="00B91659">
          <w:rPr>
            <w:noProof/>
            <w:webHidden/>
          </w:rPr>
          <w:tab/>
        </w:r>
        <w:r w:rsidR="00B91659">
          <w:rPr>
            <w:noProof/>
            <w:webHidden/>
          </w:rPr>
          <w:fldChar w:fldCharType="begin"/>
        </w:r>
        <w:r w:rsidR="00B91659">
          <w:rPr>
            <w:noProof/>
            <w:webHidden/>
          </w:rPr>
          <w:instrText xml:space="preserve"> PAGEREF _Toc493166031 \h </w:instrText>
        </w:r>
        <w:r w:rsidR="00B91659">
          <w:rPr>
            <w:noProof/>
            <w:webHidden/>
          </w:rPr>
        </w:r>
        <w:r w:rsidR="00B91659">
          <w:rPr>
            <w:noProof/>
            <w:webHidden/>
          </w:rPr>
          <w:fldChar w:fldCharType="separate"/>
        </w:r>
        <w:r w:rsidR="00B91659">
          <w:rPr>
            <w:noProof/>
            <w:webHidden/>
          </w:rPr>
          <w:t>22</w:t>
        </w:r>
        <w:r w:rsidR="00B91659">
          <w:rPr>
            <w:noProof/>
            <w:webHidden/>
          </w:rPr>
          <w:fldChar w:fldCharType="end"/>
        </w:r>
      </w:hyperlink>
    </w:p>
    <w:p w14:paraId="7D445EB3" w14:textId="15668072"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2" w:history="1">
        <w:r w:rsidR="00B91659" w:rsidRPr="00FC060A">
          <w:rPr>
            <w:rStyle w:val="Hyperlink"/>
            <w:noProof/>
          </w:rPr>
          <w:t>4.10</w:t>
        </w:r>
        <w:r w:rsidR="00B91659">
          <w:rPr>
            <w:rFonts w:asciiTheme="minorHAnsi" w:eastAsia="MS Mincho" w:hAnsiTheme="minorHAnsi" w:cstheme="minorBidi"/>
            <w:noProof/>
            <w:sz w:val="22"/>
            <w:szCs w:val="22"/>
            <w:lang w:eastAsia="zh-CN"/>
          </w:rPr>
          <w:tab/>
        </w:r>
        <w:r w:rsidR="00B91659" w:rsidRPr="00FC060A">
          <w:rPr>
            <w:rStyle w:val="Hyperlink"/>
            <w:noProof/>
          </w:rPr>
          <w:t>Create Profiler Repository and Configure Job Server (Optional)</w:t>
        </w:r>
        <w:r w:rsidR="00B91659">
          <w:rPr>
            <w:noProof/>
            <w:webHidden/>
          </w:rPr>
          <w:tab/>
        </w:r>
        <w:r w:rsidR="00B91659">
          <w:rPr>
            <w:noProof/>
            <w:webHidden/>
          </w:rPr>
          <w:fldChar w:fldCharType="begin"/>
        </w:r>
        <w:r w:rsidR="00B91659">
          <w:rPr>
            <w:noProof/>
            <w:webHidden/>
          </w:rPr>
          <w:instrText xml:space="preserve"> PAGEREF _Toc493166032 \h </w:instrText>
        </w:r>
        <w:r w:rsidR="00B91659">
          <w:rPr>
            <w:noProof/>
            <w:webHidden/>
          </w:rPr>
        </w:r>
        <w:r w:rsidR="00B91659">
          <w:rPr>
            <w:noProof/>
            <w:webHidden/>
          </w:rPr>
          <w:fldChar w:fldCharType="separate"/>
        </w:r>
        <w:r w:rsidR="00B91659">
          <w:rPr>
            <w:noProof/>
            <w:webHidden/>
          </w:rPr>
          <w:t>23</w:t>
        </w:r>
        <w:r w:rsidR="00B91659">
          <w:rPr>
            <w:noProof/>
            <w:webHidden/>
          </w:rPr>
          <w:fldChar w:fldCharType="end"/>
        </w:r>
      </w:hyperlink>
    </w:p>
    <w:p w14:paraId="42F1FA34" w14:textId="27DEEBF2"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3" w:history="1">
        <w:r w:rsidR="00B91659" w:rsidRPr="00FC060A">
          <w:rPr>
            <w:rStyle w:val="Hyperlink"/>
            <w:noProof/>
            <w:lang w:eastAsia="zh-CN"/>
          </w:rPr>
          <w:t>4.11</w:t>
        </w:r>
        <w:r w:rsidR="00B91659">
          <w:rPr>
            <w:rFonts w:asciiTheme="minorHAnsi" w:eastAsia="MS Mincho" w:hAnsiTheme="minorHAnsi" w:cstheme="minorBidi"/>
            <w:noProof/>
            <w:sz w:val="22"/>
            <w:szCs w:val="22"/>
            <w:lang w:eastAsia="zh-CN"/>
          </w:rPr>
          <w:tab/>
        </w:r>
        <w:r w:rsidR="00B91659" w:rsidRPr="00FC060A">
          <w:rPr>
            <w:rStyle w:val="Hyperlink"/>
            <w:noProof/>
          </w:rPr>
          <w:t xml:space="preserve">Register Profiler Repository in </w:t>
        </w:r>
        <w:r w:rsidR="00B91659" w:rsidRPr="00FC060A">
          <w:rPr>
            <w:rStyle w:val="Hyperlink"/>
            <w:noProof/>
            <w:lang w:eastAsia="zh-CN"/>
          </w:rPr>
          <w:t xml:space="preserve">BI Platform </w:t>
        </w:r>
        <w:r w:rsidR="00B91659" w:rsidRPr="00FC060A">
          <w:rPr>
            <w:rStyle w:val="Hyperlink"/>
            <w:noProof/>
          </w:rPr>
          <w:t>Central Management Console (Optional)</w:t>
        </w:r>
        <w:r w:rsidR="00B91659">
          <w:rPr>
            <w:noProof/>
            <w:webHidden/>
          </w:rPr>
          <w:tab/>
        </w:r>
        <w:r w:rsidR="00B91659">
          <w:rPr>
            <w:noProof/>
            <w:webHidden/>
          </w:rPr>
          <w:fldChar w:fldCharType="begin"/>
        </w:r>
        <w:r w:rsidR="00B91659">
          <w:rPr>
            <w:noProof/>
            <w:webHidden/>
          </w:rPr>
          <w:instrText xml:space="preserve"> PAGEREF _Toc493166033 \h </w:instrText>
        </w:r>
        <w:r w:rsidR="00B91659">
          <w:rPr>
            <w:noProof/>
            <w:webHidden/>
          </w:rPr>
        </w:r>
        <w:r w:rsidR="00B91659">
          <w:rPr>
            <w:noProof/>
            <w:webHidden/>
          </w:rPr>
          <w:fldChar w:fldCharType="separate"/>
        </w:r>
        <w:r w:rsidR="00B91659">
          <w:rPr>
            <w:noProof/>
            <w:webHidden/>
          </w:rPr>
          <w:t>25</w:t>
        </w:r>
        <w:r w:rsidR="00B91659">
          <w:rPr>
            <w:noProof/>
            <w:webHidden/>
          </w:rPr>
          <w:fldChar w:fldCharType="end"/>
        </w:r>
      </w:hyperlink>
    </w:p>
    <w:p w14:paraId="58187C6C" w14:textId="510EEF6C"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4" w:history="1">
        <w:r w:rsidR="00B91659" w:rsidRPr="00FC060A">
          <w:rPr>
            <w:rStyle w:val="Hyperlink"/>
            <w:noProof/>
          </w:rPr>
          <w:t>4.12</w:t>
        </w:r>
        <w:r w:rsidR="00B91659">
          <w:rPr>
            <w:rFonts w:asciiTheme="minorHAnsi" w:eastAsia="MS Mincho" w:hAnsiTheme="minorHAnsi" w:cstheme="minorBidi"/>
            <w:noProof/>
            <w:sz w:val="22"/>
            <w:szCs w:val="22"/>
            <w:lang w:eastAsia="zh-CN"/>
          </w:rPr>
          <w:tab/>
        </w:r>
        <w:r w:rsidR="00B91659" w:rsidRPr="00FC060A">
          <w:rPr>
            <w:rStyle w:val="Hyperlink"/>
            <w:noProof/>
          </w:rPr>
          <w:t>Configure Access Server (Optional)</w:t>
        </w:r>
        <w:r w:rsidR="00B91659">
          <w:rPr>
            <w:noProof/>
            <w:webHidden/>
          </w:rPr>
          <w:tab/>
        </w:r>
        <w:r w:rsidR="00B91659">
          <w:rPr>
            <w:noProof/>
            <w:webHidden/>
          </w:rPr>
          <w:fldChar w:fldCharType="begin"/>
        </w:r>
        <w:r w:rsidR="00B91659">
          <w:rPr>
            <w:noProof/>
            <w:webHidden/>
          </w:rPr>
          <w:instrText xml:space="preserve"> PAGEREF _Toc493166034 \h </w:instrText>
        </w:r>
        <w:r w:rsidR="00B91659">
          <w:rPr>
            <w:noProof/>
            <w:webHidden/>
          </w:rPr>
        </w:r>
        <w:r w:rsidR="00B91659">
          <w:rPr>
            <w:noProof/>
            <w:webHidden/>
          </w:rPr>
          <w:fldChar w:fldCharType="separate"/>
        </w:r>
        <w:r w:rsidR="00B91659">
          <w:rPr>
            <w:noProof/>
            <w:webHidden/>
          </w:rPr>
          <w:t>26</w:t>
        </w:r>
        <w:r w:rsidR="00B91659">
          <w:rPr>
            <w:noProof/>
            <w:webHidden/>
          </w:rPr>
          <w:fldChar w:fldCharType="end"/>
        </w:r>
      </w:hyperlink>
    </w:p>
    <w:p w14:paraId="3E6A2BC7" w14:textId="33E4C09B"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5" w:history="1">
        <w:r w:rsidR="00B91659" w:rsidRPr="00FC060A">
          <w:rPr>
            <w:rStyle w:val="Hyperlink"/>
            <w:noProof/>
          </w:rPr>
          <w:t>4.13</w:t>
        </w:r>
        <w:r w:rsidR="00B91659">
          <w:rPr>
            <w:rFonts w:asciiTheme="minorHAnsi" w:eastAsia="MS Mincho" w:hAnsiTheme="minorHAnsi" w:cstheme="minorBidi"/>
            <w:noProof/>
            <w:sz w:val="22"/>
            <w:szCs w:val="22"/>
            <w:lang w:eastAsia="zh-CN"/>
          </w:rPr>
          <w:tab/>
        </w:r>
        <w:r w:rsidR="00B91659" w:rsidRPr="00FC060A">
          <w:rPr>
            <w:rStyle w:val="Hyperlink"/>
            <w:noProof/>
          </w:rPr>
          <w:t>Import Data Services ATL Code Files</w:t>
        </w:r>
        <w:r w:rsidR="00B91659">
          <w:rPr>
            <w:noProof/>
            <w:webHidden/>
          </w:rPr>
          <w:tab/>
        </w:r>
        <w:r w:rsidR="00B91659">
          <w:rPr>
            <w:noProof/>
            <w:webHidden/>
          </w:rPr>
          <w:fldChar w:fldCharType="begin"/>
        </w:r>
        <w:r w:rsidR="00B91659">
          <w:rPr>
            <w:noProof/>
            <w:webHidden/>
          </w:rPr>
          <w:instrText xml:space="preserve"> PAGEREF _Toc493166035 \h </w:instrText>
        </w:r>
        <w:r w:rsidR="00B91659">
          <w:rPr>
            <w:noProof/>
            <w:webHidden/>
          </w:rPr>
        </w:r>
        <w:r w:rsidR="00B91659">
          <w:rPr>
            <w:noProof/>
            <w:webHidden/>
          </w:rPr>
          <w:fldChar w:fldCharType="separate"/>
        </w:r>
        <w:r w:rsidR="00B91659">
          <w:rPr>
            <w:noProof/>
            <w:webHidden/>
          </w:rPr>
          <w:t>27</w:t>
        </w:r>
        <w:r w:rsidR="00B91659">
          <w:rPr>
            <w:noProof/>
            <w:webHidden/>
          </w:rPr>
          <w:fldChar w:fldCharType="end"/>
        </w:r>
      </w:hyperlink>
    </w:p>
    <w:p w14:paraId="0A1E4464" w14:textId="11C79566" w:rsidR="00B91659" w:rsidRDefault="00113C4A">
      <w:pPr>
        <w:pStyle w:val="TOC3"/>
        <w:tabs>
          <w:tab w:val="start" w:pos="60pt"/>
          <w:tab w:val="end" w:leader="dot" w:pos="427pt"/>
        </w:tabs>
        <w:rPr>
          <w:rFonts w:asciiTheme="minorHAnsi" w:eastAsia="MS Mincho" w:hAnsiTheme="minorHAnsi" w:cstheme="minorBidi"/>
          <w:noProof/>
          <w:sz w:val="22"/>
          <w:szCs w:val="22"/>
          <w:lang w:eastAsia="zh-CN"/>
        </w:rPr>
      </w:pPr>
      <w:hyperlink w:anchor="_Toc493166036" w:history="1">
        <w:r w:rsidR="00B91659" w:rsidRPr="00FC060A">
          <w:rPr>
            <w:rStyle w:val="Hyperlink"/>
            <w:noProof/>
            <w:lang w:eastAsia="zh-CN"/>
          </w:rPr>
          <w:t>4.13.1</w:t>
        </w:r>
        <w:r w:rsidR="00B91659">
          <w:rPr>
            <w:rFonts w:asciiTheme="minorHAnsi" w:eastAsia="MS Mincho" w:hAnsiTheme="minorHAnsi" w:cstheme="minorBidi"/>
            <w:noProof/>
            <w:sz w:val="22"/>
            <w:szCs w:val="22"/>
            <w:lang w:eastAsia="zh-CN"/>
          </w:rPr>
          <w:tab/>
        </w:r>
        <w:r w:rsidR="00B91659" w:rsidRPr="00FC060A">
          <w:rPr>
            <w:rStyle w:val="Hyperlink"/>
            <w:noProof/>
            <w:lang w:eastAsia="zh-CN"/>
          </w:rPr>
          <w:t>Create New Datastore Configuration for Non SQL Server 2008</w:t>
        </w:r>
        <w:r w:rsidR="00B91659">
          <w:rPr>
            <w:noProof/>
            <w:webHidden/>
          </w:rPr>
          <w:tab/>
        </w:r>
        <w:r w:rsidR="00B91659">
          <w:rPr>
            <w:noProof/>
            <w:webHidden/>
          </w:rPr>
          <w:fldChar w:fldCharType="begin"/>
        </w:r>
        <w:r w:rsidR="00B91659">
          <w:rPr>
            <w:noProof/>
            <w:webHidden/>
          </w:rPr>
          <w:instrText xml:space="preserve"> PAGEREF _Toc493166036 \h </w:instrText>
        </w:r>
        <w:r w:rsidR="00B91659">
          <w:rPr>
            <w:noProof/>
            <w:webHidden/>
          </w:rPr>
        </w:r>
        <w:r w:rsidR="00B91659">
          <w:rPr>
            <w:noProof/>
            <w:webHidden/>
          </w:rPr>
          <w:fldChar w:fldCharType="separate"/>
        </w:r>
        <w:r w:rsidR="00B91659">
          <w:rPr>
            <w:noProof/>
            <w:webHidden/>
          </w:rPr>
          <w:t>30</w:t>
        </w:r>
        <w:r w:rsidR="00B91659">
          <w:rPr>
            <w:noProof/>
            <w:webHidden/>
          </w:rPr>
          <w:fldChar w:fldCharType="end"/>
        </w:r>
      </w:hyperlink>
    </w:p>
    <w:p w14:paraId="463274AA" w14:textId="10109127"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7" w:history="1">
        <w:r w:rsidR="00B91659" w:rsidRPr="00FC060A">
          <w:rPr>
            <w:rStyle w:val="Hyperlink"/>
            <w:noProof/>
          </w:rPr>
          <w:t>4.14</w:t>
        </w:r>
        <w:r w:rsidR="00B91659">
          <w:rPr>
            <w:rFonts w:asciiTheme="minorHAnsi" w:eastAsia="MS Mincho" w:hAnsiTheme="minorHAnsi" w:cstheme="minorBidi"/>
            <w:noProof/>
            <w:sz w:val="22"/>
            <w:szCs w:val="22"/>
            <w:lang w:eastAsia="zh-CN"/>
          </w:rPr>
          <w:tab/>
        </w:r>
        <w:r w:rsidR="00B91659" w:rsidRPr="00FC060A">
          <w:rPr>
            <w:rStyle w:val="Hyperlink"/>
            <w:noProof/>
          </w:rPr>
          <w:t>Configure Data Services Management Console</w:t>
        </w:r>
        <w:r w:rsidR="00B91659">
          <w:rPr>
            <w:noProof/>
            <w:webHidden/>
          </w:rPr>
          <w:tab/>
        </w:r>
        <w:r w:rsidR="00B91659">
          <w:rPr>
            <w:noProof/>
            <w:webHidden/>
          </w:rPr>
          <w:fldChar w:fldCharType="begin"/>
        </w:r>
        <w:r w:rsidR="00B91659">
          <w:rPr>
            <w:noProof/>
            <w:webHidden/>
          </w:rPr>
          <w:instrText xml:space="preserve"> PAGEREF _Toc493166037 \h </w:instrText>
        </w:r>
        <w:r w:rsidR="00B91659">
          <w:rPr>
            <w:noProof/>
            <w:webHidden/>
          </w:rPr>
        </w:r>
        <w:r w:rsidR="00B91659">
          <w:rPr>
            <w:noProof/>
            <w:webHidden/>
          </w:rPr>
          <w:fldChar w:fldCharType="separate"/>
        </w:r>
        <w:r w:rsidR="00B91659">
          <w:rPr>
            <w:noProof/>
            <w:webHidden/>
          </w:rPr>
          <w:t>32</w:t>
        </w:r>
        <w:r w:rsidR="00B91659">
          <w:rPr>
            <w:noProof/>
            <w:webHidden/>
          </w:rPr>
          <w:fldChar w:fldCharType="end"/>
        </w:r>
      </w:hyperlink>
    </w:p>
    <w:p w14:paraId="18B26A6A" w14:textId="6DCD91CC"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8" w:history="1">
        <w:r w:rsidR="00B91659" w:rsidRPr="00FC060A">
          <w:rPr>
            <w:rStyle w:val="Hyperlink"/>
            <w:noProof/>
          </w:rPr>
          <w:t>4.15</w:t>
        </w:r>
        <w:r w:rsidR="00B91659">
          <w:rPr>
            <w:rFonts w:asciiTheme="minorHAnsi" w:eastAsia="MS Mincho" w:hAnsiTheme="minorHAnsi" w:cstheme="minorBidi"/>
            <w:noProof/>
            <w:sz w:val="22"/>
            <w:szCs w:val="22"/>
            <w:lang w:eastAsia="zh-CN"/>
          </w:rPr>
          <w:tab/>
        </w:r>
        <w:r w:rsidR="00B91659" w:rsidRPr="00FC060A">
          <w:rPr>
            <w:rStyle w:val="Hyperlink"/>
            <w:noProof/>
          </w:rPr>
          <w:t>Configure Data Services Designer to Use Profiler Functionality (Optional)</w:t>
        </w:r>
        <w:r w:rsidR="00B91659">
          <w:rPr>
            <w:noProof/>
            <w:webHidden/>
          </w:rPr>
          <w:tab/>
        </w:r>
        <w:r w:rsidR="00B91659">
          <w:rPr>
            <w:noProof/>
            <w:webHidden/>
          </w:rPr>
          <w:fldChar w:fldCharType="begin"/>
        </w:r>
        <w:r w:rsidR="00B91659">
          <w:rPr>
            <w:noProof/>
            <w:webHidden/>
          </w:rPr>
          <w:instrText xml:space="preserve"> PAGEREF _Toc493166038 \h </w:instrText>
        </w:r>
        <w:r w:rsidR="00B91659">
          <w:rPr>
            <w:noProof/>
            <w:webHidden/>
          </w:rPr>
        </w:r>
        <w:r w:rsidR="00B91659">
          <w:rPr>
            <w:noProof/>
            <w:webHidden/>
          </w:rPr>
          <w:fldChar w:fldCharType="separate"/>
        </w:r>
        <w:r w:rsidR="00B91659">
          <w:rPr>
            <w:noProof/>
            <w:webHidden/>
          </w:rPr>
          <w:t>32</w:t>
        </w:r>
        <w:r w:rsidR="00B91659">
          <w:rPr>
            <w:noProof/>
            <w:webHidden/>
          </w:rPr>
          <w:fldChar w:fldCharType="end"/>
        </w:r>
      </w:hyperlink>
    </w:p>
    <w:p w14:paraId="0FA91105" w14:textId="3055B277"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39" w:history="1">
        <w:r w:rsidR="00B91659" w:rsidRPr="00FC060A">
          <w:rPr>
            <w:rStyle w:val="Hyperlink"/>
            <w:noProof/>
          </w:rPr>
          <w:t>4.16</w:t>
        </w:r>
        <w:r w:rsidR="00B91659">
          <w:rPr>
            <w:rFonts w:asciiTheme="minorHAnsi" w:eastAsia="MS Mincho" w:hAnsiTheme="minorHAnsi" w:cstheme="minorBidi"/>
            <w:noProof/>
            <w:sz w:val="22"/>
            <w:szCs w:val="22"/>
            <w:lang w:eastAsia="zh-CN"/>
          </w:rPr>
          <w:tab/>
        </w:r>
        <w:r w:rsidR="00B91659" w:rsidRPr="00FC060A">
          <w:rPr>
            <w:rStyle w:val="Hyperlink"/>
            <w:noProof/>
          </w:rPr>
          <w:t>Configure the Real-Time Service (Optional)</w:t>
        </w:r>
        <w:r w:rsidR="00B91659">
          <w:rPr>
            <w:noProof/>
            <w:webHidden/>
          </w:rPr>
          <w:tab/>
        </w:r>
        <w:r w:rsidR="00B91659">
          <w:rPr>
            <w:noProof/>
            <w:webHidden/>
          </w:rPr>
          <w:fldChar w:fldCharType="begin"/>
        </w:r>
        <w:r w:rsidR="00B91659">
          <w:rPr>
            <w:noProof/>
            <w:webHidden/>
          </w:rPr>
          <w:instrText xml:space="preserve"> PAGEREF _Toc493166039 \h </w:instrText>
        </w:r>
        <w:r w:rsidR="00B91659">
          <w:rPr>
            <w:noProof/>
            <w:webHidden/>
          </w:rPr>
        </w:r>
        <w:r w:rsidR="00B91659">
          <w:rPr>
            <w:noProof/>
            <w:webHidden/>
          </w:rPr>
          <w:fldChar w:fldCharType="separate"/>
        </w:r>
        <w:r w:rsidR="00B91659">
          <w:rPr>
            <w:noProof/>
            <w:webHidden/>
          </w:rPr>
          <w:t>32</w:t>
        </w:r>
        <w:r w:rsidR="00B91659">
          <w:rPr>
            <w:noProof/>
            <w:webHidden/>
          </w:rPr>
          <w:fldChar w:fldCharType="end"/>
        </w:r>
      </w:hyperlink>
    </w:p>
    <w:p w14:paraId="63FE9C3F" w14:textId="39C577C2"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40" w:history="1">
        <w:r w:rsidR="00B91659" w:rsidRPr="00FC060A">
          <w:rPr>
            <w:rStyle w:val="Hyperlink"/>
            <w:noProof/>
          </w:rPr>
          <w:t>4.17</w:t>
        </w:r>
        <w:r w:rsidR="00B91659">
          <w:rPr>
            <w:rFonts w:asciiTheme="minorHAnsi" w:eastAsia="MS Mincho" w:hAnsiTheme="minorHAnsi" w:cstheme="minorBidi"/>
            <w:noProof/>
            <w:sz w:val="22"/>
            <w:szCs w:val="22"/>
            <w:lang w:eastAsia="zh-CN"/>
          </w:rPr>
          <w:tab/>
        </w:r>
        <w:r w:rsidR="00B91659" w:rsidRPr="00FC060A">
          <w:rPr>
            <w:rStyle w:val="Hyperlink"/>
            <w:noProof/>
          </w:rPr>
          <w:t>Configure Web Service (Optional)</w:t>
        </w:r>
        <w:r w:rsidR="00B91659">
          <w:rPr>
            <w:noProof/>
            <w:webHidden/>
          </w:rPr>
          <w:tab/>
        </w:r>
        <w:r w:rsidR="00B91659">
          <w:rPr>
            <w:noProof/>
            <w:webHidden/>
          </w:rPr>
          <w:fldChar w:fldCharType="begin"/>
        </w:r>
        <w:r w:rsidR="00B91659">
          <w:rPr>
            <w:noProof/>
            <w:webHidden/>
          </w:rPr>
          <w:instrText xml:space="preserve"> PAGEREF _Toc493166040 \h </w:instrText>
        </w:r>
        <w:r w:rsidR="00B91659">
          <w:rPr>
            <w:noProof/>
            <w:webHidden/>
          </w:rPr>
        </w:r>
        <w:r w:rsidR="00B91659">
          <w:rPr>
            <w:noProof/>
            <w:webHidden/>
          </w:rPr>
          <w:fldChar w:fldCharType="separate"/>
        </w:r>
        <w:r w:rsidR="00B91659">
          <w:rPr>
            <w:noProof/>
            <w:webHidden/>
          </w:rPr>
          <w:t>34</w:t>
        </w:r>
        <w:r w:rsidR="00B91659">
          <w:rPr>
            <w:noProof/>
            <w:webHidden/>
          </w:rPr>
          <w:fldChar w:fldCharType="end"/>
        </w:r>
      </w:hyperlink>
    </w:p>
    <w:p w14:paraId="39BCF5E7" w14:textId="152D9524"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41" w:history="1">
        <w:r w:rsidR="00B91659" w:rsidRPr="00FC060A">
          <w:rPr>
            <w:rStyle w:val="Hyperlink"/>
            <w:noProof/>
          </w:rPr>
          <w:t>4.18</w:t>
        </w:r>
        <w:r w:rsidR="00B91659">
          <w:rPr>
            <w:rFonts w:asciiTheme="minorHAnsi" w:eastAsia="MS Mincho" w:hAnsiTheme="minorHAnsi" w:cstheme="minorBidi"/>
            <w:noProof/>
            <w:sz w:val="22"/>
            <w:szCs w:val="22"/>
            <w:lang w:eastAsia="zh-CN"/>
          </w:rPr>
          <w:tab/>
        </w:r>
        <w:r w:rsidR="00B91659" w:rsidRPr="00FC060A">
          <w:rPr>
            <w:rStyle w:val="Hyperlink"/>
            <w:noProof/>
          </w:rPr>
          <w:t>Lookup Files</w:t>
        </w:r>
        <w:r w:rsidR="00B91659">
          <w:rPr>
            <w:noProof/>
            <w:webHidden/>
          </w:rPr>
          <w:tab/>
        </w:r>
        <w:r w:rsidR="00B91659">
          <w:rPr>
            <w:noProof/>
            <w:webHidden/>
          </w:rPr>
          <w:fldChar w:fldCharType="begin"/>
        </w:r>
        <w:r w:rsidR="00B91659">
          <w:rPr>
            <w:noProof/>
            <w:webHidden/>
          </w:rPr>
          <w:instrText xml:space="preserve"> PAGEREF _Toc493166041 \h </w:instrText>
        </w:r>
        <w:r w:rsidR="00B91659">
          <w:rPr>
            <w:noProof/>
            <w:webHidden/>
          </w:rPr>
        </w:r>
        <w:r w:rsidR="00B91659">
          <w:rPr>
            <w:noProof/>
            <w:webHidden/>
          </w:rPr>
          <w:fldChar w:fldCharType="separate"/>
        </w:r>
        <w:r w:rsidR="00B91659">
          <w:rPr>
            <w:noProof/>
            <w:webHidden/>
          </w:rPr>
          <w:t>34</w:t>
        </w:r>
        <w:r w:rsidR="00B91659">
          <w:rPr>
            <w:noProof/>
            <w:webHidden/>
          </w:rPr>
          <w:fldChar w:fldCharType="end"/>
        </w:r>
      </w:hyperlink>
    </w:p>
    <w:p w14:paraId="213270AB" w14:textId="267EA279"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42" w:history="1">
        <w:r w:rsidR="00B91659" w:rsidRPr="00FC060A">
          <w:rPr>
            <w:rStyle w:val="Hyperlink"/>
            <w:noProof/>
          </w:rPr>
          <w:t>4.19</w:t>
        </w:r>
        <w:r w:rsidR="00B91659">
          <w:rPr>
            <w:rFonts w:asciiTheme="minorHAnsi" w:eastAsia="MS Mincho" w:hAnsiTheme="minorHAnsi" w:cstheme="minorBidi"/>
            <w:noProof/>
            <w:sz w:val="22"/>
            <w:szCs w:val="22"/>
            <w:lang w:eastAsia="zh-CN"/>
          </w:rPr>
          <w:tab/>
        </w:r>
        <w:r w:rsidR="00B91659" w:rsidRPr="00FC060A">
          <w:rPr>
            <w:rStyle w:val="Hyperlink"/>
            <w:noProof/>
          </w:rPr>
          <w:t>IDoc Settings</w:t>
        </w:r>
        <w:r w:rsidR="00B91659">
          <w:rPr>
            <w:noProof/>
            <w:webHidden/>
          </w:rPr>
          <w:tab/>
        </w:r>
        <w:r w:rsidR="00B91659">
          <w:rPr>
            <w:noProof/>
            <w:webHidden/>
          </w:rPr>
          <w:fldChar w:fldCharType="begin"/>
        </w:r>
        <w:r w:rsidR="00B91659">
          <w:rPr>
            <w:noProof/>
            <w:webHidden/>
          </w:rPr>
          <w:instrText xml:space="preserve"> PAGEREF _Toc493166042 \h </w:instrText>
        </w:r>
        <w:r w:rsidR="00B91659">
          <w:rPr>
            <w:noProof/>
            <w:webHidden/>
          </w:rPr>
        </w:r>
        <w:r w:rsidR="00B91659">
          <w:rPr>
            <w:noProof/>
            <w:webHidden/>
          </w:rPr>
          <w:fldChar w:fldCharType="separate"/>
        </w:r>
        <w:r w:rsidR="00B91659">
          <w:rPr>
            <w:noProof/>
            <w:webHidden/>
          </w:rPr>
          <w:t>34</w:t>
        </w:r>
        <w:r w:rsidR="00B91659">
          <w:rPr>
            <w:noProof/>
            <w:webHidden/>
          </w:rPr>
          <w:fldChar w:fldCharType="end"/>
        </w:r>
      </w:hyperlink>
    </w:p>
    <w:p w14:paraId="27190A1E" w14:textId="5A8EBD63" w:rsidR="00B91659" w:rsidRDefault="00113C4A">
      <w:pPr>
        <w:pStyle w:val="TOC2"/>
        <w:tabs>
          <w:tab w:val="start" w:pos="50pt"/>
          <w:tab w:val="end" w:leader="dot" w:pos="427pt"/>
        </w:tabs>
        <w:rPr>
          <w:rFonts w:asciiTheme="minorHAnsi" w:eastAsia="MS Mincho" w:hAnsiTheme="minorHAnsi" w:cstheme="minorBidi"/>
          <w:noProof/>
          <w:sz w:val="22"/>
          <w:szCs w:val="22"/>
          <w:lang w:eastAsia="zh-CN"/>
        </w:rPr>
      </w:pPr>
      <w:hyperlink w:anchor="_Toc493166043" w:history="1">
        <w:r w:rsidR="00B91659" w:rsidRPr="00FC060A">
          <w:rPr>
            <w:rStyle w:val="Hyperlink"/>
            <w:noProof/>
          </w:rPr>
          <w:t>4.20</w:t>
        </w:r>
        <w:r w:rsidR="00B91659">
          <w:rPr>
            <w:rFonts w:asciiTheme="minorHAnsi" w:eastAsia="MS Mincho" w:hAnsiTheme="minorHAnsi" w:cstheme="minorBidi"/>
            <w:noProof/>
            <w:sz w:val="22"/>
            <w:szCs w:val="22"/>
            <w:lang w:eastAsia="zh-CN"/>
          </w:rPr>
          <w:tab/>
        </w:r>
        <w:r w:rsidR="00B91659" w:rsidRPr="00FC060A">
          <w:rPr>
            <w:rStyle w:val="Hyperlink"/>
            <w:noProof/>
          </w:rPr>
          <w:t>User Settings</w:t>
        </w:r>
        <w:r w:rsidR="00B91659">
          <w:rPr>
            <w:noProof/>
            <w:webHidden/>
          </w:rPr>
          <w:tab/>
        </w:r>
        <w:r w:rsidR="00B91659">
          <w:rPr>
            <w:noProof/>
            <w:webHidden/>
          </w:rPr>
          <w:fldChar w:fldCharType="begin"/>
        </w:r>
        <w:r w:rsidR="00B91659">
          <w:rPr>
            <w:noProof/>
            <w:webHidden/>
          </w:rPr>
          <w:instrText xml:space="preserve"> PAGEREF _Toc493166043 \h </w:instrText>
        </w:r>
        <w:r w:rsidR="00B91659">
          <w:rPr>
            <w:noProof/>
            <w:webHidden/>
          </w:rPr>
        </w:r>
        <w:r w:rsidR="00B91659">
          <w:rPr>
            <w:noProof/>
            <w:webHidden/>
          </w:rPr>
          <w:fldChar w:fldCharType="separate"/>
        </w:r>
        <w:r w:rsidR="00B91659">
          <w:rPr>
            <w:noProof/>
            <w:webHidden/>
          </w:rPr>
          <w:t>34</w:t>
        </w:r>
        <w:r w:rsidR="00B91659">
          <w:rPr>
            <w:noProof/>
            <w:webHidden/>
          </w:rPr>
          <w:fldChar w:fldCharType="end"/>
        </w:r>
      </w:hyperlink>
    </w:p>
    <w:p w14:paraId="06A5EB02" w14:textId="4040853F" w:rsidR="00B91659" w:rsidRDefault="00113C4A">
      <w:pPr>
        <w:pStyle w:val="TOC1"/>
        <w:tabs>
          <w:tab w:val="start" w:pos="20pt"/>
          <w:tab w:val="end" w:leader="dot" w:pos="427pt"/>
        </w:tabs>
        <w:rPr>
          <w:rFonts w:asciiTheme="minorHAnsi" w:eastAsia="MS Mincho" w:hAnsiTheme="minorHAnsi" w:cstheme="minorBidi"/>
          <w:noProof/>
          <w:sz w:val="22"/>
          <w:szCs w:val="22"/>
          <w:lang w:eastAsia="zh-CN"/>
        </w:rPr>
      </w:pPr>
      <w:hyperlink w:anchor="_Toc493166044" w:history="1">
        <w:r w:rsidR="00B91659" w:rsidRPr="00FC060A">
          <w:rPr>
            <w:rStyle w:val="Hyperlink"/>
            <w:noProof/>
          </w:rPr>
          <w:t>5</w:t>
        </w:r>
        <w:r w:rsidR="00B91659">
          <w:rPr>
            <w:rFonts w:asciiTheme="minorHAnsi" w:eastAsia="MS Mincho" w:hAnsiTheme="minorHAnsi" w:cstheme="minorBidi"/>
            <w:noProof/>
            <w:sz w:val="22"/>
            <w:szCs w:val="22"/>
            <w:lang w:eastAsia="zh-CN"/>
          </w:rPr>
          <w:tab/>
        </w:r>
        <w:r w:rsidR="00B91659" w:rsidRPr="00FC060A">
          <w:rPr>
            <w:rStyle w:val="Hyperlink"/>
            <w:noProof/>
          </w:rPr>
          <w:t>Post-Installation Activities</w:t>
        </w:r>
        <w:r w:rsidR="00B91659">
          <w:rPr>
            <w:noProof/>
            <w:webHidden/>
          </w:rPr>
          <w:tab/>
        </w:r>
        <w:r w:rsidR="00B91659">
          <w:rPr>
            <w:noProof/>
            <w:webHidden/>
          </w:rPr>
          <w:fldChar w:fldCharType="begin"/>
        </w:r>
        <w:r w:rsidR="00B91659">
          <w:rPr>
            <w:noProof/>
            <w:webHidden/>
          </w:rPr>
          <w:instrText xml:space="preserve"> PAGEREF _Toc493166044 \h </w:instrText>
        </w:r>
        <w:r w:rsidR="00B91659">
          <w:rPr>
            <w:noProof/>
            <w:webHidden/>
          </w:rPr>
        </w:r>
        <w:r w:rsidR="00B91659">
          <w:rPr>
            <w:noProof/>
            <w:webHidden/>
          </w:rPr>
          <w:fldChar w:fldCharType="separate"/>
        </w:r>
        <w:r w:rsidR="00B91659">
          <w:rPr>
            <w:noProof/>
            <w:webHidden/>
          </w:rPr>
          <w:t>35</w:t>
        </w:r>
        <w:r w:rsidR="00B91659">
          <w:rPr>
            <w:noProof/>
            <w:webHidden/>
          </w:rPr>
          <w:fldChar w:fldCharType="end"/>
        </w:r>
      </w:hyperlink>
    </w:p>
    <w:p w14:paraId="2635517E" w14:textId="14DB4294"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45" w:history="1">
        <w:r w:rsidR="00B91659" w:rsidRPr="00FC060A">
          <w:rPr>
            <w:rStyle w:val="Hyperlink"/>
            <w:noProof/>
          </w:rPr>
          <w:t>5.1</w:t>
        </w:r>
        <w:r w:rsidR="00B91659">
          <w:rPr>
            <w:rFonts w:asciiTheme="minorHAnsi" w:eastAsia="MS Mincho" w:hAnsiTheme="minorHAnsi" w:cstheme="minorBidi"/>
            <w:noProof/>
            <w:sz w:val="22"/>
            <w:szCs w:val="22"/>
            <w:lang w:eastAsia="zh-CN"/>
          </w:rPr>
          <w:tab/>
        </w:r>
        <w:r w:rsidR="00B91659" w:rsidRPr="00FC060A">
          <w:rPr>
            <w:rStyle w:val="Hyperlink"/>
            <w:noProof/>
          </w:rPr>
          <w:t>Configure and Execute Lookup Initial Creation Job</w:t>
        </w:r>
        <w:r w:rsidR="00B91659">
          <w:rPr>
            <w:noProof/>
            <w:webHidden/>
          </w:rPr>
          <w:tab/>
        </w:r>
        <w:r w:rsidR="00B91659">
          <w:rPr>
            <w:noProof/>
            <w:webHidden/>
          </w:rPr>
          <w:fldChar w:fldCharType="begin"/>
        </w:r>
        <w:r w:rsidR="00B91659">
          <w:rPr>
            <w:noProof/>
            <w:webHidden/>
          </w:rPr>
          <w:instrText xml:space="preserve"> PAGEREF _Toc493166045 \h </w:instrText>
        </w:r>
        <w:r w:rsidR="00B91659">
          <w:rPr>
            <w:noProof/>
            <w:webHidden/>
          </w:rPr>
        </w:r>
        <w:r w:rsidR="00B91659">
          <w:rPr>
            <w:noProof/>
            <w:webHidden/>
          </w:rPr>
          <w:fldChar w:fldCharType="separate"/>
        </w:r>
        <w:r w:rsidR="00B91659">
          <w:rPr>
            <w:noProof/>
            <w:webHidden/>
          </w:rPr>
          <w:t>35</w:t>
        </w:r>
        <w:r w:rsidR="00B91659">
          <w:rPr>
            <w:noProof/>
            <w:webHidden/>
          </w:rPr>
          <w:fldChar w:fldCharType="end"/>
        </w:r>
      </w:hyperlink>
    </w:p>
    <w:p w14:paraId="6684173A" w14:textId="3D85B3BA"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46" w:history="1">
        <w:r w:rsidR="00B91659" w:rsidRPr="00FC060A">
          <w:rPr>
            <w:rStyle w:val="Hyperlink"/>
            <w:noProof/>
          </w:rPr>
          <w:t>5.2</w:t>
        </w:r>
        <w:r w:rsidR="00B91659">
          <w:rPr>
            <w:rFonts w:asciiTheme="minorHAnsi" w:eastAsia="MS Mincho" w:hAnsiTheme="minorHAnsi" w:cstheme="minorBidi"/>
            <w:noProof/>
            <w:sz w:val="22"/>
            <w:szCs w:val="22"/>
            <w:lang w:eastAsia="zh-CN"/>
          </w:rPr>
          <w:tab/>
        </w:r>
        <w:r w:rsidR="00B91659" w:rsidRPr="00FC060A">
          <w:rPr>
            <w:rStyle w:val="Hyperlink"/>
            <w:noProof/>
          </w:rPr>
          <w:t>Configure and Execute Table Initialize Job (Optional)</w:t>
        </w:r>
        <w:r w:rsidR="00B91659">
          <w:rPr>
            <w:noProof/>
            <w:webHidden/>
          </w:rPr>
          <w:tab/>
        </w:r>
        <w:r w:rsidR="00B91659">
          <w:rPr>
            <w:noProof/>
            <w:webHidden/>
          </w:rPr>
          <w:fldChar w:fldCharType="begin"/>
        </w:r>
        <w:r w:rsidR="00B91659">
          <w:rPr>
            <w:noProof/>
            <w:webHidden/>
          </w:rPr>
          <w:instrText xml:space="preserve"> PAGEREF _Toc493166046 \h </w:instrText>
        </w:r>
        <w:r w:rsidR="00B91659">
          <w:rPr>
            <w:noProof/>
            <w:webHidden/>
          </w:rPr>
        </w:r>
        <w:r w:rsidR="00B91659">
          <w:rPr>
            <w:noProof/>
            <w:webHidden/>
          </w:rPr>
          <w:fldChar w:fldCharType="separate"/>
        </w:r>
        <w:r w:rsidR="00B91659">
          <w:rPr>
            <w:noProof/>
            <w:webHidden/>
          </w:rPr>
          <w:t>37</w:t>
        </w:r>
        <w:r w:rsidR="00B91659">
          <w:rPr>
            <w:noProof/>
            <w:webHidden/>
          </w:rPr>
          <w:fldChar w:fldCharType="end"/>
        </w:r>
      </w:hyperlink>
    </w:p>
    <w:p w14:paraId="747BFEB5" w14:textId="032F55A8"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47" w:history="1">
        <w:r w:rsidR="00B91659" w:rsidRPr="00FC060A">
          <w:rPr>
            <w:rStyle w:val="Hyperlink"/>
            <w:noProof/>
          </w:rPr>
          <w:t>5.3</w:t>
        </w:r>
        <w:r w:rsidR="00B91659">
          <w:rPr>
            <w:rFonts w:asciiTheme="minorHAnsi" w:eastAsia="MS Mincho" w:hAnsiTheme="minorHAnsi" w:cstheme="minorBidi"/>
            <w:noProof/>
            <w:sz w:val="22"/>
            <w:szCs w:val="22"/>
            <w:lang w:eastAsia="zh-CN"/>
          </w:rPr>
          <w:tab/>
        </w:r>
        <w:r w:rsidR="00B91659" w:rsidRPr="00FC060A">
          <w:rPr>
            <w:rStyle w:val="Hyperlink"/>
            <w:noProof/>
          </w:rPr>
          <w:t>Execute Object Jobs Required for Migration</w:t>
        </w:r>
        <w:r w:rsidR="00B91659">
          <w:rPr>
            <w:noProof/>
            <w:webHidden/>
          </w:rPr>
          <w:tab/>
        </w:r>
        <w:r w:rsidR="00B91659">
          <w:rPr>
            <w:noProof/>
            <w:webHidden/>
          </w:rPr>
          <w:fldChar w:fldCharType="begin"/>
        </w:r>
        <w:r w:rsidR="00B91659">
          <w:rPr>
            <w:noProof/>
            <w:webHidden/>
          </w:rPr>
          <w:instrText xml:space="preserve"> PAGEREF _Toc493166047 \h </w:instrText>
        </w:r>
        <w:r w:rsidR="00B91659">
          <w:rPr>
            <w:noProof/>
            <w:webHidden/>
          </w:rPr>
        </w:r>
        <w:r w:rsidR="00B91659">
          <w:rPr>
            <w:noProof/>
            <w:webHidden/>
          </w:rPr>
          <w:fldChar w:fldCharType="separate"/>
        </w:r>
        <w:r w:rsidR="00B91659">
          <w:rPr>
            <w:noProof/>
            <w:webHidden/>
          </w:rPr>
          <w:t>38</w:t>
        </w:r>
        <w:r w:rsidR="00B91659">
          <w:rPr>
            <w:noProof/>
            <w:webHidden/>
          </w:rPr>
          <w:fldChar w:fldCharType="end"/>
        </w:r>
      </w:hyperlink>
    </w:p>
    <w:p w14:paraId="53E76282" w14:textId="29C36479"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48" w:history="1">
        <w:r w:rsidR="00B91659" w:rsidRPr="00FC060A">
          <w:rPr>
            <w:rStyle w:val="Hyperlink"/>
            <w:noProof/>
          </w:rPr>
          <w:t>5.4</w:t>
        </w:r>
        <w:r w:rsidR="00B91659">
          <w:rPr>
            <w:rFonts w:asciiTheme="minorHAnsi" w:eastAsia="MS Mincho" w:hAnsiTheme="minorHAnsi" w:cstheme="minorBidi"/>
            <w:noProof/>
            <w:sz w:val="22"/>
            <w:szCs w:val="22"/>
            <w:lang w:eastAsia="zh-CN"/>
          </w:rPr>
          <w:tab/>
        </w:r>
        <w:r w:rsidR="00B91659" w:rsidRPr="00FC060A">
          <w:rPr>
            <w:rStyle w:val="Hyperlink"/>
            <w:noProof/>
          </w:rPr>
          <w:t>Install Migration Services Tool</w:t>
        </w:r>
        <w:r w:rsidR="00B91659">
          <w:rPr>
            <w:noProof/>
            <w:webHidden/>
          </w:rPr>
          <w:tab/>
        </w:r>
        <w:r w:rsidR="00B91659">
          <w:rPr>
            <w:noProof/>
            <w:webHidden/>
          </w:rPr>
          <w:fldChar w:fldCharType="begin"/>
        </w:r>
        <w:r w:rsidR="00B91659">
          <w:rPr>
            <w:noProof/>
            <w:webHidden/>
          </w:rPr>
          <w:instrText xml:space="preserve"> PAGEREF _Toc493166048 \h </w:instrText>
        </w:r>
        <w:r w:rsidR="00B91659">
          <w:rPr>
            <w:noProof/>
            <w:webHidden/>
          </w:rPr>
        </w:r>
        <w:r w:rsidR="00B91659">
          <w:rPr>
            <w:noProof/>
            <w:webHidden/>
          </w:rPr>
          <w:fldChar w:fldCharType="separate"/>
        </w:r>
        <w:r w:rsidR="00B91659">
          <w:rPr>
            <w:noProof/>
            <w:webHidden/>
          </w:rPr>
          <w:t>39</w:t>
        </w:r>
        <w:r w:rsidR="00B91659">
          <w:rPr>
            <w:noProof/>
            <w:webHidden/>
          </w:rPr>
          <w:fldChar w:fldCharType="end"/>
        </w:r>
      </w:hyperlink>
    </w:p>
    <w:p w14:paraId="6EBAFFB2" w14:textId="560DBFD8"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49" w:history="1">
        <w:r w:rsidR="00B91659" w:rsidRPr="00FC060A">
          <w:rPr>
            <w:rStyle w:val="Hyperlink"/>
            <w:noProof/>
          </w:rPr>
          <w:t>5.5</w:t>
        </w:r>
        <w:r w:rsidR="00B91659">
          <w:rPr>
            <w:rFonts w:asciiTheme="minorHAnsi" w:eastAsia="MS Mincho" w:hAnsiTheme="minorHAnsi" w:cstheme="minorBidi"/>
            <w:noProof/>
            <w:sz w:val="22"/>
            <w:szCs w:val="22"/>
            <w:lang w:eastAsia="zh-CN"/>
          </w:rPr>
          <w:tab/>
        </w:r>
        <w:r w:rsidR="00B91659" w:rsidRPr="00FC060A">
          <w:rPr>
            <w:rStyle w:val="Hyperlink"/>
            <w:noProof/>
          </w:rPr>
          <w:t>Install Business Intelligence Content (Optional)</w:t>
        </w:r>
        <w:r w:rsidR="00B91659">
          <w:rPr>
            <w:noProof/>
            <w:webHidden/>
          </w:rPr>
          <w:tab/>
        </w:r>
        <w:r w:rsidR="00B91659">
          <w:rPr>
            <w:noProof/>
            <w:webHidden/>
          </w:rPr>
          <w:fldChar w:fldCharType="begin"/>
        </w:r>
        <w:r w:rsidR="00B91659">
          <w:rPr>
            <w:noProof/>
            <w:webHidden/>
          </w:rPr>
          <w:instrText xml:space="preserve"> PAGEREF _Toc493166049 \h </w:instrText>
        </w:r>
        <w:r w:rsidR="00B91659">
          <w:rPr>
            <w:noProof/>
            <w:webHidden/>
          </w:rPr>
        </w:r>
        <w:r w:rsidR="00B91659">
          <w:rPr>
            <w:noProof/>
            <w:webHidden/>
          </w:rPr>
          <w:fldChar w:fldCharType="separate"/>
        </w:r>
        <w:r w:rsidR="00B91659">
          <w:rPr>
            <w:noProof/>
            <w:webHidden/>
          </w:rPr>
          <w:t>41</w:t>
        </w:r>
        <w:r w:rsidR="00B91659">
          <w:rPr>
            <w:noProof/>
            <w:webHidden/>
          </w:rPr>
          <w:fldChar w:fldCharType="end"/>
        </w:r>
      </w:hyperlink>
    </w:p>
    <w:p w14:paraId="16F05424" w14:textId="4C1AA2E0"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50" w:history="1">
        <w:r w:rsidR="00B91659" w:rsidRPr="00FC060A">
          <w:rPr>
            <w:rStyle w:val="Hyperlink"/>
            <w:noProof/>
          </w:rPr>
          <w:t>5.6</w:t>
        </w:r>
        <w:r w:rsidR="00B91659">
          <w:rPr>
            <w:rFonts w:asciiTheme="minorHAnsi" w:eastAsia="MS Mincho" w:hAnsiTheme="minorHAnsi" w:cstheme="minorBidi"/>
            <w:noProof/>
            <w:sz w:val="22"/>
            <w:szCs w:val="22"/>
            <w:lang w:eastAsia="zh-CN"/>
          </w:rPr>
          <w:tab/>
        </w:r>
        <w:r w:rsidR="00B91659" w:rsidRPr="00FC060A">
          <w:rPr>
            <w:rStyle w:val="Hyperlink"/>
            <w:noProof/>
          </w:rPr>
          <w:t>Configure Universe Connections</w:t>
        </w:r>
        <w:r w:rsidR="00B91659">
          <w:rPr>
            <w:noProof/>
            <w:webHidden/>
          </w:rPr>
          <w:tab/>
        </w:r>
        <w:r w:rsidR="00B91659">
          <w:rPr>
            <w:noProof/>
            <w:webHidden/>
          </w:rPr>
          <w:fldChar w:fldCharType="begin"/>
        </w:r>
        <w:r w:rsidR="00B91659">
          <w:rPr>
            <w:noProof/>
            <w:webHidden/>
          </w:rPr>
          <w:instrText xml:space="preserve"> PAGEREF _Toc493166050 \h </w:instrText>
        </w:r>
        <w:r w:rsidR="00B91659">
          <w:rPr>
            <w:noProof/>
            <w:webHidden/>
          </w:rPr>
        </w:r>
        <w:r w:rsidR="00B91659">
          <w:rPr>
            <w:noProof/>
            <w:webHidden/>
          </w:rPr>
          <w:fldChar w:fldCharType="separate"/>
        </w:r>
        <w:r w:rsidR="00B91659">
          <w:rPr>
            <w:noProof/>
            <w:webHidden/>
          </w:rPr>
          <w:t>42</w:t>
        </w:r>
        <w:r w:rsidR="00B91659">
          <w:rPr>
            <w:noProof/>
            <w:webHidden/>
          </w:rPr>
          <w:fldChar w:fldCharType="end"/>
        </w:r>
      </w:hyperlink>
    </w:p>
    <w:p w14:paraId="1CD8A1F4" w14:textId="390B3EE0"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51" w:history="1">
        <w:r w:rsidR="00B91659" w:rsidRPr="00FC060A">
          <w:rPr>
            <w:rStyle w:val="Hyperlink"/>
            <w:noProof/>
          </w:rPr>
          <w:t>5.7</w:t>
        </w:r>
        <w:r w:rsidR="00B91659">
          <w:rPr>
            <w:rFonts w:asciiTheme="minorHAnsi" w:eastAsia="MS Mincho" w:hAnsiTheme="minorHAnsi" w:cstheme="minorBidi"/>
            <w:noProof/>
            <w:sz w:val="22"/>
            <w:szCs w:val="22"/>
            <w:lang w:eastAsia="zh-CN"/>
          </w:rPr>
          <w:tab/>
        </w:r>
        <w:r w:rsidR="00B91659" w:rsidRPr="00FC060A">
          <w:rPr>
            <w:rStyle w:val="Hyperlink"/>
            <w:noProof/>
          </w:rPr>
          <w:t>Process Sample Packages (optional)</w:t>
        </w:r>
        <w:r w:rsidR="00B91659">
          <w:rPr>
            <w:noProof/>
            <w:webHidden/>
          </w:rPr>
          <w:tab/>
        </w:r>
        <w:r w:rsidR="00B91659">
          <w:rPr>
            <w:noProof/>
            <w:webHidden/>
          </w:rPr>
          <w:fldChar w:fldCharType="begin"/>
        </w:r>
        <w:r w:rsidR="00B91659">
          <w:rPr>
            <w:noProof/>
            <w:webHidden/>
          </w:rPr>
          <w:instrText xml:space="preserve"> PAGEREF _Toc493166051 \h </w:instrText>
        </w:r>
        <w:r w:rsidR="00B91659">
          <w:rPr>
            <w:noProof/>
            <w:webHidden/>
          </w:rPr>
        </w:r>
        <w:r w:rsidR="00B91659">
          <w:rPr>
            <w:noProof/>
            <w:webHidden/>
          </w:rPr>
          <w:fldChar w:fldCharType="separate"/>
        </w:r>
        <w:r w:rsidR="00B91659">
          <w:rPr>
            <w:noProof/>
            <w:webHidden/>
          </w:rPr>
          <w:t>43</w:t>
        </w:r>
        <w:r w:rsidR="00B91659">
          <w:rPr>
            <w:noProof/>
            <w:webHidden/>
          </w:rPr>
          <w:fldChar w:fldCharType="end"/>
        </w:r>
      </w:hyperlink>
    </w:p>
    <w:p w14:paraId="3DC9BBF2" w14:textId="33E6308C"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52" w:history="1">
        <w:r w:rsidR="00B91659" w:rsidRPr="00FC060A">
          <w:rPr>
            <w:rStyle w:val="Hyperlink"/>
            <w:noProof/>
          </w:rPr>
          <w:t>5.8</w:t>
        </w:r>
        <w:r w:rsidR="00B91659">
          <w:rPr>
            <w:rFonts w:asciiTheme="minorHAnsi" w:eastAsia="MS Mincho" w:hAnsiTheme="minorHAnsi" w:cstheme="minorBidi"/>
            <w:noProof/>
            <w:sz w:val="22"/>
            <w:szCs w:val="22"/>
            <w:lang w:eastAsia="zh-CN"/>
          </w:rPr>
          <w:tab/>
        </w:r>
        <w:r w:rsidR="00B91659" w:rsidRPr="00FC060A">
          <w:rPr>
            <w:rStyle w:val="Hyperlink"/>
            <w:noProof/>
          </w:rPr>
          <w:t>Create Information Steward Match Review Configuration</w:t>
        </w:r>
        <w:r w:rsidR="00B91659" w:rsidRPr="00FC060A">
          <w:rPr>
            <w:rStyle w:val="Hyperlink"/>
            <w:noProof/>
            <w:lang w:eastAsia="zh-CN"/>
          </w:rPr>
          <w:t xml:space="preserve"> (Optional)</w:t>
        </w:r>
        <w:r w:rsidR="00B91659">
          <w:rPr>
            <w:noProof/>
            <w:webHidden/>
          </w:rPr>
          <w:tab/>
        </w:r>
        <w:r w:rsidR="00B91659">
          <w:rPr>
            <w:noProof/>
            <w:webHidden/>
          </w:rPr>
          <w:fldChar w:fldCharType="begin"/>
        </w:r>
        <w:r w:rsidR="00B91659">
          <w:rPr>
            <w:noProof/>
            <w:webHidden/>
          </w:rPr>
          <w:instrText xml:space="preserve"> PAGEREF _Toc493166052 \h </w:instrText>
        </w:r>
        <w:r w:rsidR="00B91659">
          <w:rPr>
            <w:noProof/>
            <w:webHidden/>
          </w:rPr>
        </w:r>
        <w:r w:rsidR="00B91659">
          <w:rPr>
            <w:noProof/>
            <w:webHidden/>
          </w:rPr>
          <w:fldChar w:fldCharType="separate"/>
        </w:r>
        <w:r w:rsidR="00B91659">
          <w:rPr>
            <w:noProof/>
            <w:webHidden/>
          </w:rPr>
          <w:t>45</w:t>
        </w:r>
        <w:r w:rsidR="00B91659">
          <w:rPr>
            <w:noProof/>
            <w:webHidden/>
          </w:rPr>
          <w:fldChar w:fldCharType="end"/>
        </w:r>
      </w:hyperlink>
    </w:p>
    <w:p w14:paraId="7F3C167D" w14:textId="03135C77" w:rsidR="00B91659" w:rsidRDefault="00113C4A">
      <w:pPr>
        <w:pStyle w:val="TOC1"/>
        <w:tabs>
          <w:tab w:val="start" w:pos="20pt"/>
          <w:tab w:val="end" w:leader="dot" w:pos="427pt"/>
        </w:tabs>
        <w:rPr>
          <w:rFonts w:asciiTheme="minorHAnsi" w:eastAsia="MS Mincho" w:hAnsiTheme="minorHAnsi" w:cstheme="minorBidi"/>
          <w:noProof/>
          <w:sz w:val="22"/>
          <w:szCs w:val="22"/>
          <w:lang w:eastAsia="zh-CN"/>
        </w:rPr>
      </w:pPr>
      <w:hyperlink w:anchor="_Toc493166053" w:history="1">
        <w:r w:rsidR="00B91659" w:rsidRPr="00FC060A">
          <w:rPr>
            <w:rStyle w:val="Hyperlink"/>
            <w:noProof/>
          </w:rPr>
          <w:t>6</w:t>
        </w:r>
        <w:r w:rsidR="00B91659">
          <w:rPr>
            <w:rFonts w:asciiTheme="minorHAnsi" w:eastAsia="MS Mincho" w:hAnsiTheme="minorHAnsi" w:cstheme="minorBidi"/>
            <w:noProof/>
            <w:sz w:val="22"/>
            <w:szCs w:val="22"/>
            <w:lang w:eastAsia="zh-CN"/>
          </w:rPr>
          <w:tab/>
        </w:r>
        <w:r w:rsidR="00B91659" w:rsidRPr="00FC060A">
          <w:rPr>
            <w:rStyle w:val="Hyperlink"/>
            <w:noProof/>
          </w:rPr>
          <w:t>Troubleshooting</w:t>
        </w:r>
        <w:r w:rsidR="00B91659">
          <w:rPr>
            <w:noProof/>
            <w:webHidden/>
          </w:rPr>
          <w:tab/>
        </w:r>
        <w:r w:rsidR="00B91659">
          <w:rPr>
            <w:noProof/>
            <w:webHidden/>
          </w:rPr>
          <w:fldChar w:fldCharType="begin"/>
        </w:r>
        <w:r w:rsidR="00B91659">
          <w:rPr>
            <w:noProof/>
            <w:webHidden/>
          </w:rPr>
          <w:instrText xml:space="preserve"> PAGEREF _Toc493166053 \h </w:instrText>
        </w:r>
        <w:r w:rsidR="00B91659">
          <w:rPr>
            <w:noProof/>
            <w:webHidden/>
          </w:rPr>
        </w:r>
        <w:r w:rsidR="00B91659">
          <w:rPr>
            <w:noProof/>
            <w:webHidden/>
          </w:rPr>
          <w:fldChar w:fldCharType="separate"/>
        </w:r>
        <w:r w:rsidR="00B91659">
          <w:rPr>
            <w:noProof/>
            <w:webHidden/>
          </w:rPr>
          <w:t>49</w:t>
        </w:r>
        <w:r w:rsidR="00B91659">
          <w:rPr>
            <w:noProof/>
            <w:webHidden/>
          </w:rPr>
          <w:fldChar w:fldCharType="end"/>
        </w:r>
      </w:hyperlink>
    </w:p>
    <w:p w14:paraId="3F37C8F9" w14:textId="621402F6"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54" w:history="1">
        <w:r w:rsidR="00B91659" w:rsidRPr="00FC060A">
          <w:rPr>
            <w:rStyle w:val="Hyperlink"/>
            <w:noProof/>
          </w:rPr>
          <w:t>6.1</w:t>
        </w:r>
        <w:r w:rsidR="00B91659">
          <w:rPr>
            <w:rFonts w:asciiTheme="minorHAnsi" w:eastAsia="MS Mincho" w:hAnsiTheme="minorHAnsi" w:cstheme="minorBidi"/>
            <w:noProof/>
            <w:sz w:val="22"/>
            <w:szCs w:val="22"/>
            <w:lang w:eastAsia="zh-CN"/>
          </w:rPr>
          <w:tab/>
        </w:r>
        <w:r w:rsidR="00B91659" w:rsidRPr="00FC060A">
          <w:rPr>
            <w:rStyle w:val="Hyperlink"/>
            <w:noProof/>
          </w:rPr>
          <w:t>Start the Data Services</w:t>
        </w:r>
        <w:r w:rsidR="00B91659">
          <w:rPr>
            <w:noProof/>
            <w:webHidden/>
          </w:rPr>
          <w:tab/>
        </w:r>
        <w:r w:rsidR="00B91659">
          <w:rPr>
            <w:noProof/>
            <w:webHidden/>
          </w:rPr>
          <w:fldChar w:fldCharType="begin"/>
        </w:r>
        <w:r w:rsidR="00B91659">
          <w:rPr>
            <w:noProof/>
            <w:webHidden/>
          </w:rPr>
          <w:instrText xml:space="preserve"> PAGEREF _Toc493166054 \h </w:instrText>
        </w:r>
        <w:r w:rsidR="00B91659">
          <w:rPr>
            <w:noProof/>
            <w:webHidden/>
          </w:rPr>
        </w:r>
        <w:r w:rsidR="00B91659">
          <w:rPr>
            <w:noProof/>
            <w:webHidden/>
          </w:rPr>
          <w:fldChar w:fldCharType="separate"/>
        </w:r>
        <w:r w:rsidR="00B91659">
          <w:rPr>
            <w:noProof/>
            <w:webHidden/>
          </w:rPr>
          <w:t>49</w:t>
        </w:r>
        <w:r w:rsidR="00B91659">
          <w:rPr>
            <w:noProof/>
            <w:webHidden/>
          </w:rPr>
          <w:fldChar w:fldCharType="end"/>
        </w:r>
      </w:hyperlink>
    </w:p>
    <w:p w14:paraId="5A25D332" w14:textId="44C33AD6" w:rsidR="00B91659" w:rsidRDefault="00113C4A">
      <w:pPr>
        <w:pStyle w:val="TOC2"/>
        <w:tabs>
          <w:tab w:val="start" w:pos="40pt"/>
          <w:tab w:val="end" w:leader="dot" w:pos="427pt"/>
        </w:tabs>
        <w:rPr>
          <w:rFonts w:asciiTheme="minorHAnsi" w:eastAsia="MS Mincho" w:hAnsiTheme="minorHAnsi" w:cstheme="minorBidi"/>
          <w:noProof/>
          <w:sz w:val="22"/>
          <w:szCs w:val="22"/>
          <w:lang w:eastAsia="zh-CN"/>
        </w:rPr>
      </w:pPr>
      <w:hyperlink w:anchor="_Toc493166055" w:history="1">
        <w:r w:rsidR="00B91659" w:rsidRPr="00FC060A">
          <w:rPr>
            <w:rStyle w:val="Hyperlink"/>
            <w:noProof/>
          </w:rPr>
          <w:t>6.2</w:t>
        </w:r>
        <w:r w:rsidR="00B91659">
          <w:rPr>
            <w:rFonts w:asciiTheme="minorHAnsi" w:eastAsia="MS Mincho" w:hAnsiTheme="minorHAnsi" w:cstheme="minorBidi"/>
            <w:noProof/>
            <w:sz w:val="22"/>
            <w:szCs w:val="22"/>
            <w:lang w:eastAsia="zh-CN"/>
          </w:rPr>
          <w:tab/>
        </w:r>
        <w:r w:rsidR="00B91659" w:rsidRPr="00FC060A">
          <w:rPr>
            <w:rStyle w:val="Hyperlink"/>
            <w:noProof/>
          </w:rPr>
          <w:t>Connection Problems with Datastore</w:t>
        </w:r>
        <w:r w:rsidR="00B91659">
          <w:rPr>
            <w:noProof/>
            <w:webHidden/>
          </w:rPr>
          <w:tab/>
        </w:r>
        <w:r w:rsidR="00B91659">
          <w:rPr>
            <w:noProof/>
            <w:webHidden/>
          </w:rPr>
          <w:fldChar w:fldCharType="begin"/>
        </w:r>
        <w:r w:rsidR="00B91659">
          <w:rPr>
            <w:noProof/>
            <w:webHidden/>
          </w:rPr>
          <w:instrText xml:space="preserve"> PAGEREF _Toc493166055 \h </w:instrText>
        </w:r>
        <w:r w:rsidR="00B91659">
          <w:rPr>
            <w:noProof/>
            <w:webHidden/>
          </w:rPr>
        </w:r>
        <w:r w:rsidR="00B91659">
          <w:rPr>
            <w:noProof/>
            <w:webHidden/>
          </w:rPr>
          <w:fldChar w:fldCharType="separate"/>
        </w:r>
        <w:r w:rsidR="00B91659">
          <w:rPr>
            <w:noProof/>
            <w:webHidden/>
          </w:rPr>
          <w:t>49</w:t>
        </w:r>
        <w:r w:rsidR="00B91659">
          <w:rPr>
            <w:noProof/>
            <w:webHidden/>
          </w:rPr>
          <w:fldChar w:fldCharType="end"/>
        </w:r>
      </w:hyperlink>
    </w:p>
    <w:p w14:paraId="2F4EE2DE" w14:textId="5985098C" w:rsidR="00F918FA" w:rsidRPr="00071D31" w:rsidRDefault="00494623">
      <w:pPr>
        <w:rPr>
          <w:b/>
        </w:rPr>
      </w:pPr>
      <w:r w:rsidRPr="00071D31">
        <w:rPr>
          <w:b/>
        </w:rPr>
        <w:fldChar w:fldCharType="end"/>
      </w:r>
    </w:p>
    <w:p w14:paraId="00622310" w14:textId="2F2E70C7" w:rsidR="00494623" w:rsidRPr="00071D31" w:rsidRDefault="009165F3">
      <w:pPr>
        <w:pStyle w:val="Heading1"/>
        <w:numPr>
          <w:ilvl w:val="0"/>
          <w:numId w:val="0"/>
        </w:numPr>
        <w:rPr>
          <w:szCs w:val="36"/>
        </w:rPr>
      </w:pPr>
      <w:r w:rsidRPr="00071D31">
        <w:br w:type="page"/>
      </w:r>
      <w:bookmarkStart w:id="7" w:name="_Toc393182061"/>
      <w:bookmarkStart w:id="8" w:name="_Toc493166008"/>
      <w:r w:rsidR="001138F9" w:rsidRPr="00540BD3">
        <w:lastRenderedPageBreak/>
        <w:t xml:space="preserve">Configuration Guide Getting started with Implement the </w:t>
      </w:r>
      <w:bookmarkEnd w:id="7"/>
      <w:r w:rsidR="0024300A" w:rsidRPr="0024300A">
        <w:t>SAP Rapid Data Migration for SAP S/4HANA, on premise edition</w:t>
      </w:r>
      <w:bookmarkEnd w:id="8"/>
    </w:p>
    <w:p w14:paraId="4FE7CA12" w14:textId="77777777" w:rsidR="00B61A66" w:rsidRPr="00071D31" w:rsidRDefault="00B61A66" w:rsidP="00B61A66"/>
    <w:p w14:paraId="0A3FE34B" w14:textId="77777777" w:rsidR="00494623" w:rsidRPr="00071D31" w:rsidRDefault="00494623" w:rsidP="00D43BDC">
      <w:pPr>
        <w:pStyle w:val="Heading1"/>
      </w:pPr>
      <w:bookmarkStart w:id="9" w:name="_Toc493166009"/>
      <w:r w:rsidRPr="00071D31">
        <w:t>Purpose</w:t>
      </w:r>
      <w:bookmarkEnd w:id="9"/>
    </w:p>
    <w:p w14:paraId="4FFF7270" w14:textId="77777777" w:rsidR="000B21D0" w:rsidRDefault="000B21D0" w:rsidP="000B21D0">
      <w:pPr>
        <w:rPr>
          <w:rFonts w:eastAsia="Arial Unicode MS"/>
          <w:lang w:eastAsia="zh-CN"/>
        </w:rPr>
      </w:pPr>
      <w:bookmarkStart w:id="10" w:name="_Ref279660384"/>
      <w:r w:rsidRPr="0024476D">
        <w:rPr>
          <w:rFonts w:eastAsia="Arial Unicode MS"/>
        </w:rPr>
        <w:t xml:space="preserve">This guide provides you step-by-step information on </w:t>
      </w:r>
      <w:r w:rsidRPr="00B11F93">
        <w:rPr>
          <w:rFonts w:eastAsia="Arial Unicode MS" w:hint="eastAsia"/>
          <w:lang w:eastAsia="zh-CN"/>
        </w:rPr>
        <w:t xml:space="preserve">setting up the environment for </w:t>
      </w:r>
      <w:r w:rsidRPr="00586027">
        <w:rPr>
          <w:lang w:eastAsia="zh-CN"/>
        </w:rPr>
        <w:t>data migration to S/4HANA</w:t>
      </w:r>
      <w:r>
        <w:rPr>
          <w:rFonts w:eastAsia="Arial Unicode MS" w:hint="eastAsia"/>
          <w:lang w:eastAsia="zh-CN"/>
        </w:rPr>
        <w:t xml:space="preserve">, and shows you how to </w:t>
      </w:r>
      <w:r w:rsidRPr="00071D31">
        <w:rPr>
          <w:rFonts w:eastAsia="Arial Unicode MS"/>
        </w:rPr>
        <w:t xml:space="preserve">configure your target SAP system </w:t>
      </w:r>
      <w:r>
        <w:rPr>
          <w:rFonts w:eastAsia="Arial Unicode MS" w:hint="eastAsia"/>
          <w:lang w:eastAsia="zh-CN"/>
        </w:rPr>
        <w:t xml:space="preserve">role and </w:t>
      </w:r>
      <w:r>
        <w:rPr>
          <w:rFonts w:eastAsia="Arial Unicode MS"/>
        </w:rPr>
        <w:t>user</w:t>
      </w:r>
      <w:r>
        <w:rPr>
          <w:rFonts w:eastAsia="Arial Unicode MS" w:hint="eastAsia"/>
          <w:lang w:eastAsia="zh-CN"/>
        </w:rPr>
        <w:t>.</w:t>
      </w:r>
    </w:p>
    <w:p w14:paraId="15D60363" w14:textId="77777777" w:rsidR="000B21D0" w:rsidRPr="00071D31" w:rsidRDefault="000B21D0" w:rsidP="000B21D0">
      <w:pPr>
        <w:rPr>
          <w:rFonts w:eastAsia="Arial Unicode MS"/>
          <w:lang w:eastAsia="zh-CN"/>
        </w:rPr>
      </w:pPr>
      <w:r>
        <w:rPr>
          <w:rFonts w:eastAsia="Arial Unicode MS"/>
          <w:lang w:eastAsia="zh-CN"/>
        </w:rPr>
        <w:t>T</w:t>
      </w:r>
      <w:r>
        <w:rPr>
          <w:rFonts w:eastAsia="Arial Unicode MS" w:hint="eastAsia"/>
          <w:lang w:eastAsia="zh-CN"/>
        </w:rPr>
        <w:t xml:space="preserve">he Microsoft SQL Server, SAP Data Services (DS) platform and Migration Services Tool have been installed. </w:t>
      </w:r>
      <w:r>
        <w:rPr>
          <w:rFonts w:eastAsia="Arial Unicode MS"/>
          <w:lang w:eastAsia="zh-CN"/>
        </w:rPr>
        <w:t>T</w:t>
      </w:r>
      <w:r>
        <w:rPr>
          <w:rFonts w:eastAsia="Arial Unicode MS" w:hint="eastAsia"/>
          <w:lang w:eastAsia="zh-CN"/>
        </w:rPr>
        <w:t>he DS content and Business Intelligence (BI) content have also been implemented</w:t>
      </w:r>
      <w:r w:rsidRPr="00071D31">
        <w:rPr>
          <w:rFonts w:eastAsia="Arial Unicode MS"/>
        </w:rPr>
        <w:t>.</w:t>
      </w:r>
      <w:r>
        <w:rPr>
          <w:rFonts w:eastAsia="Arial Unicode MS" w:hint="eastAsia"/>
          <w:lang w:eastAsia="zh-CN"/>
        </w:rPr>
        <w:t xml:space="preserve"> The prerequisites tell you how to check the availability of the preconfigured systems.</w:t>
      </w:r>
    </w:p>
    <w:p w14:paraId="4E4CB87E" w14:textId="77777777" w:rsidR="008A0A03" w:rsidRPr="00071D31" w:rsidRDefault="008A0A03" w:rsidP="006376D4">
      <w:pPr>
        <w:pStyle w:val="Heading1"/>
      </w:pPr>
      <w:bookmarkStart w:id="11" w:name="_Toc493166010"/>
      <w:r w:rsidRPr="00071D31">
        <w:t>Prerequisites</w:t>
      </w:r>
      <w:bookmarkEnd w:id="10"/>
      <w:bookmarkEnd w:id="11"/>
    </w:p>
    <w:p w14:paraId="704E9735" w14:textId="77777777" w:rsidR="00B95CAE" w:rsidRPr="00071D31" w:rsidRDefault="00B95CAE" w:rsidP="006376D4">
      <w:pPr>
        <w:pStyle w:val="Heading2"/>
      </w:pPr>
      <w:bookmarkStart w:id="12" w:name="_Toc189547009"/>
      <w:bookmarkStart w:id="13" w:name="_Toc324261551"/>
      <w:bookmarkStart w:id="14" w:name="_Toc493166011"/>
      <w:r w:rsidRPr="00071D31">
        <w:t>Technical Prerequisites</w:t>
      </w:r>
      <w:bookmarkEnd w:id="12"/>
      <w:r w:rsidRPr="00071D31">
        <w:t xml:space="preserve"> for Installation</w:t>
      </w:r>
      <w:bookmarkEnd w:id="13"/>
      <w:bookmarkEnd w:id="14"/>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872"/>
        <w:gridCol w:w="6696"/>
      </w:tblGrid>
      <w:tr w:rsidR="00B95CAE" w:rsidRPr="00071D31" w14:paraId="0FC48F25" w14:textId="77777777" w:rsidTr="00DB0DC8">
        <w:tc>
          <w:tcPr>
            <w:tcW w:w="89.65pt" w:type="dxa"/>
            <w:shd w:val="clear" w:color="auto" w:fill="C6C6C6"/>
          </w:tcPr>
          <w:p w14:paraId="120BB981" w14:textId="77777777" w:rsidR="00B95CAE" w:rsidRPr="00071D31" w:rsidRDefault="00B95CAE" w:rsidP="00224106">
            <w:pPr>
              <w:pStyle w:val="TableHeading"/>
            </w:pPr>
            <w:r w:rsidRPr="00071D31">
              <w:t>Item</w:t>
            </w:r>
          </w:p>
        </w:tc>
        <w:tc>
          <w:tcPr>
            <w:tcW w:w="320.75pt" w:type="dxa"/>
            <w:shd w:val="clear" w:color="auto" w:fill="C6C6C6"/>
          </w:tcPr>
          <w:p w14:paraId="66D8370B" w14:textId="77777777" w:rsidR="00B95CAE" w:rsidRPr="00071D31" w:rsidRDefault="00B95CAE" w:rsidP="00224106">
            <w:pPr>
              <w:pStyle w:val="TableHeading"/>
            </w:pPr>
            <w:r w:rsidRPr="00071D31">
              <w:t>Comments</w:t>
            </w:r>
          </w:p>
        </w:tc>
      </w:tr>
      <w:tr w:rsidR="00B95CAE" w:rsidRPr="00071D31" w14:paraId="6925B8BB" w14:textId="77777777" w:rsidTr="00DB0DC8">
        <w:tc>
          <w:tcPr>
            <w:tcW w:w="89.65pt" w:type="dxa"/>
            <w:shd w:val="clear" w:color="auto" w:fill="auto"/>
          </w:tcPr>
          <w:p w14:paraId="02B4325F" w14:textId="77777777" w:rsidR="00B95CAE" w:rsidRPr="00071D31" w:rsidRDefault="00B95CAE" w:rsidP="00B77A9C">
            <w:pPr>
              <w:pStyle w:val="TableText"/>
              <w:rPr>
                <w:lang w:eastAsia="zh-CN"/>
              </w:rPr>
            </w:pPr>
            <w:r w:rsidRPr="00071D31">
              <w:t xml:space="preserve">SAP </w:t>
            </w:r>
            <w:r w:rsidR="00B77A9C">
              <w:t>S/</w:t>
            </w:r>
            <w:r w:rsidR="00232C33">
              <w:t>4</w:t>
            </w:r>
            <w:r w:rsidR="00B77A9C">
              <w:t>HANA</w:t>
            </w:r>
          </w:p>
        </w:tc>
        <w:tc>
          <w:tcPr>
            <w:tcW w:w="320.75pt" w:type="dxa"/>
            <w:shd w:val="clear" w:color="auto" w:fill="auto"/>
          </w:tcPr>
          <w:p w14:paraId="55FD1544" w14:textId="77777777" w:rsidR="00B95CAE" w:rsidRPr="00071D31" w:rsidRDefault="00B95CAE" w:rsidP="00AE56A5">
            <w:pPr>
              <w:pStyle w:val="TableText"/>
              <w:rPr>
                <w:lang w:eastAsia="zh-CN"/>
              </w:rPr>
            </w:pPr>
            <w:r w:rsidRPr="00071D31">
              <w:rPr>
                <w:lang w:eastAsia="zh-CN"/>
              </w:rPr>
              <w:t xml:space="preserve">SAP </w:t>
            </w:r>
            <w:r w:rsidR="00AE56A5">
              <w:rPr>
                <w:lang w:eastAsia="zh-CN"/>
              </w:rPr>
              <w:t>S4HANA on</w:t>
            </w:r>
            <w:r w:rsidR="00AA65DD">
              <w:rPr>
                <w:lang w:eastAsia="zh-CN"/>
              </w:rPr>
              <w:t xml:space="preserve"> pre</w:t>
            </w:r>
            <w:r w:rsidR="00AE56A5">
              <w:rPr>
                <w:lang w:eastAsia="zh-CN"/>
              </w:rPr>
              <w:t>mise</w:t>
            </w:r>
          </w:p>
        </w:tc>
      </w:tr>
      <w:tr w:rsidR="00B95CAE" w:rsidRPr="00071D31" w14:paraId="6212875E" w14:textId="77777777" w:rsidTr="00DB0DC8">
        <w:tc>
          <w:tcPr>
            <w:tcW w:w="89.65pt" w:type="dxa"/>
            <w:shd w:val="clear" w:color="auto" w:fill="auto"/>
          </w:tcPr>
          <w:p w14:paraId="672CC568" w14:textId="77777777" w:rsidR="00B95CAE" w:rsidRPr="00071D31" w:rsidRDefault="00B95CAE" w:rsidP="00224106">
            <w:pPr>
              <w:pStyle w:val="TableText"/>
              <w:rPr>
                <w:lang w:eastAsia="zh-CN"/>
              </w:rPr>
            </w:pPr>
            <w:r w:rsidRPr="00BA1FEB">
              <w:t xml:space="preserve">SAP </w:t>
            </w:r>
            <w:proofErr w:type="spellStart"/>
            <w:r w:rsidRPr="00BA1FEB">
              <w:t>BusinessObjects</w:t>
            </w:r>
            <w:proofErr w:type="spellEnd"/>
            <w:r w:rsidRPr="00BA1FEB">
              <w:t xml:space="preserve"> Business Intelligence platform</w:t>
            </w:r>
          </w:p>
        </w:tc>
        <w:tc>
          <w:tcPr>
            <w:tcW w:w="320.75pt" w:type="dxa"/>
            <w:shd w:val="clear" w:color="auto" w:fill="auto"/>
          </w:tcPr>
          <w:p w14:paraId="3B9E2111" w14:textId="36ADFEE2" w:rsidR="00B95CAE" w:rsidRPr="00071D31" w:rsidRDefault="0072260E" w:rsidP="00224106">
            <w:pPr>
              <w:pStyle w:val="TableText"/>
              <w:rPr>
                <w:lang w:eastAsia="zh-CN"/>
              </w:rPr>
            </w:pPr>
            <w:r w:rsidRPr="00071D31">
              <w:t>Ensure that you install</w:t>
            </w:r>
            <w:r w:rsidR="00B95CAE" w:rsidRPr="00071D31">
              <w:t xml:space="preserve"> Business Intelligence platform 4.</w:t>
            </w:r>
            <w:r w:rsidR="00B554E3">
              <w:rPr>
                <w:lang w:eastAsia="zh-CN"/>
              </w:rPr>
              <w:t>2</w:t>
            </w:r>
            <w:r w:rsidR="00B95CAE" w:rsidRPr="00071D31">
              <w:rPr>
                <w:lang w:eastAsia="zh-CN"/>
              </w:rPr>
              <w:t xml:space="preserve"> SP</w:t>
            </w:r>
            <w:r w:rsidR="006B7C42">
              <w:rPr>
                <w:rFonts w:hint="eastAsia"/>
                <w:lang w:eastAsia="zh-CN"/>
              </w:rPr>
              <w:t>4</w:t>
            </w:r>
            <w:r w:rsidR="008B30D9" w:rsidRPr="00071D31">
              <w:rPr>
                <w:lang w:eastAsia="zh-CN"/>
              </w:rPr>
              <w:t xml:space="preserve"> (</w:t>
            </w:r>
            <w:r w:rsidR="00B95CAE" w:rsidRPr="00071D31">
              <w:rPr>
                <w:lang w:eastAsia="zh-CN"/>
              </w:rPr>
              <w:t>or higher</w:t>
            </w:r>
            <w:r w:rsidR="008B30D9" w:rsidRPr="00071D31">
              <w:rPr>
                <w:lang w:eastAsia="zh-CN"/>
              </w:rPr>
              <w:t>)</w:t>
            </w:r>
            <w:r w:rsidR="00B95CAE" w:rsidRPr="00071D31">
              <w:rPr>
                <w:lang w:eastAsia="zh-CN"/>
              </w:rPr>
              <w:t xml:space="preserve">. </w:t>
            </w:r>
          </w:p>
          <w:p w14:paraId="3C674D70" w14:textId="16DF166A" w:rsidR="00C36FD4" w:rsidRPr="00071D31" w:rsidRDefault="00C36FD4" w:rsidP="009B75D6">
            <w:pPr>
              <w:pStyle w:val="TableText"/>
              <w:rPr>
                <w:lang w:eastAsia="zh-CN"/>
              </w:rPr>
            </w:pPr>
            <w:r w:rsidRPr="00071D31">
              <w:t xml:space="preserve">Go to </w:t>
            </w:r>
            <w:hyperlink r:id="rId14" w:history="1">
              <w:r w:rsidR="00A15240">
                <w:rPr>
                  <w:rStyle w:val="Hyperlink"/>
                </w:rPr>
                <w:t>https://support.sap.com</w:t>
              </w:r>
            </w:hyperlink>
            <w:r w:rsidRPr="00071D31">
              <w:t>. From the top bar, choose</w:t>
            </w:r>
            <w:r w:rsidRPr="00F368C8">
              <w:rPr>
                <w:rStyle w:val="Object"/>
              </w:rPr>
              <w:t xml:space="preserve"> </w:t>
            </w:r>
            <w:r w:rsidR="00B91659" w:rsidRPr="00B91659">
              <w:rPr>
                <w:rStyle w:val="Object"/>
              </w:rPr>
              <w:t>Download software</w:t>
            </w:r>
            <w:r w:rsidR="00B91659">
              <w:rPr>
                <w:rStyle w:val="Object"/>
              </w:rPr>
              <w:t xml:space="preserve"> </w:t>
            </w:r>
            <w:r w:rsidR="008D154E" w:rsidRPr="00F368C8">
              <w:rPr>
                <w:rStyle w:val="Object"/>
              </w:rPr>
              <w:t>→ Installations and Upgrades → A-Z Index → B →</w:t>
            </w:r>
            <w:hyperlink r:id="rId15" w:history="1">
              <w:r w:rsidR="008D154E" w:rsidRPr="00F368C8">
                <w:rPr>
                  <w:rStyle w:val="Object"/>
                </w:rPr>
                <w:t xml:space="preserve">SBOP </w:t>
              </w:r>
            </w:hyperlink>
            <w:r w:rsidR="008D154E" w:rsidRPr="00F368C8">
              <w:rPr>
                <w:rStyle w:val="Object"/>
              </w:rPr>
              <w:t xml:space="preserve">BI PLATFORM (former SBOP Enterprise) → </w:t>
            </w:r>
            <w:hyperlink r:id="rId16" w:history="1">
              <w:r w:rsidR="008D154E" w:rsidRPr="00F368C8">
                <w:rPr>
                  <w:rStyle w:val="Object"/>
                </w:rPr>
                <w:t>SBOP BI</w:t>
              </w:r>
            </w:hyperlink>
            <w:r w:rsidR="008D154E" w:rsidRPr="00F368C8">
              <w:rPr>
                <w:rStyle w:val="Object"/>
              </w:rPr>
              <w:t xml:space="preserve"> PLATFORM(ENTERPRISE) → </w:t>
            </w:r>
            <w:hyperlink r:id="rId17" w:history="1">
              <w:r w:rsidR="008D154E" w:rsidRPr="00F368C8">
                <w:rPr>
                  <w:rStyle w:val="Object"/>
                </w:rPr>
                <w:t>SBOP BI</w:t>
              </w:r>
            </w:hyperlink>
            <w:r w:rsidR="008D154E" w:rsidRPr="00F368C8">
              <w:rPr>
                <w:rStyle w:val="Object"/>
              </w:rPr>
              <w:t xml:space="preserve"> PLATFORM 4.</w:t>
            </w:r>
            <w:r w:rsidR="001E59CB">
              <w:rPr>
                <w:rStyle w:val="Object"/>
                <w:lang w:eastAsia="zh-CN"/>
              </w:rPr>
              <w:t>2</w:t>
            </w:r>
            <w:r w:rsidR="008D154E" w:rsidRPr="00F368C8">
              <w:rPr>
                <w:rStyle w:val="Object"/>
              </w:rPr>
              <w:t xml:space="preserve"> → Installation and Upgrade → WINDOWS.</w:t>
            </w:r>
            <w:r w:rsidR="006467F6">
              <w:t xml:space="preserve"> Select the files 51052101</w:t>
            </w:r>
            <w:r w:rsidR="008D154E" w:rsidRPr="00071D31">
              <w:t>_X</w:t>
            </w:r>
            <w:r w:rsidR="0028338F">
              <w:rPr>
                <w:rStyle w:val="Object"/>
              </w:rPr>
              <w:t>&lt;</w:t>
            </w:r>
            <w:r w:rsidR="009B75D6">
              <w:rPr>
                <w:rStyle w:val="Object"/>
                <w:rFonts w:hint="eastAsia"/>
                <w:lang w:eastAsia="zh-CN"/>
              </w:rPr>
              <w:t>1</w:t>
            </w:r>
            <w:r w:rsidR="009B75D6">
              <w:rPr>
                <w:rStyle w:val="Object"/>
              </w:rPr>
              <w:t>,2</w:t>
            </w:r>
            <w:r w:rsidR="008D154E" w:rsidRPr="00F368C8">
              <w:rPr>
                <w:rStyle w:val="Object"/>
              </w:rPr>
              <w:t>&gt;</w:t>
            </w:r>
            <w:r w:rsidR="008D154E" w:rsidRPr="00071D31">
              <w:t xml:space="preserve"> with the title </w:t>
            </w:r>
            <w:r w:rsidR="006467F6">
              <w:rPr>
                <w:rStyle w:val="Object"/>
                <w:lang w:eastAsia="zh-CN"/>
              </w:rPr>
              <w:t>SBOP BI PLAT 4.2 SP4</w:t>
            </w:r>
            <w:r w:rsidR="00607381" w:rsidRPr="00607381">
              <w:rPr>
                <w:rStyle w:val="Object"/>
                <w:lang w:eastAsia="zh-CN"/>
              </w:rPr>
              <w:t xml:space="preserve"> SERVER WIN 64B </w:t>
            </w:r>
            <w:r w:rsidR="00607381">
              <w:rPr>
                <w:rStyle w:val="Object"/>
              </w:rPr>
              <w:t>&lt;1,2</w:t>
            </w:r>
            <w:r w:rsidR="00607381" w:rsidRPr="00F368C8">
              <w:rPr>
                <w:rStyle w:val="Object"/>
              </w:rPr>
              <w:t>&gt;</w:t>
            </w:r>
            <w:r w:rsidR="00607381" w:rsidRPr="00071D31">
              <w:rPr>
                <w:lang w:eastAsia="zh-CN"/>
              </w:rPr>
              <w:t xml:space="preserve"> </w:t>
            </w:r>
            <w:r w:rsidR="00607381" w:rsidRPr="00607381">
              <w:rPr>
                <w:rStyle w:val="Object"/>
                <w:lang w:eastAsia="zh-CN"/>
              </w:rPr>
              <w:t xml:space="preserve">of </w:t>
            </w:r>
            <w:r w:rsidR="00354F18">
              <w:rPr>
                <w:rStyle w:val="Object"/>
                <w:rFonts w:hint="eastAsia"/>
                <w:lang w:eastAsia="zh-CN"/>
              </w:rPr>
              <w:t>2</w:t>
            </w:r>
            <w:r w:rsidR="007E71A6">
              <w:rPr>
                <w:rStyle w:val="Object"/>
                <w:rFonts w:hint="eastAsia"/>
                <w:lang w:eastAsia="zh-CN"/>
              </w:rPr>
              <w:t xml:space="preserve"> </w:t>
            </w:r>
            <w:r w:rsidR="007E71A6">
              <w:rPr>
                <w:rFonts w:hint="eastAsia"/>
                <w:lang w:eastAsia="zh-CN"/>
              </w:rPr>
              <w:t>(</w:t>
            </w:r>
            <w:r w:rsidR="007E71A6" w:rsidRPr="00071D31">
              <w:t>or higher)</w:t>
            </w:r>
            <w:r w:rsidR="00575281">
              <w:rPr>
                <w:rStyle w:val="Object"/>
                <w:rFonts w:hint="eastAsia"/>
                <w:lang w:eastAsia="zh-CN"/>
              </w:rPr>
              <w:t>.</w:t>
            </w:r>
          </w:p>
        </w:tc>
      </w:tr>
      <w:tr w:rsidR="005C304B" w:rsidRPr="00071D31" w14:paraId="13764AA8" w14:textId="77777777" w:rsidTr="00DB0DC8">
        <w:tc>
          <w:tcPr>
            <w:tcW w:w="89.65pt" w:type="dxa"/>
            <w:shd w:val="clear" w:color="auto" w:fill="auto"/>
          </w:tcPr>
          <w:p w14:paraId="7BE01E80" w14:textId="77777777" w:rsidR="005C304B" w:rsidRPr="00071D31" w:rsidRDefault="00F81A52" w:rsidP="00224106">
            <w:pPr>
              <w:pStyle w:val="TableText"/>
            </w:pPr>
            <w:r w:rsidRPr="00301D97">
              <w:t xml:space="preserve">SAP </w:t>
            </w:r>
            <w:proofErr w:type="spellStart"/>
            <w:r w:rsidRPr="00301D97">
              <w:t>BusinessObjects</w:t>
            </w:r>
            <w:proofErr w:type="spellEnd"/>
            <w:r w:rsidRPr="00301D97">
              <w:t xml:space="preserve"> Intelligence (BI) Platform Client Tool</w:t>
            </w:r>
          </w:p>
        </w:tc>
        <w:tc>
          <w:tcPr>
            <w:tcW w:w="320.75pt" w:type="dxa"/>
            <w:shd w:val="clear" w:color="auto" w:fill="auto"/>
          </w:tcPr>
          <w:p w14:paraId="5FFF1048" w14:textId="5FA46219" w:rsidR="00E860BD" w:rsidRPr="00071D31" w:rsidRDefault="00E860BD" w:rsidP="00224106">
            <w:pPr>
              <w:pStyle w:val="TableText"/>
            </w:pPr>
            <w:r w:rsidRPr="00071D31">
              <w:t>Ensure that you install Business Intelligence platform 4.</w:t>
            </w:r>
            <w:r w:rsidR="00B554E3">
              <w:rPr>
                <w:lang w:eastAsia="zh-CN"/>
              </w:rPr>
              <w:t>2</w:t>
            </w:r>
            <w:r w:rsidRPr="00071D31">
              <w:rPr>
                <w:lang w:eastAsia="zh-CN"/>
              </w:rPr>
              <w:t xml:space="preserve"> </w:t>
            </w:r>
            <w:r w:rsidR="00517FA7" w:rsidRPr="00071D31">
              <w:rPr>
                <w:lang w:eastAsia="zh-CN"/>
              </w:rPr>
              <w:t>SP</w:t>
            </w:r>
            <w:r w:rsidR="00B554E3">
              <w:rPr>
                <w:rFonts w:hint="eastAsia"/>
                <w:lang w:eastAsia="zh-CN"/>
              </w:rPr>
              <w:t>2</w:t>
            </w:r>
            <w:r w:rsidR="00517FA7" w:rsidRPr="00071D31">
              <w:rPr>
                <w:lang w:eastAsia="zh-CN"/>
              </w:rPr>
              <w:t xml:space="preserve"> </w:t>
            </w:r>
            <w:r w:rsidR="00BF2BC0" w:rsidRPr="00071D31">
              <w:rPr>
                <w:lang w:eastAsia="zh-CN"/>
              </w:rPr>
              <w:t>client tool</w:t>
            </w:r>
            <w:r w:rsidR="00557231" w:rsidRPr="00071D31">
              <w:rPr>
                <w:lang w:eastAsia="zh-CN"/>
              </w:rPr>
              <w:t xml:space="preserve"> </w:t>
            </w:r>
            <w:r w:rsidRPr="00071D31">
              <w:rPr>
                <w:lang w:eastAsia="zh-CN"/>
              </w:rPr>
              <w:t xml:space="preserve">(or higher). </w:t>
            </w:r>
          </w:p>
          <w:p w14:paraId="572076B1" w14:textId="2DBFCCA9" w:rsidR="005C304B" w:rsidRPr="00071D31" w:rsidRDefault="007F5B54" w:rsidP="002B4665">
            <w:pPr>
              <w:pStyle w:val="TableText"/>
            </w:pPr>
            <w:r w:rsidRPr="00071D31">
              <w:t xml:space="preserve">Go to </w:t>
            </w:r>
            <w:hyperlink r:id="rId18" w:history="1">
              <w:r w:rsidR="00824ECE">
                <w:rPr>
                  <w:rStyle w:val="Hyperlink"/>
                </w:rPr>
                <w:t>https://support.sap.com</w:t>
              </w:r>
            </w:hyperlink>
            <w:r w:rsidRPr="00071D31">
              <w:t>. From the top bar, choose</w:t>
            </w:r>
            <w:r w:rsidRPr="00F368C8">
              <w:rPr>
                <w:rStyle w:val="Object"/>
              </w:rPr>
              <w:t xml:space="preserve"> </w:t>
            </w:r>
            <w:r w:rsidR="00B91659" w:rsidRPr="00B91659">
              <w:rPr>
                <w:rStyle w:val="Object"/>
              </w:rPr>
              <w:t>Download software</w:t>
            </w:r>
            <w:r w:rsidR="00B91659">
              <w:rPr>
                <w:rStyle w:val="Object"/>
              </w:rPr>
              <w:t xml:space="preserve"> </w:t>
            </w:r>
            <w:r w:rsidRPr="00F368C8">
              <w:rPr>
                <w:rStyle w:val="Object"/>
              </w:rPr>
              <w:t>→ Installations and Upgrades → A-Z Index → B →</w:t>
            </w:r>
            <w:hyperlink r:id="rId19" w:history="1">
              <w:r w:rsidRPr="00F368C8">
                <w:rPr>
                  <w:rStyle w:val="Object"/>
                </w:rPr>
                <w:t xml:space="preserve">SBOP </w:t>
              </w:r>
            </w:hyperlink>
            <w:r w:rsidRPr="00F368C8">
              <w:rPr>
                <w:rStyle w:val="Object"/>
              </w:rPr>
              <w:t xml:space="preserve">BI PLATFORM (former SBOP Enterprise) → </w:t>
            </w:r>
            <w:hyperlink r:id="rId20" w:history="1">
              <w:r w:rsidRPr="00F368C8">
                <w:rPr>
                  <w:rStyle w:val="Object"/>
                </w:rPr>
                <w:t>SBOP BI</w:t>
              </w:r>
            </w:hyperlink>
            <w:r w:rsidRPr="00F368C8">
              <w:rPr>
                <w:rStyle w:val="Object"/>
              </w:rPr>
              <w:t xml:space="preserve"> PLATFORM(ENTERPRISE) → </w:t>
            </w:r>
            <w:hyperlink r:id="rId21" w:history="1">
              <w:r w:rsidRPr="00F368C8">
                <w:rPr>
                  <w:rStyle w:val="Object"/>
                </w:rPr>
                <w:t>SBOP BI</w:t>
              </w:r>
            </w:hyperlink>
            <w:r w:rsidRPr="00F368C8">
              <w:rPr>
                <w:rStyle w:val="Object"/>
              </w:rPr>
              <w:t xml:space="preserve"> PLATFORM 4.</w:t>
            </w:r>
            <w:r w:rsidR="002B4665">
              <w:rPr>
                <w:rStyle w:val="Object"/>
                <w:lang w:eastAsia="zh-CN"/>
              </w:rPr>
              <w:t>2</w:t>
            </w:r>
            <w:r w:rsidR="00A53509">
              <w:rPr>
                <w:rStyle w:val="Object"/>
              </w:rPr>
              <w:t xml:space="preserve"> </w:t>
            </w:r>
            <w:r w:rsidRPr="00F368C8">
              <w:rPr>
                <w:rStyle w:val="Object"/>
              </w:rPr>
              <w:t>→ Installation and Upgrade → WINDOWS</w:t>
            </w:r>
            <w:hyperlink r:id="rId22" w:history="1"/>
            <w:r w:rsidRPr="00F368C8">
              <w:rPr>
                <w:rStyle w:val="Object"/>
              </w:rPr>
              <w:t>.</w:t>
            </w:r>
            <w:r w:rsidRPr="00071D31">
              <w:t xml:space="preserve"> Select the file </w:t>
            </w:r>
            <w:r w:rsidR="00A732F6" w:rsidRPr="00A732F6">
              <w:t>510</w:t>
            </w:r>
            <w:r w:rsidR="002B4665">
              <w:t>5</w:t>
            </w:r>
            <w:r w:rsidR="001C6622">
              <w:t>2100</w:t>
            </w:r>
            <w:r w:rsidR="00A732F6" w:rsidRPr="00A732F6">
              <w:t>_1</w:t>
            </w:r>
            <w:r w:rsidRPr="00071D31">
              <w:t xml:space="preserve"> with title </w:t>
            </w:r>
            <w:r w:rsidR="002B4665">
              <w:rPr>
                <w:rStyle w:val="Object"/>
              </w:rPr>
              <w:t>SBOP BI PLATFORM 4.2 SP0</w:t>
            </w:r>
            <w:r w:rsidR="001C6622">
              <w:rPr>
                <w:rStyle w:val="Object"/>
              </w:rPr>
              <w:t>4</w:t>
            </w:r>
            <w:r w:rsidR="00E247C9" w:rsidRPr="00E247C9">
              <w:rPr>
                <w:rStyle w:val="Object"/>
              </w:rPr>
              <w:t xml:space="preserve"> CLIENT TOOLS WINDOWS (32B)</w:t>
            </w:r>
            <w:r w:rsidR="00E247C9">
              <w:rPr>
                <w:rStyle w:val="Object"/>
                <w:rFonts w:hint="eastAsia"/>
                <w:lang w:eastAsia="zh-CN"/>
              </w:rPr>
              <w:t xml:space="preserve"> </w:t>
            </w:r>
            <w:r w:rsidR="00E247C9">
              <w:rPr>
                <w:rFonts w:hint="eastAsia"/>
                <w:lang w:eastAsia="zh-CN"/>
              </w:rPr>
              <w:t>(</w:t>
            </w:r>
            <w:r w:rsidRPr="00071D31">
              <w:t>or higher)</w:t>
            </w:r>
            <w:r w:rsidRPr="00071D31">
              <w:rPr>
                <w:lang w:eastAsia="zh-CN"/>
              </w:rPr>
              <w:t>.</w:t>
            </w:r>
            <w:r w:rsidRPr="00F368C8">
              <w:rPr>
                <w:rStyle w:val="Object"/>
              </w:rPr>
              <w:t xml:space="preserve"> </w:t>
            </w:r>
          </w:p>
        </w:tc>
      </w:tr>
      <w:tr w:rsidR="00B95CAE" w:rsidRPr="00071D31" w14:paraId="07ADA7D0" w14:textId="77777777" w:rsidTr="00DB0DC8">
        <w:tc>
          <w:tcPr>
            <w:tcW w:w="89.65pt" w:type="dxa"/>
            <w:shd w:val="clear" w:color="auto" w:fill="auto"/>
          </w:tcPr>
          <w:p w14:paraId="3C1AC727" w14:textId="77777777" w:rsidR="00B95CAE" w:rsidRPr="00071D31" w:rsidRDefault="00422659" w:rsidP="00224106">
            <w:pPr>
              <w:pStyle w:val="TableText"/>
            </w:pPr>
            <w:r>
              <w:t xml:space="preserve">SAP </w:t>
            </w:r>
            <w:r w:rsidR="00B95CAE" w:rsidRPr="0023683A">
              <w:t>Data Services</w:t>
            </w:r>
          </w:p>
        </w:tc>
        <w:tc>
          <w:tcPr>
            <w:tcW w:w="320.75pt" w:type="dxa"/>
            <w:shd w:val="clear" w:color="auto" w:fill="auto"/>
          </w:tcPr>
          <w:p w14:paraId="6A56FEE1" w14:textId="296BA9B4" w:rsidR="006A3DEC" w:rsidRPr="0068168E" w:rsidRDefault="0072260E" w:rsidP="00224106">
            <w:pPr>
              <w:pStyle w:val="TableText"/>
              <w:rPr>
                <w:lang w:eastAsia="zh-CN"/>
              </w:rPr>
            </w:pPr>
            <w:r w:rsidRPr="0068168E">
              <w:t>Ensure that you install</w:t>
            </w:r>
            <w:r w:rsidR="00B95CAE" w:rsidRPr="0068168E">
              <w:t xml:space="preserve"> </w:t>
            </w:r>
            <w:r w:rsidR="006A3DEC" w:rsidRPr="0068168E">
              <w:rPr>
                <w:lang w:eastAsia="zh-CN"/>
              </w:rPr>
              <w:t>Data Services 4.</w:t>
            </w:r>
            <w:r w:rsidR="00D923B1" w:rsidRPr="0068168E">
              <w:rPr>
                <w:rFonts w:hint="eastAsia"/>
                <w:lang w:eastAsia="zh-CN"/>
              </w:rPr>
              <w:t>2</w:t>
            </w:r>
            <w:r w:rsidR="006A3DEC" w:rsidRPr="0068168E">
              <w:rPr>
                <w:lang w:eastAsia="zh-CN"/>
              </w:rPr>
              <w:t xml:space="preserve"> SP</w:t>
            </w:r>
            <w:r w:rsidR="005C5F85">
              <w:rPr>
                <w:lang w:eastAsia="zh-CN"/>
              </w:rPr>
              <w:t>0</w:t>
            </w:r>
            <w:r w:rsidR="005C5F85">
              <w:rPr>
                <w:rFonts w:hint="eastAsia"/>
                <w:lang w:eastAsia="zh-CN"/>
              </w:rPr>
              <w:t xml:space="preserve">7 </w:t>
            </w:r>
            <w:r w:rsidR="006A3DEC" w:rsidRPr="0068168E">
              <w:rPr>
                <w:lang w:eastAsia="zh-CN"/>
              </w:rPr>
              <w:t>(</w:t>
            </w:r>
            <w:r w:rsidR="006A3DEC" w:rsidRPr="0068168E">
              <w:t>or higher</w:t>
            </w:r>
            <w:r w:rsidR="006A3DEC" w:rsidRPr="0068168E">
              <w:rPr>
                <w:lang w:eastAsia="zh-CN"/>
              </w:rPr>
              <w:t>).</w:t>
            </w:r>
          </w:p>
          <w:p w14:paraId="267CE42B" w14:textId="2370918B" w:rsidR="00C36FD4" w:rsidRDefault="00697E9D" w:rsidP="00A7628D">
            <w:pPr>
              <w:pStyle w:val="TableText"/>
              <w:rPr>
                <w:lang w:eastAsia="zh-CN"/>
              </w:rPr>
            </w:pPr>
            <w:r w:rsidRPr="0068168E">
              <w:t xml:space="preserve">Go to </w:t>
            </w:r>
            <w:hyperlink r:id="rId23" w:history="1">
              <w:r w:rsidR="00824ECE" w:rsidRPr="00824ECE">
                <w:rPr>
                  <w:rStyle w:val="Hyperlink"/>
                </w:rPr>
                <w:t>https://support.sap.com</w:t>
              </w:r>
            </w:hyperlink>
            <w:r w:rsidRPr="0068168E">
              <w:t xml:space="preserve">. From the top bar, choose </w:t>
            </w:r>
            <w:r w:rsidR="00B91659" w:rsidRPr="00B91659">
              <w:rPr>
                <w:rStyle w:val="Object"/>
              </w:rPr>
              <w:t>Download software</w:t>
            </w:r>
            <w:r w:rsidR="00B91659">
              <w:rPr>
                <w:rStyle w:val="Object"/>
              </w:rPr>
              <w:t xml:space="preserve"> </w:t>
            </w:r>
            <w:r w:rsidRPr="0068168E">
              <w:t xml:space="preserve">→ </w:t>
            </w:r>
            <w:r w:rsidR="004D381D" w:rsidRPr="00F368C8">
              <w:rPr>
                <w:rStyle w:val="Object"/>
              </w:rPr>
              <w:t>Installations and Upgrades</w:t>
            </w:r>
            <w:r w:rsidR="004D381D" w:rsidRPr="0068168E">
              <w:t xml:space="preserve"> </w:t>
            </w:r>
            <w:r w:rsidRPr="0068168E">
              <w:t xml:space="preserve">→ </w:t>
            </w:r>
            <w:r w:rsidRPr="007F6763">
              <w:rPr>
                <w:i/>
              </w:rPr>
              <w:t>A-Z Index</w:t>
            </w:r>
            <w:r w:rsidRPr="0068168E">
              <w:t xml:space="preserve"> → </w:t>
            </w:r>
            <w:r w:rsidRPr="007F6763">
              <w:rPr>
                <w:i/>
              </w:rPr>
              <w:t>D</w:t>
            </w:r>
            <w:r w:rsidRPr="0068168E">
              <w:t xml:space="preserve"> →</w:t>
            </w:r>
            <w:r w:rsidRPr="007F6763">
              <w:rPr>
                <w:i/>
              </w:rPr>
              <w:t>SAP DATA SERVICES</w:t>
            </w:r>
            <w:r w:rsidRPr="0068168E">
              <w:t xml:space="preserve"> →</w:t>
            </w:r>
            <w:r w:rsidRPr="007F6763">
              <w:rPr>
                <w:i/>
              </w:rPr>
              <w:t>SAP DATA SERVICES 4.</w:t>
            </w:r>
            <w:r w:rsidR="001A4D5A" w:rsidRPr="007F6763">
              <w:rPr>
                <w:rFonts w:hint="eastAsia"/>
                <w:i/>
                <w:lang w:eastAsia="zh-CN"/>
              </w:rPr>
              <w:t>2</w:t>
            </w:r>
            <w:r w:rsidRPr="0068168E">
              <w:t xml:space="preserve"> →</w:t>
            </w:r>
            <w:r w:rsidR="001A4D5A">
              <w:t xml:space="preserve"> </w:t>
            </w:r>
            <w:r w:rsidR="008C6965" w:rsidRPr="007F6763">
              <w:rPr>
                <w:i/>
              </w:rPr>
              <w:t>SAP</w:t>
            </w:r>
            <w:r w:rsidR="008C6965" w:rsidRPr="008C6965">
              <w:t xml:space="preserve"> </w:t>
            </w:r>
            <w:r w:rsidR="002A2B59" w:rsidRPr="00F368C8">
              <w:rPr>
                <w:rStyle w:val="Object"/>
              </w:rPr>
              <w:t xml:space="preserve">Installation and Upgrade </w:t>
            </w:r>
            <w:r w:rsidR="008C6965" w:rsidRPr="0068168E">
              <w:t>→</w:t>
            </w:r>
            <w:r w:rsidR="008C6965">
              <w:t xml:space="preserve"> </w:t>
            </w:r>
            <w:r w:rsidR="008C6965" w:rsidRPr="007F6763">
              <w:rPr>
                <w:rFonts w:hint="eastAsia"/>
                <w:i/>
                <w:lang w:eastAsia="zh-CN"/>
              </w:rPr>
              <w:t>WI</w:t>
            </w:r>
            <w:r w:rsidRPr="007F6763">
              <w:rPr>
                <w:i/>
              </w:rPr>
              <w:t>NDOWS</w:t>
            </w:r>
            <w:r w:rsidRPr="0068168E">
              <w:t xml:space="preserve">. Select the file </w:t>
            </w:r>
            <w:r w:rsidR="00DF2031" w:rsidRPr="00A732F6">
              <w:t>510</w:t>
            </w:r>
            <w:r w:rsidR="00964FAC">
              <w:t>5</w:t>
            </w:r>
            <w:r w:rsidR="001C6622">
              <w:t>2187</w:t>
            </w:r>
            <w:r w:rsidR="00964FAC">
              <w:t>_4</w:t>
            </w:r>
            <w:r w:rsidR="00DF2031" w:rsidRPr="00071D31">
              <w:t xml:space="preserve"> </w:t>
            </w:r>
            <w:r w:rsidRPr="0068168E">
              <w:t xml:space="preserve">with title </w:t>
            </w:r>
            <w:r w:rsidR="001C6622">
              <w:t>SAP DATA SERVICES 4.2 SP09</w:t>
            </w:r>
            <w:r w:rsidR="00A03500">
              <w:t xml:space="preserve"> </w:t>
            </w:r>
            <w:r w:rsidR="00A07B36">
              <w:t>WINDOWS (</w:t>
            </w:r>
            <w:r w:rsidR="00A03500">
              <w:t>64B)</w:t>
            </w:r>
            <w:r w:rsidRPr="0068168E">
              <w:t xml:space="preserve"> (or higher).</w:t>
            </w:r>
            <w:r w:rsidRPr="00071D31">
              <w:t xml:space="preserve"> </w:t>
            </w:r>
          </w:p>
          <w:p w14:paraId="204A04B7" w14:textId="77777777" w:rsidR="00032FE5" w:rsidRDefault="00032FE5" w:rsidP="00A7628D">
            <w:pPr>
              <w:pStyle w:val="TableText"/>
              <w:rPr>
                <w:lang w:eastAsia="zh-CN"/>
              </w:rPr>
            </w:pPr>
          </w:p>
          <w:p w14:paraId="52A391B5" w14:textId="77777777" w:rsidR="00CD3ADD" w:rsidRDefault="00CD3ADD" w:rsidP="00A7628D">
            <w:pPr>
              <w:pStyle w:val="TableText"/>
              <w:rPr>
                <w:lang w:eastAsia="zh-CN"/>
              </w:rPr>
            </w:pPr>
            <w:r>
              <w:rPr>
                <w:rFonts w:hint="eastAsia"/>
                <w:lang w:eastAsia="zh-CN"/>
              </w:rPr>
              <w:t xml:space="preserve">For </w:t>
            </w:r>
            <w:r w:rsidRPr="00AD1A51">
              <w:rPr>
                <w:rFonts w:hint="eastAsia"/>
                <w:b/>
                <w:lang w:eastAsia="zh-CN"/>
              </w:rPr>
              <w:t>D</w:t>
            </w:r>
            <w:r w:rsidRPr="00AD1A51">
              <w:rPr>
                <w:b/>
                <w:lang w:eastAsia="zh-CN"/>
              </w:rPr>
              <w:t xml:space="preserve">ata </w:t>
            </w:r>
            <w:r w:rsidRPr="00AD1A51">
              <w:rPr>
                <w:rFonts w:hint="eastAsia"/>
                <w:b/>
                <w:lang w:eastAsia="zh-CN"/>
              </w:rPr>
              <w:t>Q</w:t>
            </w:r>
            <w:r w:rsidRPr="00AD1A51">
              <w:rPr>
                <w:b/>
                <w:lang w:eastAsia="zh-CN"/>
              </w:rPr>
              <w:t>uality</w:t>
            </w:r>
            <w:r>
              <w:rPr>
                <w:rFonts w:hint="eastAsia"/>
                <w:lang w:eastAsia="zh-CN"/>
              </w:rPr>
              <w:t xml:space="preserve"> Package, you also </w:t>
            </w:r>
            <w:r w:rsidR="00E02634">
              <w:rPr>
                <w:lang w:eastAsia="zh-CN"/>
              </w:rPr>
              <w:t>ensure</w:t>
            </w:r>
            <w:r>
              <w:rPr>
                <w:rFonts w:hint="eastAsia"/>
                <w:lang w:eastAsia="zh-CN"/>
              </w:rPr>
              <w:t xml:space="preserve"> the following content installed:</w:t>
            </w:r>
          </w:p>
          <w:p w14:paraId="6819B38E" w14:textId="77777777" w:rsidR="005D6C73" w:rsidRDefault="00CD3ADD" w:rsidP="00627E5D">
            <w:pPr>
              <w:pStyle w:val="ListParagraph"/>
              <w:numPr>
                <w:ilvl w:val="0"/>
                <w:numId w:val="42"/>
              </w:numPr>
              <w:spacing w:before="0pt" w:after="10pt" w:line="13.80pt" w:lineRule="auto"/>
              <w:contextualSpacing/>
            </w:pPr>
            <w:r>
              <w:t xml:space="preserve">English data cleansing </w:t>
            </w:r>
            <w:r w:rsidRPr="00DA0934">
              <w:t>package</w:t>
            </w:r>
            <w:r>
              <w:t xml:space="preserve"> has been installed</w:t>
            </w:r>
          </w:p>
          <w:p w14:paraId="3D0A3085" w14:textId="77777777" w:rsidR="00CD3ADD" w:rsidRDefault="00CD3ADD" w:rsidP="00627E5D">
            <w:pPr>
              <w:pStyle w:val="ListParagraph"/>
              <w:numPr>
                <w:ilvl w:val="0"/>
                <w:numId w:val="42"/>
              </w:numPr>
              <w:spacing w:before="0pt" w:after="10pt" w:line="13.80pt" w:lineRule="auto"/>
              <w:contextualSpacing/>
            </w:pPr>
            <w:r>
              <w:t>The global and U.S. address files have been installed.</w:t>
            </w:r>
          </w:p>
          <w:p w14:paraId="4AF4214D" w14:textId="77777777" w:rsidR="00CD3ADD" w:rsidRDefault="003B5EFB" w:rsidP="00C6616E">
            <w:pPr>
              <w:pStyle w:val="NoteIcon"/>
              <w:ind w:start="36pt"/>
              <w:rPr>
                <w:lang w:eastAsia="zh-CN"/>
              </w:rPr>
            </w:pPr>
            <w:r w:rsidRPr="00BB71F8">
              <w:rPr>
                <w:noProof/>
                <w:lang w:eastAsia="zh-CN"/>
              </w:rPr>
              <w:lastRenderedPageBreak/>
              <w:drawing>
                <wp:inline distT="0" distB="0" distL="0" distR="0" wp14:anchorId="7CD97B02" wp14:editId="3E50E97F">
                  <wp:extent cx="231775" cy="231775"/>
                  <wp:effectExtent l="0" t="0" r="0" b="0"/>
                  <wp:docPr id="7" name="Picture 7"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2AE6FA7" w14:textId="77777777" w:rsidR="00CD3ADD" w:rsidRDefault="00CD3ADD" w:rsidP="00C6616E">
            <w:pPr>
              <w:pStyle w:val="NoteIcon"/>
              <w:ind w:start="36pt"/>
              <w:rPr>
                <w:lang w:eastAsia="zh-CN"/>
              </w:rPr>
            </w:pPr>
            <w:r>
              <w:t xml:space="preserve">Information on installing Data Services, cleansing </w:t>
            </w:r>
            <w:r w:rsidRPr="00DA0934">
              <w:t>packages</w:t>
            </w:r>
            <w:r>
              <w:t xml:space="preserve"> and directory data can be found in </w:t>
            </w:r>
            <w:r w:rsidRPr="00DA0934">
              <w:rPr>
                <w:rStyle w:val="Object"/>
              </w:rPr>
              <w:t>SAP</w:t>
            </w:r>
            <w:r w:rsidRPr="00DE659A">
              <w:rPr>
                <w:rStyle w:val="Object"/>
              </w:rPr>
              <w:t xml:space="preserve"> </w:t>
            </w:r>
            <w:r w:rsidRPr="00DA0934">
              <w:rPr>
                <w:rStyle w:val="Object"/>
              </w:rPr>
              <w:t>Data</w:t>
            </w:r>
            <w:r w:rsidRPr="00DE659A">
              <w:rPr>
                <w:rStyle w:val="Object"/>
              </w:rPr>
              <w:t xml:space="preserve"> </w:t>
            </w:r>
            <w:r w:rsidRPr="00DA0934">
              <w:rPr>
                <w:rStyle w:val="Object"/>
              </w:rPr>
              <w:t>Services</w:t>
            </w:r>
            <w:r w:rsidRPr="00DE659A">
              <w:rPr>
                <w:rStyle w:val="Object"/>
              </w:rPr>
              <w:t xml:space="preserve"> Installation Guide for Windows</w:t>
            </w:r>
            <w:r>
              <w:t xml:space="preserve"> or </w:t>
            </w:r>
            <w:r w:rsidRPr="007A6CCB">
              <w:rPr>
                <w:rStyle w:val="Object"/>
              </w:rPr>
              <w:t xml:space="preserve">SAP </w:t>
            </w:r>
            <w:r w:rsidRPr="00DA0934">
              <w:rPr>
                <w:rStyle w:val="Object"/>
              </w:rPr>
              <w:t>Data</w:t>
            </w:r>
            <w:r w:rsidRPr="00DE659A">
              <w:rPr>
                <w:rStyle w:val="Object"/>
              </w:rPr>
              <w:t xml:space="preserve"> </w:t>
            </w:r>
            <w:r w:rsidRPr="00DA0934">
              <w:rPr>
                <w:rStyle w:val="Object"/>
              </w:rPr>
              <w:t>Services</w:t>
            </w:r>
            <w:r w:rsidRPr="00DE659A">
              <w:rPr>
                <w:rStyle w:val="Object"/>
              </w:rPr>
              <w:t xml:space="preserve"> Installation Guide for UNIX</w:t>
            </w:r>
            <w:r>
              <w:t xml:space="preserve">. These documents may be obtained from the </w:t>
            </w:r>
            <w:r w:rsidRPr="00DA0934">
              <w:t>SAP</w:t>
            </w:r>
            <w:r>
              <w:t xml:space="preserve"> Help Portal at </w:t>
            </w:r>
            <w:hyperlink r:id="rId24" w:history="1">
              <w:r>
                <w:rPr>
                  <w:rStyle w:val="Hyperlink"/>
                </w:rPr>
                <w:t>http://help.sap.com/</w:t>
              </w:r>
            </w:hyperlink>
            <w:r>
              <w:t xml:space="preserve"> </w:t>
            </w:r>
          </w:p>
          <w:p w14:paraId="48FE03A1" w14:textId="77777777" w:rsidR="00CD3ADD" w:rsidRDefault="00CD3ADD" w:rsidP="003239DD">
            <w:pPr>
              <w:pStyle w:val="NoteIcon"/>
              <w:ind w:start="36pt"/>
              <w:rPr>
                <w:rFonts w:ascii="Courier New" w:hAnsi="Courier New" w:cs="Courier New"/>
                <w:b/>
                <w:bCs/>
                <w:lang w:eastAsia="zh-CN"/>
              </w:rPr>
            </w:pPr>
            <w:r w:rsidRPr="00752354">
              <w:t xml:space="preserve">On the portal select the </w:t>
            </w:r>
            <w:r w:rsidR="00B74BF3" w:rsidRPr="00B74BF3">
              <w:rPr>
                <w:i/>
                <w:iCs/>
              </w:rPr>
              <w:t>Data Management</w:t>
            </w:r>
            <w:r w:rsidR="00B74BF3">
              <w:rPr>
                <w:i/>
                <w:iCs/>
              </w:rPr>
              <w:t xml:space="preserve"> </w:t>
            </w:r>
            <w:r w:rsidR="00B74BF3">
              <w:t xml:space="preserve">tab and then the link </w:t>
            </w:r>
            <w:r w:rsidR="00B74BF3" w:rsidRPr="00B74BF3">
              <w:rPr>
                <w:i/>
                <w:iCs/>
              </w:rPr>
              <w:t>SAP Data Services 4.2.</w:t>
            </w:r>
          </w:p>
          <w:p w14:paraId="53DE0689" w14:textId="77777777" w:rsidR="00887158" w:rsidRPr="00887158" w:rsidRDefault="00887158" w:rsidP="00887158">
            <w:pPr>
              <w:rPr>
                <w:lang w:eastAsia="zh-CN"/>
              </w:rPr>
            </w:pPr>
          </w:p>
        </w:tc>
      </w:tr>
      <w:tr w:rsidR="00B95CAE" w:rsidRPr="00071D31" w14:paraId="1B474031" w14:textId="77777777" w:rsidTr="00DB0DC8">
        <w:tc>
          <w:tcPr>
            <w:tcW w:w="89.65pt" w:type="dxa"/>
            <w:shd w:val="clear" w:color="auto" w:fill="auto"/>
          </w:tcPr>
          <w:p w14:paraId="2C0B9B93" w14:textId="77777777" w:rsidR="00B95CAE" w:rsidRPr="00071D31" w:rsidRDefault="00B95CAE" w:rsidP="00224106">
            <w:pPr>
              <w:pStyle w:val="TableText"/>
              <w:rPr>
                <w:lang w:eastAsia="zh-CN"/>
              </w:rPr>
            </w:pPr>
            <w:r w:rsidRPr="00BF79A5">
              <w:rPr>
                <w:lang w:eastAsia="zh-CN"/>
              </w:rPr>
              <w:lastRenderedPageBreak/>
              <w:t>D</w:t>
            </w:r>
            <w:r w:rsidRPr="00BF79A5">
              <w:t>atabase</w:t>
            </w:r>
            <w:r w:rsidRPr="00BF79A5">
              <w:rPr>
                <w:lang w:eastAsia="zh-CN"/>
              </w:rPr>
              <w:t xml:space="preserve"> for </w:t>
            </w:r>
            <w:r w:rsidRPr="00BF79A5">
              <w:t>Data</w:t>
            </w:r>
            <w:r w:rsidRPr="00BF79A5">
              <w:rPr>
                <w:lang w:eastAsia="zh-CN"/>
              </w:rPr>
              <w:t xml:space="preserve"> </w:t>
            </w:r>
            <w:r w:rsidRPr="00BF79A5">
              <w:t>Services</w:t>
            </w:r>
            <w:r w:rsidRPr="00BF79A5">
              <w:rPr>
                <w:lang w:eastAsia="zh-CN"/>
              </w:rPr>
              <w:t xml:space="preserve"> Repository</w:t>
            </w:r>
          </w:p>
        </w:tc>
        <w:tc>
          <w:tcPr>
            <w:tcW w:w="320.75pt" w:type="dxa"/>
            <w:shd w:val="clear" w:color="auto" w:fill="auto"/>
          </w:tcPr>
          <w:p w14:paraId="545C150B" w14:textId="77777777" w:rsidR="00B95CAE" w:rsidRPr="00071D31" w:rsidRDefault="00927D5A" w:rsidP="00224106">
            <w:pPr>
              <w:pStyle w:val="TableText"/>
            </w:pPr>
            <w:r w:rsidRPr="00071D31">
              <w:t>Use one of the following</w:t>
            </w:r>
            <w:r>
              <w:rPr>
                <w:rFonts w:hint="eastAsia"/>
                <w:lang w:eastAsia="zh-CN"/>
              </w:rPr>
              <w:t xml:space="preserve"> databases</w:t>
            </w:r>
            <w:r w:rsidR="00B95CAE" w:rsidRPr="00071D31">
              <w:t>:</w:t>
            </w:r>
          </w:p>
          <w:p w14:paraId="6BA01B23" w14:textId="77777777" w:rsidR="0009471D" w:rsidRDefault="0009471D" w:rsidP="00927D5A">
            <w:pPr>
              <w:pStyle w:val="TableText"/>
              <w:numPr>
                <w:ilvl w:val="0"/>
                <w:numId w:val="22"/>
              </w:numPr>
            </w:pPr>
            <w:r>
              <w:rPr>
                <w:rFonts w:hint="eastAsia"/>
                <w:lang w:eastAsia="zh-CN"/>
              </w:rPr>
              <w:t>SAP HANA 1.x</w:t>
            </w:r>
            <w:r w:rsidRPr="00071D31">
              <w:t xml:space="preserve"> </w:t>
            </w:r>
          </w:p>
          <w:p w14:paraId="783E0D3D" w14:textId="77777777" w:rsidR="00B95CAE" w:rsidRPr="00071D31" w:rsidRDefault="00B95CAE" w:rsidP="00927D5A">
            <w:pPr>
              <w:pStyle w:val="TableText"/>
              <w:numPr>
                <w:ilvl w:val="0"/>
                <w:numId w:val="22"/>
              </w:numPr>
            </w:pPr>
            <w:r w:rsidRPr="00071D31">
              <w:t xml:space="preserve">Oracle </w:t>
            </w:r>
            <w:r w:rsidR="006706F3">
              <w:rPr>
                <w:lang w:eastAsia="zh-CN"/>
              </w:rPr>
              <w:t>12c</w:t>
            </w:r>
          </w:p>
          <w:p w14:paraId="7F8EE35A" w14:textId="77777777" w:rsidR="00B95CAE" w:rsidRPr="00071D31" w:rsidRDefault="00B95CAE" w:rsidP="00927D5A">
            <w:pPr>
              <w:pStyle w:val="TableText"/>
              <w:numPr>
                <w:ilvl w:val="0"/>
                <w:numId w:val="22"/>
              </w:numPr>
            </w:pPr>
            <w:r w:rsidRPr="00071D31">
              <w:t xml:space="preserve">Microsoft SQL Server </w:t>
            </w:r>
            <w:r w:rsidRPr="00071D31">
              <w:rPr>
                <w:lang w:eastAsia="zh-CN"/>
              </w:rPr>
              <w:t>2008 R2</w:t>
            </w:r>
          </w:p>
          <w:p w14:paraId="27B50030" w14:textId="77777777" w:rsidR="00927D5A" w:rsidRDefault="00C36FD4" w:rsidP="0009471D">
            <w:pPr>
              <w:pStyle w:val="TableText"/>
              <w:numPr>
                <w:ilvl w:val="0"/>
                <w:numId w:val="22"/>
              </w:numPr>
              <w:rPr>
                <w:lang w:eastAsia="zh-CN"/>
              </w:rPr>
            </w:pPr>
            <w:r w:rsidRPr="00071D31">
              <w:rPr>
                <w:lang w:eastAsia="zh-CN"/>
              </w:rPr>
              <w:t>IBM DB2 v9.7</w:t>
            </w:r>
          </w:p>
          <w:p w14:paraId="65D4FB17" w14:textId="77777777" w:rsidR="00DA56B5" w:rsidRDefault="00DA56B5" w:rsidP="0009471D">
            <w:pPr>
              <w:pStyle w:val="TableText"/>
              <w:numPr>
                <w:ilvl w:val="0"/>
                <w:numId w:val="22"/>
              </w:numPr>
              <w:rPr>
                <w:lang w:eastAsia="zh-CN"/>
              </w:rPr>
            </w:pPr>
            <w:r>
              <w:rPr>
                <w:rFonts w:hint="eastAsia"/>
                <w:lang w:eastAsia="zh-CN"/>
              </w:rPr>
              <w:t>Sybase ASE 15.7</w:t>
            </w:r>
          </w:p>
          <w:p w14:paraId="36B19066" w14:textId="77777777" w:rsidR="00965633" w:rsidRDefault="003B5EFB" w:rsidP="00965633">
            <w:pPr>
              <w:pStyle w:val="TableText"/>
              <w:ind w:start="36pt"/>
            </w:pPr>
            <w:r w:rsidRPr="00BB71F8">
              <w:rPr>
                <w:noProof/>
                <w:lang w:eastAsia="zh-CN"/>
              </w:rPr>
              <w:drawing>
                <wp:inline distT="0" distB="0" distL="0" distR="0" wp14:anchorId="411A8B06" wp14:editId="32542F82">
                  <wp:extent cx="231775" cy="231775"/>
                  <wp:effectExtent l="0" t="0" r="0" b="0"/>
                  <wp:docPr id="8" name="Picture 8"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54FD7A3C" w14:textId="7A3D0E8B" w:rsidR="00965633" w:rsidRPr="00071D31" w:rsidRDefault="00965633" w:rsidP="00524596">
            <w:pPr>
              <w:pStyle w:val="TableText"/>
              <w:numPr>
                <w:ilvl w:val="0"/>
                <w:numId w:val="22"/>
              </w:numPr>
            </w:pPr>
            <w:r>
              <w:t xml:space="preserve">For </w:t>
            </w:r>
            <w:r w:rsidRPr="00464367">
              <w:rPr>
                <w:b/>
                <w:lang w:eastAsia="zh-CN"/>
              </w:rPr>
              <w:t>Data Quality</w:t>
            </w:r>
            <w:r>
              <w:t xml:space="preserve"> Package, </w:t>
            </w:r>
            <w:r w:rsidR="00524596">
              <w:t xml:space="preserve">Only support </w:t>
            </w:r>
            <w:r w:rsidR="00524596" w:rsidRPr="00071D31">
              <w:t xml:space="preserve">Microsoft SQL Server </w:t>
            </w:r>
            <w:r w:rsidR="00524596" w:rsidRPr="00071D31">
              <w:rPr>
                <w:lang w:eastAsia="zh-CN"/>
              </w:rPr>
              <w:t>2008 R2</w:t>
            </w:r>
          </w:p>
        </w:tc>
      </w:tr>
      <w:tr w:rsidR="00B95CAE" w:rsidRPr="00071D31" w14:paraId="725BEA87" w14:textId="77777777" w:rsidTr="00DB0DC8">
        <w:tc>
          <w:tcPr>
            <w:tcW w:w="89.65pt" w:type="dxa"/>
            <w:shd w:val="clear" w:color="auto" w:fill="auto"/>
          </w:tcPr>
          <w:p w14:paraId="17765CF6" w14:textId="77777777" w:rsidR="00B95CAE" w:rsidRPr="00BA4CAF" w:rsidRDefault="00B95CAE" w:rsidP="00224106">
            <w:pPr>
              <w:pStyle w:val="TableText"/>
              <w:rPr>
                <w:lang w:eastAsia="zh-CN"/>
              </w:rPr>
            </w:pPr>
            <w:r w:rsidRPr="00BA4CAF">
              <w:t>Target database</w:t>
            </w:r>
          </w:p>
          <w:p w14:paraId="32D915F2" w14:textId="77777777" w:rsidR="005D195F" w:rsidRPr="00071D31" w:rsidRDefault="005D195F" w:rsidP="00224106">
            <w:pPr>
              <w:pStyle w:val="TableText"/>
              <w:rPr>
                <w:lang w:eastAsia="zh-CN"/>
              </w:rPr>
            </w:pPr>
            <w:r w:rsidRPr="00BA4CAF">
              <w:rPr>
                <w:rFonts w:hint="eastAsia"/>
                <w:lang w:eastAsia="zh-CN"/>
              </w:rPr>
              <w:t>(Install database client first)</w:t>
            </w:r>
          </w:p>
        </w:tc>
        <w:tc>
          <w:tcPr>
            <w:tcW w:w="320.75pt" w:type="dxa"/>
            <w:shd w:val="clear" w:color="auto" w:fill="auto"/>
          </w:tcPr>
          <w:p w14:paraId="4D2BB0D1" w14:textId="77777777" w:rsidR="00B95CAE" w:rsidRPr="00071D31" w:rsidRDefault="00B95CAE" w:rsidP="00224106">
            <w:pPr>
              <w:pStyle w:val="TableText"/>
              <w:rPr>
                <w:lang w:eastAsia="zh-CN"/>
              </w:rPr>
            </w:pPr>
            <w:r w:rsidRPr="00071D31">
              <w:t>Use one of the following</w:t>
            </w:r>
            <w:r w:rsidR="00927D5A">
              <w:rPr>
                <w:rFonts w:hint="eastAsia"/>
                <w:lang w:eastAsia="zh-CN"/>
              </w:rPr>
              <w:t xml:space="preserve"> databases</w:t>
            </w:r>
            <w:r w:rsidRPr="00071D31">
              <w:t>:</w:t>
            </w:r>
            <w:r w:rsidR="00CD3F64">
              <w:rPr>
                <w:rFonts w:hint="eastAsia"/>
                <w:lang w:eastAsia="zh-CN"/>
              </w:rPr>
              <w:t xml:space="preserve"> </w:t>
            </w:r>
          </w:p>
          <w:p w14:paraId="202B1BD8" w14:textId="77777777" w:rsidR="0009471D" w:rsidRPr="00071D31" w:rsidRDefault="0009471D" w:rsidP="0009471D">
            <w:pPr>
              <w:pStyle w:val="TableText"/>
              <w:numPr>
                <w:ilvl w:val="0"/>
                <w:numId w:val="23"/>
              </w:numPr>
              <w:rPr>
                <w:lang w:eastAsia="zh-CN"/>
              </w:rPr>
            </w:pPr>
            <w:r>
              <w:rPr>
                <w:rFonts w:hint="eastAsia"/>
                <w:lang w:eastAsia="zh-CN"/>
              </w:rPr>
              <w:t>SAP HANA 1.x</w:t>
            </w:r>
          </w:p>
          <w:p w14:paraId="30D7DFBF" w14:textId="77777777" w:rsidR="00B95CAE" w:rsidRPr="00071D31" w:rsidRDefault="00B95CAE" w:rsidP="00F134EE">
            <w:pPr>
              <w:pStyle w:val="TableText"/>
              <w:numPr>
                <w:ilvl w:val="0"/>
                <w:numId w:val="23"/>
              </w:numPr>
            </w:pPr>
            <w:r w:rsidRPr="00071D31">
              <w:t xml:space="preserve">Oracle </w:t>
            </w:r>
            <w:r w:rsidR="006706F3">
              <w:rPr>
                <w:lang w:eastAsia="zh-CN"/>
              </w:rPr>
              <w:t>12c</w:t>
            </w:r>
          </w:p>
          <w:p w14:paraId="64AF77A7" w14:textId="77777777" w:rsidR="00A7628D" w:rsidRPr="00071D31" w:rsidRDefault="00B95CAE" w:rsidP="00F134EE">
            <w:pPr>
              <w:pStyle w:val="TableText"/>
              <w:numPr>
                <w:ilvl w:val="0"/>
                <w:numId w:val="23"/>
              </w:numPr>
              <w:rPr>
                <w:lang w:eastAsia="zh-CN"/>
              </w:rPr>
            </w:pPr>
            <w:r w:rsidRPr="00071D31">
              <w:t xml:space="preserve">Microsoft SQL Server </w:t>
            </w:r>
            <w:r w:rsidRPr="00071D31">
              <w:rPr>
                <w:lang w:eastAsia="zh-CN"/>
              </w:rPr>
              <w:t>2008 R2</w:t>
            </w:r>
          </w:p>
          <w:p w14:paraId="3A8E36A2" w14:textId="77777777" w:rsidR="000B222E" w:rsidRDefault="00C36FD4" w:rsidP="00F134EE">
            <w:pPr>
              <w:pStyle w:val="TableText"/>
              <w:numPr>
                <w:ilvl w:val="0"/>
                <w:numId w:val="23"/>
              </w:numPr>
              <w:rPr>
                <w:lang w:eastAsia="zh-CN"/>
              </w:rPr>
            </w:pPr>
            <w:r w:rsidRPr="00071D31">
              <w:rPr>
                <w:lang w:eastAsia="zh-CN"/>
              </w:rPr>
              <w:t>IBM DB2 v9.7</w:t>
            </w:r>
          </w:p>
          <w:p w14:paraId="7CD2AD14" w14:textId="77777777" w:rsidR="00DA56B5" w:rsidRDefault="00DA56B5" w:rsidP="00F134EE">
            <w:pPr>
              <w:pStyle w:val="TableText"/>
              <w:numPr>
                <w:ilvl w:val="0"/>
                <w:numId w:val="23"/>
              </w:numPr>
              <w:rPr>
                <w:lang w:eastAsia="zh-CN"/>
              </w:rPr>
            </w:pPr>
            <w:r>
              <w:rPr>
                <w:rFonts w:hint="eastAsia"/>
                <w:lang w:eastAsia="zh-CN"/>
              </w:rPr>
              <w:t>Sybase ASE 15.7</w:t>
            </w:r>
          </w:p>
          <w:p w14:paraId="3946DC5D" w14:textId="77777777" w:rsidR="00965633" w:rsidRDefault="003B5EFB" w:rsidP="00604C27">
            <w:pPr>
              <w:pStyle w:val="TableText"/>
              <w:ind w:start="36pt"/>
            </w:pPr>
            <w:r w:rsidRPr="00BB71F8">
              <w:rPr>
                <w:noProof/>
                <w:lang w:eastAsia="zh-CN"/>
              </w:rPr>
              <w:drawing>
                <wp:inline distT="0" distB="0" distL="0" distR="0" wp14:anchorId="62AF6F42" wp14:editId="7F4C196E">
                  <wp:extent cx="231775" cy="231775"/>
                  <wp:effectExtent l="0" t="0" r="0" b="0"/>
                  <wp:docPr id="9" name="Picture 9"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6E80BE9D" w14:textId="77777777" w:rsidR="0083496B" w:rsidRDefault="00965633" w:rsidP="00604C27">
            <w:pPr>
              <w:pStyle w:val="TableText"/>
              <w:ind w:start="36pt"/>
            </w:pPr>
            <w:r>
              <w:t xml:space="preserve">For </w:t>
            </w:r>
            <w:r w:rsidRPr="00464367">
              <w:rPr>
                <w:b/>
                <w:lang w:eastAsia="zh-CN"/>
              </w:rPr>
              <w:t>Data Quality</w:t>
            </w:r>
            <w:r>
              <w:t xml:space="preserve"> Package, </w:t>
            </w:r>
            <w:r w:rsidR="00464367">
              <w:t xml:space="preserve">Database </w:t>
            </w:r>
            <w:r>
              <w:t>SAP HAHA 1.X and Sybase ASE 15.7 is out of scope</w:t>
            </w:r>
          </w:p>
          <w:p w14:paraId="5C1D7D47" w14:textId="77777777" w:rsidR="00B95CAE" w:rsidRPr="00071D31" w:rsidRDefault="00B95CAE" w:rsidP="00224106">
            <w:pPr>
              <w:pStyle w:val="TableText"/>
              <w:rPr>
                <w:b/>
                <w:lang w:eastAsia="zh-CN"/>
              </w:rPr>
            </w:pPr>
            <w:r w:rsidRPr="00071D31">
              <w:rPr>
                <w:b/>
                <w:lang w:eastAsia="zh-CN"/>
              </w:rPr>
              <w:t>Ensure that the database is case-sensitive.</w:t>
            </w:r>
          </w:p>
        </w:tc>
      </w:tr>
    </w:tbl>
    <w:p w14:paraId="4B411FCC" w14:textId="77777777" w:rsidR="007176CE" w:rsidRPr="00BA3C82" w:rsidRDefault="007176CE" w:rsidP="007176CE">
      <w:pPr>
        <w:pStyle w:val="Heading2"/>
        <w:ind w:start="28.35pt" w:hanging="28.35pt"/>
      </w:pPr>
      <w:bookmarkStart w:id="15" w:name="_Toc342463777"/>
      <w:bookmarkStart w:id="16" w:name="_Toc353349904"/>
      <w:bookmarkStart w:id="17" w:name="_Toc358019909"/>
      <w:bookmarkStart w:id="18" w:name="_Toc493166012"/>
      <w:bookmarkStart w:id="19" w:name="_Toc324261552"/>
      <w:r w:rsidRPr="00BA3C82">
        <w:t>Related SAP Notes</w:t>
      </w:r>
      <w:bookmarkEnd w:id="15"/>
      <w:bookmarkEnd w:id="16"/>
      <w:bookmarkEnd w:id="17"/>
      <w:bookmarkEnd w:id="18"/>
      <w:r w:rsidRPr="00BA3C82">
        <w:t xml:space="preserve"> </w:t>
      </w:r>
    </w:p>
    <w:p w14:paraId="1C6DBE89" w14:textId="77777777" w:rsidR="00044B5B" w:rsidRPr="00863963" w:rsidRDefault="00B06AC6" w:rsidP="00044B5B">
      <w:r w:rsidRPr="00BA3C82">
        <w:t>If issues become apparent after the shipment of this rapid-deployment solut</w:t>
      </w:r>
      <w:r w:rsidR="00206B0C">
        <w:t>ion</w:t>
      </w:r>
      <w:r w:rsidRPr="00BA3C82">
        <w:t>,</w:t>
      </w:r>
      <w:r w:rsidR="00206B0C">
        <w:rPr>
          <w:rFonts w:hint="eastAsia"/>
          <w:lang w:eastAsia="zh-CN"/>
        </w:rPr>
        <w:t xml:space="preserve"> t</w:t>
      </w:r>
      <w:r w:rsidR="00044B5B" w:rsidRPr="00863963">
        <w:t>he following SAP Notes must be implemented:</w:t>
      </w:r>
    </w:p>
    <w:tbl>
      <w:tblPr>
        <w:tblW w:w="428.40pt" w:type="dxa"/>
        <w:tblInd w:w="23.40pt" w:type="dxa"/>
        <w:tblBorders>
          <w:top w:val="single" w:sz="4" w:space="0" w:color="808080"/>
          <w:start w:val="single" w:sz="4" w:space="0" w:color="808080"/>
          <w:bottom w:val="single" w:sz="4" w:space="0" w:color="808080"/>
          <w:end w:val="single" w:sz="4" w:space="0" w:color="808080"/>
          <w:insideH w:val="single" w:sz="4" w:space="0" w:color="808080"/>
          <w:insideV w:val="single" w:sz="4" w:space="0" w:color="808080"/>
        </w:tblBorders>
        <w:tblLayout w:type="fixed"/>
        <w:tblLook w:firstRow="0" w:lastRow="0" w:firstColumn="0" w:lastColumn="0" w:noHBand="0" w:noVBand="0"/>
      </w:tblPr>
      <w:tblGrid>
        <w:gridCol w:w="900"/>
        <w:gridCol w:w="1332"/>
        <w:gridCol w:w="1339"/>
        <w:gridCol w:w="715"/>
        <w:gridCol w:w="804"/>
        <w:gridCol w:w="3478"/>
      </w:tblGrid>
      <w:tr w:rsidR="00044B5B" w:rsidRPr="00863963" w14:paraId="51412D7C" w14:textId="77777777" w:rsidTr="001F55A4">
        <w:trPr>
          <w:tblHeader/>
        </w:trPr>
        <w:tc>
          <w:tcPr>
            <w:tcW w:w="45pt" w:type="dxa"/>
            <w:shd w:val="clear" w:color="auto" w:fill="E6E6E6"/>
          </w:tcPr>
          <w:p w14:paraId="3933570D" w14:textId="77777777" w:rsidR="00044B5B" w:rsidRPr="00863963" w:rsidRDefault="00044B5B" w:rsidP="001F55A4">
            <w:pPr>
              <w:spacing w:after="0pt"/>
              <w:rPr>
                <w:b/>
                <w:bCs/>
              </w:rPr>
            </w:pPr>
            <w:r w:rsidRPr="00863963">
              <w:rPr>
                <w:b/>
                <w:bCs/>
              </w:rPr>
              <w:t>SAP Note #</w:t>
            </w:r>
          </w:p>
        </w:tc>
        <w:tc>
          <w:tcPr>
            <w:tcW w:w="66.60pt" w:type="dxa"/>
            <w:shd w:val="clear" w:color="auto" w:fill="E6E6E6"/>
          </w:tcPr>
          <w:p w14:paraId="019F59EE" w14:textId="77777777" w:rsidR="00044B5B" w:rsidRPr="00863963" w:rsidRDefault="00044B5B" w:rsidP="001F55A4">
            <w:pPr>
              <w:spacing w:after="0pt"/>
              <w:rPr>
                <w:b/>
                <w:bCs/>
              </w:rPr>
            </w:pPr>
            <w:r w:rsidRPr="00863963">
              <w:rPr>
                <w:b/>
                <w:bCs/>
              </w:rPr>
              <w:t>Description</w:t>
            </w:r>
          </w:p>
        </w:tc>
        <w:tc>
          <w:tcPr>
            <w:tcW w:w="66.95pt" w:type="dxa"/>
            <w:shd w:val="clear" w:color="auto" w:fill="E6E6E6"/>
          </w:tcPr>
          <w:p w14:paraId="5949A885" w14:textId="77777777" w:rsidR="00044B5B" w:rsidRPr="00863963" w:rsidRDefault="00044B5B" w:rsidP="001F55A4">
            <w:pPr>
              <w:spacing w:after="0pt"/>
              <w:rPr>
                <w:b/>
                <w:bCs/>
              </w:rPr>
            </w:pPr>
            <w:r w:rsidRPr="00863963">
              <w:rPr>
                <w:b/>
                <w:bCs/>
              </w:rPr>
              <w:t>Component</w:t>
            </w:r>
          </w:p>
        </w:tc>
        <w:tc>
          <w:tcPr>
            <w:tcW w:w="35.75pt" w:type="dxa"/>
            <w:shd w:val="clear" w:color="auto" w:fill="E6E6E6"/>
          </w:tcPr>
          <w:p w14:paraId="79D2E4D5" w14:textId="77777777" w:rsidR="00044B5B" w:rsidRPr="00863963" w:rsidRDefault="00044B5B" w:rsidP="001F55A4">
            <w:pPr>
              <w:spacing w:after="0pt"/>
              <w:rPr>
                <w:b/>
                <w:bCs/>
              </w:rPr>
            </w:pPr>
            <w:r w:rsidRPr="00863963">
              <w:rPr>
                <w:b/>
                <w:bCs/>
              </w:rPr>
              <w:t>Area</w:t>
            </w:r>
          </w:p>
        </w:tc>
        <w:tc>
          <w:tcPr>
            <w:tcW w:w="40.20pt" w:type="dxa"/>
            <w:shd w:val="clear" w:color="auto" w:fill="E6E6E6"/>
          </w:tcPr>
          <w:p w14:paraId="2AA1C7FA" w14:textId="77777777" w:rsidR="00044B5B" w:rsidRPr="00863963" w:rsidRDefault="00044B5B" w:rsidP="001F55A4">
            <w:pPr>
              <w:spacing w:after="0pt"/>
              <w:rPr>
                <w:b/>
                <w:bCs/>
                <w:lang w:eastAsia="zh-CN"/>
              </w:rPr>
            </w:pPr>
            <w:r>
              <w:rPr>
                <w:rFonts w:hint="eastAsia"/>
                <w:b/>
                <w:bCs/>
                <w:lang w:eastAsia="zh-CN"/>
              </w:rPr>
              <w:t>Cross client</w:t>
            </w:r>
          </w:p>
        </w:tc>
        <w:tc>
          <w:tcPr>
            <w:tcW w:w="173.90pt" w:type="dxa"/>
            <w:shd w:val="clear" w:color="auto" w:fill="E6E6E6"/>
          </w:tcPr>
          <w:p w14:paraId="1B817A65" w14:textId="77777777" w:rsidR="00044B5B" w:rsidRPr="00863963" w:rsidRDefault="00044B5B" w:rsidP="001F55A4">
            <w:pPr>
              <w:spacing w:after="0pt"/>
              <w:rPr>
                <w:b/>
                <w:bCs/>
              </w:rPr>
            </w:pPr>
            <w:r w:rsidRPr="00863963">
              <w:rPr>
                <w:b/>
                <w:bCs/>
              </w:rPr>
              <w:t>Remark</w:t>
            </w:r>
          </w:p>
        </w:tc>
      </w:tr>
      <w:tr w:rsidR="00D0481F" w:rsidRPr="00863963" w14:paraId="6986B379" w14:textId="77777777" w:rsidTr="001F55A4">
        <w:tc>
          <w:tcPr>
            <w:tcW w:w="45pt" w:type="dxa"/>
          </w:tcPr>
          <w:p w14:paraId="4C7AE21C" w14:textId="77777777" w:rsidR="00D0481F" w:rsidRPr="00863963" w:rsidRDefault="00113C4A" w:rsidP="001F55A4">
            <w:pPr>
              <w:rPr>
                <w:sz w:val="16"/>
                <w:szCs w:val="16"/>
              </w:rPr>
            </w:pPr>
            <w:hyperlink r:id="rId25" w:history="1">
              <w:r w:rsidR="00D0481F" w:rsidRPr="000C412A">
                <w:rPr>
                  <w:rStyle w:val="Hyperlink"/>
                  <w:sz w:val="16"/>
                  <w:szCs w:val="16"/>
                </w:rPr>
                <w:t>1845288</w:t>
              </w:r>
            </w:hyperlink>
          </w:p>
        </w:tc>
        <w:tc>
          <w:tcPr>
            <w:tcW w:w="66.60pt" w:type="dxa"/>
          </w:tcPr>
          <w:p w14:paraId="214133E0" w14:textId="77777777" w:rsidR="00D0481F" w:rsidRPr="00863963" w:rsidRDefault="00D0481F" w:rsidP="001F55A4">
            <w:pPr>
              <w:rPr>
                <w:sz w:val="16"/>
                <w:szCs w:val="16"/>
              </w:rPr>
            </w:pPr>
            <w:r w:rsidRPr="00044B5B">
              <w:rPr>
                <w:sz w:val="16"/>
                <w:szCs w:val="16"/>
              </w:rPr>
              <w:t>Incomplete/Missing condition information on item level</w:t>
            </w:r>
          </w:p>
        </w:tc>
        <w:tc>
          <w:tcPr>
            <w:tcW w:w="66.95pt" w:type="dxa"/>
          </w:tcPr>
          <w:p w14:paraId="5D6FDAD6" w14:textId="77777777" w:rsidR="00D0481F" w:rsidRPr="00863963" w:rsidRDefault="00D0481F" w:rsidP="001F55A4">
            <w:pPr>
              <w:rPr>
                <w:rFonts w:eastAsia="Arial Unicode MS" w:cs="Arial"/>
                <w:sz w:val="16"/>
                <w:szCs w:val="16"/>
                <w:lang w:val="en-GB"/>
              </w:rPr>
            </w:pPr>
            <w:r w:rsidRPr="00044B5B">
              <w:rPr>
                <w:rFonts w:eastAsia="Arial Unicode MS" w:cs="Arial"/>
                <w:sz w:val="16"/>
                <w:szCs w:val="16"/>
                <w:lang w:val="en-GB"/>
              </w:rPr>
              <w:t>MM-PUR-INT-ESO</w:t>
            </w:r>
          </w:p>
        </w:tc>
        <w:tc>
          <w:tcPr>
            <w:tcW w:w="35.75pt" w:type="dxa"/>
          </w:tcPr>
          <w:p w14:paraId="272B2201" w14:textId="77777777" w:rsidR="00D0481F" w:rsidRPr="00863963" w:rsidRDefault="00D0481F" w:rsidP="001F55A4">
            <w:pPr>
              <w:rPr>
                <w:sz w:val="16"/>
                <w:szCs w:val="16"/>
              </w:rPr>
            </w:pPr>
            <w:r w:rsidRPr="00044B5B">
              <w:rPr>
                <w:rFonts w:eastAsia="Arial Unicode MS" w:cs="Arial"/>
                <w:sz w:val="16"/>
                <w:szCs w:val="16"/>
              </w:rPr>
              <w:t>Usage</w:t>
            </w:r>
          </w:p>
        </w:tc>
        <w:tc>
          <w:tcPr>
            <w:tcW w:w="40.20pt" w:type="dxa"/>
          </w:tcPr>
          <w:p w14:paraId="3CC4472C" w14:textId="77777777" w:rsidR="00D0481F" w:rsidRPr="00863963" w:rsidRDefault="00D0481F" w:rsidP="001F55A4">
            <w:pPr>
              <w:rPr>
                <w:sz w:val="16"/>
                <w:szCs w:val="16"/>
                <w:lang w:eastAsia="zh-CN"/>
              </w:rPr>
            </w:pPr>
            <w:r>
              <w:rPr>
                <w:rFonts w:hint="eastAsia"/>
                <w:sz w:val="16"/>
                <w:szCs w:val="16"/>
                <w:lang w:eastAsia="zh-CN"/>
              </w:rPr>
              <w:t>x</w:t>
            </w:r>
          </w:p>
        </w:tc>
        <w:tc>
          <w:tcPr>
            <w:tcW w:w="173.90pt" w:type="dxa"/>
            <w:vMerge w:val="restart"/>
          </w:tcPr>
          <w:p w14:paraId="50EB2F69" w14:textId="77777777" w:rsidR="00D0481F" w:rsidRPr="00863963" w:rsidRDefault="00F21731" w:rsidP="001F55A4">
            <w:pPr>
              <w:rPr>
                <w:sz w:val="16"/>
                <w:szCs w:val="16"/>
              </w:rPr>
            </w:pPr>
            <w:r>
              <w:rPr>
                <w:sz w:val="16"/>
                <w:szCs w:val="16"/>
              </w:rPr>
              <w:t>These three</w:t>
            </w:r>
            <w:r w:rsidR="00D60506" w:rsidRPr="00D60506">
              <w:rPr>
                <w:sz w:val="16"/>
                <w:szCs w:val="16"/>
              </w:rPr>
              <w:t xml:space="preserve"> SAP Notes are only needed if the error message ‘'VK022 Enter a unit of measure' occurs for the object Cont</w:t>
            </w:r>
            <w:r w:rsidR="00A45AED">
              <w:rPr>
                <w:sz w:val="16"/>
                <w:szCs w:val="16"/>
              </w:rPr>
              <w:t xml:space="preserve">racts while generating the </w:t>
            </w:r>
            <w:proofErr w:type="spellStart"/>
            <w:r w:rsidR="00A45AED">
              <w:rPr>
                <w:sz w:val="16"/>
                <w:szCs w:val="16"/>
              </w:rPr>
              <w:t>IDoc</w:t>
            </w:r>
            <w:proofErr w:type="spellEnd"/>
            <w:r w:rsidR="00D60506" w:rsidRPr="00D60506">
              <w:rPr>
                <w:sz w:val="16"/>
                <w:szCs w:val="16"/>
              </w:rPr>
              <w:t xml:space="preserve">, which is using the </w:t>
            </w:r>
            <w:proofErr w:type="spellStart"/>
            <w:r w:rsidR="00D60506" w:rsidRPr="00D60506">
              <w:rPr>
                <w:sz w:val="16"/>
                <w:szCs w:val="16"/>
              </w:rPr>
              <w:t>IDoc</w:t>
            </w:r>
            <w:proofErr w:type="spellEnd"/>
            <w:r w:rsidR="00D60506" w:rsidRPr="00D60506">
              <w:rPr>
                <w:sz w:val="16"/>
                <w:szCs w:val="16"/>
              </w:rPr>
              <w:t xml:space="preserve"> type PURCONTRACT_CREATE01.</w:t>
            </w:r>
          </w:p>
        </w:tc>
      </w:tr>
      <w:tr w:rsidR="00D0481F" w:rsidRPr="00E05848" w14:paraId="7D5536AE" w14:textId="77777777" w:rsidTr="001F55A4">
        <w:tc>
          <w:tcPr>
            <w:tcW w:w="45pt" w:type="dxa"/>
          </w:tcPr>
          <w:p w14:paraId="6FA00B1C" w14:textId="77777777" w:rsidR="00D0481F" w:rsidRPr="00E05848" w:rsidRDefault="00113C4A" w:rsidP="001F55A4">
            <w:pPr>
              <w:autoSpaceDE w:val="0"/>
              <w:autoSpaceDN w:val="0"/>
              <w:adjustRightInd w:val="0"/>
              <w:rPr>
                <w:rFonts w:cs="Arial"/>
                <w:sz w:val="16"/>
                <w:szCs w:val="16"/>
              </w:rPr>
            </w:pPr>
            <w:hyperlink r:id="rId26" w:history="1">
              <w:r w:rsidR="00D0481F" w:rsidRPr="000C412A">
                <w:rPr>
                  <w:rStyle w:val="Hyperlink"/>
                  <w:rFonts w:cs="Arial"/>
                  <w:sz w:val="16"/>
                  <w:szCs w:val="16"/>
                </w:rPr>
                <w:t>1859295</w:t>
              </w:r>
            </w:hyperlink>
          </w:p>
        </w:tc>
        <w:tc>
          <w:tcPr>
            <w:tcW w:w="66.60pt" w:type="dxa"/>
          </w:tcPr>
          <w:p w14:paraId="69D72F6C" w14:textId="77777777" w:rsidR="00D0481F" w:rsidRPr="00E05848" w:rsidRDefault="00D0481F" w:rsidP="001F55A4">
            <w:pPr>
              <w:rPr>
                <w:sz w:val="16"/>
                <w:szCs w:val="16"/>
              </w:rPr>
            </w:pPr>
            <w:r w:rsidRPr="001D4734">
              <w:rPr>
                <w:sz w:val="16"/>
                <w:szCs w:val="16"/>
              </w:rPr>
              <w:t>ME083 error when creating schedules for agreement without IR</w:t>
            </w:r>
          </w:p>
        </w:tc>
        <w:tc>
          <w:tcPr>
            <w:tcW w:w="66.95pt" w:type="dxa"/>
          </w:tcPr>
          <w:p w14:paraId="7F4344FB" w14:textId="77777777" w:rsidR="00D0481F" w:rsidRPr="00E05848" w:rsidRDefault="00D0481F" w:rsidP="001F55A4">
            <w:pPr>
              <w:rPr>
                <w:sz w:val="16"/>
                <w:szCs w:val="16"/>
              </w:rPr>
            </w:pPr>
            <w:r w:rsidRPr="00383A90">
              <w:rPr>
                <w:sz w:val="16"/>
                <w:szCs w:val="16"/>
              </w:rPr>
              <w:t>MM-PUR-OA-BAPI</w:t>
            </w:r>
          </w:p>
        </w:tc>
        <w:tc>
          <w:tcPr>
            <w:tcW w:w="35.75pt" w:type="dxa"/>
          </w:tcPr>
          <w:p w14:paraId="52BA4FF6" w14:textId="77777777" w:rsidR="00D0481F" w:rsidRPr="00E05848" w:rsidRDefault="00D0481F" w:rsidP="001F55A4">
            <w:pPr>
              <w:rPr>
                <w:rFonts w:eastAsia="Arial Unicode MS" w:cs="Arial"/>
                <w:sz w:val="16"/>
                <w:szCs w:val="16"/>
              </w:rPr>
            </w:pPr>
            <w:r w:rsidRPr="00044B5B">
              <w:rPr>
                <w:rFonts w:eastAsia="Arial Unicode MS" w:cs="Arial"/>
                <w:sz w:val="16"/>
                <w:szCs w:val="16"/>
              </w:rPr>
              <w:t>Usage</w:t>
            </w:r>
          </w:p>
        </w:tc>
        <w:tc>
          <w:tcPr>
            <w:tcW w:w="40.20pt" w:type="dxa"/>
          </w:tcPr>
          <w:p w14:paraId="509A7718" w14:textId="77777777" w:rsidR="00D0481F" w:rsidRPr="00E05848" w:rsidRDefault="00D0481F" w:rsidP="001F55A4">
            <w:pPr>
              <w:rPr>
                <w:sz w:val="16"/>
                <w:szCs w:val="16"/>
              </w:rPr>
            </w:pPr>
            <w:r w:rsidRPr="00E05848">
              <w:rPr>
                <w:sz w:val="16"/>
                <w:szCs w:val="16"/>
              </w:rPr>
              <w:t>x</w:t>
            </w:r>
          </w:p>
        </w:tc>
        <w:tc>
          <w:tcPr>
            <w:tcW w:w="173.90pt" w:type="dxa"/>
            <w:vMerge/>
          </w:tcPr>
          <w:p w14:paraId="50D7AEAE" w14:textId="77777777" w:rsidR="00D0481F" w:rsidRPr="00E05848" w:rsidRDefault="00D0481F" w:rsidP="001F55A4">
            <w:pPr>
              <w:rPr>
                <w:sz w:val="16"/>
                <w:szCs w:val="16"/>
              </w:rPr>
            </w:pPr>
          </w:p>
        </w:tc>
      </w:tr>
      <w:tr w:rsidR="00D0481F" w:rsidRPr="00E05848" w14:paraId="55480A53" w14:textId="77777777" w:rsidTr="001F55A4">
        <w:tc>
          <w:tcPr>
            <w:tcW w:w="45pt" w:type="dxa"/>
          </w:tcPr>
          <w:p w14:paraId="491F9983" w14:textId="77777777" w:rsidR="00D0481F" w:rsidRPr="0029151E" w:rsidRDefault="00113C4A" w:rsidP="001F55A4">
            <w:pPr>
              <w:autoSpaceDE w:val="0"/>
              <w:autoSpaceDN w:val="0"/>
              <w:adjustRightInd w:val="0"/>
              <w:rPr>
                <w:rFonts w:cs="Arial"/>
                <w:sz w:val="16"/>
                <w:szCs w:val="16"/>
              </w:rPr>
            </w:pPr>
            <w:hyperlink r:id="rId27" w:history="1">
              <w:r w:rsidR="00D0481F" w:rsidRPr="000C412A">
                <w:rPr>
                  <w:rStyle w:val="Hyperlink"/>
                  <w:rFonts w:cs="Arial"/>
                  <w:sz w:val="16"/>
                  <w:szCs w:val="16"/>
                </w:rPr>
                <w:t>1891921</w:t>
              </w:r>
            </w:hyperlink>
          </w:p>
        </w:tc>
        <w:tc>
          <w:tcPr>
            <w:tcW w:w="66.60pt" w:type="dxa"/>
          </w:tcPr>
          <w:p w14:paraId="5C510A6F" w14:textId="77777777" w:rsidR="00D0481F" w:rsidRPr="0029151E" w:rsidRDefault="00D0481F" w:rsidP="006F19B7">
            <w:pPr>
              <w:rPr>
                <w:sz w:val="16"/>
                <w:szCs w:val="16"/>
              </w:rPr>
            </w:pPr>
            <w:r w:rsidRPr="001D4734">
              <w:rPr>
                <w:sz w:val="16"/>
                <w:szCs w:val="16"/>
              </w:rPr>
              <w:t xml:space="preserve">BAPI </w:t>
            </w:r>
            <w:r w:rsidR="006F19B7" w:rsidRPr="006F19B7">
              <w:rPr>
                <w:sz w:val="16"/>
                <w:szCs w:val="16"/>
              </w:rPr>
              <w:t>generates incomplete or no master conditions</w:t>
            </w:r>
          </w:p>
        </w:tc>
        <w:tc>
          <w:tcPr>
            <w:tcW w:w="66.95pt" w:type="dxa"/>
          </w:tcPr>
          <w:p w14:paraId="2C0A27FB" w14:textId="77777777" w:rsidR="00D0481F" w:rsidRPr="0029151E" w:rsidRDefault="00D0481F" w:rsidP="001F55A4">
            <w:pPr>
              <w:rPr>
                <w:sz w:val="16"/>
                <w:szCs w:val="16"/>
              </w:rPr>
            </w:pPr>
            <w:r w:rsidRPr="00511A68">
              <w:rPr>
                <w:sz w:val="16"/>
                <w:szCs w:val="16"/>
              </w:rPr>
              <w:t>MM-PUR-OA-BAPI</w:t>
            </w:r>
          </w:p>
        </w:tc>
        <w:tc>
          <w:tcPr>
            <w:tcW w:w="35.75pt" w:type="dxa"/>
          </w:tcPr>
          <w:p w14:paraId="1CAC91FE" w14:textId="77777777" w:rsidR="00D0481F" w:rsidRPr="00E05848" w:rsidRDefault="00D0481F" w:rsidP="001F55A4">
            <w:pPr>
              <w:rPr>
                <w:rFonts w:eastAsia="Arial Unicode MS" w:cs="Arial"/>
                <w:sz w:val="16"/>
                <w:szCs w:val="16"/>
              </w:rPr>
            </w:pPr>
            <w:r w:rsidRPr="00044B5B">
              <w:rPr>
                <w:rFonts w:eastAsia="Arial Unicode MS" w:cs="Arial"/>
                <w:sz w:val="16"/>
                <w:szCs w:val="16"/>
              </w:rPr>
              <w:t>Usage</w:t>
            </w:r>
          </w:p>
        </w:tc>
        <w:tc>
          <w:tcPr>
            <w:tcW w:w="40.20pt" w:type="dxa"/>
          </w:tcPr>
          <w:p w14:paraId="23696D88" w14:textId="77777777" w:rsidR="00D0481F" w:rsidRPr="00E05848" w:rsidRDefault="00D0481F" w:rsidP="001F55A4">
            <w:pPr>
              <w:rPr>
                <w:sz w:val="16"/>
                <w:szCs w:val="16"/>
              </w:rPr>
            </w:pPr>
            <w:r w:rsidRPr="00E05848">
              <w:rPr>
                <w:sz w:val="16"/>
                <w:szCs w:val="16"/>
              </w:rPr>
              <w:t>x</w:t>
            </w:r>
          </w:p>
        </w:tc>
        <w:tc>
          <w:tcPr>
            <w:tcW w:w="173.90pt" w:type="dxa"/>
            <w:vMerge/>
          </w:tcPr>
          <w:p w14:paraId="1E9BACFC" w14:textId="77777777" w:rsidR="00D0481F" w:rsidRPr="00E05848" w:rsidRDefault="00D0481F" w:rsidP="001F55A4">
            <w:pPr>
              <w:rPr>
                <w:sz w:val="16"/>
                <w:szCs w:val="16"/>
              </w:rPr>
            </w:pPr>
          </w:p>
        </w:tc>
      </w:tr>
    </w:tbl>
    <w:p w14:paraId="47C0F6A2" w14:textId="77777777" w:rsidR="00044B5B" w:rsidRPr="00793762" w:rsidRDefault="00044B5B" w:rsidP="00793762">
      <w:pPr>
        <w:rPr>
          <w:lang w:eastAsia="zh-CN"/>
        </w:rPr>
      </w:pPr>
    </w:p>
    <w:p w14:paraId="50C26E95" w14:textId="77777777" w:rsidR="00B95CAE" w:rsidRPr="00071D31" w:rsidRDefault="00144E41" w:rsidP="008056A9">
      <w:pPr>
        <w:pStyle w:val="Heading2"/>
      </w:pPr>
      <w:bookmarkStart w:id="20" w:name="_Toc493166013"/>
      <w:r w:rsidRPr="00071D31">
        <w:rPr>
          <w:lang w:eastAsia="zh-CN"/>
        </w:rPr>
        <w:lastRenderedPageBreak/>
        <w:t>Rapid D</w:t>
      </w:r>
      <w:r w:rsidR="00C36FD4" w:rsidRPr="00071D31">
        <w:rPr>
          <w:lang w:eastAsia="zh-CN"/>
        </w:rPr>
        <w:t xml:space="preserve">ata </w:t>
      </w:r>
      <w:r w:rsidRPr="00071D31">
        <w:rPr>
          <w:lang w:eastAsia="zh-CN"/>
        </w:rPr>
        <w:t>M</w:t>
      </w:r>
      <w:r w:rsidR="00C36FD4" w:rsidRPr="00071D31">
        <w:rPr>
          <w:lang w:eastAsia="zh-CN"/>
        </w:rPr>
        <w:t xml:space="preserve">igration to </w:t>
      </w:r>
      <w:r w:rsidRPr="00071D31">
        <w:rPr>
          <w:lang w:eastAsia="zh-CN"/>
        </w:rPr>
        <w:t xml:space="preserve">SAP </w:t>
      </w:r>
      <w:r w:rsidR="00671C90">
        <w:rPr>
          <w:lang w:eastAsia="zh-CN"/>
        </w:rPr>
        <w:t>S4HANA</w:t>
      </w:r>
      <w:r w:rsidR="00C36FD4" w:rsidRPr="00071D31">
        <w:rPr>
          <w:lang w:eastAsia="zh-CN"/>
        </w:rPr>
        <w:t xml:space="preserve"> </w:t>
      </w:r>
      <w:bookmarkEnd w:id="19"/>
      <w:r w:rsidR="00C36FD4" w:rsidRPr="00071D31">
        <w:rPr>
          <w:lang w:eastAsia="zh-CN"/>
        </w:rPr>
        <w:t>Content</w:t>
      </w:r>
      <w:bookmarkEnd w:id="20"/>
    </w:p>
    <w:p w14:paraId="4E1919C7" w14:textId="6EBF02FB" w:rsidR="008A1937" w:rsidRPr="00071D31" w:rsidRDefault="00B95F84" w:rsidP="002926F3">
      <w:pPr>
        <w:rPr>
          <w:lang w:eastAsia="zh-CN"/>
        </w:rPr>
      </w:pPr>
      <w:r w:rsidRPr="00071D31">
        <w:t xml:space="preserve">Follow the instructions in </w:t>
      </w:r>
      <w:r w:rsidR="00A51CD6" w:rsidRPr="00071D31">
        <w:t xml:space="preserve">SAP </w:t>
      </w:r>
      <w:r w:rsidRPr="00071D31">
        <w:t>Note</w:t>
      </w:r>
      <w:r w:rsidR="00E35684" w:rsidRPr="00071D31">
        <w:t xml:space="preserve"> </w:t>
      </w:r>
      <w:hyperlink r:id="rId28" w:history="1">
        <w:r w:rsidR="00DA0E87">
          <w:rPr>
            <w:rStyle w:val="Hyperlink"/>
            <w:b/>
          </w:rPr>
          <w:t>2239701</w:t>
        </w:r>
      </w:hyperlink>
      <w:r w:rsidR="0041127C" w:rsidRPr="00071D31">
        <w:t xml:space="preserve"> to download the </w:t>
      </w:r>
      <w:r w:rsidR="000D388E" w:rsidRPr="00071D31">
        <w:t>Data Services</w:t>
      </w:r>
      <w:r w:rsidR="004A0517" w:rsidRPr="00071D31">
        <w:t xml:space="preserve"> </w:t>
      </w:r>
      <w:r w:rsidR="000A08D3" w:rsidRPr="00071D31">
        <w:rPr>
          <w:lang w:eastAsia="zh-CN"/>
        </w:rPr>
        <w:t>(DS)</w:t>
      </w:r>
      <w:r w:rsidR="008A1937" w:rsidRPr="00071D31">
        <w:t xml:space="preserve"> Content</w:t>
      </w:r>
      <w:r w:rsidR="008A1937" w:rsidRPr="00071D31">
        <w:rPr>
          <w:lang w:eastAsia="zh-CN"/>
        </w:rPr>
        <w:t>,</w:t>
      </w:r>
      <w:r w:rsidR="008A1937" w:rsidRPr="00071D31">
        <w:t xml:space="preserve"> </w:t>
      </w:r>
      <w:r w:rsidR="0072260E" w:rsidRPr="00071D31">
        <w:t>BI Platform</w:t>
      </w:r>
      <w:r w:rsidR="008A28A3" w:rsidRPr="00071D31">
        <w:t xml:space="preserve"> </w:t>
      </w:r>
      <w:r w:rsidR="000A08D3" w:rsidRPr="00071D31">
        <w:rPr>
          <w:lang w:eastAsia="zh-CN"/>
        </w:rPr>
        <w:t>(BIP)</w:t>
      </w:r>
      <w:r w:rsidR="0072260E" w:rsidRPr="00071D31">
        <w:t xml:space="preserve"> Content, and</w:t>
      </w:r>
      <w:r w:rsidR="008A1937" w:rsidRPr="00071D31">
        <w:rPr>
          <w:lang w:eastAsia="zh-CN"/>
        </w:rPr>
        <w:t xml:space="preserve"> </w:t>
      </w:r>
      <w:bookmarkStart w:id="21" w:name="OLE_LINK1"/>
      <w:bookmarkStart w:id="22" w:name="OLE_LINK2"/>
      <w:r w:rsidR="008A1937" w:rsidRPr="00071D31">
        <w:rPr>
          <w:lang w:eastAsia="zh-CN"/>
        </w:rPr>
        <w:t>Migration Services Tool</w:t>
      </w:r>
      <w:bookmarkEnd w:id="21"/>
      <w:bookmarkEnd w:id="22"/>
      <w:r w:rsidR="008A1937" w:rsidRPr="00071D31">
        <w:rPr>
          <w:lang w:eastAsia="zh-CN"/>
        </w:rPr>
        <w:t xml:space="preserve"> from </w:t>
      </w:r>
      <w:r w:rsidR="007B6428" w:rsidRPr="00071D31">
        <w:rPr>
          <w:lang w:eastAsia="zh-CN"/>
        </w:rPr>
        <w:t xml:space="preserve">SAP </w:t>
      </w:r>
      <w:r w:rsidR="008A1937" w:rsidRPr="00071D31">
        <w:rPr>
          <w:lang w:eastAsia="zh-CN"/>
        </w:rPr>
        <w:t>S</w:t>
      </w:r>
      <w:r w:rsidR="00234FD7" w:rsidRPr="00071D31">
        <w:rPr>
          <w:lang w:eastAsia="zh-CN"/>
        </w:rPr>
        <w:t xml:space="preserve">ervice </w:t>
      </w:r>
      <w:r w:rsidR="008A1937" w:rsidRPr="00071D31">
        <w:rPr>
          <w:lang w:eastAsia="zh-CN"/>
        </w:rPr>
        <w:t>M</w:t>
      </w:r>
      <w:r w:rsidR="00234FD7" w:rsidRPr="00071D31">
        <w:rPr>
          <w:lang w:eastAsia="zh-CN"/>
        </w:rPr>
        <w:t xml:space="preserve">arket </w:t>
      </w:r>
      <w:r w:rsidR="008A1937" w:rsidRPr="00071D31">
        <w:rPr>
          <w:lang w:eastAsia="zh-CN"/>
        </w:rPr>
        <w:t>P</w:t>
      </w:r>
      <w:r w:rsidR="00234FD7" w:rsidRPr="00071D31">
        <w:rPr>
          <w:lang w:eastAsia="zh-CN"/>
        </w:rPr>
        <w:t>lace</w:t>
      </w:r>
      <w:r w:rsidR="008A1937" w:rsidRPr="00071D31">
        <w:rPr>
          <w:lang w:eastAsia="zh-CN"/>
        </w:rPr>
        <w:t>.</w:t>
      </w:r>
      <w:r w:rsidR="00E45456" w:rsidRPr="00071D31">
        <w:rPr>
          <w:lang w:eastAsia="zh-CN"/>
        </w:rPr>
        <w:t xml:space="preserve"> We recommend </w:t>
      </w:r>
      <w:r w:rsidR="00A7628D" w:rsidRPr="00071D31">
        <w:rPr>
          <w:lang w:eastAsia="zh-CN"/>
        </w:rPr>
        <w:t>that you put</w:t>
      </w:r>
      <w:r w:rsidR="007B6428" w:rsidRPr="00071D31">
        <w:rPr>
          <w:lang w:eastAsia="zh-CN"/>
        </w:rPr>
        <w:t xml:space="preserve"> all the</w:t>
      </w:r>
      <w:r w:rsidR="00E45456" w:rsidRPr="00071D31">
        <w:rPr>
          <w:lang w:eastAsia="zh-CN"/>
        </w:rPr>
        <w:t xml:space="preserve"> download files in</w:t>
      </w:r>
      <w:r w:rsidR="007B6428" w:rsidRPr="00071D31">
        <w:rPr>
          <w:lang w:eastAsia="zh-CN"/>
        </w:rPr>
        <w:t>to</w:t>
      </w:r>
      <w:r w:rsidR="001255AA">
        <w:rPr>
          <w:lang w:eastAsia="zh-CN"/>
        </w:rPr>
        <w:t xml:space="preserve"> a new folder.</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731"/>
        <w:gridCol w:w="3087"/>
        <w:gridCol w:w="2750"/>
      </w:tblGrid>
      <w:tr w:rsidR="00F72B0D" w:rsidRPr="00570A02" w14:paraId="53715D5C" w14:textId="77777777" w:rsidTr="00B91659">
        <w:trPr>
          <w:trHeight w:val="444"/>
        </w:trPr>
        <w:tc>
          <w:tcPr>
            <w:tcW w:w="136.55pt" w:type="dxa"/>
            <w:shd w:val="clear" w:color="auto" w:fill="C6C6C6"/>
          </w:tcPr>
          <w:p w14:paraId="3F4B710E" w14:textId="77777777" w:rsidR="00F72B0D" w:rsidRPr="00570A02" w:rsidRDefault="00F72B0D" w:rsidP="00B91659">
            <w:pPr>
              <w:pStyle w:val="TableHeading"/>
            </w:pPr>
            <w:bookmarkStart w:id="23" w:name="_Toc261952922"/>
            <w:bookmarkStart w:id="24" w:name="_Toc262028756"/>
            <w:bookmarkStart w:id="25" w:name="_Toc262803120"/>
            <w:bookmarkStart w:id="26" w:name="_Toc261952923"/>
            <w:bookmarkStart w:id="27" w:name="_Toc262028757"/>
            <w:bookmarkStart w:id="28" w:name="_Toc262803121"/>
            <w:bookmarkStart w:id="29" w:name="_Toc279660718"/>
            <w:bookmarkStart w:id="30" w:name="_Toc279660719"/>
            <w:bookmarkStart w:id="31" w:name="_Toc279660720"/>
            <w:bookmarkStart w:id="32" w:name="_Toc279660721"/>
            <w:bookmarkStart w:id="33" w:name="_Toc279660774"/>
            <w:bookmarkStart w:id="34" w:name="_Toc279660779"/>
            <w:bookmarkStart w:id="35" w:name="_Toc279660780"/>
            <w:bookmarkStart w:id="36" w:name="_Toc279660781"/>
            <w:bookmarkStart w:id="37" w:name="_Toc279660783"/>
            <w:bookmarkStart w:id="38" w:name="_Toc279660784"/>
            <w:bookmarkStart w:id="39" w:name="_Toc279660785"/>
            <w:bookmarkStart w:id="40" w:name="_Toc279660787"/>
            <w:bookmarkStart w:id="41" w:name="_Toc279660789"/>
            <w:bookmarkStart w:id="42" w:name="_Toc279660792"/>
            <w:bookmarkStart w:id="43" w:name="_Toc279660793"/>
            <w:bookmarkStart w:id="44" w:name="_Toc279660795"/>
            <w:bookmarkStart w:id="45" w:name="_Toc279660796"/>
            <w:bookmarkStart w:id="46" w:name="_Toc279660797"/>
            <w:bookmarkStart w:id="47" w:name="_Toc279660799"/>
            <w:bookmarkStart w:id="48" w:name="_Toc279660800"/>
            <w:bookmarkStart w:id="49" w:name="_Toc279660801"/>
            <w:bookmarkStart w:id="50" w:name="_Toc279660803"/>
            <w:bookmarkStart w:id="51" w:name="_Toc279660804"/>
            <w:bookmarkStart w:id="52" w:name="_Toc279660805"/>
            <w:bookmarkStart w:id="53" w:name="_Toc279660807"/>
            <w:bookmarkStart w:id="54" w:name="_Toc279660808"/>
            <w:bookmarkStart w:id="55" w:name="_Toc279660809"/>
            <w:bookmarkStart w:id="56" w:name="_Toc279660811"/>
            <w:bookmarkStart w:id="57" w:name="_Toc279660812"/>
            <w:bookmarkStart w:id="58" w:name="_Toc279660813"/>
            <w:bookmarkStart w:id="59" w:name="_Toc279660816"/>
            <w:bookmarkStart w:id="60" w:name="_Toc279660818"/>
            <w:bookmarkStart w:id="61" w:name="_Toc279660819"/>
            <w:bookmarkStart w:id="62" w:name="_Toc279660823"/>
            <w:bookmarkStart w:id="63" w:name="_Toc279660826"/>
            <w:bookmarkStart w:id="64" w:name="_Toc279660832"/>
            <w:bookmarkStart w:id="65" w:name="_Toc279660833"/>
            <w:bookmarkStart w:id="66" w:name="_Toc279660837"/>
            <w:bookmarkStart w:id="67" w:name="_Toc279660838"/>
            <w:bookmarkStart w:id="68" w:name="_Toc279660842"/>
            <w:bookmarkStart w:id="69" w:name="_Toc279391288"/>
            <w:bookmarkStart w:id="70" w:name="_Toc279653966"/>
            <w:bookmarkStart w:id="71" w:name="_Toc279660861"/>
            <w:bookmarkStart w:id="72" w:name="_Toc279391276"/>
            <w:bookmarkStart w:id="73" w:name="_Toc279653954"/>
            <w:bookmarkStart w:id="74" w:name="_Toc279660849"/>
            <w:bookmarkStart w:id="75" w:name="_Toc279391277"/>
            <w:bookmarkStart w:id="76" w:name="_Toc279653955"/>
            <w:bookmarkStart w:id="77" w:name="_Toc279660850"/>
            <w:bookmarkStart w:id="78" w:name="_Toc279391278"/>
            <w:bookmarkStart w:id="79" w:name="_Toc279653956"/>
            <w:bookmarkStart w:id="80" w:name="_Toc279660851"/>
            <w:bookmarkStart w:id="81" w:name="_Toc279391279"/>
            <w:bookmarkStart w:id="82" w:name="_Toc279653957"/>
            <w:bookmarkStart w:id="83" w:name="_Toc279660852"/>
            <w:bookmarkStart w:id="84" w:name="_Toc279391281"/>
            <w:bookmarkStart w:id="85" w:name="_Toc279653959"/>
            <w:bookmarkStart w:id="86" w:name="_Toc279660854"/>
            <w:bookmarkStart w:id="87" w:name="_Toc279391284"/>
            <w:bookmarkStart w:id="88" w:name="_Toc279653962"/>
            <w:bookmarkStart w:id="89" w:name="_Toc279660857"/>
            <w:bookmarkStart w:id="90" w:name="_Toc279391285"/>
            <w:bookmarkStart w:id="91" w:name="_Toc279653963"/>
            <w:bookmarkStart w:id="92" w:name="_Toc279660858"/>
            <w:bookmarkStart w:id="93" w:name="_Toc279391286"/>
            <w:bookmarkStart w:id="94" w:name="_Toc279653964"/>
            <w:bookmarkStart w:id="95" w:name="_Toc279660859"/>
            <w:bookmarkStart w:id="96" w:name="_Toc298231061"/>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570A02">
              <w:t>Download File names</w:t>
            </w:r>
          </w:p>
        </w:tc>
        <w:tc>
          <w:tcPr>
            <w:tcW w:w="154.35pt" w:type="dxa"/>
            <w:shd w:val="clear" w:color="auto" w:fill="C6C6C6"/>
          </w:tcPr>
          <w:p w14:paraId="4C3CFE47" w14:textId="77777777" w:rsidR="00F72B0D" w:rsidRPr="00570A02" w:rsidRDefault="00F72B0D" w:rsidP="00B91659">
            <w:pPr>
              <w:pStyle w:val="TableHeading"/>
            </w:pPr>
            <w:r w:rsidRPr="00570A02">
              <w:t>Contents</w:t>
            </w:r>
          </w:p>
        </w:tc>
        <w:tc>
          <w:tcPr>
            <w:tcW w:w="137.50pt" w:type="dxa"/>
            <w:shd w:val="clear" w:color="auto" w:fill="C6C6C6"/>
          </w:tcPr>
          <w:p w14:paraId="5AF3BB9D" w14:textId="77777777" w:rsidR="00F72B0D" w:rsidRPr="00570A02" w:rsidRDefault="00F72B0D" w:rsidP="00B91659">
            <w:pPr>
              <w:pStyle w:val="TableHeading"/>
            </w:pPr>
            <w:r w:rsidRPr="00570A02">
              <w:t>Deployments</w:t>
            </w:r>
          </w:p>
        </w:tc>
      </w:tr>
      <w:tr w:rsidR="00F72B0D" w:rsidRPr="00570A02" w14:paraId="6C1112FD" w14:textId="77777777" w:rsidTr="00B91659">
        <w:trPr>
          <w:trHeight w:val="428"/>
        </w:trPr>
        <w:tc>
          <w:tcPr>
            <w:tcW w:w="136.55pt" w:type="dxa"/>
          </w:tcPr>
          <w:p w14:paraId="3F177EC5" w14:textId="6FDA455E" w:rsidR="00F72B0D" w:rsidRPr="00B051FD" w:rsidRDefault="00C07C46" w:rsidP="00B91659">
            <w:pPr>
              <w:pStyle w:val="TableText"/>
              <w:rPr>
                <w:highlight w:val="yellow"/>
              </w:rPr>
            </w:pPr>
            <w:r w:rsidRPr="00C07C46">
              <w:t>50142578</w:t>
            </w:r>
            <w:r w:rsidR="00F72B0D" w:rsidRPr="00C07C46">
              <w:t>.zip</w:t>
            </w:r>
          </w:p>
        </w:tc>
        <w:tc>
          <w:tcPr>
            <w:tcW w:w="154.35pt" w:type="dxa"/>
          </w:tcPr>
          <w:p w14:paraId="03671812" w14:textId="77777777" w:rsidR="00F72B0D" w:rsidRPr="00C87AAE" w:rsidRDefault="00F72B0D" w:rsidP="00B91659">
            <w:pPr>
              <w:pStyle w:val="TableText"/>
              <w:rPr>
                <w:highlight w:val="yellow"/>
              </w:rPr>
            </w:pPr>
            <w:r w:rsidRPr="00AF4082">
              <w:t>Step-By-Step Guide for Rapid Data Migration S4HANA/Data Quality (contains all the RDS-Related documents and detail instructions)</w:t>
            </w:r>
          </w:p>
        </w:tc>
        <w:tc>
          <w:tcPr>
            <w:tcW w:w="137.50pt" w:type="dxa"/>
          </w:tcPr>
          <w:p w14:paraId="25132F7A" w14:textId="77777777" w:rsidR="00F72B0D" w:rsidRPr="00C87AAE" w:rsidRDefault="00F72B0D" w:rsidP="00B91659">
            <w:pPr>
              <w:pStyle w:val="TableText"/>
              <w:rPr>
                <w:highlight w:val="yellow"/>
              </w:rPr>
            </w:pPr>
            <w:r w:rsidRPr="00AF4082">
              <w:t xml:space="preserve">Extract the zip file and double click </w:t>
            </w:r>
            <w:r w:rsidRPr="00AF4082">
              <w:rPr>
                <w:rStyle w:val="Object"/>
              </w:rPr>
              <w:t>start.html</w:t>
            </w:r>
            <w:r w:rsidRPr="00AF4082">
              <w:t xml:space="preserve"> in the extract folder. If the browser shows restricted block warning, right click and select </w:t>
            </w:r>
            <w:r w:rsidRPr="00AF4082">
              <w:rPr>
                <w:rStyle w:val="Object"/>
              </w:rPr>
              <w:t>Allow Blocked Content</w:t>
            </w:r>
            <w:r w:rsidRPr="00AF4082">
              <w:t xml:space="preserve">. In the </w:t>
            </w:r>
            <w:r w:rsidRPr="00AF4082">
              <w:rPr>
                <w:rStyle w:val="Object"/>
              </w:rPr>
              <w:t>Security Warning</w:t>
            </w:r>
            <w:r w:rsidRPr="00AF4082">
              <w:t xml:space="preserve"> dialog box, choose ‘</w:t>
            </w:r>
            <w:r w:rsidRPr="00AF4082">
              <w:rPr>
                <w:rStyle w:val="Object"/>
              </w:rPr>
              <w:t>YES</w:t>
            </w:r>
            <w:r w:rsidRPr="00AF4082">
              <w:t>’. The main window for the guide appears.</w:t>
            </w:r>
          </w:p>
        </w:tc>
      </w:tr>
      <w:tr w:rsidR="00F72B0D" w:rsidRPr="00570A02" w14:paraId="667167D6" w14:textId="77777777" w:rsidTr="00B91659">
        <w:trPr>
          <w:trHeight w:val="1351"/>
        </w:trPr>
        <w:tc>
          <w:tcPr>
            <w:tcW w:w="136.55pt" w:type="dxa"/>
          </w:tcPr>
          <w:p w14:paraId="66127289" w14:textId="25A04CAB" w:rsidR="00F72B0D" w:rsidRPr="00B051FD" w:rsidRDefault="00C07C46" w:rsidP="00B91659">
            <w:pPr>
              <w:pStyle w:val="TableText"/>
              <w:rPr>
                <w:highlight w:val="yellow"/>
              </w:rPr>
            </w:pPr>
            <w:hyperlink r:id="rId29" w:history="1">
              <w:r w:rsidRPr="00C07C46">
                <w:t>RDMS4HOP02_0-80001221.ZIP</w:t>
              </w:r>
            </w:hyperlink>
          </w:p>
        </w:tc>
        <w:tc>
          <w:tcPr>
            <w:tcW w:w="154.35pt" w:type="dxa"/>
          </w:tcPr>
          <w:p w14:paraId="6CC0F112" w14:textId="77777777" w:rsidR="00F72B0D" w:rsidRPr="00C87AAE" w:rsidRDefault="00F72B0D" w:rsidP="00B91659">
            <w:pPr>
              <w:pStyle w:val="TableText"/>
              <w:rPr>
                <w:highlight w:val="yellow"/>
              </w:rPr>
            </w:pPr>
            <w:r>
              <w:t>RDS BI Platform Content, and data services content f</w:t>
            </w:r>
            <w:r w:rsidRPr="00AF4082">
              <w:t>or S4HANA/Data Quality.</w:t>
            </w:r>
          </w:p>
        </w:tc>
        <w:tc>
          <w:tcPr>
            <w:tcW w:w="137.50pt" w:type="dxa"/>
          </w:tcPr>
          <w:p w14:paraId="40ED30AE" w14:textId="77777777" w:rsidR="00F72B0D" w:rsidRPr="00C87AAE" w:rsidRDefault="00F72B0D" w:rsidP="00B91659">
            <w:pPr>
              <w:pStyle w:val="TableText"/>
              <w:rPr>
                <w:highlight w:val="yellow"/>
              </w:rPr>
            </w:pPr>
            <w:r w:rsidRPr="00AF4082">
              <w:t xml:space="preserve">Extract the zip file, all the RDS Data Services content for the S4HANAA/Data Quality can be found in the extract folder </w:t>
            </w:r>
            <w:r w:rsidRPr="00AF4082">
              <w:rPr>
                <w:rStyle w:val="Object"/>
              </w:rPr>
              <w:t>‘RDM_S4H_OP_CONTENT</w:t>
            </w:r>
            <w:r w:rsidRPr="00AF4082">
              <w:t>. Copy all these four folders(</w:t>
            </w:r>
            <w:proofErr w:type="spellStart"/>
            <w:r w:rsidRPr="00AF4082">
              <w:t>Migration_DQ</w:t>
            </w:r>
            <w:proofErr w:type="spellEnd"/>
            <w:r w:rsidRPr="00AF4082">
              <w:t>, Migration_S4HANA) into Driver C.</w:t>
            </w:r>
          </w:p>
        </w:tc>
      </w:tr>
      <w:tr w:rsidR="00F72B0D" w:rsidRPr="00570A02" w14:paraId="79EAA671" w14:textId="77777777" w:rsidTr="00B91659">
        <w:trPr>
          <w:trHeight w:val="2038"/>
        </w:trPr>
        <w:tc>
          <w:tcPr>
            <w:tcW w:w="136.55pt" w:type="dxa"/>
          </w:tcPr>
          <w:p w14:paraId="27A97AC6" w14:textId="2B062ACB" w:rsidR="00F72B0D" w:rsidRPr="00B051FD" w:rsidRDefault="00C07C46" w:rsidP="00B91659">
            <w:pPr>
              <w:pStyle w:val="TableText"/>
              <w:rPr>
                <w:highlight w:val="yellow"/>
              </w:rPr>
            </w:pPr>
            <w:hyperlink r:id="rId30" w:history="1">
              <w:r w:rsidRPr="00C07C46">
                <w:t>MIGRATION07_0-10011631.ZIP</w:t>
              </w:r>
            </w:hyperlink>
          </w:p>
        </w:tc>
        <w:tc>
          <w:tcPr>
            <w:tcW w:w="154.35pt" w:type="dxa"/>
          </w:tcPr>
          <w:p w14:paraId="2BD7C557" w14:textId="77777777" w:rsidR="00F72B0D" w:rsidRPr="00C87AAE" w:rsidRDefault="00F72B0D" w:rsidP="00B91659">
            <w:pPr>
              <w:pStyle w:val="TableText"/>
              <w:rPr>
                <w:highlight w:val="yellow"/>
              </w:rPr>
            </w:pPr>
            <w:r w:rsidRPr="00AF4082">
              <w:t>Migration Services Tool</w:t>
            </w:r>
          </w:p>
        </w:tc>
        <w:tc>
          <w:tcPr>
            <w:tcW w:w="137.50pt" w:type="dxa"/>
          </w:tcPr>
          <w:p w14:paraId="0FBA520E" w14:textId="77777777" w:rsidR="00F72B0D" w:rsidRPr="00C87AAE" w:rsidRDefault="00F72B0D" w:rsidP="00B91659">
            <w:pPr>
              <w:pStyle w:val="TableText"/>
              <w:rPr>
                <w:highlight w:val="yellow"/>
              </w:rPr>
            </w:pPr>
            <w:r w:rsidRPr="00AF4082">
              <w:rPr>
                <w:rFonts w:hint="eastAsia"/>
                <w:lang w:eastAsia="zh-CN"/>
              </w:rPr>
              <w:t>E</w:t>
            </w:r>
            <w:r w:rsidRPr="00AF4082">
              <w:t xml:space="preserve">xtract the zip file and </w:t>
            </w:r>
            <w:r w:rsidRPr="00AF4082">
              <w:rPr>
                <w:rFonts w:hint="eastAsia"/>
                <w:lang w:eastAsia="zh-CN"/>
              </w:rPr>
              <w:t xml:space="preserve">the file </w:t>
            </w:r>
            <w:proofErr w:type="spellStart"/>
            <w:r w:rsidRPr="00AF4082">
              <w:t>MigrationServices.war</w:t>
            </w:r>
            <w:proofErr w:type="spellEnd"/>
            <w:r w:rsidRPr="00AF4082">
              <w:t xml:space="preserve"> </w:t>
            </w:r>
            <w:r w:rsidRPr="00AF4082">
              <w:rPr>
                <w:lang w:eastAsia="zh-CN"/>
              </w:rPr>
              <w:t>can</w:t>
            </w:r>
            <w:r w:rsidRPr="00AF4082">
              <w:rPr>
                <w:rFonts w:hint="eastAsia"/>
                <w:lang w:eastAsia="zh-CN"/>
              </w:rPr>
              <w:t xml:space="preserve"> be found in the </w:t>
            </w:r>
            <w:proofErr w:type="spellStart"/>
            <w:r w:rsidRPr="00AF4082">
              <w:rPr>
                <w:rStyle w:val="Object"/>
              </w:rPr>
              <w:t>MigrationServices</w:t>
            </w:r>
            <w:proofErr w:type="spellEnd"/>
            <w:r w:rsidRPr="00AF4082">
              <w:t xml:space="preserve"> folder. </w:t>
            </w:r>
          </w:p>
        </w:tc>
      </w:tr>
    </w:tbl>
    <w:p w14:paraId="3779718F" w14:textId="77777777" w:rsidR="008B7344" w:rsidRPr="00071D31" w:rsidRDefault="008B7344" w:rsidP="00D34288">
      <w:pPr>
        <w:rPr>
          <w:lang w:eastAsia="zh-CN"/>
        </w:rPr>
      </w:pPr>
    </w:p>
    <w:p w14:paraId="4906401C" w14:textId="77777777" w:rsidR="00D10ACA" w:rsidRPr="00071D31" w:rsidRDefault="00D10ACA" w:rsidP="008161DB">
      <w:pPr>
        <w:pStyle w:val="Heading1"/>
      </w:pPr>
      <w:bookmarkStart w:id="97" w:name="_Toc493166014"/>
      <w:r w:rsidRPr="00071D31">
        <w:t>Scenarios</w:t>
      </w:r>
      <w:bookmarkEnd w:id="96"/>
      <w:bookmarkEnd w:id="97"/>
    </w:p>
    <w:p w14:paraId="0FD655C1" w14:textId="77777777" w:rsidR="00D10ACA" w:rsidRPr="00071D31" w:rsidRDefault="00D10ACA" w:rsidP="00D10ACA">
      <w:r w:rsidRPr="00071D31">
        <w:t xml:space="preserve">This section of the </w:t>
      </w:r>
      <w:r w:rsidRPr="0055594F">
        <w:t xml:space="preserve">Quick Guide </w:t>
      </w:r>
      <w:r w:rsidRPr="0055594F">
        <w:rPr>
          <w:rFonts w:eastAsia="Arial Unicode MS"/>
        </w:rPr>
        <w:t>provides</w:t>
      </w:r>
      <w:r w:rsidRPr="00071D31">
        <w:rPr>
          <w:rFonts w:eastAsia="Arial Unicode MS"/>
        </w:rPr>
        <w:t xml:space="preserve"> information </w:t>
      </w:r>
      <w:r w:rsidR="00A7628D" w:rsidRPr="00071D31">
        <w:rPr>
          <w:rFonts w:eastAsia="Arial Unicode MS"/>
        </w:rPr>
        <w:t>for evaluating</w:t>
      </w:r>
      <w:r w:rsidRPr="00071D31">
        <w:rPr>
          <w:rFonts w:eastAsia="Arial Unicode MS"/>
        </w:rPr>
        <w:t xml:space="preserve"> the different options available for implementing the SAP Best Practices for Data Migration content in either a Small Medium Enterprise (SME) or Large Enterprise (LE) deployment model</w:t>
      </w:r>
      <w:r w:rsidR="006F1332" w:rsidRPr="00071D31">
        <w:t xml:space="preserve">. </w:t>
      </w:r>
      <w:r w:rsidRPr="00071D31">
        <w:t>The section provides information on both scenarios allowing the reader to decide on which model suit</w:t>
      </w:r>
      <w:r w:rsidR="00A7628D" w:rsidRPr="00071D31">
        <w:t>s</w:t>
      </w:r>
      <w:r w:rsidRPr="00071D31">
        <w:t xml:space="preserve"> their project requirements.</w:t>
      </w:r>
    </w:p>
    <w:p w14:paraId="2CA48FF3" w14:textId="77777777" w:rsidR="00D10ACA" w:rsidRPr="00071D31" w:rsidRDefault="00D10ACA" w:rsidP="00D10ACA">
      <w:r w:rsidRPr="00071D31">
        <w:t>The section</w:t>
      </w:r>
      <w:r w:rsidR="00A7628D" w:rsidRPr="00071D31">
        <w:t xml:space="preserve">s below are separated </w:t>
      </w:r>
      <w:r w:rsidRPr="00071D31">
        <w:t>into two common deployment scenarios use</w:t>
      </w:r>
      <w:r w:rsidR="00A7628D" w:rsidRPr="00071D31">
        <w:t>d</w:t>
      </w:r>
      <w:r w:rsidRPr="00071D31">
        <w:t xml:space="preserve"> for SME and LE deployments</w:t>
      </w:r>
      <w:r w:rsidR="006F1332" w:rsidRPr="00071D31">
        <w:t>.</w:t>
      </w:r>
    </w:p>
    <w:p w14:paraId="40333804" w14:textId="77777777" w:rsidR="00D10ACA" w:rsidRDefault="00A005DD" w:rsidP="00D10ACA">
      <w:pPr>
        <w:rPr>
          <w:lang w:eastAsia="zh-CN"/>
        </w:rPr>
      </w:pPr>
      <w:r w:rsidRPr="0055594F">
        <w:t>The Quick Guide</w:t>
      </w:r>
      <w:r w:rsidRPr="00071D31">
        <w:t xml:space="preserve"> define</w:t>
      </w:r>
      <w:r w:rsidR="00A7628D" w:rsidRPr="00071D31">
        <w:t>s</w:t>
      </w:r>
      <w:r w:rsidRPr="00071D31">
        <w:t xml:space="preserve"> the installation and configuration steps required to deploy the SME scenario</w:t>
      </w:r>
      <w:r w:rsidR="006F1332" w:rsidRPr="00071D31">
        <w:t xml:space="preserve">. </w:t>
      </w:r>
      <w:r w:rsidRPr="00071D31">
        <w:t xml:space="preserve">The LE deployment steps are covered in the </w:t>
      </w:r>
      <w:r w:rsidR="003D4F3E" w:rsidRPr="00071D31">
        <w:t xml:space="preserve">DM </w:t>
      </w:r>
      <w:r w:rsidRPr="00071D31">
        <w:t xml:space="preserve">LE Deployment Guide </w:t>
      </w:r>
      <w:r w:rsidR="00082CB2" w:rsidRPr="00071D31">
        <w:t xml:space="preserve">(located on the </w:t>
      </w:r>
      <w:r w:rsidR="0074113C" w:rsidRPr="00071D31">
        <w:rPr>
          <w:lang w:eastAsia="zh-CN"/>
        </w:rPr>
        <w:t>SBS Guide</w:t>
      </w:r>
      <w:r w:rsidR="00082CB2" w:rsidRPr="00071D31">
        <w:t xml:space="preserve">) </w:t>
      </w:r>
      <w:r w:rsidRPr="00071D31">
        <w:t>and can be performed after a</w:t>
      </w:r>
      <w:r w:rsidR="00D3173A" w:rsidRPr="00071D31">
        <w:t xml:space="preserve"> </w:t>
      </w:r>
      <w:r w:rsidRPr="00071D31">
        <w:t xml:space="preserve">manual installation </w:t>
      </w:r>
      <w:r w:rsidR="00A7628D" w:rsidRPr="00071D31">
        <w:t>is completed</w:t>
      </w:r>
      <w:r w:rsidR="006F1332" w:rsidRPr="00071D31">
        <w:t xml:space="preserve">. </w:t>
      </w:r>
      <w:r w:rsidR="00D10ACA" w:rsidRPr="00071D31">
        <w:t xml:space="preserve"> </w:t>
      </w:r>
    </w:p>
    <w:p w14:paraId="07F8CA06" w14:textId="77777777" w:rsidR="006D5221" w:rsidRPr="00071D31" w:rsidRDefault="003B5EFB" w:rsidP="006D5221">
      <w:pPr>
        <w:pStyle w:val="NoteIcon"/>
      </w:pPr>
      <w:r w:rsidRPr="00071D31">
        <w:rPr>
          <w:noProof/>
          <w:lang w:eastAsia="zh-CN"/>
        </w:rPr>
        <w:drawing>
          <wp:inline distT="0" distB="0" distL="0" distR="0" wp14:anchorId="257884BA" wp14:editId="1B889F7A">
            <wp:extent cx="231775" cy="231775"/>
            <wp:effectExtent l="0" t="0" r="0" b="0"/>
            <wp:docPr id="10" name="Picture 10"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6E6AF01D" w14:textId="77777777" w:rsidR="006D5221" w:rsidRPr="00071D31" w:rsidRDefault="006D5221" w:rsidP="006D5221">
      <w:pPr>
        <w:pStyle w:val="NoteParagraph"/>
      </w:pPr>
      <w:r w:rsidRPr="00071D31">
        <w:t xml:space="preserve">If you are implementing </w:t>
      </w:r>
      <w:r w:rsidRPr="0055594F">
        <w:t>this Quick Guide for</w:t>
      </w:r>
      <w:r w:rsidRPr="00071D31">
        <w:t xml:space="preserve"> Data Quality, skip these scenarios.</w:t>
      </w:r>
    </w:p>
    <w:p w14:paraId="178A819F" w14:textId="77777777" w:rsidR="006D5221" w:rsidRPr="00071D31" w:rsidRDefault="006D5221" w:rsidP="00D10ACA">
      <w:pPr>
        <w:rPr>
          <w:lang w:eastAsia="zh-CN"/>
        </w:rPr>
      </w:pPr>
    </w:p>
    <w:p w14:paraId="379B789E" w14:textId="77777777" w:rsidR="00D10ACA" w:rsidRPr="00071D31" w:rsidRDefault="00D10ACA" w:rsidP="00D10ACA">
      <w:pPr>
        <w:pStyle w:val="Heading2"/>
      </w:pPr>
      <w:bookmarkStart w:id="98" w:name="_Toc298231062"/>
      <w:bookmarkStart w:id="99" w:name="_Toc493166015"/>
      <w:r w:rsidRPr="00071D31">
        <w:lastRenderedPageBreak/>
        <w:t>Scenario 1 – SME Deployment Model</w:t>
      </w:r>
      <w:bookmarkEnd w:id="98"/>
      <w:bookmarkEnd w:id="99"/>
    </w:p>
    <w:p w14:paraId="626F26A7" w14:textId="77777777" w:rsidR="00A7628D" w:rsidRPr="00071D31" w:rsidRDefault="00D10ACA" w:rsidP="00D10ACA">
      <w:r w:rsidRPr="00071D31">
        <w:t xml:space="preserve">This section of the guide provides </w:t>
      </w:r>
      <w:r w:rsidR="00A7628D" w:rsidRPr="00071D31">
        <w:t>details for</w:t>
      </w:r>
      <w:r w:rsidRPr="00071D31">
        <w:t xml:space="preserve"> the SME deployment model</w:t>
      </w:r>
      <w:r w:rsidR="006F1332" w:rsidRPr="00071D31">
        <w:t xml:space="preserve">. </w:t>
      </w:r>
      <w:r w:rsidR="00A7628D" w:rsidRPr="00071D31">
        <w:t xml:space="preserve">This </w:t>
      </w:r>
      <w:r w:rsidRPr="00071D31">
        <w:t>model consists of</w:t>
      </w:r>
      <w:r w:rsidR="00A7628D" w:rsidRPr="00071D31">
        <w:t>:</w:t>
      </w:r>
    </w:p>
    <w:p w14:paraId="5D2ACC07" w14:textId="77777777" w:rsidR="00A7628D" w:rsidRPr="0082697E" w:rsidRDefault="00A7628D" w:rsidP="00F134EE">
      <w:pPr>
        <w:numPr>
          <w:ilvl w:val="0"/>
          <w:numId w:val="24"/>
        </w:numPr>
      </w:pPr>
      <w:r w:rsidRPr="0082697E">
        <w:t>A</w:t>
      </w:r>
      <w:r w:rsidR="00D10ACA" w:rsidRPr="0082697E">
        <w:t xml:space="preserve"> single local repository per deployment of the targ</w:t>
      </w:r>
      <w:r w:rsidRPr="0082697E">
        <w:t>et based data migration content (</w:t>
      </w:r>
      <w:r w:rsidR="008F4870" w:rsidRPr="0082697E">
        <w:t xml:space="preserve">S/4HANA, </w:t>
      </w:r>
      <w:r w:rsidR="004B6DB5" w:rsidRPr="0082697E">
        <w:t>ERP</w:t>
      </w:r>
      <w:r w:rsidR="008F4870" w:rsidRPr="0082697E">
        <w:t>, CRM, HCM and so on</w:t>
      </w:r>
      <w:r w:rsidRPr="0082697E">
        <w:rPr>
          <w:lang w:eastAsia="zh-CN"/>
        </w:rPr>
        <w:t>)</w:t>
      </w:r>
    </w:p>
    <w:p w14:paraId="4DE20FF2" w14:textId="77777777" w:rsidR="00A7628D" w:rsidRPr="0082697E" w:rsidRDefault="00A7628D" w:rsidP="00F134EE">
      <w:pPr>
        <w:numPr>
          <w:ilvl w:val="0"/>
          <w:numId w:val="24"/>
        </w:numPr>
      </w:pPr>
      <w:r w:rsidRPr="0082697E">
        <w:t xml:space="preserve">A </w:t>
      </w:r>
      <w:r w:rsidR="00D10ACA" w:rsidRPr="0082697E">
        <w:t>single staging database per deployment</w:t>
      </w:r>
      <w:r w:rsidRPr="0082697E">
        <w:t xml:space="preserve"> (</w:t>
      </w:r>
      <w:r w:rsidR="00960D8E" w:rsidRPr="0082697E">
        <w:rPr>
          <w:lang w:eastAsia="zh-CN"/>
        </w:rPr>
        <w:t>3</w:t>
      </w:r>
      <w:r w:rsidR="00960D8E" w:rsidRPr="0082697E">
        <w:t xml:space="preserve"> </w:t>
      </w:r>
      <w:r w:rsidR="00D10ACA" w:rsidRPr="0082697E">
        <w:t xml:space="preserve">for </w:t>
      </w:r>
      <w:r w:rsidR="00703E22" w:rsidRPr="0082697E">
        <w:t xml:space="preserve">S/4 HANA and ERP </w:t>
      </w:r>
      <w:r w:rsidR="0072260E" w:rsidRPr="0082697E">
        <w:t>and so on</w:t>
      </w:r>
      <w:r w:rsidRPr="0082697E">
        <w:t>)</w:t>
      </w:r>
    </w:p>
    <w:p w14:paraId="748A83DD" w14:textId="77777777" w:rsidR="00D10ACA" w:rsidRPr="00071D31" w:rsidRDefault="00D10ACA" w:rsidP="00D10ACA">
      <w:r w:rsidRPr="00071D31">
        <w:t>This model is expected to be used where a single individual (or small number of individuals) manage the data migration environment in Data Services</w:t>
      </w:r>
      <w:r w:rsidR="006F1332" w:rsidRPr="00071D31">
        <w:t xml:space="preserve">. </w:t>
      </w:r>
      <w:r w:rsidRPr="00071D31">
        <w:t xml:space="preserve">The SME deployment model is the default deployment model and as such is described in the respective </w:t>
      </w:r>
      <w:r w:rsidRPr="0055594F">
        <w:t>Quick Guides</w:t>
      </w:r>
      <w:r w:rsidRPr="00071D31">
        <w:t xml:space="preserve"> for installation and configuration.</w:t>
      </w:r>
    </w:p>
    <w:p w14:paraId="00F1A409" w14:textId="77777777" w:rsidR="00D10ACA" w:rsidRPr="00071D31" w:rsidRDefault="00D10ACA" w:rsidP="00D10ACA">
      <w:r w:rsidRPr="00071D31">
        <w:t>The diagram below shows the SME deployment model where a single local repository is created for each data migration code line, and all the staging database data</w:t>
      </w:r>
      <w:r w:rsidR="00530244">
        <w:t xml:space="preserve"> </w:t>
      </w:r>
      <w:r w:rsidRPr="00071D31">
        <w:t xml:space="preserve">stores in that local repository are pointed </w:t>
      </w:r>
      <w:r w:rsidR="00A7628D" w:rsidRPr="00071D31">
        <w:t>at</w:t>
      </w:r>
      <w:r w:rsidRPr="00071D31">
        <w:t xml:space="preserve"> the same physical database.</w:t>
      </w:r>
    </w:p>
    <w:p w14:paraId="512E8C5D" w14:textId="77777777" w:rsidR="00D10ACA" w:rsidRPr="00071D31" w:rsidRDefault="00D10ACA" w:rsidP="00D10ACA">
      <w:r w:rsidRPr="00071D31">
        <w:t>In this scenario</w:t>
      </w:r>
      <w:r w:rsidR="00A7628D" w:rsidRPr="00071D31">
        <w:t>,</w:t>
      </w:r>
      <w:r w:rsidRPr="00071D31">
        <w:t xml:space="preserve"> all object, lookup and management tables </w:t>
      </w:r>
      <w:r w:rsidR="00A7628D" w:rsidRPr="00071D31">
        <w:t>are</w:t>
      </w:r>
      <w:r w:rsidRPr="00071D31">
        <w:t xml:space="preserve"> created in the same physical database</w:t>
      </w:r>
      <w:r w:rsidR="006F1332" w:rsidRPr="00071D31">
        <w:t xml:space="preserve">. </w:t>
      </w:r>
      <w:r w:rsidR="00A7628D" w:rsidRPr="00071D31">
        <w:t>A</w:t>
      </w:r>
      <w:r w:rsidRPr="00071D31">
        <w:t>ll information is available and visible within the single database and can be queried from within a single connection to that database.</w:t>
      </w:r>
    </w:p>
    <w:p w14:paraId="01CBB43E" w14:textId="77777777" w:rsidR="00D10ACA" w:rsidRPr="00071D31" w:rsidRDefault="00D10ACA" w:rsidP="00D10ACA">
      <w:r w:rsidRPr="00071D31">
        <w:t xml:space="preserve">In this scenario, the Object and Management / Lookup Universes </w:t>
      </w:r>
      <w:r w:rsidR="00A7628D" w:rsidRPr="00071D31">
        <w:t>are both</w:t>
      </w:r>
      <w:r w:rsidRPr="00071D31">
        <w:t xml:space="preserve"> connected to the same physical database to allow for the visualization and governance of the data migration process.</w:t>
      </w:r>
    </w:p>
    <w:p w14:paraId="7ECE4F0A" w14:textId="77777777" w:rsidR="00D10ACA" w:rsidRPr="00071D31" w:rsidRDefault="00D10ACA" w:rsidP="00D10ACA">
      <w:r w:rsidRPr="00071D31">
        <w:t xml:space="preserve">No changes to the standard deployment, detailed in </w:t>
      </w:r>
      <w:r w:rsidRPr="0055594F">
        <w:t>the Quick Guides for</w:t>
      </w:r>
      <w:r w:rsidRPr="00071D31">
        <w:t xml:space="preserve"> the respective code </w:t>
      </w:r>
      <w:r w:rsidRPr="0082697E">
        <w:t>lines (</w:t>
      </w:r>
      <w:r w:rsidR="00703E22" w:rsidRPr="0082697E">
        <w:t xml:space="preserve">S/4HANA, </w:t>
      </w:r>
      <w:r w:rsidRPr="0082697E">
        <w:t xml:space="preserve">ERP, </w:t>
      </w:r>
      <w:r w:rsidR="0072260E" w:rsidRPr="0082697E">
        <w:t xml:space="preserve">HCM, </w:t>
      </w:r>
      <w:r w:rsidR="00F8536E" w:rsidRPr="0082697E">
        <w:t xml:space="preserve">CRM </w:t>
      </w:r>
      <w:r w:rsidR="0072260E" w:rsidRPr="0082697E">
        <w:t>or</w:t>
      </w:r>
      <w:r w:rsidR="00960D8E" w:rsidRPr="0082697E">
        <w:rPr>
          <w:lang w:eastAsia="zh-CN"/>
        </w:rPr>
        <w:t xml:space="preserve"> RETAIL</w:t>
      </w:r>
      <w:r w:rsidRPr="0082697E">
        <w:t>), are</w:t>
      </w:r>
      <w:r w:rsidRPr="00071D31">
        <w:t xml:space="preserve"> required to deploy and use the content in this scenario.</w:t>
      </w:r>
    </w:p>
    <w:p w14:paraId="4BBB2C65" w14:textId="77777777" w:rsidR="00D10ACA" w:rsidRPr="00071D31" w:rsidRDefault="00D10ACA" w:rsidP="00D10ACA">
      <w:r w:rsidRPr="00071D31">
        <mc:AlternateContent>
          <mc:Choice Requires="v">
            <w:object w:dxaOrig="712.35pt" w:dyaOrig="506.85pt" w14:anchorId="4667FFD4">
              <v:shape id="_x0000_i1028" type="#_x0000_t75" style="width:431.65pt;height:307.55pt" o:ole="">
                <v:imagedata r:id="rId31" o:title=""/>
              </v:shape>
              <o:OLEObject Type="Embed" ProgID="Visio.Drawing.11" ShapeID="_x0000_i1028" DrawAspect="Content" ObjectID="_1570015369" r:id="rId32"/>
            </w:object>
          </mc:Choice>
          <mc:Fallback>
            <w:object>
              <w:drawing>
                <wp:inline distT="0" distB="0" distL="0" distR="0" wp14:anchorId="66D8D28D" wp14:editId="146C7FE0">
                  <wp:extent cx="5481955" cy="3905885"/>
                  <wp:effectExtent l="0" t="0" r="4445" b="0"/>
                  <wp:docPr id="1" name="Object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570015369" isActiveX="0" linkType=""/>
                              </a:ext>
                            </a:extLst>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1955" cy="3905885"/>
                          </a:xfrm>
                          <a:prstGeom prst="rect">
                            <a:avLst/>
                          </a:prstGeom>
                          <a:noFill/>
                          <a:ln>
                            <a:noFill/>
                          </a:ln>
                        </pic:spPr>
                      </pic:pic>
                    </a:graphicData>
                  </a:graphic>
                </wp:inline>
              </w:drawing>
              <w:objectEmbed w:drawAspect="content" r:id="rId32" w:progId="Visio.Drawing.11" w:shapeId="1" w:fieldCodes=""/>
            </w:object>
          </mc:Fallback>
        </mc:AlternateContent>
      </w:r>
    </w:p>
    <w:p w14:paraId="66A2EF89" w14:textId="77777777" w:rsidR="00D10ACA" w:rsidRPr="00071D31" w:rsidRDefault="00D10ACA" w:rsidP="00D10ACA">
      <w:pPr>
        <w:pStyle w:val="Heading2"/>
      </w:pPr>
      <w:bookmarkStart w:id="100" w:name="_Toc298231063"/>
      <w:bookmarkStart w:id="101" w:name="_Toc493166016"/>
      <w:r w:rsidRPr="00071D31">
        <w:t>Scenario 2 – LE Deployment Model</w:t>
      </w:r>
      <w:bookmarkEnd w:id="100"/>
      <w:bookmarkEnd w:id="101"/>
    </w:p>
    <w:p w14:paraId="13CC5A9A" w14:textId="77777777" w:rsidR="00A7628D" w:rsidRPr="0082697E" w:rsidRDefault="00D10ACA" w:rsidP="00D10ACA">
      <w:r w:rsidRPr="0082697E">
        <w:t xml:space="preserve">This section of the guide provides </w:t>
      </w:r>
      <w:r w:rsidR="00A7628D" w:rsidRPr="0082697E">
        <w:t xml:space="preserve">detailed information for </w:t>
      </w:r>
      <w:r w:rsidRPr="0082697E">
        <w:t>the LE deployment model</w:t>
      </w:r>
      <w:r w:rsidR="006F1332" w:rsidRPr="0082697E">
        <w:t xml:space="preserve">. </w:t>
      </w:r>
      <w:r w:rsidRPr="0082697E">
        <w:t>The LE deployment model consists of</w:t>
      </w:r>
      <w:r w:rsidR="00A7628D" w:rsidRPr="0082697E">
        <w:t>:</w:t>
      </w:r>
    </w:p>
    <w:p w14:paraId="21BC74C7" w14:textId="77777777" w:rsidR="00A7628D" w:rsidRPr="0082697E" w:rsidRDefault="00A7628D" w:rsidP="00F134EE">
      <w:pPr>
        <w:numPr>
          <w:ilvl w:val="0"/>
          <w:numId w:val="25"/>
        </w:numPr>
        <w:rPr>
          <w:lang w:eastAsia="zh-CN"/>
        </w:rPr>
      </w:pPr>
      <w:r w:rsidRPr="0082697E">
        <w:lastRenderedPageBreak/>
        <w:t>M</w:t>
      </w:r>
      <w:r w:rsidR="00D10ACA" w:rsidRPr="0082697E">
        <w:t xml:space="preserve">ultiple local repositories per deployment of the target based data migration content </w:t>
      </w:r>
      <w:r w:rsidR="006F1332" w:rsidRPr="0082697E">
        <w:t>that is,</w:t>
      </w:r>
      <w:r w:rsidR="00D10ACA" w:rsidRPr="0082697E">
        <w:t xml:space="preserve"> </w:t>
      </w:r>
      <w:r w:rsidR="004F7ABB" w:rsidRPr="0082697E">
        <w:t>S/4HANA</w:t>
      </w:r>
      <w:r w:rsidR="004F7ABB" w:rsidRPr="0082697E">
        <w:rPr>
          <w:rFonts w:hint="eastAsia"/>
          <w:lang w:eastAsia="zh-CN"/>
        </w:rPr>
        <w:t xml:space="preserve">, </w:t>
      </w:r>
      <w:r w:rsidR="00D10ACA" w:rsidRPr="0082697E">
        <w:t>ERP</w:t>
      </w:r>
      <w:r w:rsidR="007435E5" w:rsidRPr="0082697E">
        <w:rPr>
          <w:lang w:eastAsia="zh-CN"/>
        </w:rPr>
        <w:t>, CRM</w:t>
      </w:r>
      <w:r w:rsidR="00D10ACA" w:rsidRPr="0082697E">
        <w:t xml:space="preserve">, </w:t>
      </w:r>
      <w:r w:rsidR="00960D8E" w:rsidRPr="0082697E">
        <w:rPr>
          <w:lang w:eastAsia="zh-CN"/>
        </w:rPr>
        <w:t>HCM or RETAIL</w:t>
      </w:r>
    </w:p>
    <w:p w14:paraId="55D8BDEC" w14:textId="77777777" w:rsidR="00A7628D" w:rsidRPr="0082697E" w:rsidRDefault="00A7628D" w:rsidP="00F134EE">
      <w:pPr>
        <w:numPr>
          <w:ilvl w:val="0"/>
          <w:numId w:val="25"/>
        </w:numPr>
      </w:pPr>
      <w:r w:rsidRPr="0082697E">
        <w:t>M</w:t>
      </w:r>
      <w:r w:rsidR="00D10ACA" w:rsidRPr="0082697E">
        <w:t xml:space="preserve">ultiple staging databases per deployment, </w:t>
      </w:r>
      <w:r w:rsidR="006F1332" w:rsidRPr="0082697E">
        <w:t>that is,</w:t>
      </w:r>
      <w:r w:rsidR="00D10ACA" w:rsidRPr="0082697E">
        <w:t xml:space="preserve"> 3 for </w:t>
      </w:r>
      <w:r w:rsidR="004F7ABB" w:rsidRPr="0082697E">
        <w:t xml:space="preserve">S/4HANA, </w:t>
      </w:r>
      <w:r w:rsidR="00D10ACA" w:rsidRPr="0082697E">
        <w:t xml:space="preserve">ERP, 2 for </w:t>
      </w:r>
      <w:r w:rsidR="00960D8E" w:rsidRPr="0082697E">
        <w:rPr>
          <w:lang w:eastAsia="zh-CN"/>
        </w:rPr>
        <w:t>HCM</w:t>
      </w:r>
      <w:r w:rsidR="00D10ACA" w:rsidRPr="0082697E">
        <w:t xml:space="preserve">, </w:t>
      </w:r>
      <w:r w:rsidRPr="0082697E">
        <w:t>and so on</w:t>
      </w:r>
    </w:p>
    <w:p w14:paraId="76FAF972" w14:textId="77777777" w:rsidR="00D10ACA" w:rsidRPr="0082697E" w:rsidRDefault="00D10ACA" w:rsidP="00D10ACA">
      <w:r w:rsidRPr="0082697E">
        <w:t>This model is expected to be used where a multiple individuals work in the data migration environment in Data Services</w:t>
      </w:r>
      <w:r w:rsidR="006F1332" w:rsidRPr="0082697E">
        <w:t xml:space="preserve">. </w:t>
      </w:r>
      <w:r w:rsidRPr="0082697E">
        <w:t>The LE deployment model requires additional changes to be made on top of those described in the respective Quick Guides for installation and configuration.</w:t>
      </w:r>
    </w:p>
    <w:p w14:paraId="15408E24" w14:textId="77777777" w:rsidR="00D10ACA" w:rsidRPr="0082697E" w:rsidRDefault="00D10ACA" w:rsidP="00D10ACA">
      <w:r w:rsidRPr="0082697E">
        <w:t xml:space="preserve">The </w:t>
      </w:r>
      <w:r w:rsidR="00A7628D" w:rsidRPr="0082697E">
        <w:t xml:space="preserve">following </w:t>
      </w:r>
      <w:r w:rsidRPr="0082697E">
        <w:t>diagram shows the LE deployment model where multiple local repositories are created for each data migration co</w:t>
      </w:r>
      <w:r w:rsidR="00A7628D" w:rsidRPr="0082697E">
        <w:t>de line (ERP shown in diagram). T</w:t>
      </w:r>
      <w:r w:rsidRPr="0082697E">
        <w:t xml:space="preserve">he staging database </w:t>
      </w:r>
      <w:proofErr w:type="spellStart"/>
      <w:r w:rsidRPr="0082697E">
        <w:t>datastores</w:t>
      </w:r>
      <w:proofErr w:type="spellEnd"/>
      <w:r w:rsidRPr="0082697E">
        <w:t xml:space="preserve"> in that local repository are split to point to separate physical databases, </w:t>
      </w:r>
      <w:r w:rsidR="00A7628D" w:rsidRPr="0082697E">
        <w:t xml:space="preserve">one </w:t>
      </w:r>
      <w:r w:rsidRPr="0082697E">
        <w:t xml:space="preserve">for the objects the developer </w:t>
      </w:r>
      <w:r w:rsidR="00A7628D" w:rsidRPr="0082697E">
        <w:t>is</w:t>
      </w:r>
      <w:r w:rsidRPr="0082697E">
        <w:t xml:space="preserve"> working on and one for the lookup and management tables.</w:t>
      </w:r>
    </w:p>
    <w:p w14:paraId="6899BB24" w14:textId="77777777" w:rsidR="00D10ACA" w:rsidRPr="0082697E" w:rsidRDefault="00D10ACA" w:rsidP="00D10ACA">
      <w:r w:rsidRPr="0082697E">
        <w:t xml:space="preserve">In this scenario all object tables are created and maintained in one physical database </w:t>
      </w:r>
      <w:r w:rsidR="0072260E" w:rsidRPr="0082697E">
        <w:t>while</w:t>
      </w:r>
      <w:r w:rsidRPr="0082697E">
        <w:t xml:space="preserve"> the lookup and management tables </w:t>
      </w:r>
      <w:r w:rsidR="00A7628D" w:rsidRPr="0082697E">
        <w:t>are</w:t>
      </w:r>
      <w:r w:rsidRPr="0082697E">
        <w:t xml:space="preserve"> created in a separate physical database</w:t>
      </w:r>
      <w:r w:rsidR="006F1332" w:rsidRPr="0082697E">
        <w:t xml:space="preserve">. </w:t>
      </w:r>
      <w:r w:rsidR="00A7628D" w:rsidRPr="0082697E">
        <w:t>T</w:t>
      </w:r>
      <w:r w:rsidRPr="0082697E">
        <w:t xml:space="preserve">he objects can be worked on independently from other developers </w:t>
      </w:r>
      <w:r w:rsidR="0072260E" w:rsidRPr="0082697E">
        <w:t>while</w:t>
      </w:r>
      <w:r w:rsidRPr="0082697E">
        <w:t xml:space="preserve"> the lookup and management tables can be maintained centrally for overall project visualization and governance.</w:t>
      </w:r>
    </w:p>
    <w:p w14:paraId="6CAD3987" w14:textId="77777777" w:rsidR="00D10ACA" w:rsidRPr="0082697E" w:rsidRDefault="00D10ACA" w:rsidP="00D10ACA">
      <w:r w:rsidRPr="0082697E">
        <w:t xml:space="preserve">In this scenario, the Object Universe </w:t>
      </w:r>
      <w:r w:rsidR="00A7628D" w:rsidRPr="0082697E">
        <w:t>is</w:t>
      </w:r>
      <w:r w:rsidRPr="0082697E">
        <w:t xml:space="preserve"> pointed to the object staging database and the Management and Lookup Universe </w:t>
      </w:r>
      <w:r w:rsidR="00A7628D" w:rsidRPr="0082697E">
        <w:t>is</w:t>
      </w:r>
      <w:r w:rsidRPr="0082697E">
        <w:t xml:space="preserve"> connected to the shared Management and Lookup staging database, to allow for the visualization and governance of the data migration process.</w:t>
      </w:r>
    </w:p>
    <w:p w14:paraId="4C84EDFF" w14:textId="77777777" w:rsidR="00D10ACA" w:rsidRPr="00071D31" w:rsidRDefault="00A97A89" w:rsidP="00D10ACA">
      <w:r w:rsidRPr="0082697E">
        <w:t>Changes to the standard deployment, detailed in the Quick Guides for the respective code lines (</w:t>
      </w:r>
      <w:r w:rsidR="00703E22" w:rsidRPr="0082697E">
        <w:t xml:space="preserve">S/4HANA, </w:t>
      </w:r>
      <w:r w:rsidRPr="0082697E">
        <w:t xml:space="preserve">ERP, </w:t>
      </w:r>
      <w:r w:rsidR="0072260E" w:rsidRPr="0082697E">
        <w:t xml:space="preserve">HCM, </w:t>
      </w:r>
      <w:r w:rsidR="00395B95" w:rsidRPr="0082697E">
        <w:rPr>
          <w:lang w:eastAsia="zh-CN"/>
        </w:rPr>
        <w:t xml:space="preserve">CRM, or </w:t>
      </w:r>
      <w:r w:rsidR="00960D8E" w:rsidRPr="0082697E">
        <w:rPr>
          <w:lang w:eastAsia="zh-CN"/>
        </w:rPr>
        <w:t>RETAIL</w:t>
      </w:r>
      <w:r w:rsidRPr="0082697E">
        <w:t xml:space="preserve">), are required to deploy and use the content in this scenario. These are detailed in the </w:t>
      </w:r>
      <w:r w:rsidR="003D4F3E" w:rsidRPr="0082697E">
        <w:t xml:space="preserve">DM </w:t>
      </w:r>
      <w:r w:rsidRPr="0082697E">
        <w:t>LE Deployment Guide</w:t>
      </w:r>
      <w:r w:rsidR="00F12C13" w:rsidRPr="0082697E">
        <w:rPr>
          <w:lang w:eastAsia="zh-CN"/>
        </w:rPr>
        <w:t xml:space="preserve"> </w:t>
      </w:r>
      <w:r w:rsidR="00F12C13" w:rsidRPr="0082697E">
        <w:t xml:space="preserve">(located on the </w:t>
      </w:r>
      <w:r w:rsidR="00F12C13" w:rsidRPr="0082697E">
        <w:rPr>
          <w:lang w:eastAsia="zh-CN"/>
        </w:rPr>
        <w:t>SBS Guide</w:t>
      </w:r>
      <w:r w:rsidR="00A7628D" w:rsidRPr="0082697E">
        <w:rPr>
          <w:lang w:eastAsia="zh-CN"/>
        </w:rPr>
        <w:t>).</w:t>
      </w:r>
    </w:p>
    <w:p w14:paraId="22AB3684" w14:textId="77777777" w:rsidR="00D10ACA" w:rsidRPr="00071D31" w:rsidRDefault="00D10ACA" w:rsidP="00D10ACA">
      <w:r w:rsidRPr="00071D31">
        <mc:AlternateContent>
          <mc:Choice Requires="v">
            <w:object w:dxaOrig="712.35pt" w:dyaOrig="528.10pt" w14:anchorId="1ECE4993">
              <v:shape id="_x0000_i1029" type="#_x0000_t75" style="width:431.65pt;height:319.6pt" o:ole="">
                <v:imagedata r:id="rId34" o:title=""/>
              </v:shape>
              <o:OLEObject Type="Embed" ProgID="Visio.Drawing.11" ShapeID="_x0000_i1029" DrawAspect="Content" ObjectID="_1570015370" r:id="rId35"/>
            </w:object>
          </mc:Choice>
          <mc:Fallback>
            <w:object>
              <w:drawing>
                <wp:inline distT="0" distB="0" distL="0" distR="0" wp14:anchorId="4122CC5A" wp14:editId="7FF43695">
                  <wp:extent cx="5481955" cy="4058920"/>
                  <wp:effectExtent l="0" t="0" r="4445" b="0"/>
                  <wp:docPr id="1" name="Object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570015370" isActiveX="0" linkType=""/>
                              </a:ext>
                            </a:extLst>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1955" cy="4058920"/>
                          </a:xfrm>
                          <a:prstGeom prst="rect">
                            <a:avLst/>
                          </a:prstGeom>
                          <a:noFill/>
                          <a:ln>
                            <a:noFill/>
                          </a:ln>
                        </pic:spPr>
                      </pic:pic>
                    </a:graphicData>
                  </a:graphic>
                </wp:inline>
              </w:drawing>
              <w:objectEmbed w:drawAspect="content" r:id="rId35" w:progId="Visio.Drawing.11" w:shapeId="1" w:fieldCodes=""/>
            </w:object>
          </mc:Fallback>
        </mc:AlternateContent>
      </w:r>
    </w:p>
    <w:p w14:paraId="1D57287E" w14:textId="77777777" w:rsidR="00D10ACA" w:rsidRPr="00071D31" w:rsidRDefault="00D10ACA" w:rsidP="00D10ACA">
      <w:pPr>
        <w:pStyle w:val="Heading3"/>
      </w:pPr>
      <w:bookmarkStart w:id="102" w:name="_Toc298231064"/>
      <w:bookmarkStart w:id="103" w:name="_Toc493166017"/>
      <w:r w:rsidRPr="00071D31">
        <w:t>Advantages of the LE deployment model</w:t>
      </w:r>
      <w:bookmarkEnd w:id="102"/>
      <w:bookmarkEnd w:id="103"/>
    </w:p>
    <w:p w14:paraId="33B928A4" w14:textId="77777777" w:rsidR="00D10ACA" w:rsidRPr="00071D31" w:rsidRDefault="00D10ACA" w:rsidP="00D10ACA">
      <w:r w:rsidRPr="00071D31">
        <w:t xml:space="preserve">In the previous release of the </w:t>
      </w:r>
      <w:r w:rsidR="00A7628D" w:rsidRPr="00071D31">
        <w:t xml:space="preserve">Rapid </w:t>
      </w:r>
      <w:r w:rsidRPr="00071D31">
        <w:t xml:space="preserve">Data Migration </w:t>
      </w:r>
      <w:r w:rsidR="00A7628D" w:rsidRPr="00071D31">
        <w:t xml:space="preserve">package, </w:t>
      </w:r>
      <w:r w:rsidRPr="00071D31">
        <w:t>the only option was to deploy all staging database tables to a single physical database, or to modify the deployment model manually on site</w:t>
      </w:r>
      <w:r w:rsidR="006F1332" w:rsidRPr="00071D31">
        <w:t xml:space="preserve">. </w:t>
      </w:r>
      <w:r w:rsidRPr="00071D31">
        <w:t>In the</w:t>
      </w:r>
      <w:r w:rsidR="00A7628D" w:rsidRPr="00071D31">
        <w:t xml:space="preserve"> current</w:t>
      </w:r>
      <w:r w:rsidRPr="00071D31">
        <w:t xml:space="preserve"> release of the </w:t>
      </w:r>
      <w:r w:rsidR="00A7628D" w:rsidRPr="00071D31">
        <w:t>Rapid</w:t>
      </w:r>
      <w:r w:rsidRPr="00071D31">
        <w:t xml:space="preserve"> Data Migration </w:t>
      </w:r>
      <w:r w:rsidR="00A7628D" w:rsidRPr="00071D31">
        <w:t xml:space="preserve">package, </w:t>
      </w:r>
      <w:r w:rsidRPr="00071D31">
        <w:t xml:space="preserve">we </w:t>
      </w:r>
      <w:r w:rsidR="00A7628D" w:rsidRPr="00071D31">
        <w:t>introduce</w:t>
      </w:r>
      <w:r w:rsidRPr="00071D31">
        <w:t xml:space="preserve"> the LE deployment model</w:t>
      </w:r>
      <w:r w:rsidR="00A7628D" w:rsidRPr="00071D31">
        <w:t>. This allows</w:t>
      </w:r>
      <w:r w:rsidRPr="00071D31">
        <w:t xml:space="preserve"> for a more controlled and scalable deployment architecture</w:t>
      </w:r>
      <w:r w:rsidR="006F1332" w:rsidRPr="00071D31">
        <w:t xml:space="preserve">. </w:t>
      </w:r>
      <w:r w:rsidRPr="00071D31">
        <w:t xml:space="preserve">The benefits of the new deployment architecture in the LE deployment space are as follows: </w:t>
      </w:r>
    </w:p>
    <w:p w14:paraId="6158DE43" w14:textId="77777777" w:rsidR="00D10ACA" w:rsidRPr="00071D31" w:rsidRDefault="00D10ACA" w:rsidP="00F134EE">
      <w:pPr>
        <w:numPr>
          <w:ilvl w:val="0"/>
          <w:numId w:val="15"/>
        </w:numPr>
      </w:pPr>
      <w:r w:rsidRPr="00071D31">
        <w:lastRenderedPageBreak/>
        <w:t>Allows for a multi developer model to be deployed without having to manually modify the standard content.</w:t>
      </w:r>
    </w:p>
    <w:p w14:paraId="2953A382" w14:textId="77777777" w:rsidR="00D10ACA" w:rsidRPr="00071D31" w:rsidRDefault="00D10ACA" w:rsidP="00F134EE">
      <w:pPr>
        <w:numPr>
          <w:ilvl w:val="0"/>
          <w:numId w:val="15"/>
        </w:numPr>
      </w:pPr>
      <w:r w:rsidRPr="00071D31">
        <w:t>Allows for a project based deployment model, where a combination of objects can be deployed to a specific functional team (local repository) or where a single object can be deployed into multiple functional areas.</w:t>
      </w:r>
    </w:p>
    <w:p w14:paraId="08B46CAD" w14:textId="77777777" w:rsidR="00D10ACA" w:rsidRPr="00071D31" w:rsidRDefault="00D10ACA" w:rsidP="00F134EE">
      <w:pPr>
        <w:numPr>
          <w:ilvl w:val="0"/>
          <w:numId w:val="15"/>
        </w:numPr>
      </w:pPr>
      <w:r w:rsidRPr="00071D31">
        <w:t>Allows for developers to work on their specific objects without impacting other development activities from other developers.</w:t>
      </w:r>
    </w:p>
    <w:p w14:paraId="0CB9D00A" w14:textId="77777777" w:rsidR="00D10ACA" w:rsidRPr="00071D31" w:rsidRDefault="00D10ACA" w:rsidP="00F134EE">
      <w:pPr>
        <w:numPr>
          <w:ilvl w:val="0"/>
          <w:numId w:val="15"/>
        </w:numPr>
      </w:pPr>
      <w:r w:rsidRPr="00071D31">
        <w:t>Allows for the lookup tables and management tables to be deployed to a centralized staging database away from the objects thus allowing different developer / users the ability to share a single environment for value mapping and management reporting.</w:t>
      </w:r>
    </w:p>
    <w:p w14:paraId="4F6EC308" w14:textId="77777777" w:rsidR="00D10ACA" w:rsidRPr="00071D31" w:rsidRDefault="00D10ACA" w:rsidP="00F134EE">
      <w:pPr>
        <w:numPr>
          <w:ilvl w:val="0"/>
          <w:numId w:val="15"/>
        </w:numPr>
      </w:pPr>
      <w:r w:rsidRPr="00071D31">
        <w:t xml:space="preserve">Allows for the </w:t>
      </w:r>
      <w:proofErr w:type="spellStart"/>
      <w:r w:rsidRPr="00071D31">
        <w:t>BusinessObjects</w:t>
      </w:r>
      <w:proofErr w:type="spellEnd"/>
      <w:r w:rsidRPr="00071D31">
        <w:t xml:space="preserve"> </w:t>
      </w:r>
      <w:r w:rsidR="00D3173A" w:rsidRPr="00071D31">
        <w:t>Business Intelligence</w:t>
      </w:r>
      <w:r w:rsidRPr="00071D31">
        <w:t xml:space="preserve"> (</w:t>
      </w:r>
      <w:r w:rsidR="00D3173A" w:rsidRPr="00071D31">
        <w:t>BI</w:t>
      </w:r>
      <w:r w:rsidRPr="00071D31">
        <w:t xml:space="preserve">) reporting and visualization content to be deployed in </w:t>
      </w:r>
      <w:r w:rsidR="005F493F" w:rsidRPr="00071D31">
        <w:t>functional</w:t>
      </w:r>
      <w:r w:rsidRPr="00071D31">
        <w:t xml:space="preserve"> team architecture</w:t>
      </w:r>
      <w:r w:rsidR="006F1332" w:rsidRPr="00071D31">
        <w:t xml:space="preserve">. </w:t>
      </w:r>
      <w:r w:rsidRPr="00071D31">
        <w:t>This allows for security to be applied at the folder level within B</w:t>
      </w:r>
      <w:r w:rsidR="00D3173A" w:rsidRPr="00071D31">
        <w:t>I</w:t>
      </w:r>
      <w:r w:rsidRPr="00071D31">
        <w:t>, to restrict access to certain data objects.</w:t>
      </w:r>
    </w:p>
    <w:p w14:paraId="673CFAF9" w14:textId="77777777" w:rsidR="008E200F" w:rsidRPr="00071D31" w:rsidRDefault="008E200F" w:rsidP="008E200F">
      <w:pPr>
        <w:pStyle w:val="Heading1"/>
      </w:pPr>
      <w:bookmarkStart w:id="104" w:name="_Toc493166018"/>
      <w:r w:rsidRPr="00071D31">
        <w:t>Installation</w:t>
      </w:r>
      <w:bookmarkEnd w:id="104"/>
    </w:p>
    <w:p w14:paraId="2974FFF8" w14:textId="77777777" w:rsidR="008E200F" w:rsidRPr="00071D31" w:rsidRDefault="008E200F" w:rsidP="008E200F">
      <w:pPr>
        <w:pStyle w:val="Heading2"/>
      </w:pPr>
      <w:bookmarkStart w:id="105" w:name="_Toc493166019"/>
      <w:r w:rsidRPr="00071D31">
        <w:t xml:space="preserve">Install Microsoft SQL </w:t>
      </w:r>
      <w:r w:rsidR="008B74B8" w:rsidRPr="00071D31">
        <w:t xml:space="preserve">Server </w:t>
      </w:r>
      <w:r w:rsidRPr="00071D31">
        <w:t xml:space="preserve">2008 </w:t>
      </w:r>
      <w:r w:rsidR="008B74B8" w:rsidRPr="00071D31">
        <w:t>R2</w:t>
      </w:r>
      <w:bookmarkEnd w:id="105"/>
    </w:p>
    <w:p w14:paraId="088C9AF3" w14:textId="77777777" w:rsidR="008E200F" w:rsidRPr="00071D31" w:rsidRDefault="008E200F" w:rsidP="00F368C8">
      <w:pPr>
        <w:pStyle w:val="Heading9"/>
      </w:pPr>
      <w:r w:rsidRPr="00071D31">
        <w:t>Procedure</w:t>
      </w:r>
    </w:p>
    <w:p w14:paraId="15210531" w14:textId="77777777" w:rsidR="00C13F24" w:rsidRPr="00071D31" w:rsidRDefault="00C13F24" w:rsidP="00F134EE">
      <w:pPr>
        <w:numPr>
          <w:ilvl w:val="0"/>
          <w:numId w:val="5"/>
        </w:numPr>
      </w:pPr>
      <w:r w:rsidRPr="00071D31">
        <w:t xml:space="preserve">Run the appropriate executable for your operating system version. </w:t>
      </w:r>
      <w:r w:rsidRPr="00071D31">
        <w:rPr>
          <w:lang w:eastAsia="zh-CN"/>
        </w:rPr>
        <w:t>F</w:t>
      </w:r>
      <w:r w:rsidRPr="00071D31">
        <w:t>or 64 bit, use en_sql_server_2008_r2_enterprise_x86_x64_ia64_dvd_520517</w:t>
      </w:r>
      <w:r w:rsidRPr="00071D31">
        <w:rPr>
          <w:lang w:eastAsia="zh-CN"/>
        </w:rPr>
        <w:t>.iso.</w:t>
      </w:r>
    </w:p>
    <w:p w14:paraId="2ED0E305" w14:textId="77777777" w:rsidR="00153D91" w:rsidRPr="00071D31" w:rsidRDefault="003B5EFB" w:rsidP="00153D91">
      <w:pPr>
        <w:pStyle w:val="NoteIcon"/>
      </w:pPr>
      <w:r w:rsidRPr="00071D31">
        <w:rPr>
          <w:noProof/>
          <w:lang w:eastAsia="zh-CN"/>
        </w:rPr>
        <w:drawing>
          <wp:inline distT="0" distB="0" distL="0" distR="0" wp14:anchorId="1B6B60F0" wp14:editId="0172A5CB">
            <wp:extent cx="231775" cy="231775"/>
            <wp:effectExtent l="0" t="0" r="0" b="0"/>
            <wp:docPr id="13" name="Picture 13"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EA215D4" w14:textId="77777777" w:rsidR="00C13F24" w:rsidRPr="00071D31" w:rsidRDefault="00153D91" w:rsidP="00153D91">
      <w:pPr>
        <w:pStyle w:val="NoteParagraph"/>
      </w:pPr>
      <w:r w:rsidRPr="00071D31">
        <w:t>We strongly recommended that you use d</w:t>
      </w:r>
      <w:r w:rsidR="00C13F24" w:rsidRPr="00071D31">
        <w:t>efault</w:t>
      </w:r>
      <w:r w:rsidRPr="00071D31">
        <w:t xml:space="preserve"> values.</w:t>
      </w:r>
    </w:p>
    <w:p w14:paraId="4B2C25C7" w14:textId="77777777" w:rsidR="00C13F24" w:rsidRPr="00F368C8" w:rsidRDefault="00C13F24" w:rsidP="00F134EE">
      <w:pPr>
        <w:numPr>
          <w:ilvl w:val="0"/>
          <w:numId w:val="5"/>
        </w:numPr>
      </w:pPr>
      <w:r w:rsidRPr="00F368C8">
        <w:t xml:space="preserve">Extract the files to a suitable location, and run en_sql_server_2008_r2_enterprise_x86_x64_ia64_dvd_520517\setup.exe to start the installation. </w:t>
      </w:r>
    </w:p>
    <w:p w14:paraId="77B2333C" w14:textId="77777777" w:rsidR="00C13F24" w:rsidRPr="00071D31" w:rsidRDefault="00153D91" w:rsidP="00F134EE">
      <w:pPr>
        <w:numPr>
          <w:ilvl w:val="0"/>
          <w:numId w:val="5"/>
        </w:numPr>
      </w:pPr>
      <w:r w:rsidRPr="00071D31">
        <w:t>If the system displays the</w:t>
      </w:r>
      <w:r w:rsidR="00C13F24" w:rsidRPr="00071D31">
        <w:t xml:space="preserve"> </w:t>
      </w:r>
      <w:r w:rsidR="00C13F24" w:rsidRPr="00F368C8">
        <w:rPr>
          <w:rStyle w:val="Object"/>
        </w:rPr>
        <w:t>Microsoft .NET Framework 3.5 SP1 Setup</w:t>
      </w:r>
      <w:r w:rsidRPr="00071D31">
        <w:t xml:space="preserve"> dialog box, c</w:t>
      </w:r>
      <w:r w:rsidR="00C13F24" w:rsidRPr="00071D31">
        <w:t xml:space="preserve">hoose </w:t>
      </w:r>
      <w:r w:rsidR="00C13F24" w:rsidRPr="00F368C8">
        <w:rPr>
          <w:rStyle w:val="Object"/>
        </w:rPr>
        <w:t xml:space="preserve">I have read and ACCEPT the terms of the License Agreement </w:t>
      </w:r>
      <w:r w:rsidR="00C13F24" w:rsidRPr="00071D31">
        <w:t xml:space="preserve">and </w:t>
      </w:r>
      <w:r w:rsidR="00C13F24" w:rsidRPr="00F368C8">
        <w:rPr>
          <w:rStyle w:val="Object"/>
        </w:rPr>
        <w:t>Install</w:t>
      </w:r>
      <w:r w:rsidR="00C13F24" w:rsidRPr="00071D31">
        <w:t xml:space="preserve">. Choose </w:t>
      </w:r>
      <w:r w:rsidR="00C13F24" w:rsidRPr="00F368C8">
        <w:rPr>
          <w:rStyle w:val="Object"/>
        </w:rPr>
        <w:t xml:space="preserve">Exit </w:t>
      </w:r>
      <w:r w:rsidR="00C13F24" w:rsidRPr="00071D31">
        <w:t>after finishing installation.</w:t>
      </w:r>
    </w:p>
    <w:p w14:paraId="0A646CE0" w14:textId="77777777" w:rsidR="00153D91" w:rsidRPr="00071D31" w:rsidRDefault="00C13F24" w:rsidP="00F134EE">
      <w:pPr>
        <w:numPr>
          <w:ilvl w:val="0"/>
          <w:numId w:val="5"/>
        </w:numPr>
      </w:pPr>
      <w:r w:rsidRPr="00071D31">
        <w:t xml:space="preserve">On the </w:t>
      </w:r>
      <w:r w:rsidRPr="00F368C8">
        <w:rPr>
          <w:rStyle w:val="Object"/>
        </w:rPr>
        <w:t>SQL Server Installation Center</w:t>
      </w:r>
      <w:r w:rsidRPr="00071D31">
        <w:t xml:space="preserve"> screen, choose </w:t>
      </w:r>
      <w:r w:rsidRPr="00F368C8">
        <w:rPr>
          <w:rStyle w:val="Object"/>
        </w:rPr>
        <w:t>Installation</w:t>
      </w:r>
      <w:r w:rsidRPr="00071D31">
        <w:t xml:space="preserve"> at left side. </w:t>
      </w:r>
    </w:p>
    <w:p w14:paraId="49B18C64" w14:textId="77777777" w:rsidR="00153D91" w:rsidRPr="00071D31" w:rsidRDefault="00C13F24" w:rsidP="00F134EE">
      <w:pPr>
        <w:numPr>
          <w:ilvl w:val="0"/>
          <w:numId w:val="5"/>
        </w:numPr>
      </w:pPr>
      <w:r w:rsidRPr="00071D31">
        <w:t xml:space="preserve">Choose </w:t>
      </w:r>
      <w:r w:rsidRPr="00F368C8">
        <w:rPr>
          <w:rStyle w:val="Object"/>
        </w:rPr>
        <w:t>New installation or add features to an existing installation</w:t>
      </w:r>
      <w:r w:rsidRPr="00071D31">
        <w:t xml:space="preserve">. </w:t>
      </w:r>
    </w:p>
    <w:p w14:paraId="3B63A8F4" w14:textId="77777777" w:rsidR="00C13F24" w:rsidRPr="00071D31" w:rsidRDefault="00C13F24" w:rsidP="00F134EE">
      <w:pPr>
        <w:numPr>
          <w:ilvl w:val="0"/>
          <w:numId w:val="5"/>
        </w:numPr>
      </w:pPr>
      <w:r w:rsidRPr="00071D31">
        <w:t xml:space="preserve">On the </w:t>
      </w:r>
      <w:r w:rsidRPr="00F368C8">
        <w:rPr>
          <w:rStyle w:val="Object"/>
        </w:rPr>
        <w:t>Setup Support Rules</w:t>
      </w:r>
      <w:r w:rsidR="00153D91" w:rsidRPr="00071D31">
        <w:t xml:space="preserve"> screen</w:t>
      </w:r>
      <w:r w:rsidRPr="00F368C8">
        <w:rPr>
          <w:rStyle w:val="Object"/>
        </w:rPr>
        <w:t xml:space="preserve">, </w:t>
      </w:r>
      <w:r w:rsidRPr="00071D31">
        <w:t xml:space="preserve">ensure </w:t>
      </w:r>
      <w:r w:rsidR="00153D91" w:rsidRPr="00071D31">
        <w:t xml:space="preserve">that </w:t>
      </w:r>
      <w:r w:rsidRPr="00071D31">
        <w:t xml:space="preserve">the </w:t>
      </w:r>
      <w:r w:rsidRPr="00F368C8">
        <w:rPr>
          <w:rStyle w:val="Object"/>
        </w:rPr>
        <w:t>Status</w:t>
      </w:r>
      <w:r w:rsidRPr="00071D31">
        <w:t xml:space="preserve"> of all rules are </w:t>
      </w:r>
      <w:r w:rsidRPr="00F368C8">
        <w:rPr>
          <w:rStyle w:val="Object"/>
        </w:rPr>
        <w:t>Passed</w:t>
      </w:r>
      <w:r w:rsidRPr="00071D31">
        <w:t xml:space="preserve">. </w:t>
      </w:r>
      <w:r w:rsidRPr="00071D31">
        <w:rPr>
          <w:lang w:eastAsia="zh-CN"/>
        </w:rPr>
        <w:t>I</w:t>
      </w:r>
      <w:r w:rsidR="00153D91" w:rsidRPr="00071D31">
        <w:t xml:space="preserve">f you have any failed statuses, </w:t>
      </w:r>
      <w:r w:rsidRPr="00071D31">
        <w:t>resolve these before continuing</w:t>
      </w:r>
      <w:r w:rsidRPr="00071D31">
        <w:rPr>
          <w:lang w:eastAsia="zh-CN"/>
        </w:rPr>
        <w:t xml:space="preserve">. </w:t>
      </w:r>
      <w:r w:rsidRPr="00071D31">
        <w:t xml:space="preserve">Choose </w:t>
      </w:r>
      <w:r w:rsidRPr="00F368C8">
        <w:rPr>
          <w:rStyle w:val="Object"/>
        </w:rPr>
        <w:t>OK</w:t>
      </w:r>
      <w:r w:rsidR="00153D91" w:rsidRPr="00F368C8">
        <w:rPr>
          <w:rStyle w:val="Object"/>
        </w:rPr>
        <w:t>.</w:t>
      </w:r>
    </w:p>
    <w:p w14:paraId="79555D32" w14:textId="77777777" w:rsidR="00B30DD8" w:rsidRPr="00F368C8" w:rsidRDefault="00C13F24" w:rsidP="00F134EE">
      <w:pPr>
        <w:numPr>
          <w:ilvl w:val="0"/>
          <w:numId w:val="5"/>
        </w:numPr>
        <w:rPr>
          <w:rStyle w:val="Object"/>
        </w:rPr>
      </w:pPr>
      <w:r w:rsidRPr="00071D31">
        <w:t xml:space="preserve">On the </w:t>
      </w:r>
      <w:r w:rsidRPr="00F368C8">
        <w:rPr>
          <w:rStyle w:val="Object"/>
        </w:rPr>
        <w:t xml:space="preserve">Product Key </w:t>
      </w:r>
      <w:r w:rsidRPr="00071D31">
        <w:t>screen</w:t>
      </w:r>
      <w:r w:rsidRPr="00F368C8">
        <w:rPr>
          <w:rStyle w:val="Object"/>
        </w:rPr>
        <w:t xml:space="preserve">, </w:t>
      </w:r>
      <w:r w:rsidRPr="00071D31">
        <w:t xml:space="preserve">enter your product key and choose </w:t>
      </w:r>
      <w:r w:rsidRPr="00F368C8">
        <w:rPr>
          <w:rStyle w:val="Object"/>
        </w:rPr>
        <w:t>Next</w:t>
      </w:r>
      <w:r w:rsidRPr="00071D31">
        <w:t xml:space="preserve">. </w:t>
      </w:r>
    </w:p>
    <w:p w14:paraId="5AE54F15" w14:textId="77777777" w:rsidR="00C13F24" w:rsidRPr="00F368C8" w:rsidRDefault="00C13F24" w:rsidP="00F134EE">
      <w:pPr>
        <w:numPr>
          <w:ilvl w:val="0"/>
          <w:numId w:val="5"/>
        </w:numPr>
        <w:rPr>
          <w:rStyle w:val="Object"/>
        </w:rPr>
      </w:pPr>
      <w:r w:rsidRPr="00071D31">
        <w:t>Choose the A</w:t>
      </w:r>
      <w:r w:rsidRPr="00F368C8">
        <w:rPr>
          <w:rStyle w:val="Object"/>
        </w:rPr>
        <w:t>ccept the license terms</w:t>
      </w:r>
      <w:r w:rsidRPr="00071D31">
        <w:t xml:space="preserve"> option and choose </w:t>
      </w:r>
      <w:r w:rsidRPr="00F368C8">
        <w:rPr>
          <w:rStyle w:val="Object"/>
        </w:rPr>
        <w:t>Next</w:t>
      </w:r>
      <w:r w:rsidRPr="00071D31">
        <w:t xml:space="preserve"> to continue. Choose </w:t>
      </w:r>
      <w:r w:rsidRPr="00F368C8">
        <w:rPr>
          <w:rStyle w:val="Object"/>
        </w:rPr>
        <w:t>Install.</w:t>
      </w:r>
      <w:r w:rsidRPr="00071D31">
        <w:t xml:space="preserve"> </w:t>
      </w:r>
    </w:p>
    <w:p w14:paraId="2A17C5A7" w14:textId="77777777" w:rsidR="00B30DD8" w:rsidRPr="00071D31" w:rsidRDefault="00C13F24" w:rsidP="00F134EE">
      <w:pPr>
        <w:numPr>
          <w:ilvl w:val="0"/>
          <w:numId w:val="5"/>
        </w:numPr>
      </w:pPr>
      <w:r w:rsidRPr="00071D31">
        <w:rPr>
          <w:lang w:eastAsia="zh-CN"/>
        </w:rPr>
        <w:t>C</w:t>
      </w:r>
      <w:r w:rsidRPr="00071D31">
        <w:t xml:space="preserve">hoose the </w:t>
      </w:r>
      <w:r w:rsidRPr="00F368C8">
        <w:rPr>
          <w:rStyle w:val="Object"/>
        </w:rPr>
        <w:t>Next</w:t>
      </w:r>
      <w:r w:rsidRPr="00071D31">
        <w:t xml:space="preserve"> button to accept the defaults (change the default instance name from </w:t>
      </w:r>
      <w:r w:rsidRPr="00F368C8">
        <w:rPr>
          <w:rStyle w:val="Object"/>
        </w:rPr>
        <w:t>MSSQLSERVER</w:t>
      </w:r>
      <w:r w:rsidRPr="00071D31">
        <w:t xml:space="preserve"> to </w:t>
      </w:r>
      <w:r w:rsidRPr="00F368C8">
        <w:rPr>
          <w:rStyle w:val="Object"/>
        </w:rPr>
        <w:t>SAPEIM</w:t>
      </w:r>
      <w:r w:rsidRPr="00071D31">
        <w:t xml:space="preserve">), until you get to </w:t>
      </w:r>
      <w:r w:rsidRPr="00F368C8">
        <w:rPr>
          <w:rStyle w:val="Object"/>
        </w:rPr>
        <w:t>Server Configuration</w:t>
      </w:r>
      <w:r w:rsidRPr="00071D31">
        <w:t xml:space="preserve">. </w:t>
      </w:r>
    </w:p>
    <w:p w14:paraId="6D065628" w14:textId="77777777" w:rsidR="00C13F24" w:rsidRPr="00071D31" w:rsidRDefault="00C13F24" w:rsidP="00F134EE">
      <w:pPr>
        <w:numPr>
          <w:ilvl w:val="0"/>
          <w:numId w:val="5"/>
        </w:numPr>
      </w:pPr>
      <w:r w:rsidRPr="00071D31">
        <w:t xml:space="preserve">Specify the account that the </w:t>
      </w:r>
      <w:r w:rsidRPr="00F368C8">
        <w:rPr>
          <w:rStyle w:val="Object"/>
        </w:rPr>
        <w:t>SQL Server Agent, SQL Server Database Engine, SQL Server Analysis Services and SQL Server Reporting Services</w:t>
      </w:r>
      <w:r w:rsidRPr="00071D31">
        <w:t xml:space="preserve"> would use. </w:t>
      </w:r>
      <w:r w:rsidR="00B30DD8" w:rsidRPr="00071D31">
        <w:t>In</w:t>
      </w:r>
      <w:r w:rsidRPr="00071D31">
        <w:t xml:space="preserve"> the dropdown</w:t>
      </w:r>
      <w:r w:rsidR="00B30DD8" w:rsidRPr="00071D31">
        <w:t xml:space="preserve">, </w:t>
      </w:r>
      <w:r w:rsidRPr="00071D31">
        <w:t xml:space="preserve">select </w:t>
      </w:r>
      <w:r w:rsidRPr="00F368C8">
        <w:rPr>
          <w:rStyle w:val="Object"/>
        </w:rPr>
        <w:t>NT AUTHORITY/SYSTEM</w:t>
      </w:r>
      <w:r w:rsidRPr="00071D31">
        <w:t xml:space="preserve"> and choose </w:t>
      </w:r>
      <w:r w:rsidRPr="00F368C8">
        <w:rPr>
          <w:rStyle w:val="Object"/>
        </w:rPr>
        <w:t>Next</w:t>
      </w:r>
      <w:r w:rsidRPr="00071D31">
        <w:t>.</w:t>
      </w:r>
    </w:p>
    <w:p w14:paraId="2724291B" w14:textId="77777777" w:rsidR="00B30DD8" w:rsidRPr="00071D31" w:rsidRDefault="00C13F24" w:rsidP="00F134EE">
      <w:pPr>
        <w:numPr>
          <w:ilvl w:val="0"/>
          <w:numId w:val="5"/>
        </w:numPr>
      </w:pPr>
      <w:r w:rsidRPr="00071D31">
        <w:t xml:space="preserve">On the </w:t>
      </w:r>
      <w:r w:rsidRPr="00F368C8">
        <w:rPr>
          <w:rStyle w:val="Object"/>
        </w:rPr>
        <w:t xml:space="preserve">Database Engine Configuration </w:t>
      </w:r>
      <w:r w:rsidRPr="00071D31">
        <w:t xml:space="preserve">screen, on the </w:t>
      </w:r>
      <w:r w:rsidRPr="00F368C8">
        <w:rPr>
          <w:rStyle w:val="Object"/>
        </w:rPr>
        <w:t>Account Provisioning</w:t>
      </w:r>
      <w:r w:rsidRPr="00071D31">
        <w:t xml:space="preserve"> tab, </w:t>
      </w:r>
      <w:r w:rsidR="00B30DD8" w:rsidRPr="00071D31">
        <w:t xml:space="preserve">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207"/>
        <w:gridCol w:w="2739"/>
        <w:gridCol w:w="2622"/>
      </w:tblGrid>
      <w:tr w:rsidR="00EC39E7" w:rsidRPr="00071D31" w14:paraId="79896DC8" w14:textId="77777777" w:rsidTr="00DB0DC8">
        <w:tc>
          <w:tcPr>
            <w:tcW w:w="153.60pt" w:type="dxa"/>
            <w:shd w:val="clear" w:color="auto" w:fill="C6C6C6"/>
          </w:tcPr>
          <w:p w14:paraId="3149ABEE" w14:textId="77777777" w:rsidR="00B30DD8" w:rsidRPr="00071D31" w:rsidRDefault="00B30DD8" w:rsidP="00B30DD8">
            <w:pPr>
              <w:pStyle w:val="TableHeading"/>
            </w:pPr>
            <w:r w:rsidRPr="00071D31">
              <w:t>Field</w:t>
            </w:r>
          </w:p>
        </w:tc>
        <w:tc>
          <w:tcPr>
            <w:tcW w:w="131.20pt" w:type="dxa"/>
            <w:shd w:val="clear" w:color="auto" w:fill="C6C6C6"/>
          </w:tcPr>
          <w:p w14:paraId="725588FF" w14:textId="77777777" w:rsidR="00B30DD8" w:rsidRPr="00071D31" w:rsidRDefault="00B30DD8" w:rsidP="00B30DD8">
            <w:pPr>
              <w:pStyle w:val="TableHeading"/>
            </w:pPr>
            <w:r w:rsidRPr="00071D31">
              <w:t>User Action or Values</w:t>
            </w:r>
          </w:p>
        </w:tc>
        <w:tc>
          <w:tcPr>
            <w:tcW w:w="125.60pt" w:type="dxa"/>
            <w:shd w:val="clear" w:color="auto" w:fill="C6C6C6"/>
          </w:tcPr>
          <w:p w14:paraId="5675A009" w14:textId="77777777" w:rsidR="00B30DD8" w:rsidRPr="00071D31" w:rsidRDefault="00B30DD8" w:rsidP="00B30DD8">
            <w:pPr>
              <w:pStyle w:val="TableHeading"/>
            </w:pPr>
            <w:r w:rsidRPr="00071D31">
              <w:t>Comments</w:t>
            </w:r>
          </w:p>
        </w:tc>
      </w:tr>
      <w:tr w:rsidR="00B30DD8" w:rsidRPr="00071D31" w14:paraId="3F99BFB4" w14:textId="77777777" w:rsidTr="00DB0DC8">
        <w:tc>
          <w:tcPr>
            <w:tcW w:w="153.60pt" w:type="dxa"/>
            <w:shd w:val="clear" w:color="auto" w:fill="auto"/>
          </w:tcPr>
          <w:p w14:paraId="28457CCE" w14:textId="77777777" w:rsidR="00B30DD8" w:rsidRPr="00071D31" w:rsidRDefault="00B30DD8" w:rsidP="00B30DD8">
            <w:pPr>
              <w:pStyle w:val="TableText"/>
              <w:rPr>
                <w:rStyle w:val="Object"/>
                <w:i w:val="0"/>
              </w:rPr>
            </w:pPr>
            <w:r w:rsidRPr="00F368C8">
              <w:rPr>
                <w:rStyle w:val="Object"/>
              </w:rPr>
              <w:t>Mixed Mode (SQL Server authentication and Windows authentication)</w:t>
            </w:r>
          </w:p>
        </w:tc>
        <w:tc>
          <w:tcPr>
            <w:tcW w:w="131.20pt" w:type="dxa"/>
            <w:shd w:val="clear" w:color="auto" w:fill="auto"/>
          </w:tcPr>
          <w:p w14:paraId="0CD1BB16" w14:textId="77777777" w:rsidR="00B30DD8" w:rsidRPr="00071D31" w:rsidRDefault="00B30DD8" w:rsidP="00B30DD8">
            <w:pPr>
              <w:pStyle w:val="TableText"/>
            </w:pPr>
            <w:r w:rsidRPr="00071D31">
              <w:t>Selected</w:t>
            </w:r>
          </w:p>
        </w:tc>
        <w:tc>
          <w:tcPr>
            <w:tcW w:w="125.60pt" w:type="dxa"/>
            <w:shd w:val="clear" w:color="auto" w:fill="auto"/>
          </w:tcPr>
          <w:p w14:paraId="65030312" w14:textId="77777777" w:rsidR="00B30DD8" w:rsidRPr="00071D31" w:rsidRDefault="00B30DD8" w:rsidP="00B30DD8">
            <w:pPr>
              <w:pStyle w:val="TableText"/>
              <w:rPr>
                <w:rStyle w:val="Object"/>
                <w:i w:val="0"/>
              </w:rPr>
            </w:pPr>
          </w:p>
        </w:tc>
      </w:tr>
      <w:tr w:rsidR="00B30DD8" w:rsidRPr="00071D31" w14:paraId="26803C71" w14:textId="77777777" w:rsidTr="00DB0DC8">
        <w:tc>
          <w:tcPr>
            <w:tcW w:w="153.60pt" w:type="dxa"/>
            <w:shd w:val="clear" w:color="auto" w:fill="auto"/>
          </w:tcPr>
          <w:p w14:paraId="085C2107" w14:textId="77777777" w:rsidR="00B30DD8" w:rsidRPr="00F368C8" w:rsidRDefault="00B30DD8" w:rsidP="00B30DD8">
            <w:pPr>
              <w:pStyle w:val="TableText"/>
              <w:rPr>
                <w:rStyle w:val="Object"/>
              </w:rPr>
            </w:pPr>
            <w:r w:rsidRPr="00F368C8">
              <w:rPr>
                <w:rStyle w:val="Object"/>
              </w:rPr>
              <w:t>Password</w:t>
            </w:r>
          </w:p>
        </w:tc>
        <w:tc>
          <w:tcPr>
            <w:tcW w:w="131.20pt" w:type="dxa"/>
            <w:shd w:val="clear" w:color="auto" w:fill="auto"/>
          </w:tcPr>
          <w:p w14:paraId="516BCBB4" w14:textId="77777777" w:rsidR="00B30DD8" w:rsidRPr="00071D31" w:rsidRDefault="00B30DD8" w:rsidP="00B30DD8">
            <w:pPr>
              <w:pStyle w:val="TableText"/>
            </w:pPr>
            <w:r w:rsidRPr="00071D31">
              <w:t>&lt;password&gt;</w:t>
            </w:r>
          </w:p>
        </w:tc>
        <w:tc>
          <w:tcPr>
            <w:tcW w:w="125.60pt" w:type="dxa"/>
            <w:shd w:val="clear" w:color="auto" w:fill="auto"/>
          </w:tcPr>
          <w:p w14:paraId="2F72A124" w14:textId="77777777" w:rsidR="00B30DD8" w:rsidRPr="00071D31" w:rsidRDefault="00B30DD8" w:rsidP="00B30DD8">
            <w:pPr>
              <w:pStyle w:val="TableText"/>
            </w:pPr>
            <w:r w:rsidRPr="00071D31">
              <w:t xml:space="preserve">Password for </w:t>
            </w:r>
            <w:proofErr w:type="spellStart"/>
            <w:r w:rsidRPr="00071D31">
              <w:t>sa</w:t>
            </w:r>
            <w:proofErr w:type="spellEnd"/>
            <w:r w:rsidRPr="00071D31">
              <w:t xml:space="preserve"> account, for example Welcome1</w:t>
            </w:r>
          </w:p>
          <w:p w14:paraId="5B9CB95E" w14:textId="77777777" w:rsidR="00B30DD8" w:rsidRPr="00071D31" w:rsidRDefault="00B30DD8" w:rsidP="00B30DD8">
            <w:pPr>
              <w:pStyle w:val="TableText"/>
              <w:rPr>
                <w:rStyle w:val="Object"/>
                <w:i w:val="0"/>
              </w:rPr>
            </w:pPr>
            <w:r w:rsidRPr="00071D31">
              <w:lastRenderedPageBreak/>
              <w:t>You can change this later for security reasons.</w:t>
            </w:r>
          </w:p>
        </w:tc>
      </w:tr>
    </w:tbl>
    <w:p w14:paraId="209B871B" w14:textId="77777777" w:rsidR="00B30DD8" w:rsidRPr="00071D31" w:rsidRDefault="00B30DD8" w:rsidP="00F134EE">
      <w:pPr>
        <w:numPr>
          <w:ilvl w:val="0"/>
          <w:numId w:val="5"/>
        </w:numPr>
      </w:pPr>
      <w:r w:rsidRPr="00071D31">
        <w:lastRenderedPageBreak/>
        <w:t xml:space="preserve">Choose </w:t>
      </w:r>
      <w:r w:rsidRPr="00F368C8">
        <w:rPr>
          <w:rStyle w:val="Object"/>
        </w:rPr>
        <w:t>Next</w:t>
      </w:r>
      <w:r w:rsidRPr="00071D31">
        <w:t>.</w:t>
      </w:r>
    </w:p>
    <w:p w14:paraId="099AD84D" w14:textId="77777777" w:rsidR="00C13F24" w:rsidRPr="00071D31" w:rsidRDefault="00B30DD8" w:rsidP="00F134EE">
      <w:pPr>
        <w:numPr>
          <w:ilvl w:val="0"/>
          <w:numId w:val="5"/>
        </w:numPr>
      </w:pPr>
      <w:r w:rsidRPr="00071D31">
        <w:t>In</w:t>
      </w:r>
      <w:r w:rsidR="00C13F24" w:rsidRPr="00071D31">
        <w:t xml:space="preserve"> the </w:t>
      </w:r>
      <w:r w:rsidR="00C13F24" w:rsidRPr="00F368C8">
        <w:rPr>
          <w:rStyle w:val="Object"/>
        </w:rPr>
        <w:t>Database Engine Configuration</w:t>
      </w:r>
      <w:r w:rsidR="00C13F24" w:rsidRPr="00071D31">
        <w:t xml:space="preserve"> and </w:t>
      </w:r>
      <w:r w:rsidR="00C13F24" w:rsidRPr="00F368C8">
        <w:rPr>
          <w:rStyle w:val="Object"/>
        </w:rPr>
        <w:t>Analysis Services Configuration phase</w:t>
      </w:r>
      <w:r w:rsidR="00C13F24" w:rsidRPr="00071D31">
        <w:t xml:space="preserve">, if the </w:t>
      </w:r>
      <w:r w:rsidRPr="00071D31">
        <w:t xml:space="preserve">system displays an </w:t>
      </w:r>
      <w:r w:rsidR="00C13F24" w:rsidRPr="00071D31">
        <w:t xml:space="preserve">error message about </w:t>
      </w:r>
      <w:r w:rsidR="00C13F24" w:rsidRPr="00F368C8">
        <w:rPr>
          <w:rStyle w:val="Object"/>
        </w:rPr>
        <w:t>Missing system administrator account</w:t>
      </w:r>
      <w:r w:rsidR="00C13F24" w:rsidRPr="00071D31">
        <w:t xml:space="preserve">, choose </w:t>
      </w:r>
      <w:r w:rsidR="00C13F24" w:rsidRPr="00F368C8">
        <w:rPr>
          <w:rStyle w:val="Object"/>
        </w:rPr>
        <w:t>Add Current User</w:t>
      </w:r>
      <w:r w:rsidR="00C13F24" w:rsidRPr="00071D31">
        <w:t xml:space="preserve"> </w:t>
      </w:r>
      <w:r w:rsidRPr="00071D31">
        <w:t>to provide</w:t>
      </w:r>
      <w:r w:rsidR="00C13F24" w:rsidRPr="00071D31">
        <w:t xml:space="preserve"> </w:t>
      </w:r>
      <w:r w:rsidRPr="00071D31">
        <w:t>a</w:t>
      </w:r>
      <w:r w:rsidR="00C13F24" w:rsidRPr="00071D31">
        <w:t xml:space="preserve"> Windows account to provision as a SQL Server system administrator.  Choose </w:t>
      </w:r>
      <w:r w:rsidR="00C13F24" w:rsidRPr="00F368C8">
        <w:rPr>
          <w:rStyle w:val="Object"/>
        </w:rPr>
        <w:t>Next</w:t>
      </w:r>
      <w:r w:rsidR="00C13F24" w:rsidRPr="00071D31">
        <w:t>.</w:t>
      </w:r>
    </w:p>
    <w:p w14:paraId="1468AC03" w14:textId="77777777" w:rsidR="00C13F24" w:rsidRPr="00071D31" w:rsidRDefault="00C13F24" w:rsidP="00F134EE">
      <w:pPr>
        <w:numPr>
          <w:ilvl w:val="0"/>
          <w:numId w:val="5"/>
        </w:numPr>
      </w:pPr>
      <w:r w:rsidRPr="00071D31">
        <w:t xml:space="preserve">To accept the defaults, choose </w:t>
      </w:r>
      <w:r w:rsidRPr="00F368C8">
        <w:rPr>
          <w:rStyle w:val="Object"/>
        </w:rPr>
        <w:t>Next</w:t>
      </w:r>
      <w:r w:rsidRPr="00071D31">
        <w:t xml:space="preserve">. On the </w:t>
      </w:r>
      <w:r w:rsidRPr="00F368C8">
        <w:rPr>
          <w:rStyle w:val="Object"/>
        </w:rPr>
        <w:t>Ready to Install</w:t>
      </w:r>
      <w:r w:rsidR="00B30DD8" w:rsidRPr="00071D31">
        <w:t xml:space="preserve"> screen</w:t>
      </w:r>
      <w:r w:rsidRPr="00071D31">
        <w:t xml:space="preserve">, choose </w:t>
      </w:r>
      <w:r w:rsidRPr="00F368C8">
        <w:rPr>
          <w:rStyle w:val="Object"/>
        </w:rPr>
        <w:t>Install</w:t>
      </w:r>
      <w:r w:rsidRPr="00071D31">
        <w:t>.</w:t>
      </w:r>
    </w:p>
    <w:p w14:paraId="0E9B9EBF" w14:textId="77777777" w:rsidR="00C13F24" w:rsidRPr="00071D31" w:rsidRDefault="00C13F24" w:rsidP="00F134EE">
      <w:pPr>
        <w:numPr>
          <w:ilvl w:val="0"/>
          <w:numId w:val="5"/>
        </w:numPr>
      </w:pPr>
      <w:r w:rsidRPr="00071D31">
        <w:t xml:space="preserve">Once the installation is complete, </w:t>
      </w:r>
      <w:r w:rsidR="00B30DD8" w:rsidRPr="00071D31">
        <w:t>on</w:t>
      </w:r>
      <w:r w:rsidRPr="00071D31">
        <w:t xml:space="preserve"> the </w:t>
      </w:r>
      <w:r w:rsidR="0038613A">
        <w:rPr>
          <w:rStyle w:val="Object"/>
        </w:rPr>
        <w:t>C</w:t>
      </w:r>
      <w:r w:rsidR="0038613A" w:rsidRPr="00F368C8">
        <w:rPr>
          <w:rStyle w:val="Object"/>
        </w:rPr>
        <w:t>omplete</w:t>
      </w:r>
      <w:r w:rsidRPr="00071D31">
        <w:t xml:space="preserve"> screen</w:t>
      </w:r>
      <w:r w:rsidR="00B30DD8" w:rsidRPr="00071D31">
        <w:t>, c</w:t>
      </w:r>
      <w:r w:rsidRPr="00071D31">
        <w:t xml:space="preserve">hoose </w:t>
      </w:r>
      <w:r w:rsidRPr="00F368C8">
        <w:rPr>
          <w:rStyle w:val="Object"/>
        </w:rPr>
        <w:t>Close</w:t>
      </w:r>
      <w:r w:rsidRPr="00071D31">
        <w:t xml:space="preserve"> to finish, and then close the </w:t>
      </w:r>
      <w:r w:rsidRPr="00F368C8">
        <w:rPr>
          <w:rStyle w:val="Object"/>
        </w:rPr>
        <w:t>SQL Server Installation Center</w:t>
      </w:r>
      <w:r w:rsidRPr="00071D31">
        <w:t xml:space="preserve"> screen.</w:t>
      </w:r>
    </w:p>
    <w:p w14:paraId="0325CCF3" w14:textId="77777777" w:rsidR="000377A2" w:rsidRPr="00071D31" w:rsidRDefault="000377A2" w:rsidP="000377A2">
      <w:pPr>
        <w:pStyle w:val="Heading2"/>
        <w:tabs>
          <w:tab w:val="num" w:pos="35.90pt"/>
        </w:tabs>
        <w:ind w:start="35.90pt"/>
      </w:pPr>
      <w:bookmarkStart w:id="106" w:name="_Toc313893977"/>
      <w:bookmarkStart w:id="107" w:name="_Toc493166020"/>
      <w:r w:rsidRPr="00071D31">
        <w:t>Configure TCP/IP for Microsoft SQL Server</w:t>
      </w:r>
      <w:bookmarkEnd w:id="106"/>
      <w:bookmarkEnd w:id="107"/>
    </w:p>
    <w:p w14:paraId="5C34254C" w14:textId="77777777" w:rsidR="00B30DD8" w:rsidRPr="00071D31" w:rsidRDefault="00B30DD8" w:rsidP="00F368C8">
      <w:pPr>
        <w:pStyle w:val="Heading9"/>
      </w:pPr>
      <w:r w:rsidRPr="00071D31">
        <w:t xml:space="preserve">Use </w:t>
      </w:r>
    </w:p>
    <w:p w14:paraId="5787B618" w14:textId="77777777" w:rsidR="000377A2" w:rsidRPr="00071D31" w:rsidRDefault="000377A2" w:rsidP="000377A2">
      <w:r w:rsidRPr="00071D31">
        <w:t xml:space="preserve">For connecting from the database to the Data Services Management Console, you would need to activate TCP/IP. </w:t>
      </w:r>
    </w:p>
    <w:p w14:paraId="0C618D44" w14:textId="77777777" w:rsidR="00B30DD8" w:rsidRPr="00071D31" w:rsidRDefault="00B30DD8" w:rsidP="00F368C8">
      <w:pPr>
        <w:pStyle w:val="Heading9"/>
      </w:pPr>
      <w:r w:rsidRPr="00071D31">
        <w:t>Procedure</w:t>
      </w:r>
    </w:p>
    <w:p w14:paraId="15751550" w14:textId="77777777" w:rsidR="000377A2" w:rsidRPr="00F368C8" w:rsidRDefault="000377A2" w:rsidP="00F134EE">
      <w:pPr>
        <w:numPr>
          <w:ilvl w:val="0"/>
          <w:numId w:val="10"/>
        </w:numPr>
        <w:rPr>
          <w:rStyle w:val="Object"/>
        </w:rPr>
      </w:pPr>
      <w:r w:rsidRPr="00071D31">
        <w:t xml:space="preserve">From </w:t>
      </w:r>
      <w:r w:rsidRPr="00F368C8">
        <w:rPr>
          <w:rStyle w:val="Object"/>
        </w:rPr>
        <w:t>Windows</w:t>
      </w:r>
      <w:r w:rsidRPr="00071D31">
        <w:t xml:space="preserve">, choose </w:t>
      </w:r>
      <w:r w:rsidRPr="00F368C8">
        <w:rPr>
          <w:rStyle w:val="Object"/>
        </w:rPr>
        <w:t xml:space="preserve">Start </w:t>
      </w:r>
      <w:r w:rsidRPr="00F368C8">
        <w:rPr>
          <w:rStyle w:val="Object"/>
        </w:rPr>
        <w:sym w:font="Symbol" w:char="F0AE"/>
      </w:r>
      <w:r w:rsidRPr="00F368C8">
        <w:rPr>
          <w:rStyle w:val="Object"/>
        </w:rPr>
        <w:t xml:space="preserve"> All Programs </w:t>
      </w:r>
      <w:r w:rsidRPr="00F368C8">
        <w:rPr>
          <w:rStyle w:val="Object"/>
        </w:rPr>
        <w:sym w:font="Symbol" w:char="F0AE"/>
      </w:r>
      <w:r w:rsidRPr="00F368C8">
        <w:rPr>
          <w:rStyle w:val="Object"/>
        </w:rPr>
        <w:t xml:space="preserve"> Microsoft SQL Server 2008 R2 </w:t>
      </w:r>
      <w:r w:rsidRPr="00F368C8">
        <w:rPr>
          <w:rStyle w:val="Object"/>
        </w:rPr>
        <w:sym w:font="Wingdings" w:char="F0E0"/>
      </w:r>
      <w:r w:rsidRPr="00F368C8">
        <w:rPr>
          <w:rStyle w:val="Object"/>
        </w:rPr>
        <w:t xml:space="preserve"> Configuration Tools </w:t>
      </w:r>
      <w:r w:rsidRPr="00F368C8">
        <w:rPr>
          <w:rStyle w:val="Object"/>
        </w:rPr>
        <w:sym w:font="Wingdings" w:char="F0E0"/>
      </w:r>
      <w:r w:rsidRPr="00F368C8">
        <w:rPr>
          <w:rStyle w:val="Object"/>
        </w:rPr>
        <w:t xml:space="preserve"> SQL Server Configuration Manager. </w:t>
      </w:r>
    </w:p>
    <w:p w14:paraId="47BF6CF6" w14:textId="77777777" w:rsidR="00B30DD8" w:rsidRPr="00071D31" w:rsidRDefault="000377A2" w:rsidP="00F134EE">
      <w:pPr>
        <w:numPr>
          <w:ilvl w:val="0"/>
          <w:numId w:val="10"/>
        </w:numPr>
      </w:pPr>
      <w:r w:rsidRPr="00071D31">
        <w:rPr>
          <w:lang w:eastAsia="zh-CN"/>
        </w:rPr>
        <w:t xml:space="preserve">Double-click the Protocols for </w:t>
      </w:r>
      <w:r w:rsidRPr="00F368C8">
        <w:rPr>
          <w:rStyle w:val="Object"/>
        </w:rPr>
        <w:t>SAPEIM</w:t>
      </w:r>
      <w:r w:rsidR="00B30DD8" w:rsidRPr="00071D31">
        <w:rPr>
          <w:lang w:eastAsia="zh-CN"/>
        </w:rPr>
        <w:t>.</w:t>
      </w:r>
    </w:p>
    <w:p w14:paraId="15C3FD79" w14:textId="77777777" w:rsidR="000377A2" w:rsidRPr="00071D31" w:rsidRDefault="00B30DD8" w:rsidP="00F134EE">
      <w:pPr>
        <w:numPr>
          <w:ilvl w:val="0"/>
          <w:numId w:val="10"/>
        </w:numPr>
      </w:pPr>
      <w:r w:rsidRPr="00071D31">
        <w:rPr>
          <w:lang w:eastAsia="zh-CN"/>
        </w:rPr>
        <w:t>R</w:t>
      </w:r>
      <w:r w:rsidR="000377A2" w:rsidRPr="00071D31">
        <w:t xml:space="preserve">ight-click </w:t>
      </w:r>
      <w:r w:rsidR="000377A2" w:rsidRPr="00F368C8">
        <w:rPr>
          <w:rStyle w:val="Object"/>
        </w:rPr>
        <w:t>TCP/IP</w:t>
      </w:r>
      <w:r w:rsidR="000377A2" w:rsidRPr="00071D31">
        <w:t xml:space="preserve"> and </w:t>
      </w:r>
      <w:r w:rsidRPr="00071D31">
        <w:t xml:space="preserve">choose </w:t>
      </w:r>
      <w:r w:rsidR="000377A2" w:rsidRPr="00F368C8">
        <w:rPr>
          <w:rStyle w:val="Object"/>
        </w:rPr>
        <w:t>Enable</w:t>
      </w:r>
      <w:r w:rsidR="000377A2" w:rsidRPr="00071D31">
        <w:t>.</w:t>
      </w:r>
    </w:p>
    <w:p w14:paraId="1ADFD836" w14:textId="77777777" w:rsidR="000377A2" w:rsidRPr="00071D31" w:rsidRDefault="000377A2" w:rsidP="00F134EE">
      <w:pPr>
        <w:numPr>
          <w:ilvl w:val="0"/>
          <w:numId w:val="10"/>
        </w:numPr>
      </w:pPr>
      <w:r w:rsidRPr="00071D31">
        <w:t>Double-click the TCP/IP row.</w:t>
      </w:r>
    </w:p>
    <w:p w14:paraId="18764D83" w14:textId="77777777" w:rsidR="000377A2" w:rsidRPr="00071D31" w:rsidRDefault="000377A2" w:rsidP="00F134EE">
      <w:pPr>
        <w:numPr>
          <w:ilvl w:val="0"/>
          <w:numId w:val="10"/>
        </w:numPr>
      </w:pPr>
      <w:r w:rsidRPr="00071D31">
        <w:t xml:space="preserve">In the </w:t>
      </w:r>
      <w:r w:rsidRPr="00F368C8">
        <w:rPr>
          <w:rStyle w:val="Object"/>
        </w:rPr>
        <w:t>TCP/IP Properties</w:t>
      </w:r>
      <w:r w:rsidRPr="00071D31">
        <w:t xml:space="preserve"> dialog box, under the </w:t>
      </w:r>
      <w:r w:rsidRPr="00F368C8">
        <w:rPr>
          <w:rStyle w:val="Object"/>
        </w:rPr>
        <w:t>Protocol</w:t>
      </w:r>
      <w:r w:rsidRPr="00071D31">
        <w:t xml:space="preserve"> tab, </w:t>
      </w:r>
      <w:r w:rsidR="00B30DD8" w:rsidRPr="00071D31">
        <w:t xml:space="preserve">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567"/>
        <w:gridCol w:w="4001"/>
      </w:tblGrid>
      <w:tr w:rsidR="000377A2" w:rsidRPr="00071D31" w14:paraId="6C1ED740" w14:textId="77777777" w:rsidTr="00DB0DC8">
        <w:tc>
          <w:tcPr>
            <w:tcW w:w="123.30pt" w:type="dxa"/>
            <w:shd w:val="clear" w:color="auto" w:fill="C6C6C6"/>
          </w:tcPr>
          <w:p w14:paraId="0D884F6B" w14:textId="77777777" w:rsidR="000377A2" w:rsidRPr="00071D31" w:rsidRDefault="000377A2" w:rsidP="00224106">
            <w:pPr>
              <w:pStyle w:val="TableHeading"/>
            </w:pPr>
            <w:r w:rsidRPr="00071D31">
              <w:t>Fields</w:t>
            </w:r>
          </w:p>
        </w:tc>
        <w:tc>
          <w:tcPr>
            <w:tcW w:w="108pt" w:type="dxa"/>
            <w:shd w:val="clear" w:color="auto" w:fill="C6C6C6"/>
          </w:tcPr>
          <w:p w14:paraId="415B7185" w14:textId="77777777" w:rsidR="000377A2" w:rsidRPr="00071D31" w:rsidRDefault="000377A2" w:rsidP="00224106">
            <w:pPr>
              <w:pStyle w:val="TableHeading"/>
            </w:pPr>
            <w:r w:rsidRPr="00071D31">
              <w:t>Values</w:t>
            </w:r>
          </w:p>
        </w:tc>
      </w:tr>
      <w:tr w:rsidR="000377A2" w:rsidRPr="00071D31" w14:paraId="75A52ADF" w14:textId="77777777" w:rsidTr="00DB0DC8">
        <w:tc>
          <w:tcPr>
            <w:tcW w:w="123.30pt" w:type="dxa"/>
          </w:tcPr>
          <w:p w14:paraId="7634AD94" w14:textId="77777777" w:rsidR="000377A2" w:rsidRPr="00071D31" w:rsidRDefault="000377A2" w:rsidP="00224106">
            <w:pPr>
              <w:pStyle w:val="TableText"/>
            </w:pPr>
            <w:r w:rsidRPr="00071D31">
              <w:t>Enabled</w:t>
            </w:r>
          </w:p>
        </w:tc>
        <w:tc>
          <w:tcPr>
            <w:tcW w:w="108pt" w:type="dxa"/>
          </w:tcPr>
          <w:p w14:paraId="5DF4065E" w14:textId="77777777" w:rsidR="000377A2" w:rsidRPr="00071D31" w:rsidRDefault="000377A2" w:rsidP="00224106">
            <w:pPr>
              <w:pStyle w:val="TableText"/>
            </w:pPr>
            <w:r w:rsidRPr="00071D31">
              <w:t>Yes</w:t>
            </w:r>
          </w:p>
        </w:tc>
      </w:tr>
      <w:tr w:rsidR="000377A2" w:rsidRPr="00071D31" w14:paraId="6CA71C28" w14:textId="77777777" w:rsidTr="00DB0DC8">
        <w:tc>
          <w:tcPr>
            <w:tcW w:w="123.30pt" w:type="dxa"/>
          </w:tcPr>
          <w:p w14:paraId="5C6AAE56" w14:textId="77777777" w:rsidR="000377A2" w:rsidRPr="00071D31" w:rsidRDefault="000377A2" w:rsidP="00224106">
            <w:pPr>
              <w:pStyle w:val="TableText"/>
            </w:pPr>
            <w:r w:rsidRPr="00071D31">
              <w:t>Keep Alive</w:t>
            </w:r>
          </w:p>
        </w:tc>
        <w:tc>
          <w:tcPr>
            <w:tcW w:w="108pt" w:type="dxa"/>
          </w:tcPr>
          <w:p w14:paraId="03AF06DE" w14:textId="77777777" w:rsidR="000377A2" w:rsidRPr="00071D31" w:rsidRDefault="000377A2" w:rsidP="00224106">
            <w:pPr>
              <w:pStyle w:val="TableText"/>
            </w:pPr>
            <w:r w:rsidRPr="00071D31">
              <w:t>30000</w:t>
            </w:r>
          </w:p>
        </w:tc>
      </w:tr>
      <w:tr w:rsidR="000377A2" w:rsidRPr="00071D31" w14:paraId="40F72F21" w14:textId="77777777" w:rsidTr="00DB0DC8">
        <w:tc>
          <w:tcPr>
            <w:tcW w:w="123.30pt" w:type="dxa"/>
          </w:tcPr>
          <w:p w14:paraId="61F01C7F" w14:textId="77777777" w:rsidR="000377A2" w:rsidRPr="00071D31" w:rsidRDefault="000377A2" w:rsidP="00224106">
            <w:pPr>
              <w:pStyle w:val="TableText"/>
            </w:pPr>
            <w:r w:rsidRPr="00071D31">
              <w:t>Listen All</w:t>
            </w:r>
          </w:p>
        </w:tc>
        <w:tc>
          <w:tcPr>
            <w:tcW w:w="108pt" w:type="dxa"/>
          </w:tcPr>
          <w:p w14:paraId="5382189D" w14:textId="77777777" w:rsidR="000377A2" w:rsidRPr="00071D31" w:rsidRDefault="000377A2" w:rsidP="00224106">
            <w:pPr>
              <w:pStyle w:val="TableText"/>
            </w:pPr>
            <w:r w:rsidRPr="00071D31">
              <w:t>Yes</w:t>
            </w:r>
          </w:p>
        </w:tc>
      </w:tr>
    </w:tbl>
    <w:p w14:paraId="65D7D4A3" w14:textId="77777777" w:rsidR="00B30DD8" w:rsidRPr="00071D31" w:rsidRDefault="000377A2" w:rsidP="00F134EE">
      <w:pPr>
        <w:numPr>
          <w:ilvl w:val="0"/>
          <w:numId w:val="10"/>
        </w:numPr>
      </w:pPr>
      <w:r w:rsidRPr="00071D31">
        <w:t xml:space="preserve">Choose the </w:t>
      </w:r>
      <w:r w:rsidRPr="00F368C8">
        <w:rPr>
          <w:rStyle w:val="Object"/>
        </w:rPr>
        <w:t>IP Addresses</w:t>
      </w:r>
      <w:r w:rsidRPr="00071D31">
        <w:t xml:space="preserve"> tab. Under </w:t>
      </w:r>
      <w:proofErr w:type="spellStart"/>
      <w:r w:rsidRPr="00F368C8">
        <w:rPr>
          <w:rStyle w:val="Object"/>
        </w:rPr>
        <w:t>IPAll</w:t>
      </w:r>
      <w:proofErr w:type="spellEnd"/>
      <w:r w:rsidRPr="00071D31">
        <w:t xml:space="preserve">, in the </w:t>
      </w:r>
      <w:r w:rsidRPr="00F368C8">
        <w:rPr>
          <w:rStyle w:val="Object"/>
        </w:rPr>
        <w:t>TCP Port</w:t>
      </w:r>
      <w:r w:rsidRPr="00071D31">
        <w:t xml:space="preserve"> field, enter </w:t>
      </w:r>
      <w:r w:rsidRPr="00071D31">
        <w:rPr>
          <w:rStyle w:val="UserInput"/>
        </w:rPr>
        <w:t>1433</w:t>
      </w:r>
      <w:r w:rsidRPr="00071D31">
        <w:t xml:space="preserve"> (the standard Microsoft SQL Server Port</w:t>
      </w:r>
      <w:r w:rsidR="00B30DD8" w:rsidRPr="00071D31">
        <w:t>).</w:t>
      </w:r>
    </w:p>
    <w:p w14:paraId="24054E47" w14:textId="77777777" w:rsidR="00B30DD8" w:rsidRPr="00071D31" w:rsidRDefault="003B5EFB" w:rsidP="00B30DD8">
      <w:pPr>
        <w:pStyle w:val="NoteIcon"/>
      </w:pPr>
      <w:r w:rsidRPr="00071D31">
        <w:rPr>
          <w:noProof/>
          <w:lang w:eastAsia="zh-CN"/>
        </w:rPr>
        <w:drawing>
          <wp:inline distT="0" distB="0" distL="0" distR="0" wp14:anchorId="264EFE9E" wp14:editId="3F8AAAC6">
            <wp:extent cx="231775" cy="231775"/>
            <wp:effectExtent l="0" t="0" r="0" b="0"/>
            <wp:docPr id="14" name="Picture 14"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7A98C432" w14:textId="77777777" w:rsidR="000377A2" w:rsidRPr="00071D31" w:rsidRDefault="00B30DD8" w:rsidP="00B30DD8">
      <w:pPr>
        <w:pStyle w:val="NoteParagraph"/>
      </w:pPr>
      <w:r w:rsidRPr="00071D31">
        <w:t>If that port</w:t>
      </w:r>
      <w:r w:rsidR="000377A2" w:rsidRPr="00071D31">
        <w:t xml:space="preserve"> does not work, contact your system administrator. </w:t>
      </w:r>
    </w:p>
    <w:p w14:paraId="51AB9A2A" w14:textId="77777777" w:rsidR="000377A2" w:rsidRPr="00071D31" w:rsidRDefault="000377A2" w:rsidP="00F134EE">
      <w:pPr>
        <w:numPr>
          <w:ilvl w:val="0"/>
          <w:numId w:val="10"/>
        </w:numPr>
      </w:pPr>
      <w:r w:rsidRPr="00071D31">
        <w:t xml:space="preserve">Choose </w:t>
      </w:r>
      <w:r w:rsidRPr="00F368C8">
        <w:rPr>
          <w:rStyle w:val="Object"/>
        </w:rPr>
        <w:t>OK</w:t>
      </w:r>
      <w:r w:rsidRPr="00071D31">
        <w:t>.</w:t>
      </w:r>
    </w:p>
    <w:p w14:paraId="3F461B98" w14:textId="77777777" w:rsidR="000377A2" w:rsidRPr="00071D31" w:rsidRDefault="00B30DD8" w:rsidP="00F134EE">
      <w:pPr>
        <w:numPr>
          <w:ilvl w:val="0"/>
          <w:numId w:val="10"/>
        </w:numPr>
      </w:pPr>
      <w:r w:rsidRPr="00071D31">
        <w:t>R</w:t>
      </w:r>
      <w:r w:rsidR="000377A2" w:rsidRPr="00071D31">
        <w:t xml:space="preserve">estart the SQL Server Windows Service </w:t>
      </w:r>
      <w:r w:rsidRPr="00071D31">
        <w:t>to make the</w:t>
      </w:r>
      <w:r w:rsidR="000377A2" w:rsidRPr="00071D31">
        <w:t xml:space="preserve"> changes take effect.</w:t>
      </w:r>
    </w:p>
    <w:p w14:paraId="7F9D63FE" w14:textId="77777777" w:rsidR="008E200F" w:rsidRPr="00071D31" w:rsidRDefault="008E200F" w:rsidP="008E200F">
      <w:pPr>
        <w:pStyle w:val="Heading2"/>
      </w:pPr>
      <w:bookmarkStart w:id="108" w:name="_Toc326827916"/>
      <w:bookmarkStart w:id="109" w:name="_Toc326827917"/>
      <w:bookmarkStart w:id="110" w:name="_Toc326827918"/>
      <w:bookmarkStart w:id="111" w:name="_Toc326827920"/>
      <w:bookmarkStart w:id="112" w:name="_Toc326827924"/>
      <w:bookmarkStart w:id="113" w:name="_Toc279391297"/>
      <w:bookmarkStart w:id="114" w:name="_Toc279653975"/>
      <w:bookmarkStart w:id="115" w:name="_Toc279660870"/>
      <w:bookmarkStart w:id="116" w:name="_Toc279391299"/>
      <w:bookmarkStart w:id="117" w:name="_Toc279653977"/>
      <w:bookmarkStart w:id="118" w:name="_Toc279660872"/>
      <w:bookmarkStart w:id="119" w:name="_Toc493166021"/>
      <w:bookmarkEnd w:id="108"/>
      <w:bookmarkEnd w:id="109"/>
      <w:bookmarkEnd w:id="110"/>
      <w:bookmarkEnd w:id="111"/>
      <w:bookmarkEnd w:id="112"/>
      <w:bookmarkEnd w:id="113"/>
      <w:bookmarkEnd w:id="114"/>
      <w:bookmarkEnd w:id="115"/>
      <w:bookmarkEnd w:id="116"/>
      <w:bookmarkEnd w:id="117"/>
      <w:bookmarkEnd w:id="118"/>
      <w:r w:rsidRPr="00071D31">
        <w:t>Create Databases and Logins</w:t>
      </w:r>
      <w:r w:rsidR="00C47F64">
        <w:rPr>
          <w:rFonts w:hint="eastAsia"/>
          <w:lang w:eastAsia="zh-CN"/>
        </w:rPr>
        <w:t xml:space="preserve"> (MS SQL Server)</w:t>
      </w:r>
      <w:bookmarkEnd w:id="119"/>
    </w:p>
    <w:p w14:paraId="5411F5F1" w14:textId="77777777" w:rsidR="008E200F" w:rsidRPr="00071D31" w:rsidRDefault="008E200F" w:rsidP="00F368C8">
      <w:pPr>
        <w:pStyle w:val="Heading9"/>
      </w:pPr>
      <w:r w:rsidRPr="00071D31">
        <w:t>Procedure</w:t>
      </w:r>
    </w:p>
    <w:p w14:paraId="50150354" w14:textId="77777777" w:rsidR="008E200F" w:rsidRPr="00071D31" w:rsidRDefault="008E200F" w:rsidP="00F134EE">
      <w:pPr>
        <w:numPr>
          <w:ilvl w:val="0"/>
          <w:numId w:val="6"/>
        </w:numPr>
      </w:pPr>
      <w:r w:rsidRPr="00071D31">
        <w:t xml:space="preserve">Choose </w:t>
      </w:r>
      <w:r w:rsidRPr="00F368C8">
        <w:rPr>
          <w:rStyle w:val="Object"/>
        </w:rPr>
        <w:t xml:space="preserve">Start </w:t>
      </w:r>
      <w:r w:rsidRPr="00F368C8">
        <w:rPr>
          <w:rStyle w:val="Object"/>
        </w:rPr>
        <w:sym w:font="Symbol" w:char="F0AE"/>
      </w:r>
      <w:r w:rsidRPr="00F368C8">
        <w:rPr>
          <w:rStyle w:val="Object"/>
        </w:rPr>
        <w:t xml:space="preserve"> All Programs </w:t>
      </w:r>
      <w:r w:rsidRPr="00F368C8">
        <w:rPr>
          <w:rStyle w:val="Object"/>
        </w:rPr>
        <w:sym w:font="Symbol" w:char="F0AE"/>
      </w:r>
      <w:r w:rsidRPr="00F368C8">
        <w:rPr>
          <w:rStyle w:val="Object"/>
        </w:rPr>
        <w:t xml:space="preserve"> Microsoft SQL Server 2008 R2 </w:t>
      </w:r>
      <w:r w:rsidRPr="00F368C8">
        <w:rPr>
          <w:rStyle w:val="Object"/>
        </w:rPr>
        <w:sym w:font="Symbol" w:char="F0AE"/>
      </w:r>
      <w:r w:rsidRPr="00F368C8">
        <w:rPr>
          <w:rStyle w:val="Object"/>
        </w:rPr>
        <w:t xml:space="preserve"> SQL Server Management Studio.</w:t>
      </w:r>
    </w:p>
    <w:p w14:paraId="512D931E" w14:textId="77777777" w:rsidR="008E200F" w:rsidRPr="00071D31" w:rsidRDefault="008E200F" w:rsidP="00F134EE">
      <w:pPr>
        <w:numPr>
          <w:ilvl w:val="0"/>
          <w:numId w:val="6"/>
        </w:numPr>
      </w:pPr>
      <w:r w:rsidRPr="00071D31">
        <w:t xml:space="preserve">In the </w:t>
      </w:r>
      <w:r w:rsidRPr="00F368C8">
        <w:rPr>
          <w:rStyle w:val="Object"/>
        </w:rPr>
        <w:t>Connect to Server</w:t>
      </w:r>
      <w:r w:rsidRPr="00071D31">
        <w:t xml:space="preserve"> dialog box, enter the following and choose </w:t>
      </w:r>
      <w:r w:rsidRPr="00F368C8">
        <w:rPr>
          <w:rStyle w:val="Object"/>
        </w:rPr>
        <w:t>Connect</w:t>
      </w:r>
      <w:r w:rsidRPr="00071D31">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549"/>
        <w:gridCol w:w="2622"/>
        <w:gridCol w:w="4397"/>
      </w:tblGrid>
      <w:tr w:rsidR="00B87D86" w:rsidRPr="00071D31" w14:paraId="697981EC" w14:textId="77777777" w:rsidTr="00DB0DC8">
        <w:tc>
          <w:tcPr>
            <w:tcW w:w="74.20pt" w:type="dxa"/>
            <w:shd w:val="clear" w:color="auto" w:fill="C6C6C6"/>
          </w:tcPr>
          <w:p w14:paraId="5C71CB6D" w14:textId="77777777" w:rsidR="00B87D86" w:rsidRPr="00071D31" w:rsidRDefault="00B87D86" w:rsidP="00B87D86">
            <w:pPr>
              <w:pStyle w:val="TableHeading"/>
            </w:pPr>
            <w:r w:rsidRPr="00071D31">
              <w:t>Field</w:t>
            </w:r>
          </w:p>
        </w:tc>
        <w:tc>
          <w:tcPr>
            <w:tcW w:w="125.60pt" w:type="dxa"/>
            <w:shd w:val="clear" w:color="auto" w:fill="C6C6C6"/>
          </w:tcPr>
          <w:p w14:paraId="1495F329" w14:textId="77777777" w:rsidR="00B87D86" w:rsidRPr="00071D31" w:rsidRDefault="00B87D86" w:rsidP="00B87D86">
            <w:pPr>
              <w:pStyle w:val="TableHeading"/>
            </w:pPr>
            <w:r w:rsidRPr="00071D31">
              <w:t>User Action or Values</w:t>
            </w:r>
          </w:p>
        </w:tc>
        <w:tc>
          <w:tcPr>
            <w:tcW w:w="210.60pt" w:type="dxa"/>
            <w:shd w:val="clear" w:color="auto" w:fill="C6C6C6"/>
          </w:tcPr>
          <w:p w14:paraId="579E2836" w14:textId="77777777" w:rsidR="00B87D86" w:rsidRPr="00071D31" w:rsidRDefault="00B87D86" w:rsidP="00B87D86">
            <w:pPr>
              <w:pStyle w:val="TableHeading"/>
            </w:pPr>
            <w:r w:rsidRPr="00071D31">
              <w:t>Comments</w:t>
            </w:r>
          </w:p>
        </w:tc>
      </w:tr>
      <w:tr w:rsidR="00B87D86" w:rsidRPr="00071D31" w14:paraId="6A835AA7" w14:textId="77777777" w:rsidTr="00DB0DC8">
        <w:tc>
          <w:tcPr>
            <w:tcW w:w="74.20pt" w:type="dxa"/>
            <w:shd w:val="clear" w:color="auto" w:fill="auto"/>
          </w:tcPr>
          <w:p w14:paraId="757A208F" w14:textId="77777777" w:rsidR="00B87D86" w:rsidRPr="00071D31" w:rsidRDefault="00B87D86" w:rsidP="00B87D86">
            <w:pPr>
              <w:pStyle w:val="TableText"/>
            </w:pPr>
            <w:r w:rsidRPr="00F368C8">
              <w:rPr>
                <w:rStyle w:val="Object"/>
              </w:rPr>
              <w:t>Server type</w:t>
            </w:r>
          </w:p>
        </w:tc>
        <w:tc>
          <w:tcPr>
            <w:tcW w:w="125.60pt" w:type="dxa"/>
            <w:shd w:val="clear" w:color="auto" w:fill="auto"/>
          </w:tcPr>
          <w:p w14:paraId="69400861" w14:textId="77777777" w:rsidR="00B87D86" w:rsidRPr="00071D31" w:rsidRDefault="00B87D86" w:rsidP="00B87D86">
            <w:pPr>
              <w:pStyle w:val="TableText"/>
            </w:pPr>
            <w:r w:rsidRPr="00F368C8">
              <w:rPr>
                <w:rStyle w:val="Object"/>
              </w:rPr>
              <w:t>Database Engine</w:t>
            </w:r>
          </w:p>
        </w:tc>
        <w:tc>
          <w:tcPr>
            <w:tcW w:w="210.60pt" w:type="dxa"/>
            <w:shd w:val="clear" w:color="auto" w:fill="auto"/>
          </w:tcPr>
          <w:p w14:paraId="588E69F2" w14:textId="77777777" w:rsidR="00B87D86" w:rsidRPr="00071D31" w:rsidRDefault="00B87D86" w:rsidP="00B87D86">
            <w:pPr>
              <w:pStyle w:val="TableText"/>
            </w:pPr>
          </w:p>
        </w:tc>
      </w:tr>
      <w:tr w:rsidR="00B87D86" w:rsidRPr="00071D31" w14:paraId="7865D3F9" w14:textId="77777777" w:rsidTr="00DB0DC8">
        <w:tc>
          <w:tcPr>
            <w:tcW w:w="74.20pt" w:type="dxa"/>
            <w:shd w:val="clear" w:color="auto" w:fill="auto"/>
          </w:tcPr>
          <w:p w14:paraId="4C39AE88" w14:textId="77777777" w:rsidR="00B87D86" w:rsidRPr="00071D31" w:rsidRDefault="00B87D86" w:rsidP="00B87D86">
            <w:pPr>
              <w:pStyle w:val="TableText"/>
            </w:pPr>
            <w:r w:rsidRPr="00F368C8">
              <w:rPr>
                <w:rStyle w:val="Object"/>
              </w:rPr>
              <w:t>Server name</w:t>
            </w:r>
          </w:p>
        </w:tc>
        <w:tc>
          <w:tcPr>
            <w:tcW w:w="125.60pt" w:type="dxa"/>
            <w:shd w:val="clear" w:color="auto" w:fill="auto"/>
          </w:tcPr>
          <w:p w14:paraId="5BE96687" w14:textId="77777777" w:rsidR="00B87D86" w:rsidRPr="00071D31" w:rsidRDefault="00B87D86" w:rsidP="00B87D86">
            <w:pPr>
              <w:pStyle w:val="TableText"/>
              <w:rPr>
                <w:rStyle w:val="Object"/>
                <w:b/>
                <w:i w:val="0"/>
              </w:rPr>
            </w:pPr>
            <w:r w:rsidRPr="00F368C8">
              <w:rPr>
                <w:rStyle w:val="Object"/>
              </w:rPr>
              <w:t>&lt;</w:t>
            </w:r>
            <w:r w:rsidR="00171CB7" w:rsidRPr="00F368C8">
              <w:rPr>
                <w:rStyle w:val="Object"/>
              </w:rPr>
              <w:t xml:space="preserve">the computer </w:t>
            </w:r>
            <w:r w:rsidRPr="00F368C8">
              <w:rPr>
                <w:rStyle w:val="Object"/>
              </w:rPr>
              <w:t>name&gt;\SAPEIM</w:t>
            </w:r>
          </w:p>
        </w:tc>
        <w:tc>
          <w:tcPr>
            <w:tcW w:w="210.60pt" w:type="dxa"/>
            <w:shd w:val="clear" w:color="auto" w:fill="auto"/>
          </w:tcPr>
          <w:p w14:paraId="240F420E" w14:textId="77777777" w:rsidR="00B87D86" w:rsidRPr="00071D31" w:rsidRDefault="00B87D86" w:rsidP="00B87D86">
            <w:pPr>
              <w:pStyle w:val="TableText"/>
            </w:pPr>
            <w:r w:rsidRPr="00071D31">
              <w:t>Replace this with the existing SQL Server database server name if not using SQL Express</w:t>
            </w:r>
          </w:p>
        </w:tc>
      </w:tr>
      <w:tr w:rsidR="00B87D86" w:rsidRPr="00071D31" w14:paraId="090F3B13" w14:textId="77777777" w:rsidTr="00DB0DC8">
        <w:tc>
          <w:tcPr>
            <w:tcW w:w="74.20pt" w:type="dxa"/>
            <w:shd w:val="clear" w:color="auto" w:fill="auto"/>
          </w:tcPr>
          <w:p w14:paraId="7581DCD5" w14:textId="77777777" w:rsidR="00B87D86" w:rsidRPr="00071D31" w:rsidRDefault="00B87D86" w:rsidP="00B87D86">
            <w:pPr>
              <w:pStyle w:val="TableText"/>
              <w:rPr>
                <w:rStyle w:val="Object"/>
                <w:i w:val="0"/>
              </w:rPr>
            </w:pPr>
            <w:r w:rsidRPr="00F368C8">
              <w:rPr>
                <w:rStyle w:val="Object"/>
              </w:rPr>
              <w:lastRenderedPageBreak/>
              <w:t>Authentication</w:t>
            </w:r>
          </w:p>
        </w:tc>
        <w:tc>
          <w:tcPr>
            <w:tcW w:w="125.60pt" w:type="dxa"/>
            <w:shd w:val="clear" w:color="auto" w:fill="auto"/>
          </w:tcPr>
          <w:p w14:paraId="1201CE71" w14:textId="77777777" w:rsidR="00B87D86" w:rsidRPr="00071D31" w:rsidRDefault="00B87D86" w:rsidP="00B87D86">
            <w:pPr>
              <w:pStyle w:val="TableText"/>
            </w:pPr>
            <w:r w:rsidRPr="00F368C8">
              <w:rPr>
                <w:rStyle w:val="Object"/>
              </w:rPr>
              <w:t>Windows Authentication</w:t>
            </w:r>
          </w:p>
        </w:tc>
        <w:tc>
          <w:tcPr>
            <w:tcW w:w="210.60pt" w:type="dxa"/>
            <w:shd w:val="clear" w:color="auto" w:fill="auto"/>
          </w:tcPr>
          <w:p w14:paraId="6A5990A7" w14:textId="77777777" w:rsidR="00B87D86" w:rsidRPr="00071D31" w:rsidRDefault="00B87D86" w:rsidP="00B87D86">
            <w:pPr>
              <w:pStyle w:val="TableText"/>
              <w:rPr>
                <w:rStyle w:val="Object"/>
                <w:i w:val="0"/>
              </w:rPr>
            </w:pPr>
          </w:p>
        </w:tc>
      </w:tr>
    </w:tbl>
    <w:p w14:paraId="285A0AAA" w14:textId="77777777" w:rsidR="0065495B" w:rsidRPr="00071D31" w:rsidRDefault="008E200F" w:rsidP="00F134EE">
      <w:pPr>
        <w:numPr>
          <w:ilvl w:val="0"/>
          <w:numId w:val="6"/>
        </w:numPr>
      </w:pPr>
      <w:r w:rsidRPr="00071D31">
        <w:t xml:space="preserve">In your </w:t>
      </w:r>
      <w:r w:rsidRPr="00F368C8">
        <w:rPr>
          <w:rStyle w:val="Object"/>
        </w:rPr>
        <w:t>Object Explorer</w:t>
      </w:r>
      <w:r w:rsidRPr="00071D31">
        <w:t xml:space="preserve"> section, </w:t>
      </w:r>
      <w:r w:rsidR="00B87D86" w:rsidRPr="00071D31">
        <w:t>right-click</w:t>
      </w:r>
      <w:r w:rsidRPr="00071D31">
        <w:t xml:space="preserve"> </w:t>
      </w:r>
      <w:r w:rsidRPr="00F368C8">
        <w:rPr>
          <w:rStyle w:val="Object"/>
        </w:rPr>
        <w:t>Databases</w:t>
      </w:r>
      <w:r w:rsidRPr="00071D31">
        <w:t xml:space="preserve"> and choose </w:t>
      </w:r>
      <w:r w:rsidRPr="00F368C8">
        <w:rPr>
          <w:rStyle w:val="Object"/>
        </w:rPr>
        <w:t>New Database</w:t>
      </w:r>
      <w:r w:rsidRPr="00071D31">
        <w:t xml:space="preserve">. </w:t>
      </w:r>
    </w:p>
    <w:p w14:paraId="2157EF88" w14:textId="77777777" w:rsidR="008E200F" w:rsidRPr="00071D31" w:rsidRDefault="008E200F" w:rsidP="00F134EE">
      <w:pPr>
        <w:numPr>
          <w:ilvl w:val="0"/>
          <w:numId w:val="6"/>
        </w:numPr>
      </w:pPr>
      <w:r w:rsidRPr="00071D31">
        <w:t>Name the database</w:t>
      </w:r>
      <w:r w:rsidR="0065495B" w:rsidRPr="00071D31">
        <w:t xml:space="preserve"> (</w:t>
      </w:r>
      <w:r w:rsidR="001162EA" w:rsidRPr="00071D31">
        <w:rPr>
          <w:lang w:eastAsia="zh-CN"/>
        </w:rPr>
        <w:t xml:space="preserve">for example, </w:t>
      </w:r>
      <w:r w:rsidR="00AD70BB">
        <w:rPr>
          <w:rStyle w:val="UserInput"/>
        </w:rPr>
        <w:t>DM_REPO_S4HANA</w:t>
      </w:r>
      <w:r w:rsidRPr="00071D31">
        <w:t xml:space="preserve"> (</w:t>
      </w:r>
      <w:r w:rsidR="00AD70BB">
        <w:rPr>
          <w:rStyle w:val="UserInput"/>
        </w:rPr>
        <w:t>DM_REPO_S4HANA</w:t>
      </w:r>
      <w:r w:rsidRPr="00071D31">
        <w:t xml:space="preserve"> is created for the local repository)</w:t>
      </w:r>
      <w:r w:rsidR="0065495B" w:rsidRPr="00071D31">
        <w:t>)</w:t>
      </w:r>
      <w:r w:rsidRPr="00071D31">
        <w:t xml:space="preserve"> and </w:t>
      </w:r>
      <w:r w:rsidR="0065495B" w:rsidRPr="00071D31">
        <w:t>choose</w:t>
      </w:r>
      <w:r w:rsidRPr="00071D31">
        <w:t xml:space="preserve"> </w:t>
      </w:r>
      <w:r w:rsidRPr="00F368C8">
        <w:rPr>
          <w:rStyle w:val="Object"/>
        </w:rPr>
        <w:t>OK</w:t>
      </w:r>
      <w:r w:rsidRPr="00071D31">
        <w:t xml:space="preserve">. </w:t>
      </w:r>
    </w:p>
    <w:p w14:paraId="458CEABB" w14:textId="77777777" w:rsidR="00B87D86" w:rsidRPr="00071D31" w:rsidRDefault="008E200F" w:rsidP="00F134EE">
      <w:pPr>
        <w:numPr>
          <w:ilvl w:val="0"/>
          <w:numId w:val="6"/>
        </w:numPr>
      </w:pPr>
      <w:r w:rsidRPr="00071D31">
        <w:t xml:space="preserve">Choose </w:t>
      </w:r>
      <w:r w:rsidRPr="00F368C8">
        <w:rPr>
          <w:rStyle w:val="Object"/>
        </w:rPr>
        <w:t xml:space="preserve">Security </w:t>
      </w:r>
      <w:r w:rsidRPr="00F368C8">
        <w:rPr>
          <w:rStyle w:val="Object"/>
        </w:rPr>
        <w:sym w:font="Symbol" w:char="F0AE"/>
      </w:r>
      <w:r w:rsidRPr="00F368C8">
        <w:rPr>
          <w:rStyle w:val="Object"/>
        </w:rPr>
        <w:t xml:space="preserve"> Logins. </w:t>
      </w:r>
    </w:p>
    <w:p w14:paraId="4A15D5DC" w14:textId="77777777" w:rsidR="008E200F" w:rsidRPr="00071D31" w:rsidRDefault="008E200F" w:rsidP="00F134EE">
      <w:pPr>
        <w:numPr>
          <w:ilvl w:val="0"/>
          <w:numId w:val="6"/>
        </w:numPr>
      </w:pPr>
      <w:r w:rsidRPr="00071D31">
        <w:t xml:space="preserve">Right-click </w:t>
      </w:r>
      <w:r w:rsidRPr="00F368C8">
        <w:rPr>
          <w:rStyle w:val="Object"/>
        </w:rPr>
        <w:t>Logins</w:t>
      </w:r>
      <w:r w:rsidRPr="00071D31">
        <w:t xml:space="preserve"> and choose </w:t>
      </w:r>
      <w:r w:rsidRPr="00F368C8">
        <w:rPr>
          <w:rStyle w:val="Object"/>
        </w:rPr>
        <w:t>New Login</w:t>
      </w:r>
      <w:r w:rsidRPr="00071D31">
        <w:t xml:space="preserve">. </w:t>
      </w:r>
    </w:p>
    <w:p w14:paraId="42BA2F2A" w14:textId="77777777" w:rsidR="008E200F" w:rsidRPr="00071D31" w:rsidRDefault="008E200F" w:rsidP="00F134EE">
      <w:pPr>
        <w:numPr>
          <w:ilvl w:val="0"/>
          <w:numId w:val="6"/>
        </w:numPr>
      </w:pPr>
      <w:r w:rsidRPr="00071D31">
        <w:t xml:space="preserve">In the </w:t>
      </w:r>
      <w:r w:rsidRPr="00F368C8">
        <w:rPr>
          <w:rStyle w:val="Object"/>
        </w:rPr>
        <w:t>Login – New</w:t>
      </w:r>
      <w:r w:rsidRPr="00071D31">
        <w:t xml:space="preserve"> dialog box, </w:t>
      </w:r>
      <w:r w:rsidR="0065495B" w:rsidRPr="00071D31">
        <w:t>make the following entries</w:t>
      </w:r>
      <w:r w:rsidRPr="00071D31">
        <w:t xml:space="preserve"> and choose </w:t>
      </w:r>
      <w:r w:rsidRPr="00F368C8">
        <w:rPr>
          <w:rStyle w:val="Object"/>
        </w:rPr>
        <w:t>OK</w:t>
      </w:r>
      <w:r w:rsidRPr="00071D31">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360"/>
        <w:gridCol w:w="3275"/>
        <w:gridCol w:w="1933"/>
      </w:tblGrid>
      <w:tr w:rsidR="0065495B" w:rsidRPr="00071D31" w14:paraId="487EB30E" w14:textId="77777777" w:rsidTr="00DB0DC8">
        <w:tc>
          <w:tcPr>
            <w:tcW w:w="160.95pt" w:type="dxa"/>
            <w:shd w:val="clear" w:color="auto" w:fill="C6C6C6"/>
          </w:tcPr>
          <w:p w14:paraId="7BB03AB7" w14:textId="77777777" w:rsidR="0065495B" w:rsidRPr="00071D31" w:rsidRDefault="0065495B" w:rsidP="0065495B">
            <w:pPr>
              <w:pStyle w:val="TableHeading"/>
            </w:pPr>
            <w:r w:rsidRPr="00071D31">
              <w:t>Field</w:t>
            </w:r>
          </w:p>
        </w:tc>
        <w:tc>
          <w:tcPr>
            <w:tcW w:w="156.85pt" w:type="dxa"/>
            <w:shd w:val="clear" w:color="auto" w:fill="C6C6C6"/>
          </w:tcPr>
          <w:p w14:paraId="32C9843B" w14:textId="77777777" w:rsidR="0065495B" w:rsidRPr="00071D31" w:rsidRDefault="0065495B" w:rsidP="0065495B">
            <w:pPr>
              <w:pStyle w:val="TableHeading"/>
            </w:pPr>
            <w:r w:rsidRPr="00071D31">
              <w:t>User Action or Values</w:t>
            </w:r>
          </w:p>
        </w:tc>
        <w:tc>
          <w:tcPr>
            <w:tcW w:w="92.60pt" w:type="dxa"/>
            <w:shd w:val="clear" w:color="auto" w:fill="C6C6C6"/>
          </w:tcPr>
          <w:p w14:paraId="77E287BF" w14:textId="77777777" w:rsidR="0065495B" w:rsidRPr="00071D31" w:rsidRDefault="0065495B" w:rsidP="0065495B">
            <w:pPr>
              <w:pStyle w:val="TableHeading"/>
            </w:pPr>
            <w:r w:rsidRPr="00071D31">
              <w:t>Comments</w:t>
            </w:r>
          </w:p>
        </w:tc>
      </w:tr>
      <w:tr w:rsidR="0065495B" w:rsidRPr="00071D31" w14:paraId="79BF65AB" w14:textId="77777777" w:rsidTr="00DB0DC8">
        <w:tc>
          <w:tcPr>
            <w:tcW w:w="160.95pt" w:type="dxa"/>
            <w:shd w:val="clear" w:color="auto" w:fill="auto"/>
          </w:tcPr>
          <w:p w14:paraId="3FA805EA" w14:textId="77777777" w:rsidR="0065495B" w:rsidRPr="00071D31" w:rsidRDefault="0065495B" w:rsidP="0065495B">
            <w:pPr>
              <w:pStyle w:val="TableText"/>
            </w:pPr>
            <w:r w:rsidRPr="00071D31">
              <w:t>Login name</w:t>
            </w:r>
          </w:p>
        </w:tc>
        <w:tc>
          <w:tcPr>
            <w:tcW w:w="156.85pt" w:type="dxa"/>
            <w:shd w:val="clear" w:color="auto" w:fill="auto"/>
          </w:tcPr>
          <w:p w14:paraId="2BF7B614" w14:textId="77777777" w:rsidR="0065495B" w:rsidRPr="00071D31" w:rsidRDefault="00AD70BB" w:rsidP="0065495B">
            <w:pPr>
              <w:pStyle w:val="TableText"/>
            </w:pPr>
            <w:r>
              <w:t>DM_REPO_S4HANA</w:t>
            </w:r>
          </w:p>
        </w:tc>
        <w:tc>
          <w:tcPr>
            <w:tcW w:w="92.60pt" w:type="dxa"/>
            <w:shd w:val="clear" w:color="auto" w:fill="auto"/>
          </w:tcPr>
          <w:p w14:paraId="5910EF76" w14:textId="77777777" w:rsidR="0065495B" w:rsidRPr="00071D31" w:rsidRDefault="0065495B" w:rsidP="0065495B">
            <w:pPr>
              <w:pStyle w:val="TableText"/>
            </w:pPr>
          </w:p>
        </w:tc>
      </w:tr>
      <w:tr w:rsidR="0065495B" w:rsidRPr="00071D31" w14:paraId="2C6A4E96" w14:textId="77777777" w:rsidTr="00DB0DC8">
        <w:tc>
          <w:tcPr>
            <w:tcW w:w="160.95pt" w:type="dxa"/>
            <w:shd w:val="clear" w:color="auto" w:fill="auto"/>
          </w:tcPr>
          <w:p w14:paraId="3EAC4F3A" w14:textId="77777777" w:rsidR="0065495B" w:rsidRPr="00071D31" w:rsidRDefault="0065495B" w:rsidP="0065495B">
            <w:pPr>
              <w:pStyle w:val="TableText"/>
            </w:pPr>
            <w:r w:rsidRPr="00071D31">
              <w:t>SQL Server authentication</w:t>
            </w:r>
          </w:p>
        </w:tc>
        <w:tc>
          <w:tcPr>
            <w:tcW w:w="156.85pt" w:type="dxa"/>
            <w:shd w:val="clear" w:color="auto" w:fill="auto"/>
          </w:tcPr>
          <w:p w14:paraId="73683284" w14:textId="77777777" w:rsidR="0065495B" w:rsidRPr="00071D31" w:rsidRDefault="0065495B" w:rsidP="0065495B">
            <w:pPr>
              <w:pStyle w:val="TableText"/>
            </w:pPr>
            <w:r w:rsidRPr="00071D31">
              <w:t>Selected</w:t>
            </w:r>
          </w:p>
        </w:tc>
        <w:tc>
          <w:tcPr>
            <w:tcW w:w="92.60pt" w:type="dxa"/>
            <w:shd w:val="clear" w:color="auto" w:fill="auto"/>
          </w:tcPr>
          <w:p w14:paraId="7F66F8F8" w14:textId="77777777" w:rsidR="0065495B" w:rsidRPr="00071D31" w:rsidRDefault="0065495B" w:rsidP="0065495B">
            <w:pPr>
              <w:pStyle w:val="TableText"/>
            </w:pPr>
          </w:p>
        </w:tc>
      </w:tr>
      <w:tr w:rsidR="0065495B" w:rsidRPr="00071D31" w14:paraId="75974B76" w14:textId="77777777" w:rsidTr="00DB0DC8">
        <w:tc>
          <w:tcPr>
            <w:tcW w:w="160.95pt" w:type="dxa"/>
            <w:shd w:val="clear" w:color="auto" w:fill="auto"/>
          </w:tcPr>
          <w:p w14:paraId="05559A27" w14:textId="77777777" w:rsidR="0065495B" w:rsidRPr="00071D31" w:rsidRDefault="0065495B" w:rsidP="0065495B">
            <w:pPr>
              <w:pStyle w:val="TableText"/>
            </w:pPr>
            <w:r w:rsidRPr="00071D31">
              <w:t>Password</w:t>
            </w:r>
          </w:p>
        </w:tc>
        <w:tc>
          <w:tcPr>
            <w:tcW w:w="156.85pt" w:type="dxa"/>
            <w:shd w:val="clear" w:color="auto" w:fill="auto"/>
          </w:tcPr>
          <w:p w14:paraId="40076C7C" w14:textId="77777777" w:rsidR="0065495B" w:rsidRPr="00071D31" w:rsidRDefault="0065495B" w:rsidP="0065495B">
            <w:pPr>
              <w:pStyle w:val="TableText"/>
            </w:pPr>
            <w:r w:rsidRPr="00071D31">
              <w:t>&lt;password&gt;</w:t>
            </w:r>
          </w:p>
        </w:tc>
        <w:tc>
          <w:tcPr>
            <w:tcW w:w="92.60pt" w:type="dxa"/>
            <w:shd w:val="clear" w:color="auto" w:fill="auto"/>
          </w:tcPr>
          <w:p w14:paraId="77D9B23A" w14:textId="77777777" w:rsidR="0065495B" w:rsidRPr="00071D31" w:rsidRDefault="0065495B" w:rsidP="0065495B">
            <w:pPr>
              <w:pStyle w:val="TableText"/>
            </w:pPr>
            <w:r w:rsidRPr="00071D31">
              <w:t>Confirm the password</w:t>
            </w:r>
          </w:p>
        </w:tc>
      </w:tr>
      <w:tr w:rsidR="0065495B" w:rsidRPr="00071D31" w14:paraId="1A13E408" w14:textId="77777777" w:rsidTr="00DB0DC8">
        <w:tc>
          <w:tcPr>
            <w:tcW w:w="160.95pt" w:type="dxa"/>
            <w:shd w:val="clear" w:color="auto" w:fill="auto"/>
          </w:tcPr>
          <w:p w14:paraId="4836D964" w14:textId="77777777" w:rsidR="0065495B" w:rsidRPr="00071D31" w:rsidRDefault="0065495B" w:rsidP="0065495B">
            <w:pPr>
              <w:pStyle w:val="TableText"/>
            </w:pPr>
            <w:r w:rsidRPr="00071D31">
              <w:t>Enforce password policy</w:t>
            </w:r>
          </w:p>
        </w:tc>
        <w:tc>
          <w:tcPr>
            <w:tcW w:w="156.85pt" w:type="dxa"/>
            <w:shd w:val="clear" w:color="auto" w:fill="auto"/>
          </w:tcPr>
          <w:p w14:paraId="7B3E9DFA" w14:textId="77777777" w:rsidR="0065495B" w:rsidRPr="00071D31" w:rsidRDefault="0065495B" w:rsidP="0065495B">
            <w:pPr>
              <w:pStyle w:val="TableText"/>
            </w:pPr>
            <w:r w:rsidRPr="00071D31">
              <w:t>Deselected</w:t>
            </w:r>
          </w:p>
        </w:tc>
        <w:tc>
          <w:tcPr>
            <w:tcW w:w="92.60pt" w:type="dxa"/>
            <w:shd w:val="clear" w:color="auto" w:fill="auto"/>
          </w:tcPr>
          <w:p w14:paraId="2C3F790E" w14:textId="77777777" w:rsidR="0065495B" w:rsidRPr="00071D31" w:rsidRDefault="0065495B" w:rsidP="0065495B">
            <w:pPr>
              <w:pStyle w:val="TableText"/>
            </w:pPr>
          </w:p>
        </w:tc>
      </w:tr>
      <w:tr w:rsidR="0065495B" w:rsidRPr="00071D31" w14:paraId="40594300" w14:textId="77777777" w:rsidTr="00DB0DC8">
        <w:tc>
          <w:tcPr>
            <w:tcW w:w="160.95pt" w:type="dxa"/>
            <w:shd w:val="clear" w:color="auto" w:fill="auto"/>
          </w:tcPr>
          <w:p w14:paraId="081FC780" w14:textId="77777777" w:rsidR="0065495B" w:rsidRPr="00071D31" w:rsidRDefault="005D4DF4" w:rsidP="0065495B">
            <w:pPr>
              <w:pStyle w:val="TableText"/>
            </w:pPr>
            <w:r w:rsidRPr="00071D31">
              <w:t>Server Roles /</w:t>
            </w:r>
            <w:r w:rsidR="0065495B" w:rsidRPr="00071D31">
              <w:t>sysadmin</w:t>
            </w:r>
          </w:p>
        </w:tc>
        <w:tc>
          <w:tcPr>
            <w:tcW w:w="156.85pt" w:type="dxa"/>
            <w:shd w:val="clear" w:color="auto" w:fill="auto"/>
          </w:tcPr>
          <w:p w14:paraId="46351CA4" w14:textId="77777777" w:rsidR="0065495B" w:rsidRPr="00071D31" w:rsidRDefault="0065495B">
            <w:r w:rsidRPr="00071D31">
              <w:t>Selected</w:t>
            </w:r>
          </w:p>
        </w:tc>
        <w:tc>
          <w:tcPr>
            <w:tcW w:w="92.60pt" w:type="dxa"/>
            <w:shd w:val="clear" w:color="auto" w:fill="auto"/>
          </w:tcPr>
          <w:p w14:paraId="7E98A0AF" w14:textId="77777777" w:rsidR="0065495B" w:rsidRPr="00071D31" w:rsidRDefault="0065495B" w:rsidP="0065495B">
            <w:pPr>
              <w:pStyle w:val="TableText"/>
            </w:pPr>
          </w:p>
        </w:tc>
      </w:tr>
      <w:tr w:rsidR="0065495B" w:rsidRPr="00071D31" w14:paraId="05123B32" w14:textId="77777777" w:rsidTr="00DB0DC8">
        <w:tc>
          <w:tcPr>
            <w:tcW w:w="160.95pt" w:type="dxa"/>
            <w:shd w:val="clear" w:color="auto" w:fill="auto"/>
          </w:tcPr>
          <w:p w14:paraId="3B6C205B" w14:textId="77777777" w:rsidR="0065495B" w:rsidRPr="00071D31" w:rsidRDefault="00AD70BB" w:rsidP="0065495B">
            <w:pPr>
              <w:pStyle w:val="TableText"/>
            </w:pPr>
            <w:r>
              <w:t>User Mapping /DM_REPO_S4HANA</w:t>
            </w:r>
          </w:p>
        </w:tc>
        <w:tc>
          <w:tcPr>
            <w:tcW w:w="156.85pt" w:type="dxa"/>
            <w:shd w:val="clear" w:color="auto" w:fill="auto"/>
          </w:tcPr>
          <w:p w14:paraId="3E22163B" w14:textId="77777777" w:rsidR="0065495B" w:rsidRPr="00071D31" w:rsidRDefault="0065495B">
            <w:r w:rsidRPr="00071D31">
              <w:t>Selected</w:t>
            </w:r>
          </w:p>
        </w:tc>
        <w:tc>
          <w:tcPr>
            <w:tcW w:w="92.60pt" w:type="dxa"/>
            <w:shd w:val="clear" w:color="auto" w:fill="auto"/>
          </w:tcPr>
          <w:p w14:paraId="3CBBA0BD" w14:textId="77777777" w:rsidR="0065495B" w:rsidRPr="00071D31" w:rsidRDefault="0065495B" w:rsidP="0065495B">
            <w:pPr>
              <w:pStyle w:val="TableText"/>
            </w:pPr>
          </w:p>
        </w:tc>
      </w:tr>
      <w:tr w:rsidR="0065495B" w:rsidRPr="00071D31" w14:paraId="75E9ECF5" w14:textId="77777777" w:rsidTr="00DB0DC8">
        <w:tc>
          <w:tcPr>
            <w:tcW w:w="160.95pt" w:type="dxa"/>
            <w:shd w:val="clear" w:color="auto" w:fill="auto"/>
          </w:tcPr>
          <w:p w14:paraId="27759A0C" w14:textId="77777777" w:rsidR="0065495B" w:rsidRPr="00071D31" w:rsidRDefault="005D4DF4" w:rsidP="0065495B">
            <w:pPr>
              <w:pStyle w:val="TableText"/>
            </w:pPr>
            <w:r w:rsidRPr="00071D31">
              <w:t>User Mapping /</w:t>
            </w:r>
            <w:proofErr w:type="spellStart"/>
            <w:r w:rsidR="0065495B" w:rsidRPr="00071D31">
              <w:t>db_owner</w:t>
            </w:r>
            <w:proofErr w:type="spellEnd"/>
          </w:p>
        </w:tc>
        <w:tc>
          <w:tcPr>
            <w:tcW w:w="156.85pt" w:type="dxa"/>
            <w:shd w:val="clear" w:color="auto" w:fill="auto"/>
          </w:tcPr>
          <w:p w14:paraId="65A390A1" w14:textId="77777777" w:rsidR="0065495B" w:rsidRPr="00071D31" w:rsidRDefault="0065495B">
            <w:r w:rsidRPr="00071D31">
              <w:t>Selected</w:t>
            </w:r>
          </w:p>
        </w:tc>
        <w:tc>
          <w:tcPr>
            <w:tcW w:w="92.60pt" w:type="dxa"/>
            <w:shd w:val="clear" w:color="auto" w:fill="auto"/>
          </w:tcPr>
          <w:p w14:paraId="4EF05B43" w14:textId="77777777" w:rsidR="0065495B" w:rsidRPr="00071D31" w:rsidRDefault="0065495B" w:rsidP="0065495B">
            <w:pPr>
              <w:pStyle w:val="TableText"/>
            </w:pPr>
          </w:p>
        </w:tc>
      </w:tr>
    </w:tbl>
    <w:p w14:paraId="2A34681E" w14:textId="1549BABA" w:rsidR="008E200F" w:rsidRPr="00071D31" w:rsidRDefault="0065495B" w:rsidP="00F134EE">
      <w:pPr>
        <w:numPr>
          <w:ilvl w:val="0"/>
          <w:numId w:val="6"/>
        </w:numPr>
      </w:pPr>
      <w:r w:rsidRPr="00071D31">
        <w:t>Repeat steps 3 to 7</w:t>
      </w:r>
      <w:r w:rsidR="008E200F" w:rsidRPr="00071D31">
        <w:t xml:space="preserve"> to create database and logon </w:t>
      </w:r>
      <w:r w:rsidR="00AD70BB">
        <w:rPr>
          <w:rStyle w:val="UserInput"/>
        </w:rPr>
        <w:t>DM_STG_S4HANA</w:t>
      </w:r>
      <w:r w:rsidR="008E200F" w:rsidRPr="00071D31">
        <w:rPr>
          <w:rStyle w:val="UserInput"/>
        </w:rPr>
        <w:t xml:space="preserve"> </w:t>
      </w:r>
      <w:r w:rsidR="008E200F" w:rsidRPr="00071D31">
        <w:t>(for data staging)</w:t>
      </w:r>
      <w:r w:rsidR="00D456E3" w:rsidRPr="00071D31">
        <w:t xml:space="preserve">, </w:t>
      </w:r>
      <w:r w:rsidR="00D456E3" w:rsidRPr="00071D31">
        <w:rPr>
          <w:rStyle w:val="UserInput"/>
        </w:rPr>
        <w:t>BOE_CMS</w:t>
      </w:r>
      <w:r w:rsidR="0082697E">
        <w:rPr>
          <w:lang w:eastAsia="zh-CN"/>
        </w:rPr>
        <w:t xml:space="preserve">, </w:t>
      </w:r>
      <w:r w:rsidR="004174B9" w:rsidRPr="00071D31">
        <w:rPr>
          <w:rStyle w:val="UserInput"/>
        </w:rPr>
        <w:t>BOE_AUDIT</w:t>
      </w:r>
      <w:r w:rsidR="0082697E">
        <w:rPr>
          <w:rStyle w:val="UserInput"/>
        </w:rPr>
        <w:t xml:space="preserve">, </w:t>
      </w:r>
      <w:r w:rsidR="00DF194F">
        <w:rPr>
          <w:rStyle w:val="UserInput"/>
        </w:rPr>
        <w:t>DS_REPO</w:t>
      </w:r>
      <w:r w:rsidR="0072260E" w:rsidRPr="00071D31">
        <w:rPr>
          <w:rStyle w:val="UserInput"/>
          <w:lang w:eastAsia="zh-CN"/>
        </w:rPr>
        <w:t>.</w:t>
      </w:r>
    </w:p>
    <w:p w14:paraId="378B1D24" w14:textId="77777777" w:rsidR="00D47BDA" w:rsidRPr="00071D31" w:rsidRDefault="00E52240" w:rsidP="00F134EE">
      <w:pPr>
        <w:numPr>
          <w:ilvl w:val="0"/>
          <w:numId w:val="6"/>
        </w:numPr>
      </w:pPr>
      <w:r w:rsidRPr="00071D31">
        <w:t xml:space="preserve">If you are deploying an LE shared Lookup and Management table staging database, repeat steps 3 to </w:t>
      </w:r>
      <w:r w:rsidR="0065495B" w:rsidRPr="00071D31">
        <w:t>7</w:t>
      </w:r>
      <w:r w:rsidRPr="00071D31">
        <w:t xml:space="preserve"> to create database and logon</w:t>
      </w:r>
      <w:r w:rsidR="0065495B" w:rsidRPr="00071D31">
        <w:t xml:space="preserve"> (for example, </w:t>
      </w:r>
      <w:bookmarkStart w:id="120" w:name="OLE_LINK3"/>
      <w:bookmarkStart w:id="121" w:name="OLE_LINK4"/>
      <w:r w:rsidRPr="00071D31">
        <w:rPr>
          <w:rStyle w:val="UserInput"/>
        </w:rPr>
        <w:t>DM_STG_MGMT_LKP_</w:t>
      </w:r>
      <w:bookmarkEnd w:id="120"/>
      <w:bookmarkEnd w:id="121"/>
      <w:r w:rsidR="00AD70BB">
        <w:rPr>
          <w:rStyle w:val="UserInput"/>
        </w:rPr>
        <w:t>S4HANA</w:t>
      </w:r>
      <w:r w:rsidR="0065495B" w:rsidRPr="00071D31">
        <w:t>).</w:t>
      </w:r>
    </w:p>
    <w:p w14:paraId="6EE9CA89" w14:textId="77777777" w:rsidR="00EF49A3" w:rsidRPr="00071D31" w:rsidRDefault="009F3318" w:rsidP="00F368C8">
      <w:pPr>
        <w:pStyle w:val="NoteParagraph"/>
      </w:pPr>
      <w:r w:rsidRPr="00071D31">
        <w:t xml:space="preserve">For </w:t>
      </w:r>
      <w:r w:rsidR="00AD70BB">
        <w:t>S4HANA</w:t>
      </w:r>
      <w:r w:rsidR="00F368C8">
        <w:t>:</w:t>
      </w:r>
      <w:r w:rsidR="007E3BB2" w:rsidRPr="00071D31">
        <w:t xml:space="preserve">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1" w:lastRow="0" w:firstColumn="1" w:lastColumn="0" w:noHBand="0" w:noVBand="1"/>
      </w:tblPr>
      <w:tblGrid>
        <w:gridCol w:w="4327"/>
        <w:gridCol w:w="4241"/>
      </w:tblGrid>
      <w:tr w:rsidR="00C312A4" w:rsidRPr="00071D31" w14:paraId="63109228" w14:textId="77777777" w:rsidTr="00DB0DC8">
        <w:tc>
          <w:tcPr>
            <w:tcW w:w="50.0%" w:type="pct"/>
            <w:shd w:val="clear" w:color="auto" w:fill="C6C6C6"/>
          </w:tcPr>
          <w:p w14:paraId="1A0BEF85" w14:textId="77777777" w:rsidR="00C312A4" w:rsidRPr="00071D31" w:rsidRDefault="00C312A4" w:rsidP="00312CBA">
            <w:pPr>
              <w:pStyle w:val="TableHeading"/>
            </w:pPr>
            <w:r w:rsidRPr="00071D31">
              <w:t>Database Useful</w:t>
            </w:r>
          </w:p>
        </w:tc>
        <w:tc>
          <w:tcPr>
            <w:tcW w:w="49.0%" w:type="pct"/>
            <w:shd w:val="clear" w:color="auto" w:fill="C6C6C6"/>
          </w:tcPr>
          <w:p w14:paraId="56F07DA2" w14:textId="77777777" w:rsidR="00C312A4" w:rsidRPr="00071D31" w:rsidRDefault="00C62704" w:rsidP="00312CBA">
            <w:pPr>
              <w:pStyle w:val="TableHeading"/>
              <w:rPr>
                <w:lang w:eastAsia="zh-CN"/>
              </w:rPr>
            </w:pPr>
            <w:r>
              <w:rPr>
                <w:lang w:eastAsia="zh-CN"/>
              </w:rPr>
              <w:t>S4HANA</w:t>
            </w:r>
          </w:p>
        </w:tc>
      </w:tr>
      <w:tr w:rsidR="00C312A4" w:rsidRPr="00071D31" w14:paraId="6EA49AF8" w14:textId="77777777" w:rsidTr="00DB0DC8">
        <w:tc>
          <w:tcPr>
            <w:tcW w:w="50.0%" w:type="pct"/>
          </w:tcPr>
          <w:p w14:paraId="0DC3EE5D" w14:textId="77777777" w:rsidR="00C312A4" w:rsidRPr="00071D31" w:rsidRDefault="00C312A4" w:rsidP="00312CBA">
            <w:pPr>
              <w:pStyle w:val="TableText"/>
            </w:pPr>
            <w:r w:rsidRPr="00071D31">
              <w:t>Database for Repository</w:t>
            </w:r>
          </w:p>
        </w:tc>
        <w:tc>
          <w:tcPr>
            <w:tcW w:w="49.0%" w:type="pct"/>
          </w:tcPr>
          <w:p w14:paraId="309C137E" w14:textId="77777777" w:rsidR="00C312A4" w:rsidRPr="00071D31" w:rsidRDefault="00C312A4" w:rsidP="00312CBA">
            <w:pPr>
              <w:pStyle w:val="TableText"/>
            </w:pPr>
            <w:r w:rsidRPr="00071D31">
              <w:t>DM_REPO_</w:t>
            </w:r>
            <w:r w:rsidR="00AD70BB">
              <w:rPr>
                <w:lang w:eastAsia="zh-CN"/>
              </w:rPr>
              <w:t>S4HANA</w:t>
            </w:r>
          </w:p>
        </w:tc>
      </w:tr>
      <w:tr w:rsidR="00C312A4" w:rsidRPr="00071D31" w14:paraId="316E1BFC" w14:textId="77777777" w:rsidTr="00DB0DC8">
        <w:tc>
          <w:tcPr>
            <w:tcW w:w="50.0%" w:type="pct"/>
          </w:tcPr>
          <w:p w14:paraId="3BD9FFE6" w14:textId="77777777" w:rsidR="00C312A4" w:rsidRPr="00071D31" w:rsidRDefault="00C312A4" w:rsidP="00312CBA">
            <w:pPr>
              <w:pStyle w:val="TableText"/>
            </w:pPr>
            <w:r w:rsidRPr="00071D31">
              <w:t>Logon User</w:t>
            </w:r>
          </w:p>
        </w:tc>
        <w:tc>
          <w:tcPr>
            <w:tcW w:w="49.0%" w:type="pct"/>
          </w:tcPr>
          <w:p w14:paraId="353AF24C" w14:textId="77777777" w:rsidR="00C312A4" w:rsidRPr="00071D31" w:rsidRDefault="00C312A4" w:rsidP="00312CBA">
            <w:pPr>
              <w:pStyle w:val="TableText"/>
            </w:pPr>
            <w:r w:rsidRPr="00071D31">
              <w:t>DM_REPO_</w:t>
            </w:r>
            <w:r w:rsidR="00AD70BB">
              <w:rPr>
                <w:lang w:eastAsia="zh-CN"/>
              </w:rPr>
              <w:t>S4HANA</w:t>
            </w:r>
          </w:p>
        </w:tc>
      </w:tr>
      <w:tr w:rsidR="00C312A4" w:rsidRPr="00071D31" w14:paraId="4B52E9D3" w14:textId="77777777" w:rsidTr="00DB0DC8">
        <w:tc>
          <w:tcPr>
            <w:tcW w:w="50.0%" w:type="pct"/>
          </w:tcPr>
          <w:p w14:paraId="68346C3C" w14:textId="77777777" w:rsidR="00C312A4" w:rsidRPr="00071D31" w:rsidRDefault="00C312A4" w:rsidP="00312CBA">
            <w:pPr>
              <w:pStyle w:val="TableText"/>
            </w:pPr>
            <w:r w:rsidRPr="00071D31">
              <w:t>Database for data staging</w:t>
            </w:r>
          </w:p>
        </w:tc>
        <w:tc>
          <w:tcPr>
            <w:tcW w:w="49.0%" w:type="pct"/>
          </w:tcPr>
          <w:p w14:paraId="3E2923E5" w14:textId="77777777" w:rsidR="00C312A4" w:rsidRPr="00071D31" w:rsidRDefault="00C312A4" w:rsidP="00312CBA">
            <w:pPr>
              <w:pStyle w:val="TableText"/>
            </w:pPr>
            <w:r w:rsidRPr="00071D31">
              <w:t>DM_STG_</w:t>
            </w:r>
            <w:r w:rsidR="00AD70BB">
              <w:rPr>
                <w:lang w:eastAsia="zh-CN"/>
              </w:rPr>
              <w:t>S4HANA</w:t>
            </w:r>
          </w:p>
        </w:tc>
      </w:tr>
      <w:tr w:rsidR="00C312A4" w:rsidRPr="00071D31" w14:paraId="12FA7AD9" w14:textId="77777777" w:rsidTr="00DB0DC8">
        <w:tc>
          <w:tcPr>
            <w:tcW w:w="50.0%" w:type="pct"/>
          </w:tcPr>
          <w:p w14:paraId="46E11121" w14:textId="77777777" w:rsidR="00C312A4" w:rsidRPr="00071D31" w:rsidDel="00D67A32" w:rsidRDefault="00C312A4" w:rsidP="00312CBA">
            <w:pPr>
              <w:pStyle w:val="TableText"/>
              <w:rPr>
                <w:highlight w:val="yellow"/>
              </w:rPr>
            </w:pPr>
            <w:r w:rsidRPr="00071D31">
              <w:t>Logon User</w:t>
            </w:r>
            <w:r w:rsidRPr="00071D31" w:rsidDel="002E3382">
              <w:rPr>
                <w:highlight w:val="yellow"/>
              </w:rPr>
              <w:t xml:space="preserve"> </w:t>
            </w:r>
          </w:p>
        </w:tc>
        <w:tc>
          <w:tcPr>
            <w:tcW w:w="49.0%" w:type="pct"/>
          </w:tcPr>
          <w:p w14:paraId="435AF1C9" w14:textId="77777777" w:rsidR="00C312A4" w:rsidRPr="00071D31" w:rsidRDefault="00C312A4" w:rsidP="00312CBA">
            <w:pPr>
              <w:pStyle w:val="TableText"/>
              <w:rPr>
                <w:highlight w:val="yellow"/>
              </w:rPr>
            </w:pPr>
            <w:r w:rsidRPr="00071D31">
              <w:t>DM_STG_</w:t>
            </w:r>
            <w:r w:rsidR="00AD70BB">
              <w:rPr>
                <w:lang w:eastAsia="zh-CN"/>
              </w:rPr>
              <w:t>S4HANA</w:t>
            </w:r>
          </w:p>
        </w:tc>
      </w:tr>
      <w:tr w:rsidR="00C312A4" w:rsidRPr="00071D31" w14:paraId="2D27AB18" w14:textId="77777777" w:rsidTr="00DB0DC8">
        <w:tc>
          <w:tcPr>
            <w:tcW w:w="50.0%" w:type="pct"/>
          </w:tcPr>
          <w:p w14:paraId="2E478D9B" w14:textId="77777777" w:rsidR="00C312A4" w:rsidRPr="00071D31" w:rsidRDefault="00C312A4" w:rsidP="00312CBA">
            <w:pPr>
              <w:pStyle w:val="TableText"/>
            </w:pPr>
            <w:r w:rsidRPr="00071D31">
              <w:t>Database for LE</w:t>
            </w:r>
          </w:p>
        </w:tc>
        <w:tc>
          <w:tcPr>
            <w:tcW w:w="49.0%" w:type="pct"/>
          </w:tcPr>
          <w:p w14:paraId="0A1044AF" w14:textId="77777777" w:rsidR="00C312A4" w:rsidRPr="00071D31" w:rsidRDefault="00C312A4" w:rsidP="00312CBA">
            <w:pPr>
              <w:pStyle w:val="TableText"/>
            </w:pPr>
            <w:r w:rsidRPr="00071D31">
              <w:t>DM_STG_MGMT_LKP_</w:t>
            </w:r>
            <w:r w:rsidR="00AD70BB">
              <w:rPr>
                <w:lang w:eastAsia="zh-CN"/>
              </w:rPr>
              <w:t>S4HANA</w:t>
            </w:r>
          </w:p>
        </w:tc>
      </w:tr>
      <w:tr w:rsidR="00C312A4" w:rsidRPr="00071D31" w14:paraId="416E8406" w14:textId="77777777" w:rsidTr="00DB0DC8">
        <w:tc>
          <w:tcPr>
            <w:tcW w:w="50.0%" w:type="pct"/>
          </w:tcPr>
          <w:p w14:paraId="65DB7010" w14:textId="77777777" w:rsidR="00C312A4" w:rsidRPr="00071D31" w:rsidRDefault="00C312A4" w:rsidP="00312CBA">
            <w:pPr>
              <w:pStyle w:val="TableText"/>
            </w:pPr>
            <w:r w:rsidRPr="00071D31">
              <w:t>Logon User</w:t>
            </w:r>
          </w:p>
        </w:tc>
        <w:tc>
          <w:tcPr>
            <w:tcW w:w="49.0%" w:type="pct"/>
          </w:tcPr>
          <w:p w14:paraId="2E67066E" w14:textId="77777777" w:rsidR="00C312A4" w:rsidRPr="00071D31" w:rsidRDefault="00C312A4" w:rsidP="00312CBA">
            <w:pPr>
              <w:pStyle w:val="TableText"/>
            </w:pPr>
            <w:r w:rsidRPr="00071D31">
              <w:t>DM_STG_MGMT_LKP_</w:t>
            </w:r>
            <w:r w:rsidR="00AD70BB">
              <w:rPr>
                <w:lang w:eastAsia="zh-CN"/>
              </w:rPr>
              <w:t>S4HANA</w:t>
            </w:r>
          </w:p>
        </w:tc>
      </w:tr>
    </w:tbl>
    <w:p w14:paraId="47CBC0C2" w14:textId="77777777" w:rsidR="00AD70BB" w:rsidRDefault="00AD70BB" w:rsidP="0073177E">
      <w:pPr>
        <w:pStyle w:val="TableText"/>
        <w:ind w:start="49.50pt"/>
      </w:pPr>
    </w:p>
    <w:p w14:paraId="6EAE9F80" w14:textId="77777777" w:rsidR="007E3BB2" w:rsidRPr="00071D31" w:rsidRDefault="007E3BB2" w:rsidP="0073177E">
      <w:pPr>
        <w:pStyle w:val="TableText"/>
        <w:ind w:start="49.50pt"/>
      </w:pPr>
      <w:r w:rsidRPr="00071D31">
        <w:t>For Data</w:t>
      </w:r>
      <w:r w:rsidR="0073177E" w:rsidRPr="00071D31">
        <w:t xml:space="preserve"> </w:t>
      </w:r>
      <w:r w:rsidRPr="00071D31">
        <w:t>Quality</w:t>
      </w:r>
      <w:r w:rsidR="00F368C8">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1" w:lastRow="0" w:firstColumn="1" w:lastColumn="0" w:noHBand="0" w:noVBand="1"/>
      </w:tblPr>
      <w:tblGrid>
        <w:gridCol w:w="4327"/>
        <w:gridCol w:w="4241"/>
      </w:tblGrid>
      <w:tr w:rsidR="007E3BB2" w:rsidRPr="00071D31" w14:paraId="15022E62" w14:textId="77777777" w:rsidTr="00DB0DC8">
        <w:tc>
          <w:tcPr>
            <w:tcW w:w="50.0%" w:type="pct"/>
            <w:shd w:val="clear" w:color="auto" w:fill="C6C6C6"/>
          </w:tcPr>
          <w:p w14:paraId="3C29E737" w14:textId="77777777" w:rsidR="007E3BB2" w:rsidRPr="00071D31" w:rsidRDefault="007E3BB2" w:rsidP="00312CBA">
            <w:pPr>
              <w:pStyle w:val="TableHeading"/>
            </w:pPr>
            <w:r w:rsidRPr="00071D31">
              <w:t>Database Useful</w:t>
            </w:r>
          </w:p>
        </w:tc>
        <w:tc>
          <w:tcPr>
            <w:tcW w:w="49.0%" w:type="pct"/>
            <w:shd w:val="clear" w:color="auto" w:fill="C6C6C6"/>
          </w:tcPr>
          <w:p w14:paraId="2E97EA3F" w14:textId="77777777" w:rsidR="007E3BB2" w:rsidRPr="00071D31" w:rsidRDefault="00DB2237" w:rsidP="00312CBA">
            <w:pPr>
              <w:pStyle w:val="TableHeading"/>
            </w:pPr>
            <w:r w:rsidRPr="00071D31">
              <w:t>Data Quality</w:t>
            </w:r>
          </w:p>
        </w:tc>
      </w:tr>
      <w:tr w:rsidR="007E3BB2" w:rsidRPr="00071D31" w14:paraId="48BD291D" w14:textId="77777777" w:rsidTr="00DB0DC8">
        <w:tc>
          <w:tcPr>
            <w:tcW w:w="50.0%" w:type="pct"/>
          </w:tcPr>
          <w:p w14:paraId="0FBA219F" w14:textId="77777777" w:rsidR="007E3BB2" w:rsidRPr="00071D31" w:rsidRDefault="007E3BB2" w:rsidP="00312CBA">
            <w:pPr>
              <w:pStyle w:val="TableText"/>
            </w:pPr>
            <w:r w:rsidRPr="00071D31">
              <w:t>Database for Repository</w:t>
            </w:r>
          </w:p>
        </w:tc>
        <w:tc>
          <w:tcPr>
            <w:tcW w:w="49.0%" w:type="pct"/>
          </w:tcPr>
          <w:p w14:paraId="72A89731" w14:textId="77777777" w:rsidR="007E3BB2" w:rsidRPr="00071D31" w:rsidRDefault="007E3BB2" w:rsidP="00312CBA">
            <w:pPr>
              <w:pStyle w:val="TableText"/>
            </w:pPr>
            <w:r w:rsidRPr="00071D31">
              <w:t>DM_REPO_</w:t>
            </w:r>
            <w:r w:rsidR="002761BA" w:rsidRPr="00071D31">
              <w:t>DQ</w:t>
            </w:r>
          </w:p>
        </w:tc>
      </w:tr>
      <w:tr w:rsidR="007E3BB2" w:rsidRPr="00071D31" w14:paraId="627811BE" w14:textId="77777777" w:rsidTr="00DB0DC8">
        <w:tc>
          <w:tcPr>
            <w:tcW w:w="50.0%" w:type="pct"/>
          </w:tcPr>
          <w:p w14:paraId="1BDF102F" w14:textId="77777777" w:rsidR="007E3BB2" w:rsidRPr="00071D31" w:rsidRDefault="007E3BB2" w:rsidP="00312CBA">
            <w:pPr>
              <w:pStyle w:val="TableText"/>
            </w:pPr>
            <w:r w:rsidRPr="00071D31">
              <w:t>Logon User</w:t>
            </w:r>
          </w:p>
        </w:tc>
        <w:tc>
          <w:tcPr>
            <w:tcW w:w="49.0%" w:type="pct"/>
          </w:tcPr>
          <w:p w14:paraId="577C9BF6" w14:textId="77777777" w:rsidR="007E3BB2" w:rsidRPr="00071D31" w:rsidRDefault="007E3BB2" w:rsidP="002761BA">
            <w:pPr>
              <w:pStyle w:val="TableText"/>
            </w:pPr>
            <w:r w:rsidRPr="00071D31">
              <w:t>DM_REPO_</w:t>
            </w:r>
            <w:r w:rsidR="002761BA" w:rsidRPr="00071D31">
              <w:t>DQ</w:t>
            </w:r>
          </w:p>
        </w:tc>
      </w:tr>
      <w:tr w:rsidR="007E3BB2" w:rsidRPr="00071D31" w14:paraId="1CF601DD" w14:textId="77777777" w:rsidTr="00DB0DC8">
        <w:tc>
          <w:tcPr>
            <w:tcW w:w="50.0%" w:type="pct"/>
          </w:tcPr>
          <w:p w14:paraId="334D9D03" w14:textId="77777777" w:rsidR="007E3BB2" w:rsidRPr="00071D31" w:rsidRDefault="007E3BB2" w:rsidP="00312CBA">
            <w:pPr>
              <w:pStyle w:val="TableText"/>
            </w:pPr>
            <w:r w:rsidRPr="00071D31">
              <w:t>Database for data staging</w:t>
            </w:r>
          </w:p>
        </w:tc>
        <w:tc>
          <w:tcPr>
            <w:tcW w:w="49.0%" w:type="pct"/>
          </w:tcPr>
          <w:p w14:paraId="438D40A6" w14:textId="77777777" w:rsidR="007E3BB2" w:rsidRPr="00071D31" w:rsidRDefault="007E3BB2" w:rsidP="00312CBA">
            <w:pPr>
              <w:pStyle w:val="TableText"/>
            </w:pPr>
            <w:r w:rsidRPr="00071D31">
              <w:t>DM_STG_</w:t>
            </w:r>
            <w:r w:rsidR="002761BA" w:rsidRPr="00071D31">
              <w:t>DQ</w:t>
            </w:r>
          </w:p>
        </w:tc>
      </w:tr>
      <w:tr w:rsidR="007E3BB2" w:rsidRPr="00071D31" w14:paraId="4E9B4B35" w14:textId="77777777" w:rsidTr="00DB0DC8">
        <w:tc>
          <w:tcPr>
            <w:tcW w:w="50.0%" w:type="pct"/>
          </w:tcPr>
          <w:p w14:paraId="24B241CB" w14:textId="77777777" w:rsidR="007E3BB2" w:rsidRPr="00071D31" w:rsidDel="00D67A32" w:rsidRDefault="007E3BB2" w:rsidP="00312CBA">
            <w:pPr>
              <w:pStyle w:val="TableText"/>
              <w:rPr>
                <w:highlight w:val="yellow"/>
              </w:rPr>
            </w:pPr>
            <w:r w:rsidRPr="00071D31">
              <w:t>Logon User</w:t>
            </w:r>
            <w:r w:rsidRPr="00071D31" w:rsidDel="002E3382">
              <w:rPr>
                <w:highlight w:val="yellow"/>
              </w:rPr>
              <w:t xml:space="preserve"> </w:t>
            </w:r>
          </w:p>
        </w:tc>
        <w:tc>
          <w:tcPr>
            <w:tcW w:w="49.0%" w:type="pct"/>
          </w:tcPr>
          <w:p w14:paraId="6592DFA9" w14:textId="77777777" w:rsidR="007E3BB2" w:rsidRPr="00071D31" w:rsidRDefault="007E3BB2" w:rsidP="002761BA">
            <w:pPr>
              <w:pStyle w:val="TableText"/>
              <w:rPr>
                <w:highlight w:val="yellow"/>
              </w:rPr>
            </w:pPr>
            <w:r w:rsidRPr="00071D31">
              <w:t>DM_STG_</w:t>
            </w:r>
            <w:r w:rsidR="002761BA" w:rsidRPr="00071D31">
              <w:t>DQ</w:t>
            </w:r>
          </w:p>
        </w:tc>
      </w:tr>
      <w:tr w:rsidR="007E3BB2" w:rsidRPr="00071D31" w14:paraId="51A8D5C4" w14:textId="77777777" w:rsidTr="00DB0DC8">
        <w:tc>
          <w:tcPr>
            <w:tcW w:w="50.0%" w:type="pct"/>
          </w:tcPr>
          <w:p w14:paraId="36A110EA" w14:textId="77777777" w:rsidR="007E3BB2" w:rsidRPr="00071D31" w:rsidRDefault="007E3BB2" w:rsidP="00312CBA">
            <w:pPr>
              <w:pStyle w:val="TableText"/>
            </w:pPr>
            <w:r w:rsidRPr="00071D31">
              <w:t>Database for LE</w:t>
            </w:r>
          </w:p>
        </w:tc>
        <w:tc>
          <w:tcPr>
            <w:tcW w:w="49.0%" w:type="pct"/>
          </w:tcPr>
          <w:p w14:paraId="5C12A09F" w14:textId="77777777" w:rsidR="007E3BB2" w:rsidRPr="00071D31" w:rsidRDefault="007E3BB2" w:rsidP="00312CBA">
            <w:pPr>
              <w:pStyle w:val="TableText"/>
            </w:pPr>
            <w:r w:rsidRPr="00071D31">
              <w:t>DM_STG_MGMT_LKP_</w:t>
            </w:r>
            <w:r w:rsidR="002761BA" w:rsidRPr="00071D31">
              <w:t>DQ</w:t>
            </w:r>
          </w:p>
        </w:tc>
      </w:tr>
      <w:tr w:rsidR="007E3BB2" w:rsidRPr="00071D31" w14:paraId="6485B5B5" w14:textId="77777777" w:rsidTr="00DB0DC8">
        <w:tc>
          <w:tcPr>
            <w:tcW w:w="50.0%" w:type="pct"/>
          </w:tcPr>
          <w:p w14:paraId="551DB085" w14:textId="77777777" w:rsidR="007E3BB2" w:rsidRPr="00071D31" w:rsidRDefault="007E3BB2" w:rsidP="00312CBA">
            <w:pPr>
              <w:pStyle w:val="TableText"/>
            </w:pPr>
            <w:r w:rsidRPr="00071D31">
              <w:t>Logon User</w:t>
            </w:r>
          </w:p>
        </w:tc>
        <w:tc>
          <w:tcPr>
            <w:tcW w:w="49.0%" w:type="pct"/>
          </w:tcPr>
          <w:p w14:paraId="6F09C2DE" w14:textId="77777777" w:rsidR="007E3BB2" w:rsidRPr="00071D31" w:rsidRDefault="007E3BB2" w:rsidP="002761BA">
            <w:pPr>
              <w:pStyle w:val="TableText"/>
            </w:pPr>
            <w:r w:rsidRPr="00071D31">
              <w:t>DM_STG_MGMT_LKP_</w:t>
            </w:r>
            <w:r w:rsidR="002761BA" w:rsidRPr="00071D31">
              <w:t>DQ</w:t>
            </w:r>
          </w:p>
        </w:tc>
      </w:tr>
    </w:tbl>
    <w:p w14:paraId="7898D2B7" w14:textId="77777777" w:rsidR="007E3BB2" w:rsidRPr="00071D31" w:rsidRDefault="007E3BB2" w:rsidP="00EC39E7">
      <w:pPr>
        <w:pStyle w:val="TableText"/>
      </w:pPr>
    </w:p>
    <w:p w14:paraId="19D8C140" w14:textId="77777777" w:rsidR="00D47BDA" w:rsidRPr="00071D31" w:rsidRDefault="00D47BDA" w:rsidP="00D47BDA">
      <w:pPr>
        <w:pStyle w:val="Heading3"/>
      </w:pPr>
      <w:bookmarkStart w:id="122" w:name="_Toc493166022"/>
      <w:r w:rsidRPr="00071D31">
        <w:lastRenderedPageBreak/>
        <w:t>Create ODBC Data Sources</w:t>
      </w:r>
      <w:bookmarkEnd w:id="122"/>
    </w:p>
    <w:p w14:paraId="2B7A7703" w14:textId="77777777" w:rsidR="00EC39E7" w:rsidRPr="00071D31" w:rsidRDefault="00EC39E7" w:rsidP="00F368C8">
      <w:pPr>
        <w:pStyle w:val="Heading9"/>
      </w:pPr>
      <w:r w:rsidRPr="00071D31">
        <w:t>Use</w:t>
      </w:r>
    </w:p>
    <w:p w14:paraId="143481DD" w14:textId="77777777" w:rsidR="00D47BDA" w:rsidRPr="00071D31" w:rsidRDefault="00D47BDA" w:rsidP="00D47BDA">
      <w:r w:rsidRPr="00071D31">
        <w:t xml:space="preserve">Information Platform Services requires ODBC Data Sources to connect to </w:t>
      </w:r>
      <w:r w:rsidRPr="00071D31">
        <w:rPr>
          <w:rStyle w:val="UserInput"/>
        </w:rPr>
        <w:t>BOE_CMS</w:t>
      </w:r>
      <w:r w:rsidRPr="00071D31">
        <w:t xml:space="preserve"> and </w:t>
      </w:r>
      <w:r w:rsidRPr="00071D31">
        <w:rPr>
          <w:rStyle w:val="UserInput"/>
        </w:rPr>
        <w:t>BOE_AUDIT</w:t>
      </w:r>
      <w:r w:rsidRPr="00071D31">
        <w:t>.</w:t>
      </w:r>
    </w:p>
    <w:p w14:paraId="3D66B19C" w14:textId="77777777" w:rsidR="00EC39E7" w:rsidRPr="00071D31" w:rsidRDefault="00EC39E7" w:rsidP="00F368C8">
      <w:pPr>
        <w:pStyle w:val="Heading9"/>
      </w:pPr>
      <w:r w:rsidRPr="00071D31">
        <w:t>Procedure</w:t>
      </w:r>
    </w:p>
    <w:p w14:paraId="27B87B99" w14:textId="77777777" w:rsidR="00D47BDA" w:rsidRPr="00071D31" w:rsidRDefault="00D47BDA" w:rsidP="00F134EE">
      <w:pPr>
        <w:numPr>
          <w:ilvl w:val="0"/>
          <w:numId w:val="7"/>
        </w:numPr>
      </w:pPr>
      <w:r w:rsidRPr="00071D31">
        <w:t xml:space="preserve">Choose </w:t>
      </w:r>
      <w:r w:rsidRPr="00F368C8">
        <w:rPr>
          <w:rStyle w:val="Object"/>
        </w:rPr>
        <w:t xml:space="preserve">Start </w:t>
      </w:r>
      <w:r w:rsidRPr="00F368C8">
        <w:rPr>
          <w:rStyle w:val="Object"/>
        </w:rPr>
        <w:sym w:font="Symbol" w:char="F0AE"/>
      </w:r>
      <w:r w:rsidRPr="00F368C8">
        <w:rPr>
          <w:rStyle w:val="Object"/>
        </w:rPr>
        <w:t xml:space="preserve"> Administrative Tools </w:t>
      </w:r>
      <w:r w:rsidRPr="00F368C8">
        <w:rPr>
          <w:rStyle w:val="Object"/>
        </w:rPr>
        <w:sym w:font="Symbol" w:char="F0AE"/>
      </w:r>
      <w:r w:rsidRPr="00F368C8">
        <w:rPr>
          <w:rStyle w:val="Object"/>
        </w:rPr>
        <w:t xml:space="preserve"> Data Sources (ODBC)</w:t>
      </w:r>
    </w:p>
    <w:p w14:paraId="6B6A72D2" w14:textId="77777777" w:rsidR="00D47BDA" w:rsidRPr="00071D31" w:rsidRDefault="00D47BDA" w:rsidP="00F134EE">
      <w:pPr>
        <w:numPr>
          <w:ilvl w:val="0"/>
          <w:numId w:val="7"/>
        </w:numPr>
      </w:pPr>
      <w:r w:rsidRPr="00071D31">
        <w:t xml:space="preserve">Select the </w:t>
      </w:r>
      <w:r w:rsidRPr="00F368C8">
        <w:rPr>
          <w:rStyle w:val="Object"/>
        </w:rPr>
        <w:t>System DSN</w:t>
      </w:r>
      <w:r w:rsidR="008057C8" w:rsidRPr="00071D31">
        <w:t xml:space="preserve"> tab</w:t>
      </w:r>
    </w:p>
    <w:p w14:paraId="6DC3E51D" w14:textId="77777777" w:rsidR="001C057E" w:rsidRPr="00071D31" w:rsidRDefault="00EC39E7" w:rsidP="00F134EE">
      <w:pPr>
        <w:numPr>
          <w:ilvl w:val="0"/>
          <w:numId w:val="7"/>
        </w:numPr>
      </w:pPr>
      <w:r w:rsidRPr="00071D31">
        <w:t xml:space="preserve">Choose </w:t>
      </w:r>
      <w:r w:rsidR="00D47BDA" w:rsidRPr="00F368C8">
        <w:rPr>
          <w:rStyle w:val="Object"/>
        </w:rPr>
        <w:t>Add</w:t>
      </w:r>
      <w:r w:rsidR="001C057E" w:rsidRPr="00F368C8">
        <w:rPr>
          <w:rStyle w:val="Object"/>
        </w:rPr>
        <w:t>.</w:t>
      </w:r>
    </w:p>
    <w:p w14:paraId="0F396912" w14:textId="77777777" w:rsidR="00D47BDA" w:rsidRPr="00071D31" w:rsidRDefault="00D47BDA" w:rsidP="00F134EE">
      <w:pPr>
        <w:numPr>
          <w:ilvl w:val="0"/>
          <w:numId w:val="7"/>
        </w:numPr>
      </w:pPr>
      <w:r w:rsidRPr="00071D31">
        <w:t xml:space="preserve">In the </w:t>
      </w:r>
      <w:r w:rsidRPr="00F368C8">
        <w:rPr>
          <w:rStyle w:val="Object"/>
        </w:rPr>
        <w:t>Create New Data Source</w:t>
      </w:r>
      <w:r w:rsidRPr="00071D31">
        <w:t xml:space="preserve"> window, select the driver </w:t>
      </w:r>
      <w:r w:rsidRPr="00F368C8">
        <w:rPr>
          <w:rStyle w:val="Object"/>
        </w:rPr>
        <w:t>SQL Server Native Client 10.0</w:t>
      </w:r>
      <w:r w:rsidRPr="00071D31">
        <w:t xml:space="preserve"> and </w:t>
      </w:r>
      <w:r w:rsidR="007F5252" w:rsidRPr="00071D31">
        <w:t xml:space="preserve">choose </w:t>
      </w:r>
      <w:r w:rsidRPr="00F368C8">
        <w:rPr>
          <w:rStyle w:val="Object"/>
        </w:rPr>
        <w:t>Finish</w:t>
      </w:r>
      <w:r w:rsidRPr="00071D31">
        <w:t>.</w:t>
      </w:r>
    </w:p>
    <w:p w14:paraId="2880A1CB" w14:textId="77777777" w:rsidR="00D47BDA" w:rsidRPr="00071D31" w:rsidRDefault="00D47BDA" w:rsidP="00F134EE">
      <w:pPr>
        <w:numPr>
          <w:ilvl w:val="0"/>
          <w:numId w:val="7"/>
        </w:numPr>
      </w:pPr>
      <w:r w:rsidRPr="00071D31">
        <w:t xml:space="preserve">In the </w:t>
      </w:r>
      <w:r w:rsidRPr="00F368C8">
        <w:rPr>
          <w:rStyle w:val="Object"/>
        </w:rPr>
        <w:t>Create a New Data Source to SQL Server</w:t>
      </w:r>
      <w:r w:rsidR="00EC39E7" w:rsidRPr="00071D31">
        <w:t xml:space="preserve"> screen,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536"/>
        <w:gridCol w:w="3428"/>
        <w:gridCol w:w="2604"/>
      </w:tblGrid>
      <w:tr w:rsidR="00EC39E7" w:rsidRPr="00071D31" w14:paraId="0AB42924" w14:textId="77777777" w:rsidTr="00DB0DC8">
        <w:tc>
          <w:tcPr>
            <w:tcW w:w="121.45pt" w:type="dxa"/>
            <w:shd w:val="clear" w:color="auto" w:fill="C6C6C6"/>
          </w:tcPr>
          <w:p w14:paraId="69CBC2CF" w14:textId="77777777" w:rsidR="00EC39E7" w:rsidRPr="00071D31" w:rsidRDefault="00EC39E7" w:rsidP="00EC39E7">
            <w:pPr>
              <w:pStyle w:val="TableHeading"/>
            </w:pPr>
            <w:r w:rsidRPr="00071D31">
              <w:t>Field</w:t>
            </w:r>
          </w:p>
        </w:tc>
        <w:tc>
          <w:tcPr>
            <w:tcW w:w="164.20pt" w:type="dxa"/>
            <w:shd w:val="clear" w:color="auto" w:fill="C6C6C6"/>
          </w:tcPr>
          <w:p w14:paraId="48FD65C7" w14:textId="77777777" w:rsidR="00EC39E7" w:rsidRPr="00071D31" w:rsidRDefault="00EC39E7" w:rsidP="00EC39E7">
            <w:pPr>
              <w:pStyle w:val="TableHeading"/>
            </w:pPr>
            <w:r w:rsidRPr="00071D31">
              <w:t>User Action or Values</w:t>
            </w:r>
          </w:p>
        </w:tc>
        <w:tc>
          <w:tcPr>
            <w:tcW w:w="124.75pt" w:type="dxa"/>
            <w:shd w:val="clear" w:color="auto" w:fill="C6C6C6"/>
          </w:tcPr>
          <w:p w14:paraId="3C365052" w14:textId="77777777" w:rsidR="00EC39E7" w:rsidRPr="00071D31" w:rsidRDefault="00EC39E7" w:rsidP="00EC39E7">
            <w:pPr>
              <w:pStyle w:val="TableHeading"/>
            </w:pPr>
            <w:r w:rsidRPr="00071D31">
              <w:t>Comments</w:t>
            </w:r>
          </w:p>
        </w:tc>
      </w:tr>
      <w:tr w:rsidR="00EC39E7" w:rsidRPr="00071D31" w14:paraId="1AE2747B" w14:textId="77777777" w:rsidTr="00DB0DC8">
        <w:tc>
          <w:tcPr>
            <w:tcW w:w="121.45pt" w:type="dxa"/>
            <w:shd w:val="clear" w:color="auto" w:fill="auto"/>
          </w:tcPr>
          <w:p w14:paraId="3C9B0B44" w14:textId="77777777" w:rsidR="00EC39E7" w:rsidRPr="00071D31" w:rsidRDefault="00EC39E7" w:rsidP="00EC39E7">
            <w:pPr>
              <w:pStyle w:val="TableText"/>
            </w:pPr>
            <w:r w:rsidRPr="00071D31">
              <w:t>Name</w:t>
            </w:r>
          </w:p>
        </w:tc>
        <w:tc>
          <w:tcPr>
            <w:tcW w:w="164.20pt" w:type="dxa"/>
            <w:shd w:val="clear" w:color="auto" w:fill="auto"/>
          </w:tcPr>
          <w:p w14:paraId="230C0A98" w14:textId="77777777" w:rsidR="00EC39E7" w:rsidRPr="00071D31" w:rsidRDefault="00EC39E7" w:rsidP="00EC39E7">
            <w:pPr>
              <w:pStyle w:val="TableText"/>
            </w:pPr>
            <w:r w:rsidRPr="00071D31">
              <w:t>BOE_CMS</w:t>
            </w:r>
          </w:p>
        </w:tc>
        <w:tc>
          <w:tcPr>
            <w:tcW w:w="124.75pt" w:type="dxa"/>
            <w:shd w:val="clear" w:color="auto" w:fill="auto"/>
          </w:tcPr>
          <w:p w14:paraId="1FFF295C" w14:textId="77777777" w:rsidR="00EC39E7" w:rsidRPr="00071D31" w:rsidRDefault="00EC39E7" w:rsidP="00EC39E7">
            <w:pPr>
              <w:pStyle w:val="TableText"/>
            </w:pPr>
          </w:p>
        </w:tc>
      </w:tr>
      <w:tr w:rsidR="00EC39E7" w:rsidRPr="00071D31" w14:paraId="541D48ED" w14:textId="77777777" w:rsidTr="00DB0DC8">
        <w:tc>
          <w:tcPr>
            <w:tcW w:w="121.45pt" w:type="dxa"/>
            <w:shd w:val="clear" w:color="auto" w:fill="auto"/>
          </w:tcPr>
          <w:p w14:paraId="7C9B6626" w14:textId="77777777" w:rsidR="00EC39E7" w:rsidRPr="00071D31" w:rsidRDefault="00EC39E7" w:rsidP="00EC39E7">
            <w:pPr>
              <w:pStyle w:val="TableText"/>
            </w:pPr>
            <w:r w:rsidRPr="00071D31">
              <w:t>Description</w:t>
            </w:r>
          </w:p>
        </w:tc>
        <w:tc>
          <w:tcPr>
            <w:tcW w:w="164.20pt" w:type="dxa"/>
            <w:shd w:val="clear" w:color="auto" w:fill="auto"/>
          </w:tcPr>
          <w:p w14:paraId="70AACD57" w14:textId="77777777" w:rsidR="00EC39E7" w:rsidRPr="00071D31" w:rsidRDefault="00EC39E7" w:rsidP="00EC39E7">
            <w:pPr>
              <w:pStyle w:val="TableText"/>
            </w:pPr>
            <w:r w:rsidRPr="00071D31">
              <w:t>BOE Central Management Server</w:t>
            </w:r>
          </w:p>
        </w:tc>
        <w:tc>
          <w:tcPr>
            <w:tcW w:w="124.75pt" w:type="dxa"/>
            <w:shd w:val="clear" w:color="auto" w:fill="auto"/>
          </w:tcPr>
          <w:p w14:paraId="63948774" w14:textId="77777777" w:rsidR="00EC39E7" w:rsidRPr="00071D31" w:rsidRDefault="00EC39E7" w:rsidP="00EC39E7">
            <w:pPr>
              <w:pStyle w:val="TableText"/>
            </w:pPr>
          </w:p>
        </w:tc>
      </w:tr>
      <w:tr w:rsidR="00EC39E7" w:rsidRPr="00071D31" w14:paraId="25003537" w14:textId="77777777" w:rsidTr="00DB0DC8">
        <w:tc>
          <w:tcPr>
            <w:tcW w:w="121.45pt" w:type="dxa"/>
            <w:shd w:val="clear" w:color="auto" w:fill="auto"/>
          </w:tcPr>
          <w:p w14:paraId="0283997F" w14:textId="77777777" w:rsidR="00EC39E7" w:rsidRPr="00071D31" w:rsidRDefault="00EC39E7" w:rsidP="00EC39E7">
            <w:pPr>
              <w:pStyle w:val="TableText"/>
            </w:pPr>
            <w:r w:rsidRPr="00071D31">
              <w:t>Server</w:t>
            </w:r>
          </w:p>
        </w:tc>
        <w:tc>
          <w:tcPr>
            <w:tcW w:w="164.20pt" w:type="dxa"/>
            <w:shd w:val="clear" w:color="auto" w:fill="auto"/>
          </w:tcPr>
          <w:p w14:paraId="0DA4581C" w14:textId="77777777" w:rsidR="00EC39E7" w:rsidRPr="00071D31" w:rsidRDefault="00EC39E7" w:rsidP="00EC39E7">
            <w:pPr>
              <w:pStyle w:val="TableText"/>
            </w:pPr>
            <w:r w:rsidRPr="00071D31">
              <w:t>&lt;</w:t>
            </w:r>
            <w:r w:rsidR="00130E5E" w:rsidRPr="00071D31">
              <w:rPr>
                <w:lang w:eastAsia="zh-CN"/>
              </w:rPr>
              <w:t xml:space="preserve">the </w:t>
            </w:r>
            <w:r w:rsidR="00130E5E" w:rsidRPr="00071D31">
              <w:t>computer</w:t>
            </w:r>
            <w:r w:rsidR="00130E5E" w:rsidRPr="00071D31">
              <w:rPr>
                <w:lang w:eastAsia="zh-CN"/>
              </w:rPr>
              <w:t xml:space="preserve"> </w:t>
            </w:r>
            <w:r w:rsidRPr="00071D31">
              <w:t>name&gt;\SAPEIM</w:t>
            </w:r>
            <w:r w:rsidRPr="00071D31" w:rsidDel="007F2438">
              <w:t xml:space="preserve"> </w:t>
            </w:r>
            <w:r w:rsidRPr="00071D31">
              <w:t xml:space="preserve"> </w:t>
            </w:r>
          </w:p>
        </w:tc>
        <w:tc>
          <w:tcPr>
            <w:tcW w:w="124.75pt" w:type="dxa"/>
            <w:shd w:val="clear" w:color="auto" w:fill="auto"/>
          </w:tcPr>
          <w:p w14:paraId="74D4DBC6" w14:textId="77777777" w:rsidR="00EC39E7" w:rsidRPr="00071D31" w:rsidRDefault="00EC39E7" w:rsidP="00EC39E7">
            <w:pPr>
              <w:pStyle w:val="TableText"/>
            </w:pPr>
            <w:r w:rsidRPr="00071D31">
              <w:t>Replace this with the existing SQL Server database server name if not using SQL Express</w:t>
            </w:r>
          </w:p>
        </w:tc>
      </w:tr>
    </w:tbl>
    <w:p w14:paraId="1406433E" w14:textId="77777777" w:rsidR="00D47BDA" w:rsidRPr="00071D31" w:rsidRDefault="00EC39E7" w:rsidP="00F134EE">
      <w:pPr>
        <w:numPr>
          <w:ilvl w:val="0"/>
          <w:numId w:val="7"/>
        </w:numPr>
      </w:pPr>
      <w:r w:rsidRPr="00071D31">
        <w:t xml:space="preserve">Choose </w:t>
      </w:r>
      <w:r w:rsidR="00D47BDA" w:rsidRPr="00F368C8">
        <w:rPr>
          <w:rStyle w:val="Object"/>
        </w:rPr>
        <w:t>Next</w:t>
      </w:r>
      <w:r w:rsidRPr="00F368C8">
        <w:rPr>
          <w:rStyle w:val="Object"/>
        </w:rPr>
        <w:t>.</w:t>
      </w:r>
    </w:p>
    <w:p w14:paraId="4F4E6735" w14:textId="77777777" w:rsidR="00D47BDA" w:rsidRPr="00071D31" w:rsidRDefault="00D47BDA" w:rsidP="00F134EE">
      <w:pPr>
        <w:numPr>
          <w:ilvl w:val="0"/>
          <w:numId w:val="7"/>
        </w:numPr>
      </w:pPr>
      <w:r w:rsidRPr="00071D31">
        <w:t xml:space="preserve">In the </w:t>
      </w:r>
      <w:r w:rsidRPr="00F368C8">
        <w:rPr>
          <w:rStyle w:val="Object"/>
        </w:rPr>
        <w:t xml:space="preserve">Microsoft SQL Server DSN Configuration </w:t>
      </w:r>
      <w:r w:rsidRPr="00071D31">
        <w:t>window</w:t>
      </w:r>
      <w:r w:rsidR="002926F3" w:rsidRPr="00071D31">
        <w:t>, 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751"/>
        <w:gridCol w:w="5817"/>
      </w:tblGrid>
      <w:tr w:rsidR="00D53FE7" w:rsidRPr="00071D31" w14:paraId="458D05DF" w14:textId="77777777" w:rsidTr="00DB0DC8">
        <w:tc>
          <w:tcPr>
            <w:tcW w:w="123.40pt" w:type="dxa"/>
            <w:shd w:val="clear" w:color="auto" w:fill="C6C6C6"/>
          </w:tcPr>
          <w:p w14:paraId="0DDA3340" w14:textId="77777777" w:rsidR="00D53FE7" w:rsidRPr="00071D31" w:rsidRDefault="00D53FE7" w:rsidP="00EC39E7">
            <w:pPr>
              <w:pStyle w:val="TableHeading"/>
            </w:pPr>
            <w:r w:rsidRPr="00071D31">
              <w:t>Field</w:t>
            </w:r>
          </w:p>
        </w:tc>
        <w:tc>
          <w:tcPr>
            <w:tcW w:w="260.90pt" w:type="dxa"/>
            <w:shd w:val="clear" w:color="auto" w:fill="C6C6C6"/>
          </w:tcPr>
          <w:p w14:paraId="06ECCD4F" w14:textId="77777777" w:rsidR="00D53FE7" w:rsidRPr="00071D31" w:rsidRDefault="00D53FE7" w:rsidP="00EC39E7">
            <w:pPr>
              <w:pStyle w:val="TableHeading"/>
            </w:pPr>
            <w:r w:rsidRPr="00071D31">
              <w:t>User Action or Values</w:t>
            </w:r>
          </w:p>
        </w:tc>
      </w:tr>
      <w:tr w:rsidR="00D53FE7" w:rsidRPr="00071D31" w14:paraId="0D3BBAC8" w14:textId="77777777" w:rsidTr="00DB0DC8">
        <w:tc>
          <w:tcPr>
            <w:tcW w:w="123.40pt" w:type="dxa"/>
            <w:shd w:val="clear" w:color="auto" w:fill="auto"/>
          </w:tcPr>
          <w:p w14:paraId="4E27225D" w14:textId="77777777" w:rsidR="00D53FE7" w:rsidRPr="00071D31" w:rsidRDefault="00D53FE7" w:rsidP="00EC39E7">
            <w:r w:rsidRPr="00071D31">
              <w:t>With SQL Server authentication</w:t>
            </w:r>
          </w:p>
        </w:tc>
        <w:tc>
          <w:tcPr>
            <w:tcW w:w="260.90pt" w:type="dxa"/>
            <w:shd w:val="clear" w:color="auto" w:fill="auto"/>
          </w:tcPr>
          <w:p w14:paraId="4E5E2845" w14:textId="77777777" w:rsidR="00D53FE7" w:rsidRPr="00071D31" w:rsidRDefault="00D53FE7" w:rsidP="00EC39E7">
            <w:r w:rsidRPr="00071D31">
              <w:t>Selected</w:t>
            </w:r>
          </w:p>
        </w:tc>
      </w:tr>
      <w:tr w:rsidR="00D53FE7" w:rsidRPr="00071D31" w14:paraId="5A78ED33" w14:textId="77777777" w:rsidTr="00DB0DC8">
        <w:tc>
          <w:tcPr>
            <w:tcW w:w="123.40pt" w:type="dxa"/>
            <w:shd w:val="clear" w:color="auto" w:fill="auto"/>
          </w:tcPr>
          <w:p w14:paraId="47794AB8" w14:textId="77777777" w:rsidR="00D53FE7" w:rsidRPr="00071D31" w:rsidRDefault="00D53FE7" w:rsidP="00EC39E7">
            <w:r w:rsidRPr="00071D31">
              <w:t>Login ID</w:t>
            </w:r>
          </w:p>
        </w:tc>
        <w:tc>
          <w:tcPr>
            <w:tcW w:w="260.90pt" w:type="dxa"/>
            <w:shd w:val="clear" w:color="auto" w:fill="auto"/>
          </w:tcPr>
          <w:p w14:paraId="13345A4D" w14:textId="77777777" w:rsidR="00D53FE7" w:rsidRPr="00071D31" w:rsidRDefault="00D53FE7" w:rsidP="00EC39E7">
            <w:r w:rsidRPr="00071D31">
              <w:t xml:space="preserve">BOE_CMS </w:t>
            </w:r>
          </w:p>
        </w:tc>
      </w:tr>
      <w:tr w:rsidR="00D53FE7" w:rsidRPr="00071D31" w14:paraId="72735AD6" w14:textId="77777777" w:rsidTr="00DB0DC8">
        <w:tc>
          <w:tcPr>
            <w:tcW w:w="123.40pt" w:type="dxa"/>
            <w:shd w:val="clear" w:color="auto" w:fill="auto"/>
          </w:tcPr>
          <w:p w14:paraId="6C30A454" w14:textId="77777777" w:rsidR="00D53FE7" w:rsidRPr="00071D31" w:rsidRDefault="00D53FE7" w:rsidP="00EC39E7">
            <w:r w:rsidRPr="00071D31">
              <w:t>Password</w:t>
            </w:r>
          </w:p>
        </w:tc>
        <w:tc>
          <w:tcPr>
            <w:tcW w:w="260.90pt" w:type="dxa"/>
            <w:shd w:val="clear" w:color="auto" w:fill="auto"/>
          </w:tcPr>
          <w:p w14:paraId="211D0C73" w14:textId="77777777" w:rsidR="00D53FE7" w:rsidRPr="00071D31" w:rsidRDefault="00D53FE7" w:rsidP="00EC39E7">
            <w:r w:rsidRPr="00071D31">
              <w:t>&lt;password&gt;</w:t>
            </w:r>
          </w:p>
        </w:tc>
      </w:tr>
      <w:tr w:rsidR="00D53FE7" w:rsidRPr="00071D31" w14:paraId="65D265C9" w14:textId="77777777" w:rsidTr="00DB0DC8">
        <w:tc>
          <w:tcPr>
            <w:tcW w:w="123.40pt" w:type="dxa"/>
            <w:shd w:val="clear" w:color="auto" w:fill="auto"/>
          </w:tcPr>
          <w:p w14:paraId="4E70B363" w14:textId="77777777" w:rsidR="00D53FE7" w:rsidRPr="00071D31" w:rsidRDefault="00D53FE7" w:rsidP="00EC39E7">
            <w:r w:rsidRPr="00071D31">
              <w:t>Connect to SQL Server to obtain default settings</w:t>
            </w:r>
          </w:p>
        </w:tc>
        <w:tc>
          <w:tcPr>
            <w:tcW w:w="260.90pt" w:type="dxa"/>
            <w:shd w:val="clear" w:color="auto" w:fill="auto"/>
          </w:tcPr>
          <w:p w14:paraId="549EA951" w14:textId="77777777" w:rsidR="00D53FE7" w:rsidRPr="00071D31" w:rsidRDefault="00D53FE7" w:rsidP="00EC39E7">
            <w:r w:rsidRPr="00071D31">
              <w:t>Selected</w:t>
            </w:r>
          </w:p>
        </w:tc>
      </w:tr>
    </w:tbl>
    <w:p w14:paraId="5397B64C" w14:textId="77777777" w:rsidR="00D47BDA" w:rsidRPr="00071D31" w:rsidRDefault="00EC39E7" w:rsidP="00F134EE">
      <w:pPr>
        <w:numPr>
          <w:ilvl w:val="0"/>
          <w:numId w:val="7"/>
        </w:numPr>
      </w:pPr>
      <w:r w:rsidRPr="00071D31">
        <w:t xml:space="preserve">Choose </w:t>
      </w:r>
      <w:r w:rsidR="00D47BDA" w:rsidRPr="00F368C8">
        <w:rPr>
          <w:rStyle w:val="Object"/>
        </w:rPr>
        <w:t xml:space="preserve">Next </w:t>
      </w:r>
      <w:r w:rsidR="00D47BDA" w:rsidRPr="00071D31">
        <w:t>to connect to the server</w:t>
      </w:r>
      <w:r w:rsidRPr="00071D31">
        <w:t>.</w:t>
      </w:r>
    </w:p>
    <w:p w14:paraId="7E39591F" w14:textId="77777777" w:rsidR="00D47BDA" w:rsidRPr="00071D31" w:rsidRDefault="00D47BDA" w:rsidP="00F134EE">
      <w:pPr>
        <w:numPr>
          <w:ilvl w:val="0"/>
          <w:numId w:val="7"/>
        </w:numPr>
      </w:pPr>
      <w:r w:rsidRPr="00071D31">
        <w:t>Change the default database to BOE_CMS</w:t>
      </w:r>
      <w:r w:rsidR="00EC39E7" w:rsidRPr="00071D31">
        <w:t xml:space="preserve"> and choose </w:t>
      </w:r>
      <w:r w:rsidRPr="00F368C8">
        <w:rPr>
          <w:rStyle w:val="Object"/>
        </w:rPr>
        <w:t>Next</w:t>
      </w:r>
    </w:p>
    <w:p w14:paraId="791D0075" w14:textId="77777777" w:rsidR="00D47BDA" w:rsidRPr="00071D31" w:rsidRDefault="00EC39E7" w:rsidP="00F134EE">
      <w:pPr>
        <w:numPr>
          <w:ilvl w:val="0"/>
          <w:numId w:val="7"/>
        </w:numPr>
      </w:pPr>
      <w:r w:rsidRPr="00071D31">
        <w:t xml:space="preserve">Choose </w:t>
      </w:r>
      <w:r w:rsidR="00D47BDA" w:rsidRPr="00F368C8">
        <w:rPr>
          <w:rStyle w:val="Object"/>
        </w:rPr>
        <w:t>Finish</w:t>
      </w:r>
      <w:r w:rsidRPr="00F368C8">
        <w:rPr>
          <w:rStyle w:val="Object"/>
        </w:rPr>
        <w:t>.</w:t>
      </w:r>
    </w:p>
    <w:p w14:paraId="68A76EA1" w14:textId="77777777" w:rsidR="00D47BDA" w:rsidRPr="00071D31" w:rsidRDefault="00EC39E7" w:rsidP="00F134EE">
      <w:pPr>
        <w:numPr>
          <w:ilvl w:val="0"/>
          <w:numId w:val="7"/>
        </w:numPr>
      </w:pPr>
      <w:r w:rsidRPr="00071D31">
        <w:t xml:space="preserve">Choose </w:t>
      </w:r>
      <w:r w:rsidR="00D47BDA" w:rsidRPr="00F368C8">
        <w:rPr>
          <w:rStyle w:val="Object"/>
        </w:rPr>
        <w:t>Test Data Source</w:t>
      </w:r>
      <w:r w:rsidRPr="00F368C8">
        <w:rPr>
          <w:rStyle w:val="Object"/>
        </w:rPr>
        <w:t xml:space="preserve">. </w:t>
      </w:r>
      <w:r w:rsidRPr="00071D31">
        <w:t>If</w:t>
      </w:r>
      <w:r w:rsidR="00D47BDA" w:rsidRPr="00071D31">
        <w:t xml:space="preserve"> configured correctly</w:t>
      </w:r>
      <w:r w:rsidRPr="00071D31">
        <w:t xml:space="preserve">, the system displays </w:t>
      </w:r>
      <w:r w:rsidR="00D47BDA" w:rsidRPr="00F368C8">
        <w:rPr>
          <w:rStyle w:val="Object"/>
        </w:rPr>
        <w:t>TESTS COMPLETED SUCCESSFULLY</w:t>
      </w:r>
      <w:r w:rsidRPr="00071D31">
        <w:t>.</w:t>
      </w:r>
    </w:p>
    <w:p w14:paraId="7A4C0681" w14:textId="77777777" w:rsidR="00EC39E7" w:rsidRPr="00071D31" w:rsidRDefault="00EC39E7" w:rsidP="00F134EE">
      <w:pPr>
        <w:numPr>
          <w:ilvl w:val="0"/>
          <w:numId w:val="7"/>
        </w:numPr>
      </w:pPr>
      <w:r w:rsidRPr="00071D31">
        <w:t xml:space="preserve">Choose </w:t>
      </w:r>
      <w:r w:rsidR="00D47BDA" w:rsidRPr="00F368C8">
        <w:rPr>
          <w:rStyle w:val="Object"/>
        </w:rPr>
        <w:t>OK</w:t>
      </w:r>
      <w:r w:rsidR="00D47BDA" w:rsidRPr="00071D31">
        <w:t xml:space="preserve"> to close the test dialog</w:t>
      </w:r>
      <w:r w:rsidRPr="00071D31">
        <w:t>.</w:t>
      </w:r>
    </w:p>
    <w:p w14:paraId="51A271E8" w14:textId="77777777" w:rsidR="00D47BDA" w:rsidRPr="00071D31" w:rsidRDefault="00EC39E7" w:rsidP="00F134EE">
      <w:pPr>
        <w:numPr>
          <w:ilvl w:val="0"/>
          <w:numId w:val="7"/>
        </w:numPr>
      </w:pPr>
      <w:r w:rsidRPr="00071D31">
        <w:t xml:space="preserve">Choose </w:t>
      </w:r>
      <w:r w:rsidR="00D47BDA" w:rsidRPr="00F368C8">
        <w:rPr>
          <w:rStyle w:val="Object"/>
        </w:rPr>
        <w:t>OK</w:t>
      </w:r>
      <w:r w:rsidR="00D47BDA" w:rsidRPr="00071D31">
        <w:t xml:space="preserve"> to save the data source.</w:t>
      </w:r>
    </w:p>
    <w:p w14:paraId="5FF8B29D" w14:textId="77777777" w:rsidR="00D47BDA" w:rsidRPr="00F368C8" w:rsidRDefault="00D47BDA" w:rsidP="00F134EE">
      <w:pPr>
        <w:numPr>
          <w:ilvl w:val="0"/>
          <w:numId w:val="7"/>
        </w:numPr>
      </w:pPr>
      <w:r w:rsidRPr="00F368C8">
        <w:t xml:space="preserve">Repeat steps 3 to </w:t>
      </w:r>
      <w:r w:rsidR="00EC39E7" w:rsidRPr="00F368C8">
        <w:t>13</w:t>
      </w:r>
      <w:r w:rsidRPr="00F368C8">
        <w:t xml:space="preserve"> for BOE_AUDIT.</w:t>
      </w:r>
    </w:p>
    <w:p w14:paraId="62E90900" w14:textId="77777777" w:rsidR="0075065E" w:rsidRPr="00071D31" w:rsidRDefault="00EC39E7" w:rsidP="00F134EE">
      <w:pPr>
        <w:numPr>
          <w:ilvl w:val="0"/>
          <w:numId w:val="7"/>
        </w:numPr>
      </w:pPr>
      <w:r w:rsidRPr="00071D31">
        <w:t xml:space="preserve">Choose </w:t>
      </w:r>
      <w:r w:rsidR="00D47BDA" w:rsidRPr="00F368C8">
        <w:rPr>
          <w:rStyle w:val="Object"/>
        </w:rPr>
        <w:t>OK</w:t>
      </w:r>
      <w:r w:rsidR="00D47BDA" w:rsidRPr="00071D31">
        <w:t xml:space="preserve"> to close the ODBC Data Source Administrator</w:t>
      </w:r>
      <w:r w:rsidRPr="00071D31">
        <w:t>.</w:t>
      </w:r>
    </w:p>
    <w:p w14:paraId="210B2848" w14:textId="77777777" w:rsidR="008E200F" w:rsidRPr="00071D31" w:rsidRDefault="008E200F" w:rsidP="008E200F">
      <w:pPr>
        <w:pStyle w:val="Heading3"/>
      </w:pPr>
      <w:bookmarkStart w:id="123" w:name="_Toc326827927"/>
      <w:bookmarkStart w:id="124" w:name="_Ref301880105"/>
      <w:bookmarkStart w:id="125" w:name="_Ref301881051"/>
      <w:bookmarkStart w:id="126" w:name="_Ref301883393"/>
      <w:bookmarkStart w:id="127" w:name="_Toc493166023"/>
      <w:bookmarkEnd w:id="123"/>
      <w:r w:rsidRPr="00071D31">
        <w:t>Create Profiler Database and Logons (Optional)</w:t>
      </w:r>
      <w:bookmarkEnd w:id="124"/>
      <w:bookmarkEnd w:id="125"/>
      <w:bookmarkEnd w:id="126"/>
      <w:bookmarkEnd w:id="127"/>
    </w:p>
    <w:p w14:paraId="44151F7B" w14:textId="77777777" w:rsidR="008E200F" w:rsidRPr="00071D31" w:rsidRDefault="008E200F" w:rsidP="008E200F">
      <w:r w:rsidRPr="00071D31">
        <w:t>The following section is optional, but we recommend that you create the additional database and logons required to implement the Data Services Profiler functionality.</w:t>
      </w:r>
    </w:p>
    <w:p w14:paraId="79659CE7" w14:textId="77777777" w:rsidR="002926F3" w:rsidRPr="00071D31" w:rsidRDefault="008E200F" w:rsidP="00F134EE">
      <w:pPr>
        <w:numPr>
          <w:ilvl w:val="0"/>
          <w:numId w:val="16"/>
        </w:numPr>
      </w:pPr>
      <w:r w:rsidRPr="00071D31">
        <w:t xml:space="preserve">In your </w:t>
      </w:r>
      <w:r w:rsidRPr="00F368C8">
        <w:rPr>
          <w:rStyle w:val="Object"/>
        </w:rPr>
        <w:t>Object Explorer</w:t>
      </w:r>
      <w:r w:rsidRPr="00071D31">
        <w:t xml:space="preserve"> section, </w:t>
      </w:r>
      <w:r w:rsidR="00B87D86" w:rsidRPr="00071D31">
        <w:t>right-click</w:t>
      </w:r>
      <w:r w:rsidRPr="00071D31">
        <w:t xml:space="preserve"> </w:t>
      </w:r>
      <w:r w:rsidRPr="00F368C8">
        <w:rPr>
          <w:rStyle w:val="Object"/>
        </w:rPr>
        <w:t>Databases</w:t>
      </w:r>
      <w:r w:rsidRPr="00071D31">
        <w:t xml:space="preserve"> and choose </w:t>
      </w:r>
      <w:r w:rsidRPr="00F368C8">
        <w:rPr>
          <w:rStyle w:val="Object"/>
        </w:rPr>
        <w:t>New Database</w:t>
      </w:r>
      <w:r w:rsidRPr="00071D31">
        <w:t xml:space="preserve">. </w:t>
      </w:r>
    </w:p>
    <w:p w14:paraId="4A414759" w14:textId="77777777" w:rsidR="008E200F" w:rsidRPr="00071D31" w:rsidRDefault="008E200F" w:rsidP="00F134EE">
      <w:pPr>
        <w:numPr>
          <w:ilvl w:val="0"/>
          <w:numId w:val="16"/>
        </w:numPr>
      </w:pPr>
      <w:r w:rsidRPr="00071D31">
        <w:t xml:space="preserve">Name the database </w:t>
      </w:r>
      <w:r w:rsidRPr="00071D31">
        <w:rPr>
          <w:rStyle w:val="UserInput"/>
        </w:rPr>
        <w:t>DM_PROFILER</w:t>
      </w:r>
      <w:r w:rsidRPr="00071D31">
        <w:t xml:space="preserve"> (DM_PROFILER is created for the profiler repository) and press </w:t>
      </w:r>
      <w:r w:rsidRPr="00F368C8">
        <w:rPr>
          <w:rStyle w:val="Object"/>
        </w:rPr>
        <w:t>OK</w:t>
      </w:r>
      <w:r w:rsidRPr="00071D31">
        <w:t xml:space="preserve">. </w:t>
      </w:r>
    </w:p>
    <w:p w14:paraId="455AFDDE" w14:textId="77777777" w:rsidR="002926F3" w:rsidRPr="00071D31" w:rsidRDefault="008E200F" w:rsidP="00F134EE">
      <w:pPr>
        <w:numPr>
          <w:ilvl w:val="0"/>
          <w:numId w:val="16"/>
        </w:numPr>
      </w:pPr>
      <w:r w:rsidRPr="00071D31">
        <w:t xml:space="preserve">Choose </w:t>
      </w:r>
      <w:r w:rsidRPr="00F368C8">
        <w:rPr>
          <w:rStyle w:val="Object"/>
        </w:rPr>
        <w:t xml:space="preserve">Security </w:t>
      </w:r>
      <w:r w:rsidRPr="00F368C8">
        <w:rPr>
          <w:rStyle w:val="Object"/>
        </w:rPr>
        <w:sym w:font="Symbol" w:char="F0AE"/>
      </w:r>
      <w:r w:rsidRPr="00F368C8">
        <w:rPr>
          <w:rStyle w:val="Object"/>
        </w:rPr>
        <w:t xml:space="preserve"> Logins. </w:t>
      </w:r>
    </w:p>
    <w:p w14:paraId="4ECA1400" w14:textId="77777777" w:rsidR="008E200F" w:rsidRPr="00071D31" w:rsidRDefault="00B87D86" w:rsidP="00F134EE">
      <w:pPr>
        <w:numPr>
          <w:ilvl w:val="0"/>
          <w:numId w:val="16"/>
        </w:numPr>
      </w:pPr>
      <w:r w:rsidRPr="00071D31">
        <w:lastRenderedPageBreak/>
        <w:t>Right-click</w:t>
      </w:r>
      <w:r w:rsidR="008E200F" w:rsidRPr="00071D31">
        <w:t xml:space="preserve"> </w:t>
      </w:r>
      <w:r w:rsidR="008E200F" w:rsidRPr="00F368C8">
        <w:rPr>
          <w:rStyle w:val="Object"/>
        </w:rPr>
        <w:t>Logins</w:t>
      </w:r>
      <w:r w:rsidR="008E200F" w:rsidRPr="00071D31">
        <w:t xml:space="preserve"> and choose </w:t>
      </w:r>
      <w:r w:rsidR="008E200F" w:rsidRPr="00F368C8">
        <w:rPr>
          <w:rStyle w:val="Object"/>
        </w:rPr>
        <w:t>New Login</w:t>
      </w:r>
      <w:r w:rsidR="008E200F" w:rsidRPr="00071D31">
        <w:t xml:space="preserve">. </w:t>
      </w:r>
    </w:p>
    <w:p w14:paraId="396E227C" w14:textId="77777777" w:rsidR="008E200F" w:rsidRPr="00071D31" w:rsidRDefault="008E200F" w:rsidP="00F134EE">
      <w:pPr>
        <w:numPr>
          <w:ilvl w:val="0"/>
          <w:numId w:val="16"/>
        </w:numPr>
      </w:pPr>
      <w:r w:rsidRPr="00071D31">
        <w:t xml:space="preserve">In the </w:t>
      </w:r>
      <w:r w:rsidRPr="00F368C8">
        <w:rPr>
          <w:rStyle w:val="Object"/>
        </w:rPr>
        <w:t>Login – New</w:t>
      </w:r>
      <w:r w:rsidRPr="00071D31">
        <w:t xml:space="preserve"> dialog box, do the following and choose </w:t>
      </w:r>
      <w:r w:rsidRPr="00F368C8">
        <w:rPr>
          <w:rStyle w:val="Object"/>
        </w:rPr>
        <w:t>OK</w:t>
      </w:r>
      <w:r w:rsidRPr="00071D31">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168"/>
        <w:gridCol w:w="3064"/>
        <w:gridCol w:w="2336"/>
      </w:tblGrid>
      <w:tr w:rsidR="002926F3" w:rsidRPr="00071D31" w14:paraId="3A90551B" w14:textId="77777777" w:rsidTr="00DB0DC8">
        <w:tc>
          <w:tcPr>
            <w:tcW w:w="151.75pt" w:type="dxa"/>
            <w:shd w:val="clear" w:color="auto" w:fill="C6C6C6"/>
          </w:tcPr>
          <w:p w14:paraId="512DCAC2" w14:textId="77777777" w:rsidR="002926F3" w:rsidRPr="00071D31" w:rsidRDefault="002926F3" w:rsidP="008539B7">
            <w:pPr>
              <w:pStyle w:val="TableHeading"/>
            </w:pPr>
            <w:r w:rsidRPr="00071D31">
              <w:t>Field</w:t>
            </w:r>
          </w:p>
        </w:tc>
        <w:tc>
          <w:tcPr>
            <w:tcW w:w="146.75pt" w:type="dxa"/>
            <w:shd w:val="clear" w:color="auto" w:fill="C6C6C6"/>
          </w:tcPr>
          <w:p w14:paraId="64C85AE7" w14:textId="77777777" w:rsidR="002926F3" w:rsidRPr="00071D31" w:rsidRDefault="002926F3" w:rsidP="008539B7">
            <w:pPr>
              <w:pStyle w:val="TableHeading"/>
            </w:pPr>
            <w:r w:rsidRPr="00071D31">
              <w:t>User Action or Values</w:t>
            </w:r>
          </w:p>
        </w:tc>
        <w:tc>
          <w:tcPr>
            <w:tcW w:w="111.90pt" w:type="dxa"/>
            <w:shd w:val="clear" w:color="auto" w:fill="C6C6C6"/>
          </w:tcPr>
          <w:p w14:paraId="7554355E" w14:textId="77777777" w:rsidR="002926F3" w:rsidRPr="00071D31" w:rsidRDefault="002926F3" w:rsidP="008539B7">
            <w:pPr>
              <w:pStyle w:val="TableHeading"/>
            </w:pPr>
            <w:r w:rsidRPr="00071D31">
              <w:t>Comments</w:t>
            </w:r>
          </w:p>
        </w:tc>
      </w:tr>
      <w:tr w:rsidR="002926F3" w:rsidRPr="00071D31" w14:paraId="4803E84F" w14:textId="77777777" w:rsidTr="00DB0DC8">
        <w:tc>
          <w:tcPr>
            <w:tcW w:w="151.75pt" w:type="dxa"/>
            <w:shd w:val="clear" w:color="auto" w:fill="auto"/>
          </w:tcPr>
          <w:p w14:paraId="4E1DAD52" w14:textId="77777777" w:rsidR="002926F3" w:rsidRPr="00071D31" w:rsidRDefault="002926F3" w:rsidP="008539B7">
            <w:pPr>
              <w:pStyle w:val="TableText"/>
            </w:pPr>
            <w:r w:rsidRPr="00071D31">
              <w:t>Login name</w:t>
            </w:r>
          </w:p>
        </w:tc>
        <w:tc>
          <w:tcPr>
            <w:tcW w:w="146.75pt" w:type="dxa"/>
            <w:shd w:val="clear" w:color="auto" w:fill="auto"/>
          </w:tcPr>
          <w:p w14:paraId="638F0BB0" w14:textId="77777777" w:rsidR="002926F3" w:rsidRPr="00071D31" w:rsidRDefault="002926F3" w:rsidP="002926F3">
            <w:pPr>
              <w:pStyle w:val="TableText"/>
            </w:pPr>
            <w:r w:rsidRPr="00071D31">
              <w:t>DM_PROFILER</w:t>
            </w:r>
          </w:p>
        </w:tc>
        <w:tc>
          <w:tcPr>
            <w:tcW w:w="111.90pt" w:type="dxa"/>
            <w:shd w:val="clear" w:color="auto" w:fill="auto"/>
          </w:tcPr>
          <w:p w14:paraId="01C0442B" w14:textId="77777777" w:rsidR="002926F3" w:rsidRPr="00071D31" w:rsidRDefault="002926F3" w:rsidP="008539B7">
            <w:pPr>
              <w:pStyle w:val="TableText"/>
            </w:pPr>
          </w:p>
        </w:tc>
      </w:tr>
      <w:tr w:rsidR="002926F3" w:rsidRPr="00071D31" w14:paraId="7F6D5F72" w14:textId="77777777" w:rsidTr="00DB0DC8">
        <w:tc>
          <w:tcPr>
            <w:tcW w:w="151.75pt" w:type="dxa"/>
            <w:shd w:val="clear" w:color="auto" w:fill="auto"/>
          </w:tcPr>
          <w:p w14:paraId="58F3EB80" w14:textId="77777777" w:rsidR="002926F3" w:rsidRPr="00071D31" w:rsidRDefault="002926F3" w:rsidP="008539B7">
            <w:pPr>
              <w:pStyle w:val="TableText"/>
            </w:pPr>
            <w:r w:rsidRPr="00071D31">
              <w:t>SQL Server authentication</w:t>
            </w:r>
          </w:p>
        </w:tc>
        <w:tc>
          <w:tcPr>
            <w:tcW w:w="146.75pt" w:type="dxa"/>
            <w:shd w:val="clear" w:color="auto" w:fill="auto"/>
          </w:tcPr>
          <w:p w14:paraId="209E8550" w14:textId="77777777" w:rsidR="002926F3" w:rsidRPr="00071D31" w:rsidRDefault="002926F3" w:rsidP="008539B7">
            <w:pPr>
              <w:pStyle w:val="TableText"/>
            </w:pPr>
            <w:r w:rsidRPr="00071D31">
              <w:t>Selected</w:t>
            </w:r>
          </w:p>
        </w:tc>
        <w:tc>
          <w:tcPr>
            <w:tcW w:w="111.90pt" w:type="dxa"/>
            <w:shd w:val="clear" w:color="auto" w:fill="auto"/>
          </w:tcPr>
          <w:p w14:paraId="7C6D128B" w14:textId="77777777" w:rsidR="002926F3" w:rsidRPr="00071D31" w:rsidRDefault="002926F3" w:rsidP="008539B7">
            <w:pPr>
              <w:pStyle w:val="TableText"/>
            </w:pPr>
          </w:p>
        </w:tc>
      </w:tr>
      <w:tr w:rsidR="002926F3" w:rsidRPr="00071D31" w14:paraId="5573C79E" w14:textId="77777777" w:rsidTr="00DB0DC8">
        <w:tc>
          <w:tcPr>
            <w:tcW w:w="151.75pt" w:type="dxa"/>
            <w:shd w:val="clear" w:color="auto" w:fill="auto"/>
          </w:tcPr>
          <w:p w14:paraId="21F3897C" w14:textId="77777777" w:rsidR="002926F3" w:rsidRPr="00071D31" w:rsidRDefault="002926F3" w:rsidP="008539B7">
            <w:pPr>
              <w:pStyle w:val="TableText"/>
            </w:pPr>
            <w:r w:rsidRPr="00071D31">
              <w:t>Password</w:t>
            </w:r>
          </w:p>
        </w:tc>
        <w:tc>
          <w:tcPr>
            <w:tcW w:w="146.75pt" w:type="dxa"/>
            <w:shd w:val="clear" w:color="auto" w:fill="auto"/>
          </w:tcPr>
          <w:p w14:paraId="16EE1146" w14:textId="77777777" w:rsidR="002926F3" w:rsidRPr="00071D31" w:rsidRDefault="002926F3" w:rsidP="008539B7">
            <w:pPr>
              <w:pStyle w:val="TableText"/>
            </w:pPr>
            <w:r w:rsidRPr="00071D31">
              <w:t>&lt;password&gt;</w:t>
            </w:r>
          </w:p>
        </w:tc>
        <w:tc>
          <w:tcPr>
            <w:tcW w:w="111.90pt" w:type="dxa"/>
            <w:shd w:val="clear" w:color="auto" w:fill="auto"/>
          </w:tcPr>
          <w:p w14:paraId="461958E3" w14:textId="77777777" w:rsidR="002926F3" w:rsidRPr="00071D31" w:rsidRDefault="002926F3" w:rsidP="008539B7">
            <w:pPr>
              <w:pStyle w:val="TableText"/>
            </w:pPr>
            <w:r w:rsidRPr="00071D31">
              <w:t>Confirm the password</w:t>
            </w:r>
          </w:p>
        </w:tc>
      </w:tr>
      <w:tr w:rsidR="002926F3" w:rsidRPr="00071D31" w14:paraId="2CBAC20E" w14:textId="77777777" w:rsidTr="00DB0DC8">
        <w:tc>
          <w:tcPr>
            <w:tcW w:w="151.75pt" w:type="dxa"/>
            <w:shd w:val="clear" w:color="auto" w:fill="auto"/>
          </w:tcPr>
          <w:p w14:paraId="55BDD95B" w14:textId="77777777" w:rsidR="002926F3" w:rsidRPr="00071D31" w:rsidRDefault="002926F3" w:rsidP="008539B7">
            <w:pPr>
              <w:pStyle w:val="TableText"/>
            </w:pPr>
            <w:r w:rsidRPr="00071D31">
              <w:t>Enforce password policy</w:t>
            </w:r>
          </w:p>
        </w:tc>
        <w:tc>
          <w:tcPr>
            <w:tcW w:w="146.75pt" w:type="dxa"/>
            <w:shd w:val="clear" w:color="auto" w:fill="auto"/>
          </w:tcPr>
          <w:p w14:paraId="6F48538B" w14:textId="77777777" w:rsidR="002926F3" w:rsidRPr="00071D31" w:rsidRDefault="002926F3" w:rsidP="008539B7">
            <w:pPr>
              <w:pStyle w:val="TableText"/>
            </w:pPr>
            <w:r w:rsidRPr="00071D31">
              <w:t>Deselected</w:t>
            </w:r>
          </w:p>
        </w:tc>
        <w:tc>
          <w:tcPr>
            <w:tcW w:w="111.90pt" w:type="dxa"/>
            <w:shd w:val="clear" w:color="auto" w:fill="auto"/>
          </w:tcPr>
          <w:p w14:paraId="44B9F362" w14:textId="77777777" w:rsidR="002926F3" w:rsidRPr="00071D31" w:rsidRDefault="002926F3" w:rsidP="008539B7">
            <w:pPr>
              <w:pStyle w:val="TableText"/>
            </w:pPr>
          </w:p>
        </w:tc>
      </w:tr>
      <w:tr w:rsidR="002926F3" w:rsidRPr="00071D31" w14:paraId="34B46B1B" w14:textId="77777777" w:rsidTr="00DB0DC8">
        <w:tc>
          <w:tcPr>
            <w:tcW w:w="151.75pt" w:type="dxa"/>
            <w:shd w:val="clear" w:color="auto" w:fill="auto"/>
          </w:tcPr>
          <w:p w14:paraId="13B3698E" w14:textId="77777777" w:rsidR="002926F3" w:rsidRPr="00071D31" w:rsidRDefault="002926F3" w:rsidP="008539B7">
            <w:pPr>
              <w:pStyle w:val="TableText"/>
            </w:pPr>
            <w:r w:rsidRPr="00071D31">
              <w:t>Server Roles / sysadmin</w:t>
            </w:r>
          </w:p>
        </w:tc>
        <w:tc>
          <w:tcPr>
            <w:tcW w:w="146.75pt" w:type="dxa"/>
            <w:shd w:val="clear" w:color="auto" w:fill="auto"/>
          </w:tcPr>
          <w:p w14:paraId="64E53796" w14:textId="77777777" w:rsidR="002926F3" w:rsidRPr="00071D31" w:rsidRDefault="002926F3" w:rsidP="008539B7">
            <w:r w:rsidRPr="00071D31">
              <w:t>Selected</w:t>
            </w:r>
          </w:p>
        </w:tc>
        <w:tc>
          <w:tcPr>
            <w:tcW w:w="111.90pt" w:type="dxa"/>
            <w:shd w:val="clear" w:color="auto" w:fill="auto"/>
          </w:tcPr>
          <w:p w14:paraId="48926EE0" w14:textId="77777777" w:rsidR="002926F3" w:rsidRPr="00071D31" w:rsidRDefault="002926F3" w:rsidP="008539B7">
            <w:pPr>
              <w:pStyle w:val="TableText"/>
            </w:pPr>
          </w:p>
        </w:tc>
      </w:tr>
      <w:tr w:rsidR="002926F3" w:rsidRPr="00071D31" w14:paraId="1003DA50" w14:textId="77777777" w:rsidTr="00DB0DC8">
        <w:tc>
          <w:tcPr>
            <w:tcW w:w="151.75pt" w:type="dxa"/>
            <w:shd w:val="clear" w:color="auto" w:fill="auto"/>
          </w:tcPr>
          <w:p w14:paraId="087DBB96" w14:textId="77777777" w:rsidR="002926F3" w:rsidRPr="00071D31" w:rsidRDefault="002926F3" w:rsidP="002926F3">
            <w:pPr>
              <w:pStyle w:val="TableText"/>
            </w:pPr>
            <w:r w:rsidRPr="00071D31">
              <w:t>User Mapping /DM_PROFILER</w:t>
            </w:r>
          </w:p>
        </w:tc>
        <w:tc>
          <w:tcPr>
            <w:tcW w:w="146.75pt" w:type="dxa"/>
            <w:shd w:val="clear" w:color="auto" w:fill="auto"/>
          </w:tcPr>
          <w:p w14:paraId="5A9215A0" w14:textId="77777777" w:rsidR="002926F3" w:rsidRPr="00071D31" w:rsidRDefault="002926F3" w:rsidP="008539B7">
            <w:r w:rsidRPr="00071D31">
              <w:t>Selected</w:t>
            </w:r>
          </w:p>
        </w:tc>
        <w:tc>
          <w:tcPr>
            <w:tcW w:w="111.90pt" w:type="dxa"/>
            <w:shd w:val="clear" w:color="auto" w:fill="auto"/>
          </w:tcPr>
          <w:p w14:paraId="31547471" w14:textId="77777777" w:rsidR="002926F3" w:rsidRPr="00071D31" w:rsidRDefault="002926F3" w:rsidP="008539B7">
            <w:pPr>
              <w:pStyle w:val="TableText"/>
            </w:pPr>
          </w:p>
        </w:tc>
      </w:tr>
      <w:tr w:rsidR="002926F3" w:rsidRPr="00071D31" w14:paraId="4A8AAD33" w14:textId="77777777" w:rsidTr="00DB0DC8">
        <w:tc>
          <w:tcPr>
            <w:tcW w:w="151.75pt" w:type="dxa"/>
            <w:shd w:val="clear" w:color="auto" w:fill="auto"/>
          </w:tcPr>
          <w:p w14:paraId="7EDAD892" w14:textId="77777777" w:rsidR="002926F3" w:rsidRPr="00071D31" w:rsidRDefault="002926F3" w:rsidP="008539B7">
            <w:pPr>
              <w:pStyle w:val="TableText"/>
            </w:pPr>
            <w:r w:rsidRPr="00071D31">
              <w:t xml:space="preserve">User Mapping / </w:t>
            </w:r>
            <w:proofErr w:type="spellStart"/>
            <w:r w:rsidRPr="00071D31">
              <w:t>db_owner</w:t>
            </w:r>
            <w:proofErr w:type="spellEnd"/>
          </w:p>
        </w:tc>
        <w:tc>
          <w:tcPr>
            <w:tcW w:w="146.75pt" w:type="dxa"/>
            <w:shd w:val="clear" w:color="auto" w:fill="auto"/>
          </w:tcPr>
          <w:p w14:paraId="2CB34B02" w14:textId="77777777" w:rsidR="002926F3" w:rsidRPr="00071D31" w:rsidRDefault="002926F3" w:rsidP="008539B7">
            <w:r w:rsidRPr="00071D31">
              <w:t>Selected</w:t>
            </w:r>
          </w:p>
        </w:tc>
        <w:tc>
          <w:tcPr>
            <w:tcW w:w="111.90pt" w:type="dxa"/>
            <w:shd w:val="clear" w:color="auto" w:fill="auto"/>
          </w:tcPr>
          <w:p w14:paraId="755149D7" w14:textId="77777777" w:rsidR="002926F3" w:rsidRPr="00071D31" w:rsidRDefault="002926F3" w:rsidP="008539B7">
            <w:pPr>
              <w:pStyle w:val="TableText"/>
            </w:pPr>
          </w:p>
        </w:tc>
      </w:tr>
    </w:tbl>
    <w:p w14:paraId="45234D2D" w14:textId="77777777" w:rsidR="00C47F64" w:rsidRPr="00C95908" w:rsidRDefault="00C47F64" w:rsidP="00C47F64">
      <w:pPr>
        <w:pStyle w:val="Heading2"/>
        <w:tabs>
          <w:tab w:val="clear" w:pos="28.80pt"/>
          <w:tab w:val="num" w:pos="37.80pt"/>
        </w:tabs>
        <w:ind w:start="37.80pt"/>
      </w:pPr>
      <w:bookmarkStart w:id="128" w:name="_Toc301967296"/>
      <w:bookmarkStart w:id="129" w:name="_Toc303079446"/>
      <w:bookmarkStart w:id="130" w:name="_Toc303150232"/>
      <w:bookmarkStart w:id="131" w:name="_Toc326827929"/>
      <w:bookmarkStart w:id="132" w:name="_Toc326827930"/>
      <w:bookmarkStart w:id="133" w:name="_Toc326827935"/>
      <w:bookmarkStart w:id="134" w:name="_Toc326827937"/>
      <w:bookmarkStart w:id="135" w:name="_Toc326827938"/>
      <w:bookmarkStart w:id="136" w:name="_Toc326827940"/>
      <w:bookmarkStart w:id="137" w:name="_Toc326827942"/>
      <w:bookmarkStart w:id="138" w:name="_Toc326827947"/>
      <w:bookmarkStart w:id="139" w:name="_Toc326827948"/>
      <w:bookmarkStart w:id="140" w:name="_Toc326827949"/>
      <w:bookmarkStart w:id="141" w:name="_Toc326827950"/>
      <w:bookmarkStart w:id="142" w:name="_Toc326827951"/>
      <w:bookmarkStart w:id="143" w:name="_Toc326827952"/>
      <w:bookmarkStart w:id="144" w:name="_Toc326827953"/>
      <w:bookmarkStart w:id="145" w:name="_Toc326827954"/>
      <w:bookmarkStart w:id="146" w:name="_Toc326827955"/>
      <w:bookmarkStart w:id="147" w:name="_Toc326827960"/>
      <w:bookmarkStart w:id="148" w:name="_Toc326827961"/>
      <w:bookmarkStart w:id="149" w:name="_Toc326827962"/>
      <w:bookmarkStart w:id="150" w:name="_Toc326827979"/>
      <w:bookmarkStart w:id="151" w:name="_Toc326827982"/>
      <w:bookmarkStart w:id="152" w:name="_Toc326827983"/>
      <w:bookmarkStart w:id="153" w:name="_Ref343856667"/>
      <w:bookmarkStart w:id="154" w:name="_Toc351658728"/>
      <w:bookmarkStart w:id="155" w:name="_Toc493166024"/>
      <w:bookmarkStart w:id="156" w:name="_Toc313893981"/>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rsidRPr="00C95908">
        <w:t xml:space="preserve">Create </w:t>
      </w:r>
      <w:proofErr w:type="spellStart"/>
      <w:r w:rsidRPr="00C95908">
        <w:t>Datastore</w:t>
      </w:r>
      <w:proofErr w:type="spellEnd"/>
      <w:r w:rsidRPr="00C95908">
        <w:t xml:space="preserve"> users to connect to SAP HANA</w:t>
      </w:r>
      <w:bookmarkEnd w:id="153"/>
      <w:bookmarkEnd w:id="154"/>
      <w:r>
        <w:rPr>
          <w:rFonts w:hint="eastAsia"/>
          <w:lang w:eastAsia="zh-CN"/>
        </w:rPr>
        <w:t xml:space="preserve"> (Optional)</w:t>
      </w:r>
      <w:bookmarkEnd w:id="155"/>
    </w:p>
    <w:p w14:paraId="76549468" w14:textId="77777777" w:rsidR="00C4599B" w:rsidRPr="00071D31" w:rsidRDefault="00C4599B" w:rsidP="00C4599B">
      <w:pPr>
        <w:pStyle w:val="Heading9"/>
      </w:pPr>
      <w:r w:rsidRPr="00071D31">
        <w:t>Prerequisites</w:t>
      </w:r>
    </w:p>
    <w:p w14:paraId="25CE4A8D" w14:textId="77777777" w:rsidR="00C4599B" w:rsidRDefault="00C4599B" w:rsidP="00C4599B">
      <w:pPr>
        <w:rPr>
          <w:lang w:eastAsia="zh-CN"/>
        </w:rPr>
      </w:pPr>
      <w:r>
        <w:rPr>
          <w:lang w:eastAsia="zh-CN"/>
        </w:rPr>
        <w:t>Y</w:t>
      </w:r>
      <w:r>
        <w:rPr>
          <w:rFonts w:hint="eastAsia"/>
          <w:lang w:eastAsia="zh-CN"/>
        </w:rPr>
        <w:t>ou have to install SAP HANA CLIENT first</w:t>
      </w:r>
      <w:r w:rsidR="00AE7367">
        <w:rPr>
          <w:rFonts w:hint="eastAsia"/>
          <w:lang w:eastAsia="zh-CN"/>
        </w:rPr>
        <w:t>.</w:t>
      </w:r>
    </w:p>
    <w:p w14:paraId="760EC4EF" w14:textId="77777777" w:rsidR="00C47F64" w:rsidRPr="00C95908" w:rsidRDefault="00C47F64" w:rsidP="00C47F64">
      <w:pPr>
        <w:pStyle w:val="Heading9"/>
        <w:rPr>
          <w:lang w:eastAsia="zh-CN"/>
        </w:rPr>
      </w:pPr>
      <w:r w:rsidRPr="00C95908">
        <w:t>Use</w:t>
      </w:r>
    </w:p>
    <w:p w14:paraId="2FA5EA21" w14:textId="77777777" w:rsidR="00C47F64" w:rsidRPr="00C95908" w:rsidRDefault="00C47F64" w:rsidP="00C47F64">
      <w:r w:rsidRPr="00C95908">
        <w:t xml:space="preserve">In this activity, you create the different users to connect the SAP Data Services </w:t>
      </w:r>
      <w:proofErr w:type="spellStart"/>
      <w:r w:rsidRPr="00C95908">
        <w:t>Datastores</w:t>
      </w:r>
      <w:proofErr w:type="spellEnd"/>
      <w:r w:rsidRPr="00C95908">
        <w:t xml:space="preserve"> with the SAP HANA. Each </w:t>
      </w:r>
      <w:r>
        <w:rPr>
          <w:rFonts w:hint="eastAsia"/>
          <w:lang w:eastAsia="zh-CN"/>
        </w:rPr>
        <w:t>user</w:t>
      </w:r>
      <w:r w:rsidRPr="00C95908">
        <w:t xml:space="preserve"> has </w:t>
      </w:r>
      <w:r>
        <w:rPr>
          <w:rFonts w:hint="eastAsia"/>
          <w:lang w:eastAsia="zh-CN"/>
        </w:rPr>
        <w:t>same</w:t>
      </w:r>
      <w:r w:rsidRPr="00C95908">
        <w:t xml:space="preserve"> roles and privileges to connect to SAP HANA</w:t>
      </w:r>
      <w:r>
        <w:rPr>
          <w:rFonts w:hint="eastAsia"/>
          <w:lang w:eastAsia="zh-CN"/>
        </w:rPr>
        <w:t xml:space="preserve"> database</w:t>
      </w:r>
      <w:r w:rsidRPr="00C95908">
        <w:t>.</w:t>
      </w:r>
    </w:p>
    <w:p w14:paraId="0B13BDA5" w14:textId="77777777" w:rsidR="00C47F64" w:rsidRPr="00C95908" w:rsidRDefault="00C47F64" w:rsidP="00C47F64">
      <w:pPr>
        <w:pStyle w:val="Heading3"/>
      </w:pPr>
      <w:bookmarkStart w:id="157" w:name="_Toc351658729"/>
      <w:bookmarkStart w:id="158" w:name="_Toc493166025"/>
      <w:r w:rsidRPr="00C95908">
        <w:t>Create Users</w:t>
      </w:r>
      <w:bookmarkEnd w:id="157"/>
      <w:bookmarkEnd w:id="158"/>
    </w:p>
    <w:p w14:paraId="0F5F2BA0" w14:textId="77777777" w:rsidR="00C47F64" w:rsidRPr="00C95908" w:rsidRDefault="00C47F64" w:rsidP="00C47F64">
      <w:pPr>
        <w:pStyle w:val="Heading9"/>
      </w:pPr>
      <w:r w:rsidRPr="00C95908">
        <w:t>Procedure</w:t>
      </w:r>
    </w:p>
    <w:p w14:paraId="511953F1" w14:textId="77777777" w:rsidR="00C47F64" w:rsidRPr="00C95908" w:rsidRDefault="00C47F64" w:rsidP="00C47F64">
      <w:pPr>
        <w:rPr>
          <w:lang w:eastAsia="x-none"/>
        </w:rPr>
      </w:pPr>
      <w:r w:rsidRPr="00C95908">
        <w:rPr>
          <w:lang w:eastAsia="x-none"/>
        </w:rPr>
        <w:t>In the following table you will find the User-IDs to create and the roles and privileges to attach to these User-IDs.</w:t>
      </w:r>
    </w:p>
    <w:tbl>
      <w:tblPr>
        <w:tblW w:w="432.35pt" w:type="dxa"/>
        <w:tblInd w:w="5.40pt" w:type="dxa"/>
        <w:tblBorders>
          <w:top w:val="single" w:sz="4" w:space="0" w:color="808080"/>
          <w:start w:val="single" w:sz="4" w:space="0" w:color="808080"/>
          <w:bottom w:val="single" w:sz="4" w:space="0" w:color="808080"/>
          <w:end w:val="single" w:sz="4" w:space="0" w:color="808080"/>
          <w:insideH w:val="single" w:sz="4" w:space="0" w:color="808080"/>
          <w:insideV w:val="single" w:sz="4" w:space="0" w:color="808080"/>
        </w:tblBorders>
        <w:tblLayout w:type="fixed"/>
        <w:tblLook w:firstRow="1" w:lastRow="0" w:firstColumn="1" w:lastColumn="0" w:noHBand="0" w:noVBand="1"/>
      </w:tblPr>
      <w:tblGrid>
        <w:gridCol w:w="1134"/>
        <w:gridCol w:w="3261"/>
        <w:gridCol w:w="425"/>
        <w:gridCol w:w="425"/>
        <w:gridCol w:w="425"/>
        <w:gridCol w:w="426"/>
        <w:gridCol w:w="425"/>
        <w:gridCol w:w="425"/>
        <w:gridCol w:w="425"/>
        <w:gridCol w:w="1276"/>
      </w:tblGrid>
      <w:tr w:rsidR="00C47F64" w:rsidRPr="00C95908" w14:paraId="67DA9467" w14:textId="77777777" w:rsidTr="00113F42">
        <w:trPr>
          <w:cantSplit/>
          <w:trHeight w:val="975"/>
          <w:tblHeader/>
        </w:trPr>
        <w:tc>
          <w:tcPr>
            <w:tcW w:w="56.70pt" w:type="dxa"/>
            <w:vMerge w:val="restart"/>
            <w:tcBorders>
              <w:top w:val="single" w:sz="4" w:space="0" w:color="808080"/>
              <w:start w:val="single" w:sz="4" w:space="0" w:color="808080"/>
              <w:end w:val="single" w:sz="4" w:space="0" w:color="808080"/>
            </w:tcBorders>
            <w:shd w:val="clear" w:color="auto" w:fill="E6E6E6"/>
            <w:hideMark/>
          </w:tcPr>
          <w:p w14:paraId="53B634F1" w14:textId="77777777" w:rsidR="00C47F64" w:rsidRPr="00C95908" w:rsidRDefault="00C47F64" w:rsidP="00113F42">
            <w:pPr>
              <w:pStyle w:val="TableHeading"/>
              <w:keepNext/>
              <w:keepLines/>
              <w:rPr>
                <w:rFonts w:cs="Arial"/>
                <w:sz w:val="18"/>
                <w:szCs w:val="18"/>
              </w:rPr>
            </w:pPr>
            <w:r w:rsidRPr="00C95908">
              <w:rPr>
                <w:rFonts w:cs="Arial"/>
                <w:sz w:val="18"/>
                <w:szCs w:val="18"/>
              </w:rPr>
              <w:t>Proposed User ID</w:t>
            </w:r>
          </w:p>
          <w:p w14:paraId="1019ED13" w14:textId="77777777" w:rsidR="00C47F64" w:rsidRPr="00C95908" w:rsidRDefault="00C47F64" w:rsidP="00113F42">
            <w:pPr>
              <w:pStyle w:val="TableHeading"/>
              <w:keepNext/>
              <w:keepLines/>
              <w:rPr>
                <w:rFonts w:cs="Arial"/>
                <w:sz w:val="18"/>
                <w:szCs w:val="18"/>
                <w:lang w:eastAsia="zh-CN"/>
              </w:rPr>
            </w:pPr>
          </w:p>
        </w:tc>
        <w:tc>
          <w:tcPr>
            <w:tcW w:w="311.85pt" w:type="dxa"/>
            <w:gridSpan w:val="8"/>
            <w:tcBorders>
              <w:top w:val="single" w:sz="4" w:space="0" w:color="808080"/>
              <w:start w:val="single" w:sz="4" w:space="0" w:color="auto"/>
              <w:bottom w:val="single" w:sz="4" w:space="0" w:color="auto"/>
              <w:end w:val="single" w:sz="4" w:space="0" w:color="808080"/>
            </w:tcBorders>
            <w:shd w:val="clear" w:color="auto" w:fill="E6E6E6"/>
          </w:tcPr>
          <w:p w14:paraId="4DA8BE7B" w14:textId="77777777" w:rsidR="00C47F64" w:rsidRPr="00C95908" w:rsidRDefault="00C47F64" w:rsidP="00113F42">
            <w:pPr>
              <w:pStyle w:val="TableHeading"/>
              <w:keepNext/>
              <w:keepLines/>
              <w:jc w:val="center"/>
              <w:rPr>
                <w:rFonts w:cs="Arial"/>
                <w:sz w:val="18"/>
                <w:szCs w:val="18"/>
              </w:rPr>
            </w:pPr>
            <w:r w:rsidRPr="00C95908">
              <w:rPr>
                <w:rFonts w:cs="Arial"/>
                <w:sz w:val="18"/>
                <w:szCs w:val="18"/>
              </w:rPr>
              <w:t>SQL Privileges</w:t>
            </w:r>
          </w:p>
        </w:tc>
        <w:tc>
          <w:tcPr>
            <w:tcW w:w="63.80pt" w:type="dxa"/>
            <w:vMerge w:val="restart"/>
            <w:tcBorders>
              <w:top w:val="single" w:sz="4" w:space="0" w:color="808080"/>
              <w:start w:val="single" w:sz="4" w:space="0" w:color="808080"/>
              <w:end w:val="single" w:sz="4" w:space="0" w:color="808080"/>
            </w:tcBorders>
            <w:shd w:val="clear" w:color="auto" w:fill="E6E6E6"/>
            <w:textDirection w:val="lr"/>
          </w:tcPr>
          <w:p w14:paraId="5DA04096" w14:textId="77777777" w:rsidR="00C47F64" w:rsidRPr="00C95908" w:rsidRDefault="004D7D30" w:rsidP="00113F42">
            <w:pPr>
              <w:pStyle w:val="TableHeading"/>
              <w:keepNext/>
              <w:keepLines/>
              <w:ind w:start="5.65pt" w:end="5.65pt"/>
              <w:jc w:val="center"/>
              <w:rPr>
                <w:rFonts w:cs="Arial"/>
                <w:sz w:val="18"/>
                <w:szCs w:val="18"/>
                <w:lang w:eastAsia="zh-CN"/>
              </w:rPr>
            </w:pPr>
            <w:r>
              <w:rPr>
                <w:rFonts w:cs="Arial" w:hint="eastAsia"/>
                <w:sz w:val="18"/>
                <w:szCs w:val="18"/>
                <w:lang w:eastAsia="zh-CN"/>
              </w:rPr>
              <w:t xml:space="preserve">Used in </w:t>
            </w:r>
            <w:proofErr w:type="spellStart"/>
            <w:r>
              <w:rPr>
                <w:rFonts w:cs="Arial" w:hint="eastAsia"/>
                <w:sz w:val="18"/>
                <w:szCs w:val="18"/>
                <w:lang w:eastAsia="zh-CN"/>
              </w:rPr>
              <w:t>Datastore</w:t>
            </w:r>
            <w:r w:rsidR="009B2706">
              <w:rPr>
                <w:rFonts w:cs="Arial" w:hint="eastAsia"/>
                <w:sz w:val="18"/>
                <w:szCs w:val="18"/>
                <w:lang w:eastAsia="zh-CN"/>
              </w:rPr>
              <w:t>s</w:t>
            </w:r>
            <w:proofErr w:type="spellEnd"/>
          </w:p>
        </w:tc>
      </w:tr>
      <w:tr w:rsidR="00C47F64" w:rsidRPr="00C95908" w14:paraId="09A94360" w14:textId="77777777" w:rsidTr="00113F42">
        <w:trPr>
          <w:cantSplit/>
          <w:trHeight w:val="1134"/>
          <w:tblHeader/>
        </w:trPr>
        <w:tc>
          <w:tcPr>
            <w:tcW w:w="56.70pt" w:type="dxa"/>
            <w:vMerge/>
            <w:tcBorders>
              <w:start w:val="single" w:sz="4" w:space="0" w:color="808080"/>
              <w:bottom w:val="single" w:sz="18" w:space="0" w:color="808080"/>
              <w:end w:val="single" w:sz="4" w:space="0" w:color="808080"/>
            </w:tcBorders>
            <w:shd w:val="clear" w:color="auto" w:fill="E6E6E6"/>
          </w:tcPr>
          <w:p w14:paraId="477C326C" w14:textId="77777777" w:rsidR="00C47F64" w:rsidRPr="00C95908" w:rsidRDefault="00C47F64" w:rsidP="00113F42">
            <w:pPr>
              <w:pStyle w:val="TableHeading"/>
              <w:keepNext/>
              <w:keepLines/>
              <w:rPr>
                <w:rFonts w:cs="Arial"/>
              </w:rPr>
            </w:pPr>
          </w:p>
        </w:tc>
        <w:tc>
          <w:tcPr>
            <w:tcW w:w="163.05pt" w:type="dxa"/>
            <w:tcBorders>
              <w:top w:val="single" w:sz="4" w:space="0" w:color="auto"/>
              <w:start w:val="single" w:sz="4" w:space="0" w:color="auto"/>
              <w:bottom w:val="single" w:sz="18" w:space="0" w:color="808080"/>
              <w:end w:val="single" w:sz="4" w:space="0" w:color="808080"/>
            </w:tcBorders>
            <w:shd w:val="clear" w:color="auto" w:fill="E6E6E6"/>
          </w:tcPr>
          <w:p w14:paraId="02A72E82" w14:textId="77777777" w:rsidR="00C47F64" w:rsidRPr="00C95908" w:rsidRDefault="00C47F64" w:rsidP="00113F42">
            <w:pPr>
              <w:pStyle w:val="TableHeading"/>
              <w:keepNext/>
              <w:keepLines/>
              <w:rPr>
                <w:rFonts w:cs="Arial"/>
                <w:sz w:val="18"/>
                <w:szCs w:val="18"/>
              </w:rPr>
            </w:pPr>
            <w:r w:rsidRPr="00C95908">
              <w:rPr>
                <w:rFonts w:cs="Arial"/>
                <w:sz w:val="18"/>
                <w:szCs w:val="18"/>
              </w:rPr>
              <w:t>SQL Object</w:t>
            </w:r>
          </w:p>
        </w:tc>
        <w:tc>
          <w:tcPr>
            <w:tcW w:w="21.25pt" w:type="dxa"/>
            <w:tcBorders>
              <w:top w:val="single" w:sz="4" w:space="0" w:color="auto"/>
              <w:start w:val="single" w:sz="4" w:space="0" w:color="808080"/>
              <w:bottom w:val="single" w:sz="18" w:space="0" w:color="808080"/>
              <w:end w:val="single" w:sz="4" w:space="0" w:color="808080"/>
            </w:tcBorders>
            <w:shd w:val="clear" w:color="auto" w:fill="E6E6E6"/>
            <w:textDirection w:val="lr"/>
          </w:tcPr>
          <w:p w14:paraId="62AFD976"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Alter</w:t>
            </w:r>
          </w:p>
        </w:tc>
        <w:tc>
          <w:tcPr>
            <w:tcW w:w="21.25pt" w:type="dxa"/>
            <w:tcBorders>
              <w:top w:val="single" w:sz="4" w:space="0" w:color="auto"/>
              <w:start w:val="single" w:sz="4" w:space="0" w:color="808080"/>
              <w:bottom w:val="single" w:sz="18" w:space="0" w:color="808080"/>
              <w:end w:val="single" w:sz="4" w:space="0" w:color="auto"/>
            </w:tcBorders>
            <w:shd w:val="clear" w:color="auto" w:fill="E6E6E6"/>
            <w:textDirection w:val="lr"/>
          </w:tcPr>
          <w:p w14:paraId="0F367278"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Drop</w:t>
            </w:r>
          </w:p>
        </w:tc>
        <w:tc>
          <w:tcPr>
            <w:tcW w:w="21.25pt" w:type="dxa"/>
            <w:tcBorders>
              <w:top w:val="single" w:sz="4" w:space="0" w:color="auto"/>
              <w:start w:val="single" w:sz="4" w:space="0" w:color="auto"/>
              <w:bottom w:val="single" w:sz="18" w:space="0" w:color="808080"/>
              <w:end w:val="single" w:sz="4" w:space="0" w:color="808080"/>
            </w:tcBorders>
            <w:shd w:val="clear" w:color="auto" w:fill="E6E6E6"/>
            <w:textDirection w:val="lr"/>
          </w:tcPr>
          <w:p w14:paraId="36D20D9B"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Select</w:t>
            </w:r>
          </w:p>
        </w:tc>
        <w:tc>
          <w:tcPr>
            <w:tcW w:w="21.30pt" w:type="dxa"/>
            <w:tcBorders>
              <w:top w:val="single" w:sz="4" w:space="0" w:color="auto"/>
              <w:start w:val="single" w:sz="4" w:space="0" w:color="808080"/>
              <w:bottom w:val="single" w:sz="18" w:space="0" w:color="808080"/>
              <w:end w:val="single" w:sz="4" w:space="0" w:color="auto"/>
            </w:tcBorders>
            <w:shd w:val="clear" w:color="auto" w:fill="E6E6E6"/>
            <w:textDirection w:val="lr"/>
          </w:tcPr>
          <w:p w14:paraId="3360CD00"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Update</w:t>
            </w:r>
          </w:p>
        </w:tc>
        <w:tc>
          <w:tcPr>
            <w:tcW w:w="21.25pt" w:type="dxa"/>
            <w:tcBorders>
              <w:top w:val="single" w:sz="4" w:space="0" w:color="auto"/>
              <w:start w:val="single" w:sz="4" w:space="0" w:color="auto"/>
              <w:bottom w:val="single" w:sz="18" w:space="0" w:color="808080"/>
              <w:end w:val="single" w:sz="4" w:space="0" w:color="808080"/>
            </w:tcBorders>
            <w:shd w:val="clear" w:color="auto" w:fill="E6E6E6"/>
            <w:textDirection w:val="lr"/>
          </w:tcPr>
          <w:p w14:paraId="23A53CBD"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Insert</w:t>
            </w:r>
          </w:p>
        </w:tc>
        <w:tc>
          <w:tcPr>
            <w:tcW w:w="21.25pt" w:type="dxa"/>
            <w:tcBorders>
              <w:top w:val="single" w:sz="4" w:space="0" w:color="auto"/>
              <w:start w:val="single" w:sz="4" w:space="0" w:color="808080"/>
              <w:bottom w:val="single" w:sz="18" w:space="0" w:color="808080"/>
              <w:end w:val="single" w:sz="4" w:space="0" w:color="808080"/>
            </w:tcBorders>
            <w:shd w:val="clear" w:color="auto" w:fill="E6E6E6"/>
            <w:textDirection w:val="lr"/>
          </w:tcPr>
          <w:p w14:paraId="1517D9EE"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Delete</w:t>
            </w:r>
          </w:p>
        </w:tc>
        <w:tc>
          <w:tcPr>
            <w:tcW w:w="21.25pt" w:type="dxa"/>
            <w:tcBorders>
              <w:top w:val="single" w:sz="4" w:space="0" w:color="auto"/>
              <w:start w:val="single" w:sz="4" w:space="0" w:color="808080"/>
              <w:bottom w:val="single" w:sz="18" w:space="0" w:color="808080"/>
              <w:end w:val="single" w:sz="4" w:space="0" w:color="808080"/>
            </w:tcBorders>
            <w:shd w:val="clear" w:color="auto" w:fill="E6E6E6"/>
            <w:textDirection w:val="lr"/>
          </w:tcPr>
          <w:p w14:paraId="4F104CF0" w14:textId="77777777" w:rsidR="00C47F64" w:rsidRPr="00C95908" w:rsidRDefault="00C47F64" w:rsidP="00113F42">
            <w:pPr>
              <w:pStyle w:val="TableHeading"/>
              <w:keepNext/>
              <w:keepLines/>
              <w:ind w:start="5.65pt" w:end="5.65pt"/>
              <w:rPr>
                <w:rFonts w:cs="Arial"/>
                <w:sz w:val="18"/>
                <w:szCs w:val="18"/>
              </w:rPr>
            </w:pPr>
            <w:r w:rsidRPr="00C95908">
              <w:rPr>
                <w:rFonts w:cs="Arial"/>
                <w:sz w:val="18"/>
                <w:szCs w:val="18"/>
              </w:rPr>
              <w:t>Index</w:t>
            </w:r>
          </w:p>
        </w:tc>
        <w:tc>
          <w:tcPr>
            <w:tcW w:w="63.80pt" w:type="dxa"/>
            <w:vMerge/>
            <w:tcBorders>
              <w:start w:val="single" w:sz="4" w:space="0" w:color="808080"/>
              <w:bottom w:val="single" w:sz="18" w:space="0" w:color="808080"/>
              <w:end w:val="single" w:sz="4" w:space="0" w:color="808080"/>
            </w:tcBorders>
            <w:shd w:val="clear" w:color="auto" w:fill="E6E6E6"/>
          </w:tcPr>
          <w:p w14:paraId="3F6465FC" w14:textId="77777777" w:rsidR="00C47F64" w:rsidRPr="00C95908" w:rsidRDefault="00C47F64" w:rsidP="00113F42">
            <w:pPr>
              <w:pStyle w:val="TableHeading"/>
              <w:keepNext/>
              <w:keepLines/>
              <w:rPr>
                <w:rFonts w:cs="Arial"/>
              </w:rPr>
            </w:pPr>
          </w:p>
        </w:tc>
      </w:tr>
      <w:tr w:rsidR="006D5AD4" w:rsidRPr="00C95908" w14:paraId="28065F2E" w14:textId="77777777" w:rsidTr="004D7D30">
        <w:trPr>
          <w:cantSplit/>
          <w:trHeight w:val="405"/>
        </w:trPr>
        <w:tc>
          <w:tcPr>
            <w:tcW w:w="56.70pt" w:type="dxa"/>
            <w:tcBorders>
              <w:start w:val="single" w:sz="4" w:space="0" w:color="808080"/>
              <w:end w:val="single" w:sz="4" w:space="0" w:color="808080"/>
            </w:tcBorders>
          </w:tcPr>
          <w:p w14:paraId="3D8A70A6" w14:textId="77777777" w:rsidR="006D5AD4" w:rsidRPr="00C95908" w:rsidRDefault="00333ECF" w:rsidP="00113F42">
            <w:pPr>
              <w:pStyle w:val="TableText"/>
              <w:rPr>
                <w:rFonts w:cs="Arial"/>
                <w:sz w:val="16"/>
                <w:szCs w:val="16"/>
                <w:lang w:eastAsia="zh-CN"/>
              </w:rPr>
            </w:pPr>
            <w:r>
              <w:rPr>
                <w:rFonts w:cs="Arial" w:hint="eastAsia"/>
                <w:sz w:val="16"/>
                <w:szCs w:val="16"/>
                <w:lang w:eastAsia="zh-CN"/>
              </w:rPr>
              <w:t>DM_REPO_S4HANA</w:t>
            </w:r>
          </w:p>
        </w:tc>
        <w:tc>
          <w:tcPr>
            <w:tcW w:w="163.05pt" w:type="dxa"/>
            <w:tcBorders>
              <w:top w:val="single" w:sz="4" w:space="0" w:color="auto"/>
              <w:start w:val="single" w:sz="4" w:space="0" w:color="808080"/>
              <w:bottom w:val="single" w:sz="4" w:space="0" w:color="auto"/>
              <w:end w:val="single" w:sz="4" w:space="0" w:color="808080"/>
            </w:tcBorders>
            <w:vAlign w:val="center"/>
          </w:tcPr>
          <w:p w14:paraId="031061AE" w14:textId="77777777" w:rsidR="006D5AD4" w:rsidRPr="00C95908" w:rsidRDefault="006D5AD4" w:rsidP="00A7298B">
            <w:pPr>
              <w:pStyle w:val="TableText"/>
              <w:rPr>
                <w:rFonts w:cs="Arial"/>
                <w:i/>
                <w:sz w:val="16"/>
                <w:szCs w:val="16"/>
              </w:rPr>
            </w:pPr>
            <w:r w:rsidRPr="00C95908">
              <w:rPr>
                <w:rFonts w:cs="Arial"/>
                <w:i/>
                <w:sz w:val="16"/>
                <w:szCs w:val="16"/>
              </w:rPr>
              <w:t>&lt;</w:t>
            </w:r>
            <w:r>
              <w:rPr>
                <w:rFonts w:cs="Arial" w:hint="eastAsia"/>
                <w:i/>
                <w:sz w:val="16"/>
                <w:szCs w:val="16"/>
                <w:lang w:eastAsia="zh-CN"/>
              </w:rPr>
              <w:t>DM</w:t>
            </w:r>
            <w:r w:rsidRPr="00C95908">
              <w:rPr>
                <w:rFonts w:cs="Arial"/>
                <w:i/>
                <w:sz w:val="16"/>
                <w:szCs w:val="16"/>
              </w:rPr>
              <w:t>_</w:t>
            </w:r>
            <w:r w:rsidR="00333ECF">
              <w:rPr>
                <w:rFonts w:cs="Arial" w:hint="eastAsia"/>
                <w:i/>
                <w:sz w:val="16"/>
                <w:szCs w:val="16"/>
                <w:lang w:eastAsia="zh-CN"/>
              </w:rPr>
              <w:t>REPO_S4HANA</w:t>
            </w:r>
            <w:r w:rsidRPr="00C95908">
              <w:rPr>
                <w:rFonts w:cs="Arial"/>
                <w:i/>
                <w:sz w:val="16"/>
                <w:szCs w:val="16"/>
              </w:rPr>
              <w:t>&gt;</w:t>
            </w:r>
            <w:r w:rsidRPr="00C95908">
              <w:rPr>
                <w:sz w:val="18"/>
                <w:szCs w:val="18"/>
                <w:vertAlign w:val="superscript"/>
              </w:rPr>
              <w:t>*</w:t>
            </w:r>
            <w:r w:rsidRPr="00C95908">
              <w:rPr>
                <w:sz w:val="18"/>
                <w:szCs w:val="18"/>
              </w:rPr>
              <w:t xml:space="preserve"> </w:t>
            </w:r>
            <w:r w:rsidRPr="00C95908">
              <w:rPr>
                <w:rFonts w:cs="Arial"/>
                <w:i/>
                <w:sz w:val="16"/>
                <w:szCs w:val="16"/>
              </w:rPr>
              <w:t xml:space="preserve"> catalog</w:t>
            </w:r>
          </w:p>
          <w:p w14:paraId="26800DBB" w14:textId="77777777" w:rsidR="006D5AD4" w:rsidRPr="00C95908" w:rsidRDefault="006D5AD4" w:rsidP="00A7298B">
            <w:pPr>
              <w:pStyle w:val="TableText"/>
              <w:rPr>
                <w:rFonts w:cs="Arial"/>
                <w:b/>
                <w:sz w:val="16"/>
                <w:szCs w:val="16"/>
              </w:rPr>
            </w:pPr>
            <w:r w:rsidRPr="00C95908">
              <w:rPr>
                <w:rFonts w:cs="Arial"/>
                <w:b/>
                <w:sz w:val="16"/>
                <w:szCs w:val="16"/>
              </w:rPr>
              <w:t>If you use the original user of the schema/catalog to access the staging tables you don’t have to attach privileges or Roles to that user. The user is the owner of the schema/catalog and therefore has all authorizations on the tables within the catalog.</w:t>
            </w:r>
          </w:p>
          <w:p w14:paraId="199B7749" w14:textId="77777777" w:rsidR="006D5AD4" w:rsidRPr="00C95908" w:rsidRDefault="006D5AD4" w:rsidP="00A7298B">
            <w:pPr>
              <w:pStyle w:val="TableText"/>
              <w:rPr>
                <w:rFonts w:cs="Arial"/>
                <w:b/>
                <w:sz w:val="16"/>
                <w:szCs w:val="16"/>
              </w:rPr>
            </w:pPr>
            <w:r w:rsidRPr="00C95908">
              <w:rPr>
                <w:rFonts w:cs="Arial"/>
                <w:b/>
                <w:sz w:val="16"/>
                <w:szCs w:val="16"/>
              </w:rPr>
              <w:t>You only need to create that specific user and schema if the staging tables are created on the SAP HANA database.</w:t>
            </w:r>
          </w:p>
        </w:tc>
        <w:tc>
          <w:tcPr>
            <w:tcW w:w="21.25pt" w:type="dxa"/>
            <w:tcBorders>
              <w:top w:val="single" w:sz="4" w:space="0" w:color="auto"/>
              <w:start w:val="single" w:sz="4" w:space="0" w:color="808080"/>
              <w:bottom w:val="single" w:sz="4" w:space="0" w:color="auto"/>
              <w:end w:val="single" w:sz="4" w:space="0" w:color="auto"/>
            </w:tcBorders>
            <w:vAlign w:val="center"/>
          </w:tcPr>
          <w:p w14:paraId="7C3BE669" w14:textId="77777777" w:rsidR="006D5AD4" w:rsidRPr="00C95908" w:rsidRDefault="006D5AD4"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auto"/>
              <w:end w:val="single" w:sz="4" w:space="0" w:color="808080"/>
            </w:tcBorders>
            <w:vAlign w:val="center"/>
          </w:tcPr>
          <w:p w14:paraId="21034182" w14:textId="77777777" w:rsidR="006D5AD4" w:rsidRPr="00C95908" w:rsidRDefault="006D5AD4"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auto"/>
              <w:end w:val="single" w:sz="4" w:space="0" w:color="808080"/>
            </w:tcBorders>
            <w:vAlign w:val="center"/>
          </w:tcPr>
          <w:p w14:paraId="14F4D958" w14:textId="77777777" w:rsidR="006D5AD4" w:rsidRPr="00C95908" w:rsidRDefault="006D5AD4" w:rsidP="00113F42">
            <w:pPr>
              <w:pStyle w:val="TableText"/>
              <w:rPr>
                <w:rFonts w:cs="Arial"/>
                <w:sz w:val="16"/>
                <w:szCs w:val="16"/>
              </w:rPr>
            </w:pPr>
            <w:r w:rsidRPr="00C95908">
              <w:rPr>
                <w:rFonts w:cs="Arial"/>
                <w:sz w:val="16"/>
                <w:szCs w:val="16"/>
              </w:rPr>
              <w:t>X</w:t>
            </w:r>
          </w:p>
        </w:tc>
        <w:tc>
          <w:tcPr>
            <w:tcW w:w="21.30pt" w:type="dxa"/>
            <w:tcBorders>
              <w:top w:val="single" w:sz="4" w:space="0" w:color="auto"/>
              <w:start w:val="single" w:sz="4" w:space="0" w:color="808080"/>
              <w:bottom w:val="single" w:sz="4" w:space="0" w:color="auto"/>
              <w:end w:val="single" w:sz="4" w:space="0" w:color="auto"/>
            </w:tcBorders>
            <w:vAlign w:val="center"/>
          </w:tcPr>
          <w:p w14:paraId="1042B287" w14:textId="77777777" w:rsidR="006D5AD4" w:rsidRPr="00C95908" w:rsidRDefault="006D5AD4"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auto"/>
              <w:end w:val="single" w:sz="4" w:space="0" w:color="808080"/>
            </w:tcBorders>
            <w:vAlign w:val="center"/>
          </w:tcPr>
          <w:p w14:paraId="69C7A94D" w14:textId="77777777" w:rsidR="006D5AD4" w:rsidRPr="00C95908" w:rsidRDefault="006D5AD4"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808080"/>
              <w:bottom w:val="single" w:sz="4" w:space="0" w:color="auto"/>
              <w:end w:val="single" w:sz="4" w:space="0" w:color="808080"/>
            </w:tcBorders>
            <w:vAlign w:val="center"/>
          </w:tcPr>
          <w:p w14:paraId="2BB6DB05" w14:textId="77777777" w:rsidR="006D5AD4" w:rsidRPr="00C95908" w:rsidRDefault="006D5AD4"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808080"/>
              <w:bottom w:val="single" w:sz="4" w:space="0" w:color="auto"/>
              <w:end w:val="single" w:sz="4" w:space="0" w:color="808080"/>
            </w:tcBorders>
            <w:vAlign w:val="center"/>
          </w:tcPr>
          <w:p w14:paraId="20FD25CF" w14:textId="77777777" w:rsidR="006D5AD4" w:rsidRPr="00C95908" w:rsidRDefault="006D5AD4" w:rsidP="00113F42">
            <w:pPr>
              <w:pStyle w:val="TableText"/>
              <w:rPr>
                <w:rFonts w:cs="Arial"/>
                <w:sz w:val="16"/>
                <w:szCs w:val="16"/>
              </w:rPr>
            </w:pPr>
            <w:r w:rsidRPr="00C95908">
              <w:rPr>
                <w:rFonts w:cs="Arial"/>
                <w:sz w:val="16"/>
                <w:szCs w:val="16"/>
              </w:rPr>
              <w:t>X</w:t>
            </w:r>
          </w:p>
        </w:tc>
        <w:tc>
          <w:tcPr>
            <w:tcW w:w="63.80pt" w:type="dxa"/>
            <w:tcBorders>
              <w:start w:val="single" w:sz="4" w:space="0" w:color="808080"/>
              <w:end w:val="single" w:sz="4" w:space="0" w:color="808080"/>
            </w:tcBorders>
          </w:tcPr>
          <w:p w14:paraId="2AA04B9E" w14:textId="77777777" w:rsidR="006D5AD4" w:rsidRDefault="006D5AD4" w:rsidP="00113F42">
            <w:pPr>
              <w:pStyle w:val="TableText"/>
              <w:rPr>
                <w:rFonts w:cs="Arial"/>
                <w:sz w:val="16"/>
                <w:szCs w:val="16"/>
                <w:lang w:eastAsia="zh-CN"/>
              </w:rPr>
            </w:pPr>
            <w:r>
              <w:rPr>
                <w:rFonts w:cs="Arial" w:hint="eastAsia"/>
                <w:sz w:val="16"/>
                <w:szCs w:val="16"/>
                <w:lang w:eastAsia="zh-CN"/>
              </w:rPr>
              <w:t>DS_DM_REPO_IDOC</w:t>
            </w:r>
          </w:p>
          <w:p w14:paraId="6281C8EF" w14:textId="77777777" w:rsidR="006D5AD4" w:rsidRPr="00C95908" w:rsidRDefault="006D5AD4" w:rsidP="00113F42">
            <w:pPr>
              <w:pStyle w:val="TableText"/>
              <w:rPr>
                <w:rFonts w:cs="Arial"/>
                <w:sz w:val="16"/>
                <w:szCs w:val="16"/>
                <w:lang w:eastAsia="zh-CN"/>
              </w:rPr>
            </w:pPr>
            <w:r>
              <w:rPr>
                <w:rFonts w:cs="Arial" w:hint="eastAsia"/>
                <w:sz w:val="16"/>
                <w:szCs w:val="16"/>
                <w:lang w:eastAsia="zh-CN"/>
              </w:rPr>
              <w:t>(Create HANA repository)</w:t>
            </w:r>
          </w:p>
        </w:tc>
      </w:tr>
      <w:tr w:rsidR="002B7B45" w:rsidRPr="00C95908" w14:paraId="636B2710" w14:textId="77777777" w:rsidTr="004D7D30">
        <w:trPr>
          <w:cantSplit/>
          <w:trHeight w:val="405"/>
        </w:trPr>
        <w:tc>
          <w:tcPr>
            <w:tcW w:w="56.70pt" w:type="dxa"/>
            <w:tcBorders>
              <w:start w:val="single" w:sz="4" w:space="0" w:color="808080"/>
              <w:end w:val="single" w:sz="4" w:space="0" w:color="808080"/>
            </w:tcBorders>
          </w:tcPr>
          <w:p w14:paraId="177E1FD6" w14:textId="77777777" w:rsidR="002B7B45" w:rsidRDefault="00333ECF" w:rsidP="00113F42">
            <w:pPr>
              <w:pStyle w:val="TableText"/>
              <w:rPr>
                <w:rFonts w:cs="Arial"/>
                <w:sz w:val="16"/>
                <w:szCs w:val="16"/>
                <w:lang w:eastAsia="zh-CN"/>
              </w:rPr>
            </w:pPr>
            <w:r>
              <w:rPr>
                <w:rFonts w:cs="Arial"/>
                <w:sz w:val="16"/>
                <w:szCs w:val="16"/>
              </w:rPr>
              <w:lastRenderedPageBreak/>
              <w:t>DM_STG_S4HANA</w:t>
            </w:r>
          </w:p>
          <w:p w14:paraId="5C980A17" w14:textId="77777777" w:rsidR="002B7B45" w:rsidRPr="00C95908" w:rsidRDefault="002B7B45" w:rsidP="00113F42">
            <w:pPr>
              <w:pStyle w:val="TableText"/>
              <w:rPr>
                <w:rFonts w:cs="Arial"/>
                <w:sz w:val="16"/>
                <w:szCs w:val="16"/>
                <w:lang w:eastAsia="zh-CN"/>
              </w:rPr>
            </w:pPr>
          </w:p>
        </w:tc>
        <w:tc>
          <w:tcPr>
            <w:tcW w:w="163.05pt" w:type="dxa"/>
            <w:tcBorders>
              <w:top w:val="single" w:sz="4" w:space="0" w:color="auto"/>
              <w:start w:val="single" w:sz="4" w:space="0" w:color="808080"/>
              <w:bottom w:val="single" w:sz="4" w:space="0" w:color="auto"/>
              <w:end w:val="single" w:sz="4" w:space="0" w:color="808080"/>
            </w:tcBorders>
            <w:vAlign w:val="center"/>
          </w:tcPr>
          <w:p w14:paraId="4FC7FAC8" w14:textId="77777777" w:rsidR="002B7B45" w:rsidRPr="00C95908" w:rsidRDefault="002B7B45" w:rsidP="00113F42">
            <w:pPr>
              <w:pStyle w:val="TableText"/>
              <w:rPr>
                <w:rFonts w:cs="Arial"/>
                <w:i/>
                <w:sz w:val="16"/>
                <w:szCs w:val="16"/>
              </w:rPr>
            </w:pPr>
            <w:r w:rsidRPr="00C95908">
              <w:rPr>
                <w:rFonts w:cs="Arial"/>
                <w:i/>
                <w:sz w:val="16"/>
                <w:szCs w:val="16"/>
              </w:rPr>
              <w:t>&lt;</w:t>
            </w:r>
            <w:r>
              <w:rPr>
                <w:rFonts w:cs="Arial" w:hint="eastAsia"/>
                <w:i/>
                <w:sz w:val="16"/>
                <w:szCs w:val="16"/>
                <w:lang w:eastAsia="zh-CN"/>
              </w:rPr>
              <w:t>DM</w:t>
            </w:r>
            <w:r w:rsidRPr="00C95908">
              <w:rPr>
                <w:rFonts w:cs="Arial"/>
                <w:i/>
                <w:sz w:val="16"/>
                <w:szCs w:val="16"/>
              </w:rPr>
              <w:t>_STG</w:t>
            </w:r>
            <w:r w:rsidR="00333ECF">
              <w:rPr>
                <w:rFonts w:cs="Arial" w:hint="eastAsia"/>
                <w:i/>
                <w:sz w:val="16"/>
                <w:szCs w:val="16"/>
                <w:lang w:eastAsia="zh-CN"/>
              </w:rPr>
              <w:t>_S4HANA</w:t>
            </w:r>
            <w:r w:rsidRPr="00C95908">
              <w:rPr>
                <w:rFonts w:cs="Arial"/>
                <w:i/>
                <w:sz w:val="16"/>
                <w:szCs w:val="16"/>
              </w:rPr>
              <w:t>&gt;</w:t>
            </w:r>
            <w:r w:rsidR="00A7298B" w:rsidRPr="00C95908">
              <w:rPr>
                <w:sz w:val="18"/>
                <w:szCs w:val="18"/>
                <w:vertAlign w:val="superscript"/>
              </w:rPr>
              <w:t>*</w:t>
            </w:r>
            <w:r w:rsidR="00A7298B" w:rsidRPr="00C95908">
              <w:rPr>
                <w:sz w:val="18"/>
                <w:szCs w:val="18"/>
              </w:rPr>
              <w:t xml:space="preserve"> </w:t>
            </w:r>
            <w:r w:rsidRPr="00C95908">
              <w:rPr>
                <w:rFonts w:cs="Arial"/>
                <w:i/>
                <w:sz w:val="16"/>
                <w:szCs w:val="16"/>
              </w:rPr>
              <w:t xml:space="preserve"> catalog</w:t>
            </w:r>
          </w:p>
          <w:p w14:paraId="45ECB01C" w14:textId="77777777" w:rsidR="002B7B45" w:rsidRPr="00C95908" w:rsidRDefault="002B7B45" w:rsidP="00113F42">
            <w:pPr>
              <w:pStyle w:val="TableText"/>
              <w:rPr>
                <w:rFonts w:cs="Arial"/>
                <w:b/>
                <w:sz w:val="16"/>
                <w:szCs w:val="16"/>
              </w:rPr>
            </w:pPr>
            <w:r w:rsidRPr="00C95908">
              <w:rPr>
                <w:rFonts w:cs="Arial"/>
                <w:b/>
                <w:sz w:val="16"/>
                <w:szCs w:val="16"/>
              </w:rPr>
              <w:t>If you use the original user of the schema/catalog to access the staging tables you don’t have to attach privileges or Roles to that user. The user is the owner of the schema/catalog and therefore has all authorizations on the tables within the catalog.</w:t>
            </w:r>
          </w:p>
          <w:p w14:paraId="242CF9C4" w14:textId="77777777" w:rsidR="002B7B45" w:rsidRPr="00C95908" w:rsidRDefault="002B7B45" w:rsidP="00113F42">
            <w:pPr>
              <w:pStyle w:val="TableText"/>
              <w:rPr>
                <w:rFonts w:cs="Arial"/>
                <w:b/>
                <w:sz w:val="16"/>
                <w:szCs w:val="16"/>
              </w:rPr>
            </w:pPr>
            <w:r w:rsidRPr="00C95908">
              <w:rPr>
                <w:rFonts w:cs="Arial"/>
                <w:b/>
                <w:sz w:val="16"/>
                <w:szCs w:val="16"/>
              </w:rPr>
              <w:t>You only need to create that specific user and schema if the staging tables are created on the SAP HANA database.</w:t>
            </w:r>
          </w:p>
        </w:tc>
        <w:tc>
          <w:tcPr>
            <w:tcW w:w="21.25pt" w:type="dxa"/>
            <w:tcBorders>
              <w:top w:val="single" w:sz="4" w:space="0" w:color="auto"/>
              <w:start w:val="single" w:sz="4" w:space="0" w:color="808080"/>
              <w:bottom w:val="single" w:sz="4" w:space="0" w:color="auto"/>
              <w:end w:val="single" w:sz="4" w:space="0" w:color="auto"/>
            </w:tcBorders>
            <w:vAlign w:val="center"/>
          </w:tcPr>
          <w:p w14:paraId="6C7694A4" w14:textId="77777777" w:rsidR="002B7B45" w:rsidRPr="00C95908" w:rsidRDefault="002B7B45"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auto"/>
              <w:end w:val="single" w:sz="4" w:space="0" w:color="808080"/>
            </w:tcBorders>
            <w:vAlign w:val="center"/>
          </w:tcPr>
          <w:p w14:paraId="1C313983" w14:textId="77777777" w:rsidR="002B7B45" w:rsidRPr="00C95908" w:rsidRDefault="002B7B45"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auto"/>
              <w:end w:val="single" w:sz="4" w:space="0" w:color="808080"/>
            </w:tcBorders>
            <w:vAlign w:val="center"/>
          </w:tcPr>
          <w:p w14:paraId="277819A7" w14:textId="77777777" w:rsidR="002B7B45" w:rsidRPr="00C95908" w:rsidRDefault="002B7B45" w:rsidP="00113F42">
            <w:pPr>
              <w:pStyle w:val="TableText"/>
              <w:rPr>
                <w:rFonts w:cs="Arial"/>
                <w:sz w:val="16"/>
                <w:szCs w:val="16"/>
              </w:rPr>
            </w:pPr>
            <w:r w:rsidRPr="00C95908">
              <w:rPr>
                <w:rFonts w:cs="Arial"/>
                <w:sz w:val="16"/>
                <w:szCs w:val="16"/>
              </w:rPr>
              <w:t>X</w:t>
            </w:r>
          </w:p>
        </w:tc>
        <w:tc>
          <w:tcPr>
            <w:tcW w:w="21.30pt" w:type="dxa"/>
            <w:tcBorders>
              <w:top w:val="single" w:sz="4" w:space="0" w:color="auto"/>
              <w:start w:val="single" w:sz="4" w:space="0" w:color="808080"/>
              <w:bottom w:val="single" w:sz="4" w:space="0" w:color="auto"/>
              <w:end w:val="single" w:sz="4" w:space="0" w:color="auto"/>
            </w:tcBorders>
            <w:vAlign w:val="center"/>
          </w:tcPr>
          <w:p w14:paraId="457CE4F3" w14:textId="77777777" w:rsidR="002B7B45" w:rsidRPr="00C95908" w:rsidRDefault="002B7B45"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auto"/>
              <w:end w:val="single" w:sz="4" w:space="0" w:color="808080"/>
            </w:tcBorders>
            <w:vAlign w:val="center"/>
          </w:tcPr>
          <w:p w14:paraId="63680A7A" w14:textId="77777777" w:rsidR="002B7B45" w:rsidRPr="00C95908" w:rsidRDefault="002B7B45"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808080"/>
              <w:bottom w:val="single" w:sz="4" w:space="0" w:color="auto"/>
              <w:end w:val="single" w:sz="4" w:space="0" w:color="808080"/>
            </w:tcBorders>
            <w:vAlign w:val="center"/>
          </w:tcPr>
          <w:p w14:paraId="2966E01C" w14:textId="77777777" w:rsidR="002B7B45" w:rsidRPr="00C95908" w:rsidRDefault="002B7B45"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808080"/>
              <w:bottom w:val="single" w:sz="4" w:space="0" w:color="auto"/>
              <w:end w:val="single" w:sz="4" w:space="0" w:color="808080"/>
            </w:tcBorders>
            <w:vAlign w:val="center"/>
          </w:tcPr>
          <w:p w14:paraId="6AB05A53" w14:textId="77777777" w:rsidR="002B7B45" w:rsidRPr="00C95908" w:rsidRDefault="002B7B45" w:rsidP="00113F42">
            <w:pPr>
              <w:pStyle w:val="TableText"/>
              <w:rPr>
                <w:rFonts w:cs="Arial"/>
                <w:sz w:val="16"/>
                <w:szCs w:val="16"/>
              </w:rPr>
            </w:pPr>
            <w:r w:rsidRPr="00C95908">
              <w:rPr>
                <w:rFonts w:cs="Arial"/>
                <w:sz w:val="16"/>
                <w:szCs w:val="16"/>
              </w:rPr>
              <w:t>X</w:t>
            </w:r>
          </w:p>
        </w:tc>
        <w:tc>
          <w:tcPr>
            <w:tcW w:w="63.80pt" w:type="dxa"/>
            <w:tcBorders>
              <w:start w:val="single" w:sz="4" w:space="0" w:color="808080"/>
              <w:end w:val="single" w:sz="4" w:space="0" w:color="808080"/>
            </w:tcBorders>
          </w:tcPr>
          <w:p w14:paraId="0A861F49" w14:textId="77777777" w:rsidR="002B7B45" w:rsidRDefault="002B7B45" w:rsidP="00113F42">
            <w:pPr>
              <w:pStyle w:val="TableText"/>
              <w:rPr>
                <w:rFonts w:cs="Arial"/>
                <w:sz w:val="16"/>
                <w:szCs w:val="16"/>
                <w:lang w:eastAsia="zh-CN"/>
              </w:rPr>
            </w:pPr>
            <w:r>
              <w:rPr>
                <w:rFonts w:cs="Arial" w:hint="eastAsia"/>
                <w:sz w:val="16"/>
                <w:szCs w:val="16"/>
                <w:lang w:eastAsia="zh-CN"/>
              </w:rPr>
              <w:t>DS_STG_OBJ</w:t>
            </w:r>
          </w:p>
          <w:p w14:paraId="566AF408" w14:textId="77777777" w:rsidR="002B7B45" w:rsidRPr="00C95908" w:rsidRDefault="002B7B45" w:rsidP="00113F42">
            <w:pPr>
              <w:pStyle w:val="TableText"/>
              <w:rPr>
                <w:rFonts w:cs="Arial"/>
                <w:sz w:val="16"/>
                <w:szCs w:val="16"/>
                <w:lang w:eastAsia="zh-CN"/>
              </w:rPr>
            </w:pPr>
            <w:r>
              <w:rPr>
                <w:rFonts w:cs="Arial" w:hint="eastAsia"/>
                <w:sz w:val="16"/>
                <w:szCs w:val="16"/>
                <w:lang w:eastAsia="zh-CN"/>
              </w:rPr>
              <w:t>DS_STG_OBJ_INIT</w:t>
            </w:r>
          </w:p>
          <w:p w14:paraId="6020BFCE" w14:textId="77777777" w:rsidR="002B7B45" w:rsidRPr="00C95908" w:rsidRDefault="002B7B45" w:rsidP="00113F42">
            <w:pPr>
              <w:pStyle w:val="TableText"/>
              <w:rPr>
                <w:rFonts w:cs="Arial"/>
                <w:sz w:val="16"/>
                <w:szCs w:val="16"/>
                <w:lang w:eastAsia="zh-CN"/>
              </w:rPr>
            </w:pPr>
          </w:p>
        </w:tc>
      </w:tr>
      <w:tr w:rsidR="004D7D30" w:rsidRPr="00C95908" w14:paraId="1E7306C6" w14:textId="77777777" w:rsidTr="00113F42">
        <w:trPr>
          <w:cantSplit/>
          <w:trHeight w:val="405"/>
        </w:trPr>
        <w:tc>
          <w:tcPr>
            <w:tcW w:w="56.70pt" w:type="dxa"/>
            <w:tcBorders>
              <w:start w:val="single" w:sz="4" w:space="0" w:color="808080"/>
              <w:bottom w:val="single" w:sz="4" w:space="0" w:color="808080"/>
              <w:end w:val="single" w:sz="4" w:space="0" w:color="808080"/>
            </w:tcBorders>
          </w:tcPr>
          <w:p w14:paraId="20C679DD" w14:textId="77777777" w:rsidR="004D7D30" w:rsidRPr="00C95908" w:rsidRDefault="004D7D30" w:rsidP="00113F42">
            <w:pPr>
              <w:pStyle w:val="TableText"/>
              <w:rPr>
                <w:rFonts w:cs="Arial"/>
                <w:sz w:val="16"/>
                <w:szCs w:val="16"/>
                <w:lang w:eastAsia="zh-CN"/>
              </w:rPr>
            </w:pPr>
            <w:r w:rsidRPr="004D7D30">
              <w:rPr>
                <w:rFonts w:cs="Arial"/>
                <w:sz w:val="16"/>
                <w:szCs w:val="16"/>
              </w:rPr>
              <w:t>DM_STG_MGMT_LKP</w:t>
            </w:r>
            <w:r w:rsidR="00333ECF">
              <w:rPr>
                <w:rFonts w:cs="Arial" w:hint="eastAsia"/>
                <w:sz w:val="16"/>
                <w:szCs w:val="16"/>
                <w:lang w:eastAsia="zh-CN"/>
              </w:rPr>
              <w:t>_S4HANA</w:t>
            </w:r>
          </w:p>
        </w:tc>
        <w:tc>
          <w:tcPr>
            <w:tcW w:w="163.05pt" w:type="dxa"/>
            <w:tcBorders>
              <w:top w:val="single" w:sz="4" w:space="0" w:color="auto"/>
              <w:start w:val="single" w:sz="4" w:space="0" w:color="808080"/>
              <w:bottom w:val="single" w:sz="4" w:space="0" w:color="808080"/>
              <w:end w:val="single" w:sz="4" w:space="0" w:color="808080"/>
            </w:tcBorders>
            <w:vAlign w:val="center"/>
          </w:tcPr>
          <w:p w14:paraId="793DE015" w14:textId="77777777" w:rsidR="004D7D30" w:rsidRPr="00C95908" w:rsidRDefault="004D7D30" w:rsidP="00113F42">
            <w:pPr>
              <w:pStyle w:val="TableText"/>
              <w:rPr>
                <w:rFonts w:cs="Arial"/>
                <w:i/>
                <w:sz w:val="16"/>
                <w:szCs w:val="16"/>
              </w:rPr>
            </w:pPr>
            <w:r>
              <w:rPr>
                <w:rFonts w:cs="Arial"/>
                <w:i/>
                <w:sz w:val="16"/>
                <w:szCs w:val="16"/>
              </w:rPr>
              <w:t>&lt;</w:t>
            </w:r>
            <w:r w:rsidR="002B7B45">
              <w:rPr>
                <w:rFonts w:cs="Arial" w:hint="eastAsia"/>
                <w:i/>
                <w:sz w:val="16"/>
                <w:szCs w:val="16"/>
                <w:lang w:eastAsia="zh-CN"/>
              </w:rPr>
              <w:t>DM_STG_MGMT_LKP</w:t>
            </w:r>
            <w:r w:rsidR="00333ECF">
              <w:rPr>
                <w:rFonts w:cs="Arial" w:hint="eastAsia"/>
                <w:sz w:val="16"/>
                <w:szCs w:val="16"/>
                <w:lang w:eastAsia="zh-CN"/>
              </w:rPr>
              <w:t>_S4HANA</w:t>
            </w:r>
            <w:r w:rsidR="00FE2997" w:rsidRPr="00C95908">
              <w:rPr>
                <w:rFonts w:cs="Arial"/>
                <w:i/>
                <w:sz w:val="16"/>
                <w:szCs w:val="16"/>
              </w:rPr>
              <w:t xml:space="preserve"> </w:t>
            </w:r>
            <w:r w:rsidRPr="00C95908">
              <w:rPr>
                <w:rFonts w:cs="Arial"/>
                <w:i/>
                <w:sz w:val="16"/>
                <w:szCs w:val="16"/>
              </w:rPr>
              <w:t>&gt;</w:t>
            </w:r>
            <w:r w:rsidR="00A7298B" w:rsidRPr="00C95908">
              <w:rPr>
                <w:sz w:val="18"/>
                <w:szCs w:val="18"/>
                <w:vertAlign w:val="superscript"/>
              </w:rPr>
              <w:t>*</w:t>
            </w:r>
            <w:r w:rsidR="00A7298B" w:rsidRPr="00C95908">
              <w:rPr>
                <w:sz w:val="18"/>
                <w:szCs w:val="18"/>
              </w:rPr>
              <w:t xml:space="preserve"> </w:t>
            </w:r>
            <w:r w:rsidRPr="00C95908">
              <w:rPr>
                <w:rFonts w:cs="Arial"/>
                <w:i/>
                <w:sz w:val="16"/>
                <w:szCs w:val="16"/>
              </w:rPr>
              <w:t xml:space="preserve"> catalog</w:t>
            </w:r>
          </w:p>
          <w:p w14:paraId="55CA8CCC" w14:textId="77777777" w:rsidR="004D7D30" w:rsidRPr="00C95908" w:rsidRDefault="004D7D30" w:rsidP="00113F42">
            <w:pPr>
              <w:pStyle w:val="TableText"/>
              <w:rPr>
                <w:rFonts w:cs="Arial"/>
                <w:b/>
                <w:sz w:val="16"/>
                <w:szCs w:val="16"/>
              </w:rPr>
            </w:pPr>
            <w:r w:rsidRPr="00C95908">
              <w:rPr>
                <w:rFonts w:cs="Arial"/>
                <w:b/>
                <w:sz w:val="16"/>
                <w:szCs w:val="16"/>
              </w:rPr>
              <w:t xml:space="preserve">If you use the original user of the schema/catalog to access the </w:t>
            </w:r>
            <w:r w:rsidR="008D0454">
              <w:rPr>
                <w:rFonts w:cs="Arial" w:hint="eastAsia"/>
                <w:b/>
                <w:sz w:val="16"/>
                <w:szCs w:val="16"/>
                <w:lang w:eastAsia="zh-CN"/>
              </w:rPr>
              <w:t>l</w:t>
            </w:r>
            <w:r w:rsidR="006C1E0A">
              <w:rPr>
                <w:rFonts w:cs="Arial"/>
                <w:b/>
                <w:sz w:val="16"/>
                <w:szCs w:val="16"/>
                <w:lang w:eastAsia="zh-CN"/>
              </w:rPr>
              <w:t>ookup</w:t>
            </w:r>
            <w:r w:rsidRPr="00C95908">
              <w:rPr>
                <w:rFonts w:cs="Arial"/>
                <w:b/>
                <w:sz w:val="16"/>
                <w:szCs w:val="16"/>
              </w:rPr>
              <w:t xml:space="preserve"> </w:t>
            </w:r>
            <w:r>
              <w:rPr>
                <w:rFonts w:cs="Arial" w:hint="eastAsia"/>
                <w:b/>
                <w:sz w:val="16"/>
                <w:szCs w:val="16"/>
                <w:lang w:eastAsia="zh-CN"/>
              </w:rPr>
              <w:t xml:space="preserve">and management </w:t>
            </w:r>
            <w:r w:rsidRPr="00C95908">
              <w:rPr>
                <w:rFonts w:cs="Arial"/>
                <w:b/>
                <w:sz w:val="16"/>
                <w:szCs w:val="16"/>
              </w:rPr>
              <w:t>tables you don’t have to attach privileges or Roles to that user. The user is the owner of the schema/catalog and therefore has all authorizations on the tables within the catalog.</w:t>
            </w:r>
          </w:p>
          <w:p w14:paraId="56886206" w14:textId="77777777" w:rsidR="004D7D30" w:rsidRPr="00C95908" w:rsidRDefault="004D7D30" w:rsidP="00113F42">
            <w:pPr>
              <w:pStyle w:val="TableText"/>
              <w:rPr>
                <w:rFonts w:cs="Arial"/>
                <w:b/>
                <w:sz w:val="16"/>
                <w:szCs w:val="16"/>
              </w:rPr>
            </w:pPr>
            <w:r w:rsidRPr="00C95908">
              <w:rPr>
                <w:rFonts w:cs="Arial"/>
                <w:b/>
                <w:sz w:val="16"/>
                <w:szCs w:val="16"/>
              </w:rPr>
              <w:t>You only need to create that specific user and schema if the staging tables are created on the SAP HANA database.</w:t>
            </w:r>
          </w:p>
        </w:tc>
        <w:tc>
          <w:tcPr>
            <w:tcW w:w="21.25pt" w:type="dxa"/>
            <w:tcBorders>
              <w:top w:val="single" w:sz="4" w:space="0" w:color="auto"/>
              <w:start w:val="single" w:sz="4" w:space="0" w:color="808080"/>
              <w:bottom w:val="single" w:sz="4" w:space="0" w:color="808080"/>
              <w:end w:val="single" w:sz="4" w:space="0" w:color="auto"/>
            </w:tcBorders>
            <w:vAlign w:val="center"/>
          </w:tcPr>
          <w:p w14:paraId="492559F2" w14:textId="77777777" w:rsidR="004D7D30" w:rsidRPr="00C95908" w:rsidRDefault="004D7D30"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808080"/>
              <w:end w:val="single" w:sz="4" w:space="0" w:color="808080"/>
            </w:tcBorders>
            <w:vAlign w:val="center"/>
          </w:tcPr>
          <w:p w14:paraId="38F8639E" w14:textId="77777777" w:rsidR="004D7D30" w:rsidRPr="00C95908" w:rsidRDefault="004D7D30"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808080"/>
              <w:end w:val="single" w:sz="4" w:space="0" w:color="808080"/>
            </w:tcBorders>
            <w:vAlign w:val="center"/>
          </w:tcPr>
          <w:p w14:paraId="2C1281E9" w14:textId="77777777" w:rsidR="004D7D30" w:rsidRPr="00C95908" w:rsidRDefault="004D7D30" w:rsidP="00113F42">
            <w:pPr>
              <w:pStyle w:val="TableText"/>
              <w:rPr>
                <w:rFonts w:cs="Arial"/>
                <w:sz w:val="16"/>
                <w:szCs w:val="16"/>
              </w:rPr>
            </w:pPr>
            <w:r w:rsidRPr="00C95908">
              <w:rPr>
                <w:rFonts w:cs="Arial"/>
                <w:sz w:val="16"/>
                <w:szCs w:val="16"/>
              </w:rPr>
              <w:t>X</w:t>
            </w:r>
          </w:p>
        </w:tc>
        <w:tc>
          <w:tcPr>
            <w:tcW w:w="21.30pt" w:type="dxa"/>
            <w:tcBorders>
              <w:top w:val="single" w:sz="4" w:space="0" w:color="auto"/>
              <w:start w:val="single" w:sz="4" w:space="0" w:color="808080"/>
              <w:bottom w:val="single" w:sz="4" w:space="0" w:color="808080"/>
              <w:end w:val="single" w:sz="4" w:space="0" w:color="auto"/>
            </w:tcBorders>
            <w:vAlign w:val="center"/>
          </w:tcPr>
          <w:p w14:paraId="5D0E957E" w14:textId="77777777" w:rsidR="004D7D30" w:rsidRPr="00C95908" w:rsidRDefault="004D7D30"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auto"/>
              <w:bottom w:val="single" w:sz="4" w:space="0" w:color="808080"/>
              <w:end w:val="single" w:sz="4" w:space="0" w:color="808080"/>
            </w:tcBorders>
            <w:vAlign w:val="center"/>
          </w:tcPr>
          <w:p w14:paraId="1389F86A" w14:textId="77777777" w:rsidR="004D7D30" w:rsidRPr="00C95908" w:rsidRDefault="004D7D30"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808080"/>
              <w:bottom w:val="single" w:sz="4" w:space="0" w:color="808080"/>
              <w:end w:val="single" w:sz="4" w:space="0" w:color="808080"/>
            </w:tcBorders>
            <w:vAlign w:val="center"/>
          </w:tcPr>
          <w:p w14:paraId="2F0BB4BA" w14:textId="77777777" w:rsidR="004D7D30" w:rsidRPr="00C95908" w:rsidRDefault="004D7D30" w:rsidP="00113F42">
            <w:pPr>
              <w:pStyle w:val="TableText"/>
              <w:rPr>
                <w:rFonts w:cs="Arial"/>
                <w:sz w:val="16"/>
                <w:szCs w:val="16"/>
              </w:rPr>
            </w:pPr>
            <w:r w:rsidRPr="00C95908">
              <w:rPr>
                <w:rFonts w:cs="Arial"/>
                <w:sz w:val="16"/>
                <w:szCs w:val="16"/>
              </w:rPr>
              <w:t>X</w:t>
            </w:r>
          </w:p>
        </w:tc>
        <w:tc>
          <w:tcPr>
            <w:tcW w:w="21.25pt" w:type="dxa"/>
            <w:tcBorders>
              <w:top w:val="single" w:sz="4" w:space="0" w:color="auto"/>
              <w:start w:val="single" w:sz="4" w:space="0" w:color="808080"/>
              <w:bottom w:val="single" w:sz="4" w:space="0" w:color="808080"/>
              <w:end w:val="single" w:sz="4" w:space="0" w:color="808080"/>
            </w:tcBorders>
            <w:vAlign w:val="center"/>
          </w:tcPr>
          <w:p w14:paraId="6F212294" w14:textId="77777777" w:rsidR="004D7D30" w:rsidRPr="00C95908" w:rsidRDefault="004D7D30" w:rsidP="00113F42">
            <w:pPr>
              <w:pStyle w:val="TableText"/>
              <w:rPr>
                <w:rFonts w:cs="Arial"/>
                <w:sz w:val="16"/>
                <w:szCs w:val="16"/>
              </w:rPr>
            </w:pPr>
            <w:r w:rsidRPr="00C95908">
              <w:rPr>
                <w:rFonts w:cs="Arial"/>
                <w:sz w:val="16"/>
                <w:szCs w:val="16"/>
              </w:rPr>
              <w:t>X</w:t>
            </w:r>
          </w:p>
        </w:tc>
        <w:tc>
          <w:tcPr>
            <w:tcW w:w="63.80pt" w:type="dxa"/>
            <w:tcBorders>
              <w:start w:val="single" w:sz="4" w:space="0" w:color="808080"/>
              <w:bottom w:val="single" w:sz="4" w:space="0" w:color="808080"/>
              <w:end w:val="single" w:sz="4" w:space="0" w:color="808080"/>
            </w:tcBorders>
          </w:tcPr>
          <w:p w14:paraId="65386DE4" w14:textId="77777777" w:rsidR="004D7D30" w:rsidRDefault="004D7D30" w:rsidP="004D7D30">
            <w:pPr>
              <w:pStyle w:val="TableText"/>
              <w:rPr>
                <w:rFonts w:cs="Arial"/>
                <w:sz w:val="16"/>
                <w:szCs w:val="16"/>
                <w:lang w:eastAsia="zh-CN"/>
              </w:rPr>
            </w:pPr>
            <w:r>
              <w:rPr>
                <w:rFonts w:cs="Arial" w:hint="eastAsia"/>
                <w:sz w:val="16"/>
                <w:szCs w:val="16"/>
                <w:lang w:eastAsia="zh-CN"/>
              </w:rPr>
              <w:t>DS_STG_MGMT_LKP</w:t>
            </w:r>
          </w:p>
          <w:p w14:paraId="40DCB3D9" w14:textId="77777777" w:rsidR="004D7D30" w:rsidRDefault="004D7D30" w:rsidP="004D7D30">
            <w:pPr>
              <w:pStyle w:val="TableText"/>
              <w:rPr>
                <w:rFonts w:cs="Arial"/>
                <w:sz w:val="16"/>
                <w:szCs w:val="16"/>
                <w:lang w:eastAsia="zh-CN"/>
              </w:rPr>
            </w:pPr>
            <w:r>
              <w:rPr>
                <w:rFonts w:cs="Arial" w:hint="eastAsia"/>
                <w:sz w:val="16"/>
                <w:szCs w:val="16"/>
                <w:lang w:eastAsia="zh-CN"/>
              </w:rPr>
              <w:t>DS_STG_MGMT_LKP_INIT</w:t>
            </w:r>
          </w:p>
          <w:p w14:paraId="6DEC5483" w14:textId="77777777" w:rsidR="004D7D30" w:rsidRPr="00C95908" w:rsidRDefault="004D7D30" w:rsidP="004D7D30">
            <w:pPr>
              <w:pStyle w:val="TableText"/>
              <w:rPr>
                <w:rFonts w:cs="Arial"/>
                <w:sz w:val="16"/>
                <w:szCs w:val="16"/>
              </w:rPr>
            </w:pPr>
          </w:p>
        </w:tc>
      </w:tr>
    </w:tbl>
    <w:p w14:paraId="3DD7A409" w14:textId="77777777" w:rsidR="006D5AD4" w:rsidRDefault="006D5AD4" w:rsidP="00C47F64">
      <w:pPr>
        <w:rPr>
          <w:lang w:eastAsia="zh-CN"/>
        </w:rPr>
      </w:pPr>
    </w:p>
    <w:p w14:paraId="14BCB966" w14:textId="77777777" w:rsidR="005873C1" w:rsidRDefault="00A7298B" w:rsidP="00C47F64">
      <w:pPr>
        <w:rPr>
          <w:sz w:val="18"/>
          <w:szCs w:val="18"/>
          <w:lang w:eastAsia="zh-CN"/>
        </w:rPr>
      </w:pPr>
      <w:r w:rsidRPr="00C95908">
        <w:rPr>
          <w:rFonts w:cs="Arial"/>
          <w:i/>
          <w:sz w:val="16"/>
          <w:szCs w:val="16"/>
        </w:rPr>
        <w:t>&lt;</w:t>
      </w:r>
      <w:r>
        <w:rPr>
          <w:rFonts w:cs="Arial" w:hint="eastAsia"/>
          <w:i/>
          <w:sz w:val="16"/>
          <w:szCs w:val="16"/>
          <w:lang w:eastAsia="zh-CN"/>
        </w:rPr>
        <w:t>DM</w:t>
      </w:r>
      <w:r w:rsidRPr="00C95908">
        <w:rPr>
          <w:rFonts w:cs="Arial"/>
          <w:i/>
          <w:sz w:val="16"/>
          <w:szCs w:val="16"/>
        </w:rPr>
        <w:t>_</w:t>
      </w:r>
      <w:r w:rsidR="00333ECF">
        <w:rPr>
          <w:rFonts w:cs="Arial" w:hint="eastAsia"/>
          <w:i/>
          <w:sz w:val="16"/>
          <w:szCs w:val="16"/>
          <w:lang w:eastAsia="zh-CN"/>
        </w:rPr>
        <w:t>REPO_S4HANA</w:t>
      </w:r>
      <w:r w:rsidRPr="00C95908">
        <w:rPr>
          <w:rFonts w:cs="Arial"/>
          <w:i/>
          <w:sz w:val="16"/>
          <w:szCs w:val="16"/>
        </w:rPr>
        <w:t>&gt;</w:t>
      </w:r>
      <w:r w:rsidR="00D0469D">
        <w:rPr>
          <w:sz w:val="18"/>
          <w:szCs w:val="18"/>
          <w:vertAlign w:val="superscript"/>
        </w:rPr>
        <w:t xml:space="preserve"> </w:t>
      </w:r>
      <w:r w:rsidR="00C47F64" w:rsidRPr="00C95908">
        <w:rPr>
          <w:sz w:val="18"/>
          <w:szCs w:val="18"/>
        </w:rPr>
        <w:t xml:space="preserve">is the SAP HANA schema/catalog which contains the SQL objects. </w:t>
      </w:r>
    </w:p>
    <w:p w14:paraId="27214683" w14:textId="77777777" w:rsidR="006522AF" w:rsidRPr="00071D31" w:rsidRDefault="006522AF" w:rsidP="006522AF">
      <w:pPr>
        <w:pStyle w:val="Heading3"/>
      </w:pPr>
      <w:bookmarkStart w:id="159" w:name="_Toc493166026"/>
      <w:r w:rsidRPr="00071D31">
        <w:t>Create ODBC Data Sources</w:t>
      </w:r>
      <w:r>
        <w:rPr>
          <w:rFonts w:hint="eastAsia"/>
          <w:lang w:eastAsia="zh-CN"/>
        </w:rPr>
        <w:t xml:space="preserve"> for SAP HANA</w:t>
      </w:r>
      <w:bookmarkEnd w:id="159"/>
    </w:p>
    <w:p w14:paraId="429ADBDE" w14:textId="77777777" w:rsidR="006522AF" w:rsidRPr="00071D31" w:rsidRDefault="006522AF" w:rsidP="006522AF">
      <w:pPr>
        <w:pStyle w:val="Heading9"/>
      </w:pPr>
      <w:r w:rsidRPr="00071D31">
        <w:t>Use</w:t>
      </w:r>
    </w:p>
    <w:p w14:paraId="49F1AA0A" w14:textId="77777777" w:rsidR="006522AF" w:rsidRPr="00071D31" w:rsidRDefault="006522AF" w:rsidP="006522AF">
      <w:pPr>
        <w:rPr>
          <w:lang w:eastAsia="zh-CN"/>
        </w:rPr>
      </w:pPr>
      <w:r>
        <w:rPr>
          <w:rFonts w:hint="eastAsia"/>
          <w:lang w:eastAsia="zh-CN"/>
        </w:rPr>
        <w:t xml:space="preserve">This activity used to create data sources to connect to </w:t>
      </w:r>
      <w:r w:rsidR="00315AE0">
        <w:rPr>
          <w:rFonts w:hint="eastAsia"/>
          <w:lang w:eastAsia="zh-CN"/>
        </w:rPr>
        <w:t>SAP</w:t>
      </w:r>
      <w:r>
        <w:rPr>
          <w:rFonts w:hint="eastAsia"/>
          <w:lang w:eastAsia="zh-CN"/>
        </w:rPr>
        <w:t xml:space="preserve"> HANA</w:t>
      </w:r>
      <w:r w:rsidR="00315AE0">
        <w:rPr>
          <w:rFonts w:hint="eastAsia"/>
          <w:lang w:eastAsia="zh-CN"/>
        </w:rPr>
        <w:t>.</w:t>
      </w:r>
    </w:p>
    <w:p w14:paraId="57152C08" w14:textId="77777777" w:rsidR="006522AF" w:rsidRPr="00071D31" w:rsidRDefault="006522AF" w:rsidP="006522AF">
      <w:pPr>
        <w:pStyle w:val="Heading9"/>
      </w:pPr>
      <w:r w:rsidRPr="00071D31">
        <w:t>Procedure</w:t>
      </w:r>
    </w:p>
    <w:p w14:paraId="6247060C" w14:textId="77777777" w:rsidR="006522AF" w:rsidRPr="00071D31" w:rsidRDefault="006522AF" w:rsidP="00627E5D">
      <w:pPr>
        <w:numPr>
          <w:ilvl w:val="0"/>
          <w:numId w:val="41"/>
        </w:numPr>
      </w:pPr>
      <w:r w:rsidRPr="00071D31">
        <w:t xml:space="preserve">Choose </w:t>
      </w:r>
      <w:r w:rsidRPr="00F368C8">
        <w:rPr>
          <w:rStyle w:val="Object"/>
        </w:rPr>
        <w:t xml:space="preserve">Start </w:t>
      </w:r>
      <w:r w:rsidRPr="00F368C8">
        <w:rPr>
          <w:rStyle w:val="Object"/>
        </w:rPr>
        <w:sym w:font="Symbol" w:char="F0AE"/>
      </w:r>
      <w:r w:rsidRPr="00F368C8">
        <w:rPr>
          <w:rStyle w:val="Object"/>
        </w:rPr>
        <w:t xml:space="preserve"> Administrative Tools </w:t>
      </w:r>
      <w:r w:rsidRPr="00F368C8">
        <w:rPr>
          <w:rStyle w:val="Object"/>
        </w:rPr>
        <w:sym w:font="Symbol" w:char="F0AE"/>
      </w:r>
      <w:r w:rsidRPr="00F368C8">
        <w:rPr>
          <w:rStyle w:val="Object"/>
        </w:rPr>
        <w:t xml:space="preserve"> Data Sources (ODBC)</w:t>
      </w:r>
    </w:p>
    <w:p w14:paraId="59BFDDB7" w14:textId="77777777" w:rsidR="006522AF" w:rsidRPr="00071D31" w:rsidRDefault="006522AF" w:rsidP="00627E5D">
      <w:pPr>
        <w:numPr>
          <w:ilvl w:val="0"/>
          <w:numId w:val="41"/>
        </w:numPr>
      </w:pPr>
      <w:r w:rsidRPr="00071D31">
        <w:t xml:space="preserve">Select the </w:t>
      </w:r>
      <w:r w:rsidRPr="00F368C8">
        <w:rPr>
          <w:rStyle w:val="Object"/>
        </w:rPr>
        <w:t>System DSN</w:t>
      </w:r>
      <w:r w:rsidRPr="00071D31">
        <w:t xml:space="preserve"> tab</w:t>
      </w:r>
    </w:p>
    <w:p w14:paraId="30A989C7" w14:textId="77777777" w:rsidR="006522AF" w:rsidRPr="00071D31" w:rsidRDefault="006522AF" w:rsidP="00627E5D">
      <w:pPr>
        <w:numPr>
          <w:ilvl w:val="0"/>
          <w:numId w:val="41"/>
        </w:numPr>
      </w:pPr>
      <w:r w:rsidRPr="00071D31">
        <w:t xml:space="preserve">Choose </w:t>
      </w:r>
      <w:r w:rsidRPr="00F368C8">
        <w:rPr>
          <w:rStyle w:val="Object"/>
        </w:rPr>
        <w:t>Add.</w:t>
      </w:r>
    </w:p>
    <w:p w14:paraId="73175807" w14:textId="77777777" w:rsidR="006522AF" w:rsidRPr="00071D31" w:rsidRDefault="006522AF" w:rsidP="00627E5D">
      <w:pPr>
        <w:numPr>
          <w:ilvl w:val="0"/>
          <w:numId w:val="41"/>
        </w:numPr>
      </w:pPr>
      <w:r w:rsidRPr="00071D31">
        <w:t xml:space="preserve">In the </w:t>
      </w:r>
      <w:r w:rsidRPr="00F368C8">
        <w:rPr>
          <w:rStyle w:val="Object"/>
        </w:rPr>
        <w:t>Create New Data Source</w:t>
      </w:r>
      <w:r w:rsidRPr="00071D31">
        <w:t xml:space="preserve"> window, select the </w:t>
      </w:r>
      <w:r w:rsidR="00C4599B">
        <w:rPr>
          <w:rFonts w:hint="eastAsia"/>
          <w:lang w:eastAsia="zh-CN"/>
        </w:rPr>
        <w:t xml:space="preserve">HANA </w:t>
      </w:r>
      <w:r w:rsidRPr="00071D31">
        <w:t xml:space="preserve">driver </w:t>
      </w:r>
      <w:r w:rsidR="00315AE0">
        <w:rPr>
          <w:rStyle w:val="Object"/>
          <w:rFonts w:hint="eastAsia"/>
          <w:lang w:eastAsia="zh-CN"/>
        </w:rPr>
        <w:t>HDBODBC</w:t>
      </w:r>
      <w:r w:rsidRPr="00071D31">
        <w:t xml:space="preserve"> and choose </w:t>
      </w:r>
      <w:r w:rsidRPr="00F368C8">
        <w:rPr>
          <w:rStyle w:val="Object"/>
        </w:rPr>
        <w:t>Finish</w:t>
      </w:r>
      <w:r w:rsidRPr="00071D31">
        <w:t>.</w:t>
      </w:r>
    </w:p>
    <w:p w14:paraId="61990259" w14:textId="77777777" w:rsidR="006522AF" w:rsidRPr="00071D31" w:rsidRDefault="006522AF" w:rsidP="00627E5D">
      <w:pPr>
        <w:numPr>
          <w:ilvl w:val="0"/>
          <w:numId w:val="41"/>
        </w:numPr>
      </w:pPr>
      <w:r w:rsidRPr="00071D31">
        <w:t xml:space="preserve">In the </w:t>
      </w:r>
      <w:r w:rsidR="00315AE0">
        <w:rPr>
          <w:rFonts w:hint="eastAsia"/>
          <w:lang w:eastAsia="zh-CN"/>
        </w:rPr>
        <w:t xml:space="preserve">SAP </w:t>
      </w:r>
      <w:r w:rsidR="00315AE0">
        <w:rPr>
          <w:rStyle w:val="Object"/>
          <w:rFonts w:hint="eastAsia"/>
          <w:lang w:eastAsia="zh-CN"/>
        </w:rPr>
        <w:t>HDB(1.00.XX.XXXXXX)</w:t>
      </w:r>
      <w:r w:rsidRPr="00071D31">
        <w:t xml:space="preserve"> screen,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894"/>
        <w:gridCol w:w="3293"/>
        <w:gridCol w:w="3381"/>
      </w:tblGrid>
      <w:tr w:rsidR="00315AE0" w:rsidRPr="00071D31" w14:paraId="6DBB6C19" w14:textId="77777777" w:rsidTr="00DB0DC8">
        <w:tc>
          <w:tcPr>
            <w:tcW w:w="90.70pt" w:type="dxa"/>
            <w:shd w:val="clear" w:color="auto" w:fill="C6C6C6"/>
          </w:tcPr>
          <w:p w14:paraId="45FBE946" w14:textId="77777777" w:rsidR="006522AF" w:rsidRPr="00071D31" w:rsidRDefault="006522AF" w:rsidP="00113F42">
            <w:pPr>
              <w:pStyle w:val="TableHeading"/>
            </w:pPr>
            <w:r w:rsidRPr="00071D31">
              <w:t>Field</w:t>
            </w:r>
          </w:p>
        </w:tc>
        <w:tc>
          <w:tcPr>
            <w:tcW w:w="157.75pt" w:type="dxa"/>
            <w:shd w:val="clear" w:color="auto" w:fill="C6C6C6"/>
          </w:tcPr>
          <w:p w14:paraId="6C30ED35" w14:textId="77777777" w:rsidR="006522AF" w:rsidRPr="00071D31" w:rsidRDefault="006522AF" w:rsidP="00113F42">
            <w:pPr>
              <w:pStyle w:val="TableHeading"/>
            </w:pPr>
            <w:r w:rsidRPr="00071D31">
              <w:t>User Action or Values</w:t>
            </w:r>
          </w:p>
        </w:tc>
        <w:tc>
          <w:tcPr>
            <w:tcW w:w="161.95pt" w:type="dxa"/>
            <w:shd w:val="clear" w:color="auto" w:fill="C6C6C6"/>
          </w:tcPr>
          <w:p w14:paraId="2C08EEBC" w14:textId="77777777" w:rsidR="006522AF" w:rsidRPr="00071D31" w:rsidRDefault="006522AF" w:rsidP="00113F42">
            <w:pPr>
              <w:pStyle w:val="TableHeading"/>
            </w:pPr>
            <w:r w:rsidRPr="00071D31">
              <w:t>Comments</w:t>
            </w:r>
          </w:p>
        </w:tc>
      </w:tr>
      <w:tr w:rsidR="00315AE0" w:rsidRPr="00071D31" w14:paraId="78C2B34E" w14:textId="77777777" w:rsidTr="00DB0DC8">
        <w:tc>
          <w:tcPr>
            <w:tcW w:w="90.70pt" w:type="dxa"/>
            <w:shd w:val="clear" w:color="auto" w:fill="auto"/>
          </w:tcPr>
          <w:p w14:paraId="4A2EF810" w14:textId="77777777" w:rsidR="006522AF" w:rsidRPr="00071D31" w:rsidRDefault="00315AE0" w:rsidP="00113F42">
            <w:pPr>
              <w:pStyle w:val="TableText"/>
            </w:pPr>
            <w:r>
              <w:rPr>
                <w:rFonts w:hint="eastAsia"/>
                <w:lang w:eastAsia="zh-CN"/>
              </w:rPr>
              <w:t xml:space="preserve">Data Source </w:t>
            </w:r>
            <w:r w:rsidR="006522AF" w:rsidRPr="00071D31">
              <w:t>Name</w:t>
            </w:r>
          </w:p>
        </w:tc>
        <w:tc>
          <w:tcPr>
            <w:tcW w:w="157.75pt" w:type="dxa"/>
            <w:shd w:val="clear" w:color="auto" w:fill="auto"/>
          </w:tcPr>
          <w:p w14:paraId="06EF56C2" w14:textId="77777777" w:rsidR="006522AF" w:rsidRPr="00071D31" w:rsidRDefault="00315AE0" w:rsidP="00113F42">
            <w:pPr>
              <w:pStyle w:val="TableText"/>
              <w:rPr>
                <w:lang w:eastAsia="zh-CN"/>
              </w:rPr>
            </w:pPr>
            <w:r>
              <w:rPr>
                <w:rFonts w:hint="eastAsia"/>
                <w:lang w:eastAsia="zh-CN"/>
              </w:rPr>
              <w:t>DM_REPO_</w:t>
            </w:r>
            <w:r w:rsidR="00EB52D9">
              <w:rPr>
                <w:rFonts w:hint="eastAsia"/>
                <w:lang w:eastAsia="zh-CN"/>
              </w:rPr>
              <w:t>S4HANA</w:t>
            </w:r>
          </w:p>
        </w:tc>
        <w:tc>
          <w:tcPr>
            <w:tcW w:w="161.95pt" w:type="dxa"/>
            <w:shd w:val="clear" w:color="auto" w:fill="auto"/>
          </w:tcPr>
          <w:p w14:paraId="26DFF4E5" w14:textId="77777777" w:rsidR="006522AF" w:rsidRPr="00071D31" w:rsidRDefault="00315AE0" w:rsidP="00315AE0">
            <w:pPr>
              <w:pStyle w:val="TableText"/>
              <w:rPr>
                <w:lang w:eastAsia="zh-CN"/>
              </w:rPr>
            </w:pPr>
            <w:r>
              <w:rPr>
                <w:rFonts w:hint="eastAsia"/>
                <w:lang w:eastAsia="zh-CN"/>
              </w:rPr>
              <w:t>Conn</w:t>
            </w:r>
            <w:r w:rsidR="00EB52D9">
              <w:rPr>
                <w:rFonts w:hint="eastAsia"/>
                <w:lang w:eastAsia="zh-CN"/>
              </w:rPr>
              <w:t>ect to HANA database DM_REPO_S4HANA</w:t>
            </w:r>
            <w:r>
              <w:rPr>
                <w:rFonts w:hint="eastAsia"/>
                <w:lang w:eastAsia="zh-CN"/>
              </w:rPr>
              <w:t>, to create HANA repository</w:t>
            </w:r>
          </w:p>
        </w:tc>
      </w:tr>
      <w:tr w:rsidR="00315AE0" w:rsidRPr="00071D31" w14:paraId="293445B4" w14:textId="77777777" w:rsidTr="00DB0DC8">
        <w:tc>
          <w:tcPr>
            <w:tcW w:w="90.70pt" w:type="dxa"/>
            <w:shd w:val="clear" w:color="auto" w:fill="auto"/>
          </w:tcPr>
          <w:p w14:paraId="6065A76D" w14:textId="77777777" w:rsidR="006522AF" w:rsidRPr="00071D31" w:rsidRDefault="006522AF" w:rsidP="00113F42">
            <w:pPr>
              <w:pStyle w:val="TableText"/>
            </w:pPr>
            <w:r w:rsidRPr="00071D31">
              <w:t>Description</w:t>
            </w:r>
          </w:p>
        </w:tc>
        <w:tc>
          <w:tcPr>
            <w:tcW w:w="157.75pt" w:type="dxa"/>
            <w:shd w:val="clear" w:color="auto" w:fill="auto"/>
          </w:tcPr>
          <w:p w14:paraId="36D4F69C" w14:textId="77777777" w:rsidR="006522AF" w:rsidRPr="00071D31" w:rsidRDefault="00315AE0" w:rsidP="00113F42">
            <w:pPr>
              <w:pStyle w:val="TableText"/>
              <w:rPr>
                <w:lang w:eastAsia="zh-CN"/>
              </w:rPr>
            </w:pPr>
            <w:r>
              <w:rPr>
                <w:rFonts w:hint="eastAsia"/>
                <w:lang w:eastAsia="zh-CN"/>
              </w:rPr>
              <w:t>HANA repository Connection</w:t>
            </w:r>
          </w:p>
        </w:tc>
        <w:tc>
          <w:tcPr>
            <w:tcW w:w="161.95pt" w:type="dxa"/>
            <w:shd w:val="clear" w:color="auto" w:fill="auto"/>
          </w:tcPr>
          <w:p w14:paraId="23059BBC" w14:textId="77777777" w:rsidR="006522AF" w:rsidRPr="00071D31" w:rsidRDefault="006522AF" w:rsidP="00113F42">
            <w:pPr>
              <w:pStyle w:val="TableText"/>
            </w:pPr>
          </w:p>
        </w:tc>
      </w:tr>
      <w:tr w:rsidR="00315AE0" w:rsidRPr="00071D31" w14:paraId="7AC19741" w14:textId="77777777" w:rsidTr="00DB0DC8">
        <w:tc>
          <w:tcPr>
            <w:tcW w:w="90.70pt" w:type="dxa"/>
            <w:shd w:val="clear" w:color="auto" w:fill="auto"/>
          </w:tcPr>
          <w:p w14:paraId="5562CC07" w14:textId="77777777" w:rsidR="006522AF" w:rsidRPr="00071D31" w:rsidRDefault="006522AF" w:rsidP="00113F42">
            <w:pPr>
              <w:pStyle w:val="TableText"/>
            </w:pPr>
            <w:r w:rsidRPr="00071D31">
              <w:t>Server</w:t>
            </w:r>
          </w:p>
        </w:tc>
        <w:tc>
          <w:tcPr>
            <w:tcW w:w="157.75pt" w:type="dxa"/>
            <w:shd w:val="clear" w:color="auto" w:fill="auto"/>
          </w:tcPr>
          <w:p w14:paraId="4A3A06E1" w14:textId="77777777" w:rsidR="006522AF" w:rsidRPr="00071D31" w:rsidRDefault="00315AE0" w:rsidP="00113F42">
            <w:pPr>
              <w:pStyle w:val="TableText"/>
              <w:rPr>
                <w:lang w:eastAsia="zh-CN"/>
              </w:rPr>
            </w:pPr>
            <w:r>
              <w:rPr>
                <w:rFonts w:hint="eastAsia"/>
                <w:lang w:eastAsia="zh-CN"/>
              </w:rPr>
              <w:t>&lt;Server Name&gt;:&lt;Port Number&gt;</w:t>
            </w:r>
          </w:p>
        </w:tc>
        <w:tc>
          <w:tcPr>
            <w:tcW w:w="161.95pt" w:type="dxa"/>
            <w:shd w:val="clear" w:color="auto" w:fill="auto"/>
          </w:tcPr>
          <w:p w14:paraId="2F26B384" w14:textId="77777777" w:rsidR="006522AF" w:rsidRPr="00071D31" w:rsidRDefault="006522AF" w:rsidP="00113F42">
            <w:pPr>
              <w:pStyle w:val="TableText"/>
              <w:rPr>
                <w:lang w:eastAsia="zh-CN"/>
              </w:rPr>
            </w:pPr>
          </w:p>
        </w:tc>
      </w:tr>
    </w:tbl>
    <w:p w14:paraId="6FD4A3AD" w14:textId="77777777" w:rsidR="006522AF" w:rsidRPr="00071D31" w:rsidRDefault="006522AF" w:rsidP="00627E5D">
      <w:pPr>
        <w:numPr>
          <w:ilvl w:val="0"/>
          <w:numId w:val="41"/>
        </w:numPr>
      </w:pPr>
      <w:r w:rsidRPr="00071D31">
        <w:t xml:space="preserve">Choose </w:t>
      </w:r>
      <w:r w:rsidR="00315AE0">
        <w:rPr>
          <w:rStyle w:val="Object"/>
          <w:rFonts w:hint="eastAsia"/>
          <w:lang w:eastAsia="zh-CN"/>
        </w:rPr>
        <w:t>Connect</w:t>
      </w:r>
      <w:r w:rsidRPr="00F368C8">
        <w:rPr>
          <w:rStyle w:val="Object"/>
        </w:rPr>
        <w:t>.</w:t>
      </w:r>
    </w:p>
    <w:p w14:paraId="4B9828D8" w14:textId="77777777" w:rsidR="00315AE0" w:rsidRPr="0029707E" w:rsidRDefault="006522AF" w:rsidP="00627E5D">
      <w:pPr>
        <w:numPr>
          <w:ilvl w:val="0"/>
          <w:numId w:val="41"/>
        </w:numPr>
      </w:pPr>
      <w:r w:rsidRPr="00071D31">
        <w:lastRenderedPageBreak/>
        <w:t xml:space="preserve">In the </w:t>
      </w:r>
      <w:r w:rsidR="00315AE0">
        <w:rPr>
          <w:rFonts w:hint="eastAsia"/>
          <w:lang w:eastAsia="zh-CN"/>
        </w:rPr>
        <w:t xml:space="preserve">SAP </w:t>
      </w:r>
      <w:r w:rsidR="00315AE0">
        <w:rPr>
          <w:rStyle w:val="Object"/>
          <w:rFonts w:hint="eastAsia"/>
          <w:lang w:eastAsia="zh-CN"/>
        </w:rPr>
        <w:t xml:space="preserve">HDB(1.00.XX.XXXXXX) </w:t>
      </w:r>
      <w:r w:rsidRPr="00071D31">
        <w:t xml:space="preserve">window, </w:t>
      </w:r>
      <w:r w:rsidR="00315AE0">
        <w:rPr>
          <w:rFonts w:hint="eastAsia"/>
          <w:lang w:eastAsia="zh-CN"/>
        </w:rPr>
        <w:t xml:space="preserve">input user and password to connect to HANA </w:t>
      </w:r>
      <w:r w:rsidR="00315AE0" w:rsidRPr="0029707E">
        <w:rPr>
          <w:rFonts w:hint="eastAsia"/>
          <w:lang w:eastAsia="zh-CN"/>
        </w:rPr>
        <w:t xml:space="preserve">server above. </w:t>
      </w:r>
      <w:r w:rsidR="00315AE0" w:rsidRPr="0029707E">
        <w:rPr>
          <w:lang w:eastAsia="zh-CN"/>
        </w:rPr>
        <w:t>L</w:t>
      </w:r>
      <w:r w:rsidR="00315AE0" w:rsidRPr="0029707E">
        <w:rPr>
          <w:rFonts w:hint="eastAsia"/>
          <w:lang w:eastAsia="zh-CN"/>
        </w:rPr>
        <w:t xml:space="preserve">eave </w:t>
      </w:r>
      <w:r w:rsidR="0029707E" w:rsidRPr="0029707E">
        <w:rPr>
          <w:rStyle w:val="Object"/>
          <w:rFonts w:hint="eastAsia"/>
          <w:lang w:eastAsia="zh-CN"/>
        </w:rPr>
        <w:t>C</w:t>
      </w:r>
      <w:r w:rsidR="00315AE0" w:rsidRPr="0029707E">
        <w:rPr>
          <w:rStyle w:val="Object"/>
        </w:rPr>
        <w:t>onnect</w:t>
      </w:r>
      <w:r w:rsidR="00315AE0" w:rsidRPr="0029707E">
        <w:rPr>
          <w:rStyle w:val="Object"/>
          <w:rFonts w:hint="eastAsia"/>
        </w:rPr>
        <w:t xml:space="preserve"> </w:t>
      </w:r>
      <w:r w:rsidR="0029707E" w:rsidRPr="0029707E">
        <w:rPr>
          <w:rStyle w:val="Object"/>
          <w:rFonts w:hint="eastAsia"/>
        </w:rPr>
        <w:t>using SSL</w:t>
      </w:r>
      <w:r w:rsidR="0029707E" w:rsidRPr="0029707E">
        <w:rPr>
          <w:rFonts w:hint="eastAsia"/>
          <w:lang w:eastAsia="zh-CN"/>
        </w:rPr>
        <w:t xml:space="preserve"> as empty.</w:t>
      </w:r>
    </w:p>
    <w:p w14:paraId="2763D032" w14:textId="77777777" w:rsidR="006522AF" w:rsidRPr="0029707E" w:rsidRDefault="006522AF" w:rsidP="00627E5D">
      <w:pPr>
        <w:numPr>
          <w:ilvl w:val="0"/>
          <w:numId w:val="41"/>
        </w:numPr>
      </w:pPr>
      <w:r w:rsidRPr="0029707E">
        <w:t xml:space="preserve">Choose </w:t>
      </w:r>
      <w:r w:rsidR="00315AE0" w:rsidRPr="0029707E">
        <w:rPr>
          <w:rStyle w:val="Object"/>
          <w:rFonts w:hint="eastAsia"/>
          <w:lang w:eastAsia="zh-CN"/>
        </w:rPr>
        <w:t>OK</w:t>
      </w:r>
      <w:r w:rsidRPr="0029707E">
        <w:rPr>
          <w:rStyle w:val="Object"/>
        </w:rPr>
        <w:t>.</w:t>
      </w:r>
    </w:p>
    <w:p w14:paraId="3B36CCF4" w14:textId="77777777" w:rsidR="006522AF" w:rsidRPr="0029707E" w:rsidRDefault="006522AF" w:rsidP="00627E5D">
      <w:pPr>
        <w:numPr>
          <w:ilvl w:val="0"/>
          <w:numId w:val="41"/>
        </w:numPr>
      </w:pPr>
      <w:r w:rsidRPr="0029707E">
        <w:t>If configured correctly, the system displays</w:t>
      </w:r>
      <w:r w:rsidR="0029707E" w:rsidRPr="0029707E">
        <w:rPr>
          <w:rStyle w:val="Object"/>
          <w:rFonts w:hint="eastAsia"/>
          <w:lang w:eastAsia="zh-CN"/>
        </w:rPr>
        <w:t xml:space="preserve"> Connect successful!</w:t>
      </w:r>
    </w:p>
    <w:p w14:paraId="40618EB9" w14:textId="77777777" w:rsidR="006522AF" w:rsidRPr="0029707E" w:rsidRDefault="006522AF" w:rsidP="00627E5D">
      <w:pPr>
        <w:numPr>
          <w:ilvl w:val="0"/>
          <w:numId w:val="41"/>
        </w:numPr>
      </w:pPr>
      <w:r w:rsidRPr="0029707E">
        <w:t xml:space="preserve">Choose </w:t>
      </w:r>
      <w:r w:rsidRPr="0029707E">
        <w:rPr>
          <w:rStyle w:val="Object"/>
        </w:rPr>
        <w:t>OK</w:t>
      </w:r>
      <w:r w:rsidRPr="0029707E">
        <w:t xml:space="preserve"> to close the test dialog.</w:t>
      </w:r>
    </w:p>
    <w:p w14:paraId="79AD2020" w14:textId="77777777" w:rsidR="006522AF" w:rsidRDefault="006522AF" w:rsidP="00627E5D">
      <w:pPr>
        <w:numPr>
          <w:ilvl w:val="0"/>
          <w:numId w:val="41"/>
        </w:numPr>
      </w:pPr>
      <w:r w:rsidRPr="0029707E">
        <w:t xml:space="preserve">Choose </w:t>
      </w:r>
      <w:r w:rsidRPr="0029707E">
        <w:rPr>
          <w:rStyle w:val="Object"/>
        </w:rPr>
        <w:t>OK</w:t>
      </w:r>
      <w:r w:rsidRPr="0029707E">
        <w:t xml:space="preserve"> to save the data source.</w:t>
      </w:r>
    </w:p>
    <w:p w14:paraId="01B6726D" w14:textId="77777777" w:rsidR="006522AF" w:rsidRPr="0029707E" w:rsidRDefault="006522AF" w:rsidP="00627E5D">
      <w:pPr>
        <w:numPr>
          <w:ilvl w:val="0"/>
          <w:numId w:val="41"/>
        </w:numPr>
      </w:pPr>
      <w:r w:rsidRPr="0029707E">
        <w:t xml:space="preserve">Repeat steps 3 to </w:t>
      </w:r>
      <w:r w:rsidR="0029707E" w:rsidRPr="0029707E">
        <w:t>1</w:t>
      </w:r>
      <w:r w:rsidR="0029707E" w:rsidRPr="0029707E">
        <w:rPr>
          <w:rFonts w:hint="eastAsia"/>
          <w:lang w:eastAsia="zh-CN"/>
        </w:rPr>
        <w:t>1</w:t>
      </w:r>
      <w:r w:rsidRPr="0029707E">
        <w:t xml:space="preserve"> </w:t>
      </w:r>
      <w:r w:rsidR="0029707E" w:rsidRPr="0029707E">
        <w:rPr>
          <w:rFonts w:hint="eastAsia"/>
          <w:lang w:eastAsia="zh-CN"/>
        </w:rPr>
        <w:t xml:space="preserve">to create Data sources </w:t>
      </w:r>
      <w:bookmarkStart w:id="160" w:name="OLE_LINK5"/>
      <w:bookmarkStart w:id="161" w:name="OLE_LINK6"/>
      <w:r w:rsidR="00EB52D9">
        <w:rPr>
          <w:rFonts w:cs="Arial"/>
        </w:rPr>
        <w:t>DM_STG_S4HANA</w:t>
      </w:r>
      <w:r w:rsidR="0029707E" w:rsidRPr="0029707E">
        <w:rPr>
          <w:rFonts w:cs="Arial" w:hint="eastAsia"/>
          <w:lang w:eastAsia="zh-CN"/>
        </w:rPr>
        <w:t xml:space="preserve"> </w:t>
      </w:r>
      <w:bookmarkEnd w:id="160"/>
      <w:bookmarkEnd w:id="161"/>
      <w:r w:rsidR="0029707E" w:rsidRPr="0029707E">
        <w:rPr>
          <w:rFonts w:cs="Arial" w:hint="eastAsia"/>
          <w:lang w:eastAsia="zh-CN"/>
        </w:rPr>
        <w:t xml:space="preserve">and </w:t>
      </w:r>
      <w:r w:rsidR="0029707E" w:rsidRPr="0029707E">
        <w:rPr>
          <w:rFonts w:cs="Arial"/>
        </w:rPr>
        <w:t>DM_STG_MGMT_LKP</w:t>
      </w:r>
      <w:r w:rsidR="00EB52D9">
        <w:rPr>
          <w:rFonts w:cs="Arial" w:hint="eastAsia"/>
          <w:lang w:eastAsia="zh-CN"/>
        </w:rPr>
        <w:t>_S4HANA</w:t>
      </w:r>
      <w:r w:rsidRPr="0029707E">
        <w:t>.</w:t>
      </w:r>
    </w:p>
    <w:p w14:paraId="4F506A62" w14:textId="77777777" w:rsidR="00BD3667" w:rsidRPr="0029707E" w:rsidRDefault="006522AF" w:rsidP="00627E5D">
      <w:pPr>
        <w:numPr>
          <w:ilvl w:val="0"/>
          <w:numId w:val="41"/>
        </w:numPr>
      </w:pPr>
      <w:r w:rsidRPr="0029707E">
        <w:t xml:space="preserve">Choose </w:t>
      </w:r>
      <w:r w:rsidRPr="0029707E">
        <w:rPr>
          <w:rStyle w:val="Object"/>
        </w:rPr>
        <w:t>OK</w:t>
      </w:r>
      <w:r w:rsidRPr="0029707E">
        <w:t xml:space="preserve"> to close the ODBC Data Source Administrator.</w:t>
      </w:r>
    </w:p>
    <w:p w14:paraId="5B0E0094" w14:textId="32E83064" w:rsidR="000377A2" w:rsidRPr="0055594F" w:rsidRDefault="000377A2" w:rsidP="000377A2">
      <w:pPr>
        <w:pStyle w:val="Heading2"/>
        <w:tabs>
          <w:tab w:val="num" w:pos="35.90pt"/>
        </w:tabs>
        <w:ind w:start="35.90pt"/>
      </w:pPr>
      <w:bookmarkStart w:id="162" w:name="_Toc493166027"/>
      <w:r w:rsidRPr="0055594F">
        <w:t xml:space="preserve">Install SAP Business Objects Intelligence (BI) </w:t>
      </w:r>
      <w:r w:rsidR="006376D4" w:rsidRPr="0055594F">
        <w:t>P</w:t>
      </w:r>
      <w:r w:rsidRPr="0055594F">
        <w:t>latform 4.</w:t>
      </w:r>
      <w:r w:rsidR="00B554E3">
        <w:rPr>
          <w:lang w:eastAsia="zh-CN"/>
        </w:rPr>
        <w:t>2</w:t>
      </w:r>
      <w:r w:rsidRPr="0055594F">
        <w:t xml:space="preserve"> SP</w:t>
      </w:r>
      <w:bookmarkEnd w:id="156"/>
      <w:r w:rsidR="00B554E3">
        <w:t>2</w:t>
      </w:r>
      <w:bookmarkEnd w:id="162"/>
    </w:p>
    <w:p w14:paraId="4339097A" w14:textId="77777777" w:rsidR="000377A2" w:rsidRPr="00071D31" w:rsidRDefault="003B5EFB" w:rsidP="000377A2">
      <w:pPr>
        <w:pStyle w:val="NoteIcon"/>
      </w:pPr>
      <w:r w:rsidRPr="00071D31">
        <w:rPr>
          <w:noProof/>
          <w:lang w:eastAsia="zh-CN"/>
        </w:rPr>
        <w:drawing>
          <wp:inline distT="0" distB="0" distL="0" distR="0" wp14:anchorId="45C635D3" wp14:editId="600BB12C">
            <wp:extent cx="231775" cy="231775"/>
            <wp:effectExtent l="0" t="0" r="0" b="0"/>
            <wp:docPr id="15" name="Picture 3"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7E2D73BE" w14:textId="331EB2C3" w:rsidR="000377A2" w:rsidRPr="00071D31" w:rsidRDefault="000377A2" w:rsidP="000377A2">
      <w:pPr>
        <w:pStyle w:val="NoteParagraph"/>
        <w:rPr>
          <w:lang w:eastAsia="zh-CN"/>
        </w:rPr>
      </w:pPr>
      <w:r w:rsidRPr="00071D31">
        <w:t xml:space="preserve">If you already have SAP </w:t>
      </w:r>
      <w:proofErr w:type="spellStart"/>
      <w:r w:rsidRPr="00071D31">
        <w:t>BusinessObject</w:t>
      </w:r>
      <w:r w:rsidR="00B554E3">
        <w:t>s</w:t>
      </w:r>
      <w:proofErr w:type="spellEnd"/>
      <w:r w:rsidR="00B554E3">
        <w:t xml:space="preserve"> Intelligence (BI) platform 4.2</w:t>
      </w:r>
      <w:r w:rsidRPr="00071D31">
        <w:t xml:space="preserve"> installed, you can skip this section</w:t>
      </w:r>
      <w:r w:rsidRPr="00071D31">
        <w:rPr>
          <w:lang w:eastAsia="zh-CN"/>
        </w:rPr>
        <w:t>.</w:t>
      </w:r>
    </w:p>
    <w:p w14:paraId="30BE4BD7" w14:textId="77777777" w:rsidR="000377A2" w:rsidRPr="00071D31" w:rsidRDefault="000377A2" w:rsidP="00F368C8">
      <w:pPr>
        <w:pStyle w:val="Heading9"/>
      </w:pPr>
      <w:r w:rsidRPr="00071D31">
        <w:t>Prerequisite</w:t>
      </w:r>
    </w:p>
    <w:p w14:paraId="0F704EDA" w14:textId="77777777" w:rsidR="000377A2" w:rsidRPr="00071D31" w:rsidRDefault="000377A2" w:rsidP="000377A2">
      <w:r w:rsidRPr="00071D31">
        <w:t>You must have a database installed.</w:t>
      </w:r>
    </w:p>
    <w:p w14:paraId="628DA935" w14:textId="77777777" w:rsidR="000377A2" w:rsidRPr="00071D31" w:rsidRDefault="000377A2" w:rsidP="00F368C8">
      <w:pPr>
        <w:pStyle w:val="Heading9"/>
      </w:pPr>
      <w:r w:rsidRPr="00071D31">
        <w:t>Procedure</w:t>
      </w:r>
    </w:p>
    <w:p w14:paraId="6FA12FF1" w14:textId="32A64B99" w:rsidR="00573F5F" w:rsidRPr="00573F5F" w:rsidRDefault="00573F5F" w:rsidP="00F134EE">
      <w:pPr>
        <w:numPr>
          <w:ilvl w:val="0"/>
          <w:numId w:val="8"/>
        </w:numPr>
        <w:rPr>
          <w:rStyle w:val="Object"/>
          <w:i w:val="0"/>
        </w:rPr>
      </w:pPr>
      <w:r w:rsidRPr="00071D31">
        <w:t xml:space="preserve">Go to </w:t>
      </w:r>
      <w:hyperlink r:id="rId37" w:history="1">
        <w:r>
          <w:rPr>
            <w:rStyle w:val="Hyperlink"/>
          </w:rPr>
          <w:t>https://support.sap.com</w:t>
        </w:r>
      </w:hyperlink>
      <w:r w:rsidRPr="00071D31">
        <w:t>. From the top bar, choose</w:t>
      </w:r>
      <w:r w:rsidRPr="00F368C8">
        <w:rPr>
          <w:rStyle w:val="Object"/>
        </w:rPr>
        <w:t xml:space="preserve"> </w:t>
      </w:r>
      <w:r w:rsidR="00B91659" w:rsidRPr="00B91659">
        <w:rPr>
          <w:rStyle w:val="Object"/>
        </w:rPr>
        <w:t>Download software</w:t>
      </w:r>
      <w:r w:rsidRPr="00F368C8">
        <w:rPr>
          <w:rStyle w:val="Object"/>
        </w:rPr>
        <w:t xml:space="preserve"> → Installations and Upgrades → A-Z Index → B →</w:t>
      </w:r>
      <w:hyperlink r:id="rId38" w:history="1">
        <w:r w:rsidRPr="00F368C8">
          <w:rPr>
            <w:rStyle w:val="Object"/>
          </w:rPr>
          <w:t xml:space="preserve">SBOP </w:t>
        </w:r>
      </w:hyperlink>
      <w:r w:rsidRPr="00F368C8">
        <w:rPr>
          <w:rStyle w:val="Object"/>
        </w:rPr>
        <w:t xml:space="preserve">BI PLATFORM (former SBOP Enterprise) → </w:t>
      </w:r>
      <w:hyperlink r:id="rId39" w:history="1">
        <w:r w:rsidRPr="00F368C8">
          <w:rPr>
            <w:rStyle w:val="Object"/>
          </w:rPr>
          <w:t>SBOP BI</w:t>
        </w:r>
      </w:hyperlink>
      <w:r w:rsidRPr="00F368C8">
        <w:rPr>
          <w:rStyle w:val="Object"/>
        </w:rPr>
        <w:t xml:space="preserve"> PLATFORM(ENTERPRISE) → </w:t>
      </w:r>
      <w:hyperlink r:id="rId40" w:history="1">
        <w:r w:rsidRPr="00F368C8">
          <w:rPr>
            <w:rStyle w:val="Object"/>
          </w:rPr>
          <w:t>SBOP BI</w:t>
        </w:r>
      </w:hyperlink>
      <w:r w:rsidRPr="00F368C8">
        <w:rPr>
          <w:rStyle w:val="Object"/>
        </w:rPr>
        <w:t xml:space="preserve"> PLATFORM 4.</w:t>
      </w:r>
      <w:r w:rsidR="00B554E3">
        <w:rPr>
          <w:rStyle w:val="Object"/>
          <w:lang w:eastAsia="zh-CN"/>
        </w:rPr>
        <w:t>2</w:t>
      </w:r>
      <w:r w:rsidRPr="00F368C8">
        <w:rPr>
          <w:rStyle w:val="Object"/>
        </w:rPr>
        <w:t xml:space="preserve"> → Installation and Upgrade → WINDOWS.</w:t>
      </w:r>
      <w:r w:rsidR="00FA7D50">
        <w:t xml:space="preserve"> Select the files 5105</w:t>
      </w:r>
      <w:r w:rsidR="000D5F8B">
        <w:t>2101</w:t>
      </w:r>
      <w:r w:rsidRPr="00071D31">
        <w:t>_X</w:t>
      </w:r>
      <w:r>
        <w:rPr>
          <w:rStyle w:val="Object"/>
        </w:rPr>
        <w:t>&lt;</w:t>
      </w:r>
      <w:r>
        <w:rPr>
          <w:rStyle w:val="Object"/>
          <w:rFonts w:hint="eastAsia"/>
          <w:lang w:eastAsia="zh-CN"/>
        </w:rPr>
        <w:t>1</w:t>
      </w:r>
      <w:r>
        <w:rPr>
          <w:rStyle w:val="Object"/>
        </w:rPr>
        <w:t>,2</w:t>
      </w:r>
      <w:r w:rsidRPr="00F368C8">
        <w:rPr>
          <w:rStyle w:val="Object"/>
        </w:rPr>
        <w:t>&gt;</w:t>
      </w:r>
      <w:r w:rsidRPr="00071D31">
        <w:t xml:space="preserve"> with the title </w:t>
      </w:r>
      <w:r w:rsidR="00FA7D50">
        <w:rPr>
          <w:rStyle w:val="Object"/>
          <w:lang w:eastAsia="zh-CN"/>
        </w:rPr>
        <w:t>SBOP BI PLAT 4.2 SP</w:t>
      </w:r>
      <w:r w:rsidR="000D5F8B">
        <w:rPr>
          <w:rStyle w:val="Object"/>
          <w:lang w:eastAsia="zh-CN"/>
        </w:rPr>
        <w:t>4</w:t>
      </w:r>
      <w:r w:rsidRPr="00607381">
        <w:rPr>
          <w:rStyle w:val="Object"/>
          <w:lang w:eastAsia="zh-CN"/>
        </w:rPr>
        <w:t xml:space="preserve"> SERVER WIN 64B </w:t>
      </w:r>
      <w:r>
        <w:rPr>
          <w:rStyle w:val="Object"/>
        </w:rPr>
        <w:t>&lt;1,2</w:t>
      </w:r>
      <w:r w:rsidRPr="00F368C8">
        <w:rPr>
          <w:rStyle w:val="Object"/>
        </w:rPr>
        <w:t>&gt;</w:t>
      </w:r>
      <w:r w:rsidRPr="00071D31">
        <w:rPr>
          <w:lang w:eastAsia="zh-CN"/>
        </w:rPr>
        <w:t xml:space="preserve"> </w:t>
      </w:r>
      <w:r w:rsidRPr="00607381">
        <w:rPr>
          <w:rStyle w:val="Object"/>
          <w:lang w:eastAsia="zh-CN"/>
        </w:rPr>
        <w:t xml:space="preserve">of </w:t>
      </w:r>
      <w:r>
        <w:rPr>
          <w:rStyle w:val="Object"/>
          <w:rFonts w:hint="eastAsia"/>
          <w:lang w:eastAsia="zh-CN"/>
        </w:rPr>
        <w:t xml:space="preserve">2 </w:t>
      </w:r>
      <w:r>
        <w:rPr>
          <w:rFonts w:hint="eastAsia"/>
          <w:lang w:eastAsia="zh-CN"/>
        </w:rPr>
        <w:t>(</w:t>
      </w:r>
      <w:r w:rsidRPr="00071D31">
        <w:t>or higher)</w:t>
      </w:r>
      <w:r>
        <w:rPr>
          <w:rStyle w:val="Object"/>
          <w:rFonts w:hint="eastAsia"/>
          <w:lang w:eastAsia="zh-CN"/>
        </w:rPr>
        <w:t>.</w:t>
      </w:r>
    </w:p>
    <w:p w14:paraId="15B91AA7" w14:textId="77777777" w:rsidR="002926F3" w:rsidRPr="00071D31" w:rsidRDefault="000377A2" w:rsidP="00F134EE">
      <w:pPr>
        <w:numPr>
          <w:ilvl w:val="0"/>
          <w:numId w:val="8"/>
        </w:numPr>
      </w:pPr>
      <w:r w:rsidRPr="00071D31">
        <w:t xml:space="preserve">On the </w:t>
      </w:r>
      <w:r w:rsidRPr="00F368C8">
        <w:rPr>
          <w:rStyle w:val="Object"/>
        </w:rPr>
        <w:t>File Download - Security Warning</w:t>
      </w:r>
      <w:r w:rsidRPr="00071D31">
        <w:t xml:space="preserve"> dialog box, choose </w:t>
      </w:r>
      <w:r w:rsidRPr="00F368C8">
        <w:rPr>
          <w:rStyle w:val="Object"/>
        </w:rPr>
        <w:t>Save</w:t>
      </w:r>
      <w:r w:rsidRPr="00071D31">
        <w:t xml:space="preserve"> to save the file locally. </w:t>
      </w:r>
    </w:p>
    <w:p w14:paraId="794033EF" w14:textId="77777777" w:rsidR="002926F3" w:rsidRPr="00F368C8" w:rsidRDefault="000377A2" w:rsidP="00F134EE">
      <w:pPr>
        <w:numPr>
          <w:ilvl w:val="0"/>
          <w:numId w:val="8"/>
        </w:numPr>
      </w:pPr>
      <w:r w:rsidRPr="00F368C8">
        <w:t xml:space="preserve">Extract the files and start the installation. </w:t>
      </w:r>
    </w:p>
    <w:p w14:paraId="2F154BAA" w14:textId="77777777" w:rsidR="000377A2" w:rsidRPr="00071D31" w:rsidRDefault="000377A2" w:rsidP="00F134EE">
      <w:pPr>
        <w:numPr>
          <w:ilvl w:val="0"/>
          <w:numId w:val="8"/>
        </w:numPr>
      </w:pPr>
      <w:r w:rsidRPr="00071D31">
        <w:t xml:space="preserve">In the </w:t>
      </w:r>
      <w:r w:rsidRPr="00F368C8">
        <w:rPr>
          <w:rStyle w:val="Object"/>
        </w:rPr>
        <w:t>License Agreement</w:t>
      </w:r>
      <w:r w:rsidRPr="00071D31">
        <w:t xml:space="preserve"> screen, accept the license agreement</w:t>
      </w:r>
      <w:r w:rsidR="002926F3" w:rsidRPr="00071D31">
        <w:t xml:space="preserve"> and c</w:t>
      </w:r>
      <w:r w:rsidRPr="00071D31">
        <w:t xml:space="preserve">hoose </w:t>
      </w:r>
      <w:r w:rsidRPr="00F368C8">
        <w:rPr>
          <w:rStyle w:val="Object"/>
        </w:rPr>
        <w:t>Next</w:t>
      </w:r>
      <w:r w:rsidRPr="00071D31">
        <w:t xml:space="preserve"> to continue the installation.</w:t>
      </w:r>
    </w:p>
    <w:p w14:paraId="5F048BB4" w14:textId="77777777" w:rsidR="000377A2" w:rsidRPr="00071D31" w:rsidRDefault="000377A2" w:rsidP="00F134EE">
      <w:pPr>
        <w:numPr>
          <w:ilvl w:val="0"/>
          <w:numId w:val="8"/>
        </w:numPr>
      </w:pPr>
      <w:r w:rsidRPr="00071D31">
        <w:t>In the</w:t>
      </w:r>
      <w:r w:rsidRPr="00F368C8">
        <w:rPr>
          <w:rStyle w:val="Object"/>
        </w:rPr>
        <w:t xml:space="preserve"> Choose Language Packs</w:t>
      </w:r>
      <w:r w:rsidRPr="00F368C8">
        <w:t xml:space="preserve"> </w:t>
      </w:r>
      <w:r w:rsidRPr="00071D31">
        <w:t xml:space="preserve">screen, select </w:t>
      </w:r>
      <w:r w:rsidRPr="00F368C8">
        <w:rPr>
          <w:rStyle w:val="Object"/>
        </w:rPr>
        <w:t>English.</w:t>
      </w:r>
    </w:p>
    <w:p w14:paraId="4C705527" w14:textId="77777777" w:rsidR="000377A2" w:rsidRPr="00071D31" w:rsidRDefault="000377A2" w:rsidP="00F134EE">
      <w:pPr>
        <w:numPr>
          <w:ilvl w:val="0"/>
          <w:numId w:val="8"/>
        </w:numPr>
      </w:pPr>
      <w:r w:rsidRPr="00071D31">
        <w:t xml:space="preserve">In the </w:t>
      </w:r>
      <w:r w:rsidRPr="00F368C8">
        <w:rPr>
          <w:rStyle w:val="Object"/>
        </w:rPr>
        <w:t>Prerequisite checking</w:t>
      </w:r>
      <w:r w:rsidRPr="00F368C8">
        <w:t xml:space="preserve"> </w:t>
      </w:r>
      <w:r w:rsidRPr="00071D31">
        <w:t xml:space="preserve">screen, if a requirement is missing, select the missing item to find out how to resolve. Choose </w:t>
      </w:r>
      <w:r w:rsidRPr="00F368C8">
        <w:rPr>
          <w:rStyle w:val="Object"/>
        </w:rPr>
        <w:t>Next</w:t>
      </w:r>
      <w:r w:rsidRPr="00071D31">
        <w:t>.</w:t>
      </w:r>
    </w:p>
    <w:p w14:paraId="0C7F8E11" w14:textId="77777777" w:rsidR="000377A2" w:rsidRPr="00071D31" w:rsidRDefault="000377A2" w:rsidP="00F134EE">
      <w:pPr>
        <w:numPr>
          <w:ilvl w:val="0"/>
          <w:numId w:val="8"/>
        </w:numPr>
      </w:pPr>
      <w:r w:rsidRPr="00071D31">
        <w:t xml:space="preserve">In the </w:t>
      </w:r>
      <w:r w:rsidRPr="00F368C8">
        <w:rPr>
          <w:rStyle w:val="Object"/>
        </w:rPr>
        <w:t>Welcome</w:t>
      </w:r>
      <w:r w:rsidRPr="00071D31">
        <w:t xml:space="preserve"> screen, choose </w:t>
      </w:r>
      <w:r w:rsidRPr="00F368C8">
        <w:rPr>
          <w:rStyle w:val="Object"/>
        </w:rPr>
        <w:t>Next</w:t>
      </w:r>
      <w:r w:rsidRPr="00071D31">
        <w:t>.</w:t>
      </w:r>
    </w:p>
    <w:p w14:paraId="1479CDF0" w14:textId="77777777" w:rsidR="000377A2" w:rsidRPr="00071D31" w:rsidRDefault="000377A2" w:rsidP="00F134EE">
      <w:pPr>
        <w:numPr>
          <w:ilvl w:val="0"/>
          <w:numId w:val="8"/>
        </w:numPr>
      </w:pPr>
      <w:r w:rsidRPr="00071D31">
        <w:t xml:space="preserve">In the </w:t>
      </w:r>
      <w:r w:rsidRPr="00F368C8">
        <w:rPr>
          <w:rStyle w:val="Object"/>
        </w:rPr>
        <w:t>License Agreement</w:t>
      </w:r>
      <w:r w:rsidRPr="00071D31">
        <w:t xml:space="preserve"> screen, accept the license agreement and choose </w:t>
      </w:r>
      <w:r w:rsidRPr="00F368C8">
        <w:rPr>
          <w:rStyle w:val="Object"/>
        </w:rPr>
        <w:t>Next</w:t>
      </w:r>
      <w:r w:rsidRPr="00071D31">
        <w:t>.</w:t>
      </w:r>
    </w:p>
    <w:p w14:paraId="1FDE26AA" w14:textId="77777777" w:rsidR="000377A2" w:rsidRPr="00071D31" w:rsidRDefault="000377A2" w:rsidP="00F134EE">
      <w:pPr>
        <w:numPr>
          <w:ilvl w:val="0"/>
          <w:numId w:val="8"/>
        </w:numPr>
      </w:pPr>
      <w:r w:rsidRPr="00071D31">
        <w:t>In the</w:t>
      </w:r>
      <w:r w:rsidRPr="00F368C8">
        <w:rPr>
          <w:rStyle w:val="Object"/>
        </w:rPr>
        <w:t xml:space="preserve"> User Information</w:t>
      </w:r>
      <w:r w:rsidRPr="00F368C8">
        <w:t xml:space="preserve"> </w:t>
      </w:r>
      <w:r w:rsidRPr="00071D31">
        <w:t>screen</w:t>
      </w:r>
      <w:r w:rsidR="002926F3" w:rsidRPr="00071D31">
        <w:t xml:space="preserve">,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002"/>
        <w:gridCol w:w="4566"/>
      </w:tblGrid>
      <w:tr w:rsidR="00CE6382" w:rsidRPr="00071D31" w14:paraId="626B4608" w14:textId="77777777" w:rsidTr="00DB0DC8">
        <w:tc>
          <w:tcPr>
            <w:tcW w:w="191.70pt" w:type="dxa"/>
            <w:shd w:val="clear" w:color="auto" w:fill="C6C6C6"/>
          </w:tcPr>
          <w:p w14:paraId="287DFD42" w14:textId="77777777" w:rsidR="00CE6382" w:rsidRPr="00071D31" w:rsidRDefault="00CE6382" w:rsidP="00F368C8">
            <w:pPr>
              <w:pStyle w:val="TableHeading"/>
            </w:pPr>
            <w:r w:rsidRPr="00071D31">
              <w:t>Field</w:t>
            </w:r>
          </w:p>
        </w:tc>
        <w:tc>
          <w:tcPr>
            <w:tcW w:w="218.70pt" w:type="dxa"/>
            <w:shd w:val="clear" w:color="auto" w:fill="C6C6C6"/>
          </w:tcPr>
          <w:p w14:paraId="04699AFB" w14:textId="77777777" w:rsidR="00CE6382" w:rsidRPr="00071D31" w:rsidRDefault="00CE6382" w:rsidP="00F368C8">
            <w:pPr>
              <w:pStyle w:val="TableHeading"/>
            </w:pPr>
            <w:r w:rsidRPr="00071D31">
              <w:t>User Action or Values</w:t>
            </w:r>
          </w:p>
        </w:tc>
      </w:tr>
      <w:tr w:rsidR="00CE6382" w:rsidRPr="00071D31" w14:paraId="000EAA08" w14:textId="77777777" w:rsidTr="00DB0DC8">
        <w:tc>
          <w:tcPr>
            <w:tcW w:w="191.70pt" w:type="dxa"/>
            <w:shd w:val="clear" w:color="auto" w:fill="auto"/>
          </w:tcPr>
          <w:p w14:paraId="486A793F" w14:textId="77777777" w:rsidR="00CE6382" w:rsidRPr="00071D31" w:rsidRDefault="00CE6382" w:rsidP="00F368C8">
            <w:pPr>
              <w:pStyle w:val="TableText"/>
            </w:pPr>
            <w:r w:rsidRPr="00071D31">
              <w:t>Full Name</w:t>
            </w:r>
          </w:p>
        </w:tc>
        <w:tc>
          <w:tcPr>
            <w:tcW w:w="218.70pt" w:type="dxa"/>
            <w:shd w:val="clear" w:color="auto" w:fill="auto"/>
          </w:tcPr>
          <w:p w14:paraId="37BA45A5" w14:textId="77777777" w:rsidR="00CE6382" w:rsidRPr="00071D31" w:rsidRDefault="00CE6382" w:rsidP="00F368C8">
            <w:pPr>
              <w:pStyle w:val="TableText"/>
            </w:pPr>
            <w:r w:rsidRPr="00071D31">
              <w:t>&lt;name&gt;</w:t>
            </w:r>
          </w:p>
        </w:tc>
      </w:tr>
      <w:tr w:rsidR="00CE6382" w:rsidRPr="00071D31" w14:paraId="5EE8AF56" w14:textId="77777777" w:rsidTr="00DB0DC8">
        <w:tc>
          <w:tcPr>
            <w:tcW w:w="191.70pt" w:type="dxa"/>
            <w:shd w:val="clear" w:color="auto" w:fill="auto"/>
          </w:tcPr>
          <w:p w14:paraId="4D9D9546" w14:textId="77777777" w:rsidR="00CE6382" w:rsidRPr="00071D31" w:rsidRDefault="00CE6382" w:rsidP="00F368C8">
            <w:pPr>
              <w:pStyle w:val="TableText"/>
            </w:pPr>
            <w:r w:rsidRPr="00071D31">
              <w:t>Organization</w:t>
            </w:r>
          </w:p>
        </w:tc>
        <w:tc>
          <w:tcPr>
            <w:tcW w:w="218.70pt" w:type="dxa"/>
            <w:shd w:val="clear" w:color="auto" w:fill="auto"/>
          </w:tcPr>
          <w:p w14:paraId="31748A41" w14:textId="77777777" w:rsidR="00CE6382" w:rsidRPr="00071D31" w:rsidRDefault="00CE6382" w:rsidP="00F368C8">
            <w:pPr>
              <w:pStyle w:val="TableText"/>
            </w:pPr>
            <w:r w:rsidRPr="00071D31">
              <w:t>&lt;organization&gt;</w:t>
            </w:r>
          </w:p>
        </w:tc>
      </w:tr>
      <w:tr w:rsidR="00CE6382" w:rsidRPr="00071D31" w14:paraId="0EF92F7F" w14:textId="77777777" w:rsidTr="00DB0DC8">
        <w:tc>
          <w:tcPr>
            <w:tcW w:w="191.70pt" w:type="dxa"/>
            <w:shd w:val="clear" w:color="auto" w:fill="auto"/>
          </w:tcPr>
          <w:p w14:paraId="1F9B5A46" w14:textId="77777777" w:rsidR="00CE6382" w:rsidRPr="00071D31" w:rsidRDefault="00CE6382" w:rsidP="00F368C8">
            <w:pPr>
              <w:pStyle w:val="TableText"/>
            </w:pPr>
            <w:r w:rsidRPr="00071D31">
              <w:t>Product Keycode</w:t>
            </w:r>
          </w:p>
        </w:tc>
        <w:tc>
          <w:tcPr>
            <w:tcW w:w="218.70pt" w:type="dxa"/>
            <w:shd w:val="clear" w:color="auto" w:fill="auto"/>
          </w:tcPr>
          <w:p w14:paraId="25E2F5B7" w14:textId="77777777" w:rsidR="00CE6382" w:rsidRPr="00071D31" w:rsidRDefault="00CE6382" w:rsidP="00F368C8">
            <w:pPr>
              <w:pStyle w:val="TableText"/>
            </w:pPr>
            <w:r w:rsidRPr="00071D31">
              <w:t>&lt;keycode&gt;</w:t>
            </w:r>
          </w:p>
        </w:tc>
      </w:tr>
    </w:tbl>
    <w:p w14:paraId="089FCF97" w14:textId="77777777" w:rsidR="000377A2" w:rsidRPr="00071D31" w:rsidRDefault="000377A2" w:rsidP="00F134EE">
      <w:pPr>
        <w:numPr>
          <w:ilvl w:val="0"/>
          <w:numId w:val="8"/>
        </w:numPr>
      </w:pPr>
      <w:r w:rsidRPr="00071D31">
        <w:t xml:space="preserve">Choose </w:t>
      </w:r>
      <w:r w:rsidRPr="00F368C8">
        <w:rPr>
          <w:rStyle w:val="Object"/>
        </w:rPr>
        <w:t>Next</w:t>
      </w:r>
      <w:r w:rsidRPr="00071D31">
        <w:t xml:space="preserve"> to continue the installation.</w:t>
      </w:r>
    </w:p>
    <w:p w14:paraId="75EB8D06" w14:textId="77777777" w:rsidR="000377A2" w:rsidRPr="00071D31" w:rsidRDefault="000377A2" w:rsidP="00F134EE">
      <w:pPr>
        <w:numPr>
          <w:ilvl w:val="0"/>
          <w:numId w:val="8"/>
        </w:numPr>
      </w:pPr>
      <w:r w:rsidRPr="00071D31">
        <w:t>Choose</w:t>
      </w:r>
      <w:r w:rsidRPr="00F368C8">
        <w:rPr>
          <w:rStyle w:val="Object"/>
        </w:rPr>
        <w:t xml:space="preserve"> Next</w:t>
      </w:r>
      <w:r w:rsidRPr="00F368C8">
        <w:t xml:space="preserve"> </w:t>
      </w:r>
      <w:r w:rsidRPr="00071D31">
        <w:t xml:space="preserve">to continue the installation. </w:t>
      </w:r>
    </w:p>
    <w:p w14:paraId="688E0FB8" w14:textId="77777777" w:rsidR="000377A2" w:rsidRPr="00071D31" w:rsidRDefault="000377A2" w:rsidP="00F134EE">
      <w:pPr>
        <w:numPr>
          <w:ilvl w:val="0"/>
          <w:numId w:val="8"/>
        </w:numPr>
      </w:pPr>
      <w:r w:rsidRPr="00071D31">
        <w:t xml:space="preserve">In the </w:t>
      </w:r>
      <w:r w:rsidRPr="00F368C8">
        <w:rPr>
          <w:rStyle w:val="Object"/>
        </w:rPr>
        <w:t>Choose Install Type</w:t>
      </w:r>
      <w:r w:rsidRPr="00071D31">
        <w:t xml:space="preserve"> screen, select </w:t>
      </w:r>
      <w:r w:rsidRPr="00F368C8">
        <w:rPr>
          <w:rStyle w:val="Object"/>
        </w:rPr>
        <w:t xml:space="preserve">Full </w:t>
      </w:r>
      <w:r w:rsidRPr="00071D31">
        <w:t xml:space="preserve">and choose </w:t>
      </w:r>
      <w:r w:rsidRPr="00F368C8">
        <w:rPr>
          <w:rStyle w:val="Object"/>
        </w:rPr>
        <w:t>Next</w:t>
      </w:r>
      <w:r w:rsidRPr="00071D31">
        <w:t>.</w:t>
      </w:r>
    </w:p>
    <w:p w14:paraId="2CFDFF74" w14:textId="77777777" w:rsidR="000377A2" w:rsidRPr="00071D31" w:rsidRDefault="000377A2" w:rsidP="00F134EE">
      <w:pPr>
        <w:numPr>
          <w:ilvl w:val="0"/>
          <w:numId w:val="8"/>
        </w:numPr>
      </w:pPr>
      <w:r w:rsidRPr="00071D31">
        <w:t>In the</w:t>
      </w:r>
      <w:r w:rsidRPr="00F368C8">
        <w:rPr>
          <w:rStyle w:val="Object"/>
        </w:rPr>
        <w:t xml:space="preserve"> Specify the destination folder</w:t>
      </w:r>
      <w:r w:rsidRPr="00F368C8">
        <w:t xml:space="preserve"> </w:t>
      </w:r>
      <w:r w:rsidRPr="00071D31">
        <w:t>screen, in the</w:t>
      </w:r>
      <w:r w:rsidRPr="00F368C8">
        <w:rPr>
          <w:rStyle w:val="Object"/>
        </w:rPr>
        <w:t xml:space="preserve"> Destination</w:t>
      </w:r>
      <w:r w:rsidRPr="00F368C8">
        <w:t xml:space="preserve"> </w:t>
      </w:r>
      <w:r w:rsidRPr="00F368C8">
        <w:rPr>
          <w:rStyle w:val="Object"/>
        </w:rPr>
        <w:t>Folder</w:t>
      </w:r>
      <w:r w:rsidRPr="00071D31">
        <w:t xml:space="preserve"> field, specify the location to install the Data Services components</w:t>
      </w:r>
      <w:r w:rsidR="002926F3" w:rsidRPr="00071D31">
        <w:t xml:space="preserve"> (for example, </w:t>
      </w:r>
      <w:r w:rsidRPr="00F368C8">
        <w:rPr>
          <w:rStyle w:val="Object"/>
        </w:rPr>
        <w:t xml:space="preserve">C:\Program Files (x86)\SAP </w:t>
      </w:r>
      <w:proofErr w:type="spellStart"/>
      <w:r w:rsidRPr="00F368C8">
        <w:rPr>
          <w:rStyle w:val="Object"/>
        </w:rPr>
        <w:t>BusinessObjects</w:t>
      </w:r>
      <w:proofErr w:type="spellEnd"/>
      <w:r w:rsidRPr="00F368C8">
        <w:rPr>
          <w:rStyle w:val="Object"/>
        </w:rPr>
        <w:t>\</w:t>
      </w:r>
      <w:r w:rsidR="002926F3" w:rsidRPr="00071D31">
        <w:t>) and c</w:t>
      </w:r>
      <w:r w:rsidRPr="00071D31">
        <w:t>hoose</w:t>
      </w:r>
      <w:r w:rsidRPr="00F368C8">
        <w:rPr>
          <w:rStyle w:val="Object"/>
        </w:rPr>
        <w:t xml:space="preserve"> Next</w:t>
      </w:r>
      <w:r w:rsidRPr="00F368C8">
        <w:t xml:space="preserve"> </w:t>
      </w:r>
      <w:r w:rsidRPr="00071D31">
        <w:t xml:space="preserve">to continue the installation. </w:t>
      </w:r>
    </w:p>
    <w:p w14:paraId="273DD76A" w14:textId="77777777" w:rsidR="000377A2" w:rsidRPr="00F368C8" w:rsidRDefault="000377A2" w:rsidP="00F134EE">
      <w:pPr>
        <w:numPr>
          <w:ilvl w:val="0"/>
          <w:numId w:val="8"/>
        </w:numPr>
        <w:rPr>
          <w:rStyle w:val="Object"/>
        </w:rPr>
      </w:pPr>
      <w:r w:rsidRPr="00071D31">
        <w:t xml:space="preserve">In the </w:t>
      </w:r>
      <w:r w:rsidRPr="00F368C8">
        <w:rPr>
          <w:rStyle w:val="Object"/>
        </w:rPr>
        <w:t xml:space="preserve">Select Default or Existing Database </w:t>
      </w:r>
      <w:r w:rsidRPr="00071D31">
        <w:t xml:space="preserve">screen, select </w:t>
      </w:r>
      <w:r w:rsidRPr="00F368C8">
        <w:rPr>
          <w:rStyle w:val="Object"/>
        </w:rPr>
        <w:t>Use an existing database</w:t>
      </w:r>
      <w:r w:rsidRPr="00071D31">
        <w:t xml:space="preserve"> and choose </w:t>
      </w:r>
      <w:r w:rsidRPr="00F368C8">
        <w:rPr>
          <w:rStyle w:val="Object"/>
        </w:rPr>
        <w:t>Next</w:t>
      </w:r>
      <w:r w:rsidRPr="00071D31">
        <w:t>.</w:t>
      </w:r>
    </w:p>
    <w:p w14:paraId="0A7DC1EC" w14:textId="77777777" w:rsidR="000377A2" w:rsidRPr="00F368C8" w:rsidRDefault="000377A2" w:rsidP="00F134EE">
      <w:pPr>
        <w:numPr>
          <w:ilvl w:val="0"/>
          <w:numId w:val="8"/>
        </w:numPr>
        <w:rPr>
          <w:rStyle w:val="Object"/>
        </w:rPr>
      </w:pPr>
      <w:r w:rsidRPr="00071D31">
        <w:lastRenderedPageBreak/>
        <w:t xml:space="preserve">In the </w:t>
      </w:r>
      <w:r w:rsidRPr="00F368C8">
        <w:rPr>
          <w:rStyle w:val="Object"/>
        </w:rPr>
        <w:t>Select existing CMS Database Type</w:t>
      </w:r>
      <w:r w:rsidRPr="00071D31">
        <w:t xml:space="preserve"> screen, select </w:t>
      </w:r>
      <w:r w:rsidRPr="00F368C8">
        <w:rPr>
          <w:rStyle w:val="Object"/>
        </w:rPr>
        <w:t>Microsoft SQL Server using ODBC</w:t>
      </w:r>
      <w:r w:rsidRPr="00071D31">
        <w:t xml:space="preserve"> and choose </w:t>
      </w:r>
      <w:r w:rsidRPr="00F368C8">
        <w:rPr>
          <w:rStyle w:val="Object"/>
        </w:rPr>
        <w:t>Next</w:t>
      </w:r>
      <w:r w:rsidRPr="00071D31">
        <w:t>.</w:t>
      </w:r>
    </w:p>
    <w:p w14:paraId="158527FE" w14:textId="77777777" w:rsidR="000377A2" w:rsidRPr="00F368C8" w:rsidRDefault="000377A2" w:rsidP="00F134EE">
      <w:pPr>
        <w:numPr>
          <w:ilvl w:val="0"/>
          <w:numId w:val="8"/>
        </w:numPr>
        <w:rPr>
          <w:rStyle w:val="Object"/>
        </w:rPr>
      </w:pPr>
      <w:r w:rsidRPr="00071D31">
        <w:t xml:space="preserve">In the </w:t>
      </w:r>
      <w:r w:rsidRPr="00F368C8">
        <w:rPr>
          <w:rStyle w:val="Object"/>
        </w:rPr>
        <w:t>Select existing Auditing Database Type</w:t>
      </w:r>
      <w:r w:rsidRPr="00071D31">
        <w:t xml:space="preserve"> screen, select </w:t>
      </w:r>
      <w:r w:rsidRPr="00F368C8">
        <w:rPr>
          <w:rStyle w:val="Object"/>
        </w:rPr>
        <w:t>Microsoft SQL Server using ODBC</w:t>
      </w:r>
      <w:r w:rsidRPr="00071D31">
        <w:t xml:space="preserve"> and choose </w:t>
      </w:r>
      <w:r w:rsidRPr="00F368C8">
        <w:rPr>
          <w:rStyle w:val="Object"/>
        </w:rPr>
        <w:t>Next</w:t>
      </w:r>
      <w:r w:rsidRPr="00071D31">
        <w:t>.</w:t>
      </w:r>
    </w:p>
    <w:p w14:paraId="305C0A06" w14:textId="77777777" w:rsidR="000377A2" w:rsidRPr="00F368C8" w:rsidRDefault="000377A2" w:rsidP="00F134EE">
      <w:pPr>
        <w:numPr>
          <w:ilvl w:val="0"/>
          <w:numId w:val="8"/>
        </w:numPr>
        <w:rPr>
          <w:rStyle w:val="Object"/>
        </w:rPr>
      </w:pPr>
      <w:r w:rsidRPr="00071D31">
        <w:t xml:space="preserve">In the </w:t>
      </w:r>
      <w:r w:rsidRPr="00F368C8">
        <w:rPr>
          <w:rStyle w:val="Object"/>
        </w:rPr>
        <w:t xml:space="preserve">Select Java Web Application </w:t>
      </w:r>
      <w:r w:rsidRPr="00071D31">
        <w:t xml:space="preserve">screen, select </w:t>
      </w:r>
      <w:r w:rsidRPr="00F368C8">
        <w:rPr>
          <w:rStyle w:val="Object"/>
        </w:rPr>
        <w:t xml:space="preserve">Install Tomcat application server and automatically deploy web applications and services to it. </w:t>
      </w:r>
      <w:r w:rsidRPr="00071D31">
        <w:t xml:space="preserve">Choose </w:t>
      </w:r>
      <w:r w:rsidRPr="00F368C8">
        <w:rPr>
          <w:rStyle w:val="Object"/>
        </w:rPr>
        <w:t>Next</w:t>
      </w:r>
      <w:r w:rsidRPr="00071D31">
        <w:t>.</w:t>
      </w:r>
    </w:p>
    <w:p w14:paraId="55F95E59" w14:textId="77777777" w:rsidR="000377A2" w:rsidRPr="00071D31" w:rsidRDefault="000377A2" w:rsidP="00F134EE">
      <w:pPr>
        <w:numPr>
          <w:ilvl w:val="0"/>
          <w:numId w:val="8"/>
        </w:numPr>
      </w:pPr>
      <w:r w:rsidRPr="00071D31">
        <w:t xml:space="preserve">In the </w:t>
      </w:r>
      <w:r w:rsidRPr="00F368C8">
        <w:rPr>
          <w:rStyle w:val="Object"/>
        </w:rPr>
        <w:t xml:space="preserve">Configure </w:t>
      </w:r>
      <w:proofErr w:type="spellStart"/>
      <w:r w:rsidRPr="00F368C8">
        <w:rPr>
          <w:rStyle w:val="Object"/>
        </w:rPr>
        <w:t>LifeCycle</w:t>
      </w:r>
      <w:proofErr w:type="spellEnd"/>
      <w:r w:rsidRPr="00F368C8">
        <w:rPr>
          <w:rStyle w:val="Object"/>
        </w:rPr>
        <w:t xml:space="preserve"> Manager</w:t>
      </w:r>
      <w:r w:rsidRPr="00071D31">
        <w:t xml:space="preserve"> screen, select </w:t>
      </w:r>
      <w:r w:rsidRPr="00F368C8">
        <w:rPr>
          <w:rStyle w:val="Object"/>
        </w:rPr>
        <w:t>Install and use Subversion</w:t>
      </w:r>
      <w:r w:rsidRPr="00071D31">
        <w:t xml:space="preserve">. Choose </w:t>
      </w:r>
      <w:r w:rsidRPr="00F368C8">
        <w:rPr>
          <w:rStyle w:val="Object"/>
        </w:rPr>
        <w:t>Next</w:t>
      </w:r>
      <w:r w:rsidRPr="00071D31">
        <w:t>.</w:t>
      </w:r>
    </w:p>
    <w:p w14:paraId="5AA551D3" w14:textId="77777777" w:rsidR="000377A2" w:rsidRPr="00F368C8" w:rsidRDefault="000377A2" w:rsidP="00F134EE">
      <w:pPr>
        <w:numPr>
          <w:ilvl w:val="0"/>
          <w:numId w:val="8"/>
        </w:numPr>
        <w:rPr>
          <w:rStyle w:val="Object"/>
        </w:rPr>
      </w:pPr>
      <w:r w:rsidRPr="00071D31">
        <w:t xml:space="preserve">In the </w:t>
      </w:r>
      <w:r w:rsidRPr="00F368C8">
        <w:rPr>
          <w:rStyle w:val="Object"/>
        </w:rPr>
        <w:t xml:space="preserve">SIA and Smart Server Configuration </w:t>
      </w:r>
      <w:r w:rsidR="002926F3" w:rsidRPr="00071D31">
        <w:t>screen, make the following entries:</w:t>
      </w:r>
      <w:r w:rsidRPr="00071D31">
        <w:t xml:space="preserve">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944"/>
        <w:gridCol w:w="4132"/>
        <w:gridCol w:w="3492"/>
      </w:tblGrid>
      <w:tr w:rsidR="002926F3" w:rsidRPr="00071D31" w14:paraId="220A9138" w14:textId="77777777" w:rsidTr="00DB0DC8">
        <w:tc>
          <w:tcPr>
            <w:tcW w:w="45.25pt" w:type="dxa"/>
            <w:shd w:val="clear" w:color="auto" w:fill="C6C6C6"/>
          </w:tcPr>
          <w:p w14:paraId="1340EF29" w14:textId="77777777" w:rsidR="002926F3" w:rsidRPr="00071D31" w:rsidRDefault="002926F3" w:rsidP="002926F3">
            <w:pPr>
              <w:pStyle w:val="TableHeading"/>
            </w:pPr>
            <w:r w:rsidRPr="00071D31">
              <w:t>Field</w:t>
            </w:r>
          </w:p>
        </w:tc>
        <w:tc>
          <w:tcPr>
            <w:tcW w:w="197.90pt" w:type="dxa"/>
            <w:shd w:val="clear" w:color="auto" w:fill="C6C6C6"/>
          </w:tcPr>
          <w:p w14:paraId="3D23B3C3" w14:textId="77777777" w:rsidR="002926F3" w:rsidRPr="00071D31" w:rsidRDefault="002926F3" w:rsidP="002926F3">
            <w:pPr>
              <w:pStyle w:val="TableHeading"/>
            </w:pPr>
            <w:r w:rsidRPr="00071D31">
              <w:t>User Action or Values</w:t>
            </w:r>
          </w:p>
        </w:tc>
        <w:tc>
          <w:tcPr>
            <w:tcW w:w="167.25pt" w:type="dxa"/>
            <w:shd w:val="clear" w:color="auto" w:fill="C6C6C6"/>
          </w:tcPr>
          <w:p w14:paraId="1DB41EB4" w14:textId="77777777" w:rsidR="002926F3" w:rsidRPr="00071D31" w:rsidRDefault="002926F3" w:rsidP="002926F3">
            <w:pPr>
              <w:pStyle w:val="TableHeading"/>
            </w:pPr>
            <w:r w:rsidRPr="00071D31">
              <w:t>Comments</w:t>
            </w:r>
          </w:p>
        </w:tc>
      </w:tr>
      <w:tr w:rsidR="002926F3" w:rsidRPr="00071D31" w14:paraId="34FB05D3" w14:textId="77777777" w:rsidTr="00DB0DC8">
        <w:tc>
          <w:tcPr>
            <w:tcW w:w="45.25pt" w:type="dxa"/>
            <w:shd w:val="clear" w:color="auto" w:fill="auto"/>
          </w:tcPr>
          <w:p w14:paraId="0A71E32B" w14:textId="77777777" w:rsidR="002926F3" w:rsidRPr="00071D31" w:rsidRDefault="002926F3" w:rsidP="002926F3">
            <w:pPr>
              <w:pStyle w:val="TableText"/>
            </w:pPr>
            <w:r w:rsidRPr="00F368C8">
              <w:rPr>
                <w:rStyle w:val="Object"/>
              </w:rPr>
              <w:t>Node Name</w:t>
            </w:r>
          </w:p>
        </w:tc>
        <w:tc>
          <w:tcPr>
            <w:tcW w:w="197.90pt" w:type="dxa"/>
            <w:shd w:val="clear" w:color="auto" w:fill="auto"/>
          </w:tcPr>
          <w:p w14:paraId="4E24A995" w14:textId="77777777" w:rsidR="002926F3" w:rsidRPr="00F368C8" w:rsidRDefault="002926F3" w:rsidP="002926F3">
            <w:pPr>
              <w:pStyle w:val="TableText"/>
              <w:rPr>
                <w:rStyle w:val="Object"/>
              </w:rPr>
            </w:pPr>
            <w:r w:rsidRPr="00071D31">
              <w:rPr>
                <w:rStyle w:val="UserInput"/>
              </w:rPr>
              <w:t>SIA</w:t>
            </w:r>
            <w:r w:rsidRPr="00071D31">
              <w:t>.</w:t>
            </w:r>
          </w:p>
        </w:tc>
        <w:tc>
          <w:tcPr>
            <w:tcW w:w="167.25pt" w:type="dxa"/>
            <w:shd w:val="clear" w:color="auto" w:fill="auto"/>
          </w:tcPr>
          <w:p w14:paraId="6F8AA579" w14:textId="77777777" w:rsidR="002926F3" w:rsidRPr="00071D31" w:rsidRDefault="002926F3" w:rsidP="002926F3">
            <w:pPr>
              <w:pStyle w:val="TableText"/>
            </w:pPr>
          </w:p>
        </w:tc>
      </w:tr>
      <w:tr w:rsidR="002926F3" w:rsidRPr="00F368C8" w14:paraId="1F1B02B2" w14:textId="77777777" w:rsidTr="00DB0DC8">
        <w:tc>
          <w:tcPr>
            <w:tcW w:w="45.25pt" w:type="dxa"/>
            <w:shd w:val="clear" w:color="auto" w:fill="auto"/>
          </w:tcPr>
          <w:p w14:paraId="1D1B34AA" w14:textId="77777777" w:rsidR="002926F3" w:rsidRPr="00071D31" w:rsidRDefault="002926F3" w:rsidP="002926F3">
            <w:pPr>
              <w:pStyle w:val="TableText"/>
            </w:pPr>
            <w:r w:rsidRPr="00F368C8">
              <w:rPr>
                <w:rStyle w:val="Object"/>
              </w:rPr>
              <w:t>SIA Port</w:t>
            </w:r>
          </w:p>
        </w:tc>
        <w:tc>
          <w:tcPr>
            <w:tcW w:w="197.90pt" w:type="dxa"/>
            <w:shd w:val="clear" w:color="auto" w:fill="auto"/>
          </w:tcPr>
          <w:p w14:paraId="37C01C66" w14:textId="77777777" w:rsidR="002926F3" w:rsidRPr="00F368C8" w:rsidRDefault="002926F3" w:rsidP="002926F3">
            <w:pPr>
              <w:pStyle w:val="TableText"/>
              <w:rPr>
                <w:rStyle w:val="Object"/>
              </w:rPr>
            </w:pPr>
            <w:r w:rsidRPr="00071D31">
              <w:t>Accept the default value</w:t>
            </w:r>
          </w:p>
        </w:tc>
        <w:tc>
          <w:tcPr>
            <w:tcW w:w="167.25pt" w:type="dxa"/>
            <w:shd w:val="clear" w:color="auto" w:fill="auto"/>
          </w:tcPr>
          <w:p w14:paraId="600E4933" w14:textId="77777777" w:rsidR="002926F3" w:rsidRPr="00071D31" w:rsidRDefault="002926F3" w:rsidP="002926F3">
            <w:pPr>
              <w:pStyle w:val="TableText"/>
            </w:pPr>
          </w:p>
        </w:tc>
      </w:tr>
    </w:tbl>
    <w:p w14:paraId="6A431FFB" w14:textId="77777777" w:rsidR="000377A2" w:rsidRPr="00F368C8" w:rsidRDefault="000377A2" w:rsidP="00F134EE">
      <w:pPr>
        <w:numPr>
          <w:ilvl w:val="0"/>
          <w:numId w:val="8"/>
        </w:numPr>
        <w:rPr>
          <w:rStyle w:val="Object"/>
        </w:rPr>
      </w:pPr>
      <w:r w:rsidRPr="00071D31">
        <w:t xml:space="preserve">Choose </w:t>
      </w:r>
      <w:r w:rsidRPr="00F368C8">
        <w:rPr>
          <w:rStyle w:val="Object"/>
        </w:rPr>
        <w:t xml:space="preserve">Next </w:t>
      </w:r>
      <w:r w:rsidRPr="00071D31">
        <w:t>to continue.</w:t>
      </w:r>
    </w:p>
    <w:p w14:paraId="2C2EDEAA" w14:textId="77777777" w:rsidR="000377A2" w:rsidRPr="00071D31" w:rsidRDefault="000377A2" w:rsidP="00F134EE">
      <w:pPr>
        <w:numPr>
          <w:ilvl w:val="0"/>
          <w:numId w:val="8"/>
        </w:numPr>
      </w:pPr>
      <w:r w:rsidRPr="00071D31">
        <w:t xml:space="preserve">In the </w:t>
      </w:r>
      <w:r w:rsidRPr="00F368C8">
        <w:rPr>
          <w:rStyle w:val="Object"/>
        </w:rPr>
        <w:t>Configure Central Management Server</w:t>
      </w:r>
      <w:r w:rsidRPr="00071D31">
        <w:t xml:space="preserve"> screen, in </w:t>
      </w:r>
      <w:r w:rsidRPr="00F368C8">
        <w:rPr>
          <w:rStyle w:val="Object"/>
        </w:rPr>
        <w:t>CMS Port</w:t>
      </w:r>
      <w:r w:rsidRPr="00071D31">
        <w:t xml:space="preserve"> field, enter </w:t>
      </w:r>
      <w:r w:rsidRPr="00071D31">
        <w:rPr>
          <w:rStyle w:val="UserInput"/>
        </w:rPr>
        <w:t>6400</w:t>
      </w:r>
      <w:r w:rsidRPr="00071D31">
        <w:t xml:space="preserve">. Choose </w:t>
      </w:r>
      <w:r w:rsidRPr="00F368C8">
        <w:rPr>
          <w:rStyle w:val="Object"/>
        </w:rPr>
        <w:t>Next</w:t>
      </w:r>
      <w:r w:rsidRPr="00071D31">
        <w:t>.</w:t>
      </w:r>
    </w:p>
    <w:p w14:paraId="1D20EA9D" w14:textId="77777777" w:rsidR="000377A2" w:rsidRPr="00071D31" w:rsidRDefault="000377A2" w:rsidP="00F134EE">
      <w:pPr>
        <w:numPr>
          <w:ilvl w:val="0"/>
          <w:numId w:val="8"/>
        </w:numPr>
      </w:pPr>
      <w:r w:rsidRPr="00071D31">
        <w:t xml:space="preserve">In the </w:t>
      </w:r>
      <w:r w:rsidRPr="00F368C8">
        <w:rPr>
          <w:rStyle w:val="Object"/>
        </w:rPr>
        <w:t>Configure CMS Account</w:t>
      </w:r>
      <w:r w:rsidRPr="00071D31">
        <w:t xml:space="preserve"> </w:t>
      </w:r>
      <w:r w:rsidR="002926F3" w:rsidRPr="00071D31">
        <w:t>screen, 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025"/>
        <w:gridCol w:w="2832"/>
        <w:gridCol w:w="2711"/>
      </w:tblGrid>
      <w:tr w:rsidR="002926F3" w:rsidRPr="00071D31" w14:paraId="56A461CF" w14:textId="77777777" w:rsidTr="00DB0DC8">
        <w:tc>
          <w:tcPr>
            <w:tcW w:w="144.90pt" w:type="dxa"/>
            <w:shd w:val="clear" w:color="auto" w:fill="C6C6C6"/>
          </w:tcPr>
          <w:p w14:paraId="12D54E1F" w14:textId="77777777" w:rsidR="002926F3" w:rsidRPr="00071D31" w:rsidRDefault="002926F3" w:rsidP="002926F3">
            <w:pPr>
              <w:pStyle w:val="TableHeading"/>
            </w:pPr>
            <w:r w:rsidRPr="00071D31">
              <w:t>Field</w:t>
            </w:r>
          </w:p>
        </w:tc>
        <w:tc>
          <w:tcPr>
            <w:tcW w:w="135.65pt" w:type="dxa"/>
            <w:shd w:val="clear" w:color="auto" w:fill="C6C6C6"/>
          </w:tcPr>
          <w:p w14:paraId="1C22C0DF" w14:textId="77777777" w:rsidR="002926F3" w:rsidRPr="00071D31" w:rsidRDefault="002926F3" w:rsidP="002926F3">
            <w:pPr>
              <w:pStyle w:val="TableHeading"/>
            </w:pPr>
            <w:r w:rsidRPr="00071D31">
              <w:t>User Action or Values</w:t>
            </w:r>
          </w:p>
        </w:tc>
        <w:tc>
          <w:tcPr>
            <w:tcW w:w="129.85pt" w:type="dxa"/>
            <w:shd w:val="clear" w:color="auto" w:fill="C6C6C6"/>
          </w:tcPr>
          <w:p w14:paraId="7C4DFB08" w14:textId="77777777" w:rsidR="002926F3" w:rsidRPr="00071D31" w:rsidRDefault="002926F3" w:rsidP="002926F3">
            <w:pPr>
              <w:pStyle w:val="TableHeading"/>
            </w:pPr>
            <w:r w:rsidRPr="00071D31">
              <w:t>Comments</w:t>
            </w:r>
          </w:p>
        </w:tc>
      </w:tr>
      <w:tr w:rsidR="002926F3" w:rsidRPr="00071D31" w14:paraId="5A505E06" w14:textId="77777777" w:rsidTr="00DB0DC8">
        <w:tc>
          <w:tcPr>
            <w:tcW w:w="144.90pt" w:type="dxa"/>
            <w:shd w:val="clear" w:color="auto" w:fill="auto"/>
          </w:tcPr>
          <w:p w14:paraId="7B491E6F" w14:textId="77777777" w:rsidR="002926F3" w:rsidRPr="00071D31" w:rsidRDefault="002926F3" w:rsidP="002926F3">
            <w:pPr>
              <w:pStyle w:val="TableText"/>
            </w:pPr>
            <w:r w:rsidRPr="00071D31">
              <w:t>Administrator Account</w:t>
            </w:r>
          </w:p>
        </w:tc>
        <w:tc>
          <w:tcPr>
            <w:tcW w:w="135.65pt" w:type="dxa"/>
            <w:shd w:val="clear" w:color="auto" w:fill="auto"/>
          </w:tcPr>
          <w:p w14:paraId="3F21792B" w14:textId="77777777" w:rsidR="002926F3" w:rsidRPr="00071D31" w:rsidRDefault="002926F3" w:rsidP="002926F3">
            <w:pPr>
              <w:pStyle w:val="TableText"/>
            </w:pPr>
            <w:r w:rsidRPr="00071D31">
              <w:t>&lt;password&gt;</w:t>
            </w:r>
          </w:p>
        </w:tc>
        <w:tc>
          <w:tcPr>
            <w:tcW w:w="129.85pt" w:type="dxa"/>
            <w:shd w:val="clear" w:color="auto" w:fill="auto"/>
          </w:tcPr>
          <w:p w14:paraId="02322F61" w14:textId="77777777" w:rsidR="002926F3" w:rsidRPr="00071D31" w:rsidRDefault="002926F3" w:rsidP="002926F3">
            <w:pPr>
              <w:pStyle w:val="TableText"/>
            </w:pPr>
            <w:r w:rsidRPr="00071D31">
              <w:t>Confirm the password</w:t>
            </w:r>
          </w:p>
        </w:tc>
      </w:tr>
      <w:tr w:rsidR="002926F3" w:rsidRPr="00071D31" w14:paraId="56C9B003" w14:textId="77777777" w:rsidTr="00DB0DC8">
        <w:tc>
          <w:tcPr>
            <w:tcW w:w="144.90pt" w:type="dxa"/>
            <w:shd w:val="clear" w:color="auto" w:fill="auto"/>
          </w:tcPr>
          <w:p w14:paraId="5833F874" w14:textId="77777777" w:rsidR="002926F3" w:rsidRPr="00071D31" w:rsidRDefault="002926F3" w:rsidP="002926F3">
            <w:pPr>
              <w:pStyle w:val="TableText"/>
            </w:pPr>
            <w:r w:rsidRPr="00071D31">
              <w:t>CMS Cluster Key</w:t>
            </w:r>
          </w:p>
        </w:tc>
        <w:tc>
          <w:tcPr>
            <w:tcW w:w="135.65pt" w:type="dxa"/>
            <w:shd w:val="clear" w:color="auto" w:fill="auto"/>
          </w:tcPr>
          <w:p w14:paraId="5CCF56AD" w14:textId="77777777" w:rsidR="002926F3" w:rsidRPr="00071D31" w:rsidRDefault="002926F3" w:rsidP="002926F3">
            <w:pPr>
              <w:pStyle w:val="TableText"/>
            </w:pPr>
            <w:r w:rsidRPr="00071D31">
              <w:t>&lt;cluster key&gt;</w:t>
            </w:r>
          </w:p>
        </w:tc>
        <w:tc>
          <w:tcPr>
            <w:tcW w:w="129.85pt" w:type="dxa"/>
            <w:shd w:val="clear" w:color="auto" w:fill="auto"/>
          </w:tcPr>
          <w:p w14:paraId="193D1134" w14:textId="77777777" w:rsidR="002926F3" w:rsidRPr="00071D31" w:rsidRDefault="002926F3" w:rsidP="002926F3">
            <w:pPr>
              <w:pStyle w:val="TableText"/>
            </w:pPr>
            <w:r w:rsidRPr="00071D31">
              <w:t>Confirm the cluster key</w:t>
            </w:r>
          </w:p>
        </w:tc>
      </w:tr>
    </w:tbl>
    <w:p w14:paraId="12723ECE" w14:textId="77777777" w:rsidR="000377A2" w:rsidRPr="00F368C8" w:rsidRDefault="000377A2" w:rsidP="00F134EE">
      <w:pPr>
        <w:numPr>
          <w:ilvl w:val="0"/>
          <w:numId w:val="8"/>
        </w:numPr>
        <w:rPr>
          <w:rStyle w:val="Object"/>
        </w:rPr>
      </w:pPr>
      <w:r w:rsidRPr="00071D31">
        <w:t xml:space="preserve">Choose </w:t>
      </w:r>
      <w:r w:rsidRPr="00F368C8">
        <w:rPr>
          <w:rStyle w:val="Object"/>
        </w:rPr>
        <w:t xml:space="preserve">Next </w:t>
      </w:r>
      <w:r w:rsidRPr="00071D31">
        <w:t>to continue.</w:t>
      </w:r>
    </w:p>
    <w:p w14:paraId="43E024E6" w14:textId="77777777" w:rsidR="000377A2" w:rsidRPr="00071D31" w:rsidRDefault="000377A2" w:rsidP="00F134EE">
      <w:pPr>
        <w:numPr>
          <w:ilvl w:val="0"/>
          <w:numId w:val="8"/>
        </w:numPr>
      </w:pPr>
      <w:r w:rsidRPr="00071D31">
        <w:t xml:space="preserve">In the </w:t>
      </w:r>
      <w:r w:rsidRPr="00F368C8">
        <w:rPr>
          <w:rStyle w:val="Object"/>
        </w:rPr>
        <w:t>Configure CMS Repository Database – SQL Server (ODBC)</w:t>
      </w:r>
      <w:r w:rsidRPr="00071D31">
        <w:t xml:space="preserve"> screen, do the following:</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762"/>
        <w:gridCol w:w="2912"/>
        <w:gridCol w:w="2894"/>
      </w:tblGrid>
      <w:tr w:rsidR="002926F3" w:rsidRPr="00071D31" w14:paraId="3F9DAE00" w14:textId="77777777" w:rsidTr="00DB0DC8">
        <w:tc>
          <w:tcPr>
            <w:tcW w:w="132.30pt" w:type="dxa"/>
            <w:shd w:val="clear" w:color="auto" w:fill="C6C6C6"/>
          </w:tcPr>
          <w:p w14:paraId="08F47103" w14:textId="77777777" w:rsidR="002926F3" w:rsidRPr="00071D31" w:rsidRDefault="002926F3" w:rsidP="002926F3">
            <w:pPr>
              <w:pStyle w:val="TableHeading"/>
            </w:pPr>
            <w:r w:rsidRPr="00071D31">
              <w:t>Field</w:t>
            </w:r>
          </w:p>
        </w:tc>
        <w:tc>
          <w:tcPr>
            <w:tcW w:w="139.50pt" w:type="dxa"/>
            <w:shd w:val="clear" w:color="auto" w:fill="C6C6C6"/>
          </w:tcPr>
          <w:p w14:paraId="24A03152" w14:textId="77777777" w:rsidR="002926F3" w:rsidRPr="00071D31" w:rsidRDefault="002926F3" w:rsidP="002926F3">
            <w:pPr>
              <w:pStyle w:val="TableHeading"/>
            </w:pPr>
            <w:r w:rsidRPr="00071D31">
              <w:t>User Action or Values</w:t>
            </w:r>
          </w:p>
        </w:tc>
        <w:tc>
          <w:tcPr>
            <w:tcW w:w="138.60pt" w:type="dxa"/>
            <w:shd w:val="clear" w:color="auto" w:fill="C6C6C6"/>
          </w:tcPr>
          <w:p w14:paraId="3090D73B" w14:textId="77777777" w:rsidR="002926F3" w:rsidRPr="00071D31" w:rsidRDefault="002926F3" w:rsidP="002926F3">
            <w:pPr>
              <w:pStyle w:val="TableHeading"/>
            </w:pPr>
            <w:r w:rsidRPr="00071D31">
              <w:t>Comments</w:t>
            </w:r>
          </w:p>
        </w:tc>
      </w:tr>
      <w:tr w:rsidR="002926F3" w:rsidRPr="00071D31" w14:paraId="53445CC5" w14:textId="77777777" w:rsidTr="00DB0DC8">
        <w:tc>
          <w:tcPr>
            <w:tcW w:w="132.30pt" w:type="dxa"/>
            <w:shd w:val="clear" w:color="auto" w:fill="auto"/>
          </w:tcPr>
          <w:p w14:paraId="1F291F5A" w14:textId="77777777" w:rsidR="002926F3" w:rsidRPr="00071D31" w:rsidRDefault="002926F3" w:rsidP="002926F3">
            <w:pPr>
              <w:pStyle w:val="TableText"/>
            </w:pPr>
            <w:r w:rsidRPr="00071D31">
              <w:t>Database</w:t>
            </w:r>
          </w:p>
        </w:tc>
        <w:tc>
          <w:tcPr>
            <w:tcW w:w="139.50pt" w:type="dxa"/>
            <w:shd w:val="clear" w:color="auto" w:fill="auto"/>
          </w:tcPr>
          <w:p w14:paraId="07A48203" w14:textId="77777777" w:rsidR="002926F3" w:rsidRPr="00071D31" w:rsidRDefault="002926F3" w:rsidP="002926F3">
            <w:pPr>
              <w:pStyle w:val="TableText"/>
            </w:pPr>
            <w:r w:rsidRPr="00071D31">
              <w:t>BOE_CMS</w:t>
            </w:r>
          </w:p>
        </w:tc>
        <w:tc>
          <w:tcPr>
            <w:tcW w:w="138.60pt" w:type="dxa"/>
            <w:shd w:val="clear" w:color="auto" w:fill="auto"/>
          </w:tcPr>
          <w:p w14:paraId="4D1C570D" w14:textId="77777777" w:rsidR="002926F3" w:rsidRPr="00071D31" w:rsidRDefault="002926F3" w:rsidP="002926F3">
            <w:pPr>
              <w:pStyle w:val="TableText"/>
            </w:pPr>
          </w:p>
        </w:tc>
      </w:tr>
      <w:tr w:rsidR="002926F3" w:rsidRPr="00071D31" w14:paraId="205EB197" w14:textId="77777777" w:rsidTr="00DB0DC8">
        <w:tc>
          <w:tcPr>
            <w:tcW w:w="132.30pt" w:type="dxa"/>
            <w:shd w:val="clear" w:color="auto" w:fill="auto"/>
          </w:tcPr>
          <w:p w14:paraId="00A7E39D" w14:textId="77777777" w:rsidR="002926F3" w:rsidRPr="00071D31" w:rsidRDefault="002926F3" w:rsidP="002926F3">
            <w:pPr>
              <w:pStyle w:val="TableText"/>
            </w:pPr>
            <w:r w:rsidRPr="00071D31">
              <w:t>Use Trusted Connection</w:t>
            </w:r>
          </w:p>
        </w:tc>
        <w:tc>
          <w:tcPr>
            <w:tcW w:w="139.50pt" w:type="dxa"/>
            <w:shd w:val="clear" w:color="auto" w:fill="auto"/>
          </w:tcPr>
          <w:p w14:paraId="43D39CAE" w14:textId="77777777" w:rsidR="002926F3" w:rsidRPr="00071D31" w:rsidRDefault="002926F3" w:rsidP="002926F3">
            <w:pPr>
              <w:pStyle w:val="TableText"/>
            </w:pPr>
            <w:r w:rsidRPr="00071D31">
              <w:t>Deselected</w:t>
            </w:r>
          </w:p>
        </w:tc>
        <w:tc>
          <w:tcPr>
            <w:tcW w:w="138.60pt" w:type="dxa"/>
            <w:shd w:val="clear" w:color="auto" w:fill="auto"/>
          </w:tcPr>
          <w:p w14:paraId="282EA438" w14:textId="77777777" w:rsidR="002926F3" w:rsidRPr="00071D31" w:rsidRDefault="002926F3" w:rsidP="002926F3">
            <w:pPr>
              <w:pStyle w:val="TableText"/>
            </w:pPr>
          </w:p>
        </w:tc>
      </w:tr>
      <w:tr w:rsidR="002926F3" w:rsidRPr="00071D31" w14:paraId="36669A4C" w14:textId="77777777" w:rsidTr="00DB0DC8">
        <w:tc>
          <w:tcPr>
            <w:tcW w:w="132.30pt" w:type="dxa"/>
            <w:shd w:val="clear" w:color="auto" w:fill="auto"/>
          </w:tcPr>
          <w:p w14:paraId="6BCFBF00" w14:textId="77777777" w:rsidR="002926F3" w:rsidRPr="00071D31" w:rsidRDefault="002926F3" w:rsidP="002926F3">
            <w:pPr>
              <w:pStyle w:val="TableText"/>
            </w:pPr>
            <w:r w:rsidRPr="00071D31">
              <w:t>Username</w:t>
            </w:r>
          </w:p>
        </w:tc>
        <w:tc>
          <w:tcPr>
            <w:tcW w:w="139.50pt" w:type="dxa"/>
            <w:shd w:val="clear" w:color="auto" w:fill="auto"/>
          </w:tcPr>
          <w:p w14:paraId="1BDF5857" w14:textId="77777777" w:rsidR="002926F3" w:rsidRPr="00071D31" w:rsidRDefault="002926F3" w:rsidP="002926F3">
            <w:pPr>
              <w:pStyle w:val="TableText"/>
            </w:pPr>
            <w:proofErr w:type="spellStart"/>
            <w:r w:rsidRPr="00071D31">
              <w:t>sa</w:t>
            </w:r>
            <w:proofErr w:type="spellEnd"/>
          </w:p>
        </w:tc>
        <w:tc>
          <w:tcPr>
            <w:tcW w:w="138.60pt" w:type="dxa"/>
            <w:shd w:val="clear" w:color="auto" w:fill="auto"/>
          </w:tcPr>
          <w:p w14:paraId="624CC676" w14:textId="77777777" w:rsidR="002926F3" w:rsidRPr="00071D31" w:rsidRDefault="002926F3" w:rsidP="002926F3">
            <w:pPr>
              <w:pStyle w:val="TableText"/>
            </w:pPr>
          </w:p>
        </w:tc>
      </w:tr>
      <w:tr w:rsidR="002926F3" w:rsidRPr="00071D31" w14:paraId="394DA7BE" w14:textId="77777777" w:rsidTr="00DB0DC8">
        <w:tc>
          <w:tcPr>
            <w:tcW w:w="132.30pt" w:type="dxa"/>
            <w:shd w:val="clear" w:color="auto" w:fill="auto"/>
          </w:tcPr>
          <w:p w14:paraId="193A3200" w14:textId="77777777" w:rsidR="002926F3" w:rsidRPr="00071D31" w:rsidRDefault="002926F3" w:rsidP="002926F3">
            <w:pPr>
              <w:pStyle w:val="TableText"/>
            </w:pPr>
            <w:r w:rsidRPr="00071D31">
              <w:t>Password</w:t>
            </w:r>
          </w:p>
        </w:tc>
        <w:tc>
          <w:tcPr>
            <w:tcW w:w="139.50pt" w:type="dxa"/>
            <w:shd w:val="clear" w:color="auto" w:fill="auto"/>
          </w:tcPr>
          <w:p w14:paraId="689CDC0D" w14:textId="77777777" w:rsidR="002926F3" w:rsidRPr="00071D31" w:rsidRDefault="002926F3" w:rsidP="002926F3">
            <w:pPr>
              <w:pStyle w:val="TableText"/>
            </w:pPr>
            <w:r w:rsidRPr="00071D31">
              <w:t>&lt;password&gt;</w:t>
            </w:r>
          </w:p>
        </w:tc>
        <w:tc>
          <w:tcPr>
            <w:tcW w:w="138.60pt" w:type="dxa"/>
            <w:shd w:val="clear" w:color="auto" w:fill="auto"/>
          </w:tcPr>
          <w:p w14:paraId="64B2C573" w14:textId="77777777" w:rsidR="002926F3" w:rsidRPr="00071D31" w:rsidRDefault="002926F3" w:rsidP="002926F3">
            <w:pPr>
              <w:pStyle w:val="TableText"/>
            </w:pPr>
          </w:p>
        </w:tc>
      </w:tr>
    </w:tbl>
    <w:p w14:paraId="7328EB21" w14:textId="77777777" w:rsidR="000377A2" w:rsidRPr="00071D31" w:rsidRDefault="000377A2" w:rsidP="00F134EE">
      <w:pPr>
        <w:numPr>
          <w:ilvl w:val="0"/>
          <w:numId w:val="8"/>
        </w:numPr>
      </w:pPr>
      <w:r w:rsidRPr="00071D31">
        <w:t xml:space="preserve">Choose </w:t>
      </w:r>
      <w:r w:rsidRPr="00F368C8">
        <w:rPr>
          <w:rStyle w:val="Object"/>
        </w:rPr>
        <w:t>Next</w:t>
      </w:r>
      <w:r w:rsidRPr="00071D31">
        <w:t>.</w:t>
      </w:r>
    </w:p>
    <w:p w14:paraId="03D1394B" w14:textId="77777777" w:rsidR="000377A2" w:rsidRPr="00071D31" w:rsidRDefault="000377A2" w:rsidP="00F134EE">
      <w:pPr>
        <w:numPr>
          <w:ilvl w:val="0"/>
          <w:numId w:val="8"/>
        </w:numPr>
      </w:pPr>
      <w:r w:rsidRPr="00071D31">
        <w:t xml:space="preserve">In the </w:t>
      </w:r>
      <w:r w:rsidRPr="00F368C8">
        <w:rPr>
          <w:rStyle w:val="Object"/>
        </w:rPr>
        <w:t>Configure Auditing Database – SQL Server (ODBC)</w:t>
      </w:r>
      <w:r w:rsidRPr="00071D31">
        <w:t xml:space="preserve"> screen, do the following:</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762"/>
        <w:gridCol w:w="2912"/>
        <w:gridCol w:w="2894"/>
      </w:tblGrid>
      <w:tr w:rsidR="002926F3" w:rsidRPr="00071D31" w14:paraId="0A15F012" w14:textId="77777777" w:rsidTr="00DB0DC8">
        <w:tc>
          <w:tcPr>
            <w:tcW w:w="132.30pt" w:type="dxa"/>
            <w:shd w:val="clear" w:color="auto" w:fill="C6C6C6"/>
          </w:tcPr>
          <w:p w14:paraId="0C8F9FBB" w14:textId="77777777" w:rsidR="002926F3" w:rsidRPr="00071D31" w:rsidRDefault="002926F3" w:rsidP="008539B7">
            <w:pPr>
              <w:pStyle w:val="TableHeading"/>
            </w:pPr>
            <w:r w:rsidRPr="00071D31">
              <w:t>Field</w:t>
            </w:r>
          </w:p>
        </w:tc>
        <w:tc>
          <w:tcPr>
            <w:tcW w:w="139.50pt" w:type="dxa"/>
            <w:shd w:val="clear" w:color="auto" w:fill="C6C6C6"/>
          </w:tcPr>
          <w:p w14:paraId="7CEF8639" w14:textId="77777777" w:rsidR="002926F3" w:rsidRPr="00071D31" w:rsidRDefault="002926F3" w:rsidP="008539B7">
            <w:pPr>
              <w:pStyle w:val="TableHeading"/>
            </w:pPr>
            <w:r w:rsidRPr="00071D31">
              <w:t>User Action or Values</w:t>
            </w:r>
          </w:p>
        </w:tc>
        <w:tc>
          <w:tcPr>
            <w:tcW w:w="138.60pt" w:type="dxa"/>
            <w:shd w:val="clear" w:color="auto" w:fill="C6C6C6"/>
          </w:tcPr>
          <w:p w14:paraId="0BFD28E1" w14:textId="77777777" w:rsidR="002926F3" w:rsidRPr="00071D31" w:rsidRDefault="002926F3" w:rsidP="008539B7">
            <w:pPr>
              <w:pStyle w:val="TableHeading"/>
            </w:pPr>
            <w:r w:rsidRPr="00071D31">
              <w:t>Comments</w:t>
            </w:r>
          </w:p>
        </w:tc>
      </w:tr>
      <w:tr w:rsidR="002926F3" w:rsidRPr="00071D31" w14:paraId="4517AA1A" w14:textId="77777777" w:rsidTr="00DB0DC8">
        <w:tc>
          <w:tcPr>
            <w:tcW w:w="132.30pt" w:type="dxa"/>
            <w:shd w:val="clear" w:color="auto" w:fill="auto"/>
          </w:tcPr>
          <w:p w14:paraId="06A79C16" w14:textId="77777777" w:rsidR="002926F3" w:rsidRPr="00071D31" w:rsidRDefault="002926F3" w:rsidP="008539B7">
            <w:pPr>
              <w:pStyle w:val="TableText"/>
            </w:pPr>
            <w:r w:rsidRPr="00071D31">
              <w:t>Database</w:t>
            </w:r>
          </w:p>
        </w:tc>
        <w:tc>
          <w:tcPr>
            <w:tcW w:w="139.50pt" w:type="dxa"/>
            <w:shd w:val="clear" w:color="auto" w:fill="auto"/>
          </w:tcPr>
          <w:p w14:paraId="671BBEA6" w14:textId="77777777" w:rsidR="002926F3" w:rsidRPr="00071D31" w:rsidRDefault="002926F3" w:rsidP="008539B7">
            <w:pPr>
              <w:pStyle w:val="TableText"/>
            </w:pPr>
            <w:r w:rsidRPr="00071D31">
              <w:t>BOE_AUDIT</w:t>
            </w:r>
          </w:p>
        </w:tc>
        <w:tc>
          <w:tcPr>
            <w:tcW w:w="138.60pt" w:type="dxa"/>
            <w:shd w:val="clear" w:color="auto" w:fill="auto"/>
          </w:tcPr>
          <w:p w14:paraId="2E6DCB29" w14:textId="77777777" w:rsidR="002926F3" w:rsidRPr="00071D31" w:rsidRDefault="002926F3" w:rsidP="008539B7">
            <w:pPr>
              <w:pStyle w:val="TableText"/>
            </w:pPr>
          </w:p>
        </w:tc>
      </w:tr>
      <w:tr w:rsidR="002926F3" w:rsidRPr="00071D31" w14:paraId="02F06EA9" w14:textId="77777777" w:rsidTr="00DB0DC8">
        <w:tc>
          <w:tcPr>
            <w:tcW w:w="132.30pt" w:type="dxa"/>
            <w:shd w:val="clear" w:color="auto" w:fill="auto"/>
          </w:tcPr>
          <w:p w14:paraId="37E588DA" w14:textId="77777777" w:rsidR="002926F3" w:rsidRPr="00071D31" w:rsidRDefault="002926F3" w:rsidP="008539B7">
            <w:pPr>
              <w:pStyle w:val="TableText"/>
            </w:pPr>
            <w:r w:rsidRPr="00071D31">
              <w:t>Use Trusted Connection</w:t>
            </w:r>
          </w:p>
        </w:tc>
        <w:tc>
          <w:tcPr>
            <w:tcW w:w="139.50pt" w:type="dxa"/>
            <w:shd w:val="clear" w:color="auto" w:fill="auto"/>
          </w:tcPr>
          <w:p w14:paraId="7BBFF220" w14:textId="77777777" w:rsidR="002926F3" w:rsidRPr="00071D31" w:rsidRDefault="002926F3" w:rsidP="008539B7">
            <w:pPr>
              <w:pStyle w:val="TableText"/>
            </w:pPr>
            <w:r w:rsidRPr="00071D31">
              <w:t>Deselected</w:t>
            </w:r>
          </w:p>
        </w:tc>
        <w:tc>
          <w:tcPr>
            <w:tcW w:w="138.60pt" w:type="dxa"/>
            <w:shd w:val="clear" w:color="auto" w:fill="auto"/>
          </w:tcPr>
          <w:p w14:paraId="0DB8BB27" w14:textId="77777777" w:rsidR="002926F3" w:rsidRPr="00071D31" w:rsidRDefault="002926F3" w:rsidP="008539B7">
            <w:pPr>
              <w:pStyle w:val="TableText"/>
            </w:pPr>
          </w:p>
        </w:tc>
      </w:tr>
      <w:tr w:rsidR="002926F3" w:rsidRPr="00071D31" w14:paraId="460CAFBD" w14:textId="77777777" w:rsidTr="00DB0DC8">
        <w:tc>
          <w:tcPr>
            <w:tcW w:w="132.30pt" w:type="dxa"/>
            <w:shd w:val="clear" w:color="auto" w:fill="auto"/>
          </w:tcPr>
          <w:p w14:paraId="5CD1F24E" w14:textId="77777777" w:rsidR="002926F3" w:rsidRPr="00071D31" w:rsidRDefault="002926F3" w:rsidP="008539B7">
            <w:pPr>
              <w:pStyle w:val="TableText"/>
            </w:pPr>
            <w:r w:rsidRPr="00071D31">
              <w:t>Username</w:t>
            </w:r>
          </w:p>
        </w:tc>
        <w:tc>
          <w:tcPr>
            <w:tcW w:w="139.50pt" w:type="dxa"/>
            <w:shd w:val="clear" w:color="auto" w:fill="auto"/>
          </w:tcPr>
          <w:p w14:paraId="7D497AEB" w14:textId="77777777" w:rsidR="002926F3" w:rsidRPr="00071D31" w:rsidRDefault="002926F3" w:rsidP="008539B7">
            <w:pPr>
              <w:pStyle w:val="TableText"/>
            </w:pPr>
            <w:proofErr w:type="spellStart"/>
            <w:r w:rsidRPr="00071D31">
              <w:t>sa</w:t>
            </w:r>
            <w:proofErr w:type="spellEnd"/>
          </w:p>
        </w:tc>
        <w:tc>
          <w:tcPr>
            <w:tcW w:w="138.60pt" w:type="dxa"/>
            <w:shd w:val="clear" w:color="auto" w:fill="auto"/>
          </w:tcPr>
          <w:p w14:paraId="06FD7F63" w14:textId="77777777" w:rsidR="002926F3" w:rsidRPr="00071D31" w:rsidRDefault="002926F3" w:rsidP="008539B7">
            <w:pPr>
              <w:pStyle w:val="TableText"/>
              <w:rPr>
                <w:lang w:eastAsia="zh-CN"/>
              </w:rPr>
            </w:pPr>
          </w:p>
        </w:tc>
      </w:tr>
      <w:tr w:rsidR="002926F3" w:rsidRPr="00071D31" w14:paraId="6C56720F" w14:textId="77777777" w:rsidTr="00DB0DC8">
        <w:tc>
          <w:tcPr>
            <w:tcW w:w="132.30pt" w:type="dxa"/>
            <w:shd w:val="clear" w:color="auto" w:fill="auto"/>
          </w:tcPr>
          <w:p w14:paraId="6FBEB708" w14:textId="77777777" w:rsidR="002926F3" w:rsidRPr="00071D31" w:rsidRDefault="002926F3" w:rsidP="008539B7">
            <w:pPr>
              <w:pStyle w:val="TableText"/>
            </w:pPr>
            <w:r w:rsidRPr="00071D31">
              <w:t>Password</w:t>
            </w:r>
          </w:p>
        </w:tc>
        <w:tc>
          <w:tcPr>
            <w:tcW w:w="139.50pt" w:type="dxa"/>
            <w:shd w:val="clear" w:color="auto" w:fill="auto"/>
          </w:tcPr>
          <w:p w14:paraId="028091CA" w14:textId="77777777" w:rsidR="002926F3" w:rsidRPr="00071D31" w:rsidRDefault="002926F3" w:rsidP="008539B7">
            <w:pPr>
              <w:pStyle w:val="TableText"/>
            </w:pPr>
            <w:r w:rsidRPr="00071D31">
              <w:t>&lt;password&gt;</w:t>
            </w:r>
          </w:p>
        </w:tc>
        <w:tc>
          <w:tcPr>
            <w:tcW w:w="138.60pt" w:type="dxa"/>
            <w:shd w:val="clear" w:color="auto" w:fill="auto"/>
          </w:tcPr>
          <w:p w14:paraId="1965AACE" w14:textId="77777777" w:rsidR="002926F3" w:rsidRPr="00071D31" w:rsidRDefault="002926F3" w:rsidP="008539B7">
            <w:pPr>
              <w:pStyle w:val="TableText"/>
            </w:pPr>
          </w:p>
        </w:tc>
      </w:tr>
    </w:tbl>
    <w:p w14:paraId="4B629665" w14:textId="77777777" w:rsidR="000377A2" w:rsidRPr="00071D31" w:rsidRDefault="000377A2" w:rsidP="00F134EE">
      <w:pPr>
        <w:numPr>
          <w:ilvl w:val="0"/>
          <w:numId w:val="8"/>
        </w:numPr>
      </w:pPr>
      <w:r w:rsidRPr="00071D31">
        <w:t xml:space="preserve">Choose </w:t>
      </w:r>
      <w:r w:rsidRPr="00F368C8">
        <w:rPr>
          <w:rStyle w:val="Object"/>
        </w:rPr>
        <w:t>Next</w:t>
      </w:r>
      <w:r w:rsidRPr="00071D31">
        <w:t>.</w:t>
      </w:r>
    </w:p>
    <w:p w14:paraId="20307EBB" w14:textId="77777777" w:rsidR="000377A2" w:rsidRPr="00071D31" w:rsidRDefault="000377A2" w:rsidP="00F134EE">
      <w:pPr>
        <w:numPr>
          <w:ilvl w:val="0"/>
          <w:numId w:val="8"/>
        </w:numPr>
      </w:pPr>
      <w:r w:rsidRPr="00071D31">
        <w:t xml:space="preserve">In the </w:t>
      </w:r>
      <w:r w:rsidRPr="00F368C8">
        <w:rPr>
          <w:rStyle w:val="Object"/>
        </w:rPr>
        <w:t>Configure Tomcat</w:t>
      </w:r>
      <w:r w:rsidRPr="00071D31">
        <w:t xml:space="preserve"> screen, accept the default values for each port setting and choose </w:t>
      </w:r>
      <w:r w:rsidRPr="00F368C8">
        <w:rPr>
          <w:rStyle w:val="Object"/>
        </w:rPr>
        <w:t>Next</w:t>
      </w:r>
      <w:r w:rsidRPr="00071D31">
        <w:t xml:space="preserve"> to continue.</w:t>
      </w:r>
    </w:p>
    <w:p w14:paraId="7F7A7DD5" w14:textId="77777777" w:rsidR="000377A2" w:rsidRPr="00071D31" w:rsidRDefault="000377A2" w:rsidP="00F134EE">
      <w:pPr>
        <w:numPr>
          <w:ilvl w:val="0"/>
          <w:numId w:val="8"/>
        </w:numPr>
      </w:pPr>
      <w:r w:rsidRPr="00071D31">
        <w:t xml:space="preserve">In the </w:t>
      </w:r>
      <w:r w:rsidRPr="00F368C8">
        <w:rPr>
          <w:rStyle w:val="Object"/>
        </w:rPr>
        <w:t>Subversion Repository Information</w:t>
      </w:r>
      <w:r w:rsidRPr="00071D31">
        <w:t xml:space="preserve"> screen, under </w:t>
      </w:r>
      <w:r w:rsidRPr="00F368C8">
        <w:rPr>
          <w:rStyle w:val="Object"/>
        </w:rPr>
        <w:t>Subversion repository user information</w:t>
      </w:r>
      <w:r w:rsidRPr="00071D31">
        <w:t xml:space="preserve">, enter a password and confirm the password. Choose </w:t>
      </w:r>
      <w:r w:rsidRPr="00F368C8">
        <w:rPr>
          <w:rStyle w:val="Object"/>
        </w:rPr>
        <w:t>Next</w:t>
      </w:r>
      <w:r w:rsidRPr="00071D31">
        <w:t>.</w:t>
      </w:r>
    </w:p>
    <w:p w14:paraId="193A5389" w14:textId="77777777" w:rsidR="000377A2" w:rsidRPr="00071D31" w:rsidRDefault="000377A2" w:rsidP="00F134EE">
      <w:pPr>
        <w:numPr>
          <w:ilvl w:val="0"/>
          <w:numId w:val="8"/>
        </w:numPr>
      </w:pPr>
      <w:r w:rsidRPr="00071D31">
        <w:t xml:space="preserve">In the </w:t>
      </w:r>
      <w:r w:rsidRPr="00F368C8">
        <w:rPr>
          <w:rStyle w:val="Object"/>
        </w:rPr>
        <w:t>Configure Connectivity to SMD Agent</w:t>
      </w:r>
      <w:r w:rsidRPr="00071D31">
        <w:t xml:space="preserve"> screen, select </w:t>
      </w:r>
      <w:r w:rsidRPr="00F368C8">
        <w:rPr>
          <w:rStyle w:val="Object"/>
        </w:rPr>
        <w:t>Do not configure connectivity to SMD agent</w:t>
      </w:r>
      <w:r w:rsidRPr="00071D31">
        <w:t xml:space="preserve">. Choose </w:t>
      </w:r>
      <w:r w:rsidRPr="00F368C8">
        <w:rPr>
          <w:rStyle w:val="Object"/>
        </w:rPr>
        <w:t>Next</w:t>
      </w:r>
      <w:r w:rsidRPr="00071D31">
        <w:t xml:space="preserve"> to continue.</w:t>
      </w:r>
    </w:p>
    <w:p w14:paraId="6DA36BAF" w14:textId="77777777" w:rsidR="000377A2" w:rsidRPr="00071D31" w:rsidRDefault="000377A2" w:rsidP="00F134EE">
      <w:pPr>
        <w:numPr>
          <w:ilvl w:val="0"/>
          <w:numId w:val="8"/>
        </w:numPr>
      </w:pPr>
      <w:r w:rsidRPr="00071D31">
        <w:t xml:space="preserve">In the </w:t>
      </w:r>
      <w:r w:rsidRPr="00F368C8">
        <w:rPr>
          <w:rStyle w:val="Object"/>
        </w:rPr>
        <w:t>Introscope Integration</w:t>
      </w:r>
      <w:r w:rsidRPr="00071D31">
        <w:t xml:space="preserve"> screen, select </w:t>
      </w:r>
      <w:r w:rsidRPr="00F368C8">
        <w:rPr>
          <w:rStyle w:val="Object"/>
        </w:rPr>
        <w:t>Do not integrate connectivity to Introscope Enterprise Manager</w:t>
      </w:r>
      <w:r w:rsidRPr="00071D31">
        <w:t xml:space="preserve">. Choose </w:t>
      </w:r>
      <w:r w:rsidRPr="00F368C8">
        <w:rPr>
          <w:rStyle w:val="Object"/>
        </w:rPr>
        <w:t>Next</w:t>
      </w:r>
      <w:r w:rsidRPr="00071D31">
        <w:t xml:space="preserve"> to continue.</w:t>
      </w:r>
    </w:p>
    <w:p w14:paraId="31670C44" w14:textId="77777777" w:rsidR="000377A2" w:rsidRPr="00071D31" w:rsidRDefault="000377A2" w:rsidP="00F134EE">
      <w:pPr>
        <w:numPr>
          <w:ilvl w:val="0"/>
          <w:numId w:val="8"/>
        </w:numPr>
      </w:pPr>
      <w:r w:rsidRPr="00071D31">
        <w:lastRenderedPageBreak/>
        <w:t xml:space="preserve">In the </w:t>
      </w:r>
      <w:r w:rsidRPr="00F368C8">
        <w:rPr>
          <w:rStyle w:val="Object"/>
        </w:rPr>
        <w:t>Start Installation</w:t>
      </w:r>
      <w:r w:rsidRPr="00071D31">
        <w:t xml:space="preserve"> screen, choose </w:t>
      </w:r>
      <w:r w:rsidRPr="00F368C8">
        <w:rPr>
          <w:rStyle w:val="Object"/>
        </w:rPr>
        <w:t>Next</w:t>
      </w:r>
      <w:r w:rsidRPr="00071D31">
        <w:t xml:space="preserve">. The installation takes </w:t>
      </w:r>
      <w:r w:rsidRPr="00071D31">
        <w:rPr>
          <w:lang w:eastAsia="zh-CN"/>
        </w:rPr>
        <w:t xml:space="preserve">a long </w:t>
      </w:r>
      <w:r w:rsidRPr="00071D31">
        <w:t>time, so be patient.</w:t>
      </w:r>
    </w:p>
    <w:p w14:paraId="594E5190" w14:textId="77777777" w:rsidR="000377A2" w:rsidRPr="00071D31" w:rsidRDefault="000377A2" w:rsidP="00F134EE">
      <w:pPr>
        <w:numPr>
          <w:ilvl w:val="0"/>
          <w:numId w:val="8"/>
        </w:numPr>
      </w:pPr>
      <w:r w:rsidRPr="00071D31">
        <w:t xml:space="preserve">In the </w:t>
      </w:r>
      <w:r w:rsidRPr="00F368C8">
        <w:rPr>
          <w:rStyle w:val="Object"/>
        </w:rPr>
        <w:t xml:space="preserve">Post Installation Steps </w:t>
      </w:r>
      <w:r w:rsidRPr="00071D31">
        <w:t xml:space="preserve">screen, you would see the message that the installation is complete. Choose </w:t>
      </w:r>
      <w:r w:rsidRPr="00F368C8">
        <w:rPr>
          <w:rStyle w:val="Object"/>
        </w:rPr>
        <w:t>Next</w:t>
      </w:r>
      <w:r w:rsidRPr="00071D31">
        <w:t xml:space="preserve"> to continue.</w:t>
      </w:r>
    </w:p>
    <w:p w14:paraId="2C9BD861" w14:textId="77777777" w:rsidR="000377A2" w:rsidRPr="00071D31" w:rsidRDefault="000377A2" w:rsidP="00F134EE">
      <w:pPr>
        <w:numPr>
          <w:ilvl w:val="0"/>
          <w:numId w:val="8"/>
        </w:numPr>
      </w:pPr>
      <w:r w:rsidRPr="00071D31">
        <w:t xml:space="preserve">Choose </w:t>
      </w:r>
      <w:r w:rsidRPr="00F368C8">
        <w:rPr>
          <w:rStyle w:val="Object"/>
        </w:rPr>
        <w:t xml:space="preserve">Finish </w:t>
      </w:r>
      <w:r w:rsidRPr="00071D31">
        <w:t>to exit this installation.</w:t>
      </w:r>
    </w:p>
    <w:p w14:paraId="71C8DD9F" w14:textId="018EB98B" w:rsidR="000377A2" w:rsidRPr="0055594F" w:rsidRDefault="000377A2" w:rsidP="002926F3">
      <w:pPr>
        <w:pStyle w:val="Heading2"/>
      </w:pPr>
      <w:bookmarkStart w:id="163" w:name="_Toc341800803"/>
      <w:bookmarkStart w:id="164" w:name="_Toc341801281"/>
      <w:bookmarkStart w:id="165" w:name="_Toc341802171"/>
      <w:bookmarkStart w:id="166" w:name="_Toc341947438"/>
      <w:bookmarkStart w:id="167" w:name="_Toc342325154"/>
      <w:bookmarkStart w:id="168" w:name="_Toc342551782"/>
      <w:bookmarkStart w:id="169" w:name="_Toc341800807"/>
      <w:bookmarkStart w:id="170" w:name="_Toc341801285"/>
      <w:bookmarkStart w:id="171" w:name="_Toc341802175"/>
      <w:bookmarkStart w:id="172" w:name="_Toc341947442"/>
      <w:bookmarkStart w:id="173" w:name="_Toc342325158"/>
      <w:bookmarkStart w:id="174" w:name="_Toc342551786"/>
      <w:bookmarkStart w:id="175" w:name="_Toc341800808"/>
      <w:bookmarkStart w:id="176" w:name="_Toc341801286"/>
      <w:bookmarkStart w:id="177" w:name="_Toc341802176"/>
      <w:bookmarkStart w:id="178" w:name="_Toc341947443"/>
      <w:bookmarkStart w:id="179" w:name="_Toc342325159"/>
      <w:bookmarkStart w:id="180" w:name="_Toc342551787"/>
      <w:bookmarkStart w:id="181" w:name="_Toc341800809"/>
      <w:bookmarkStart w:id="182" w:name="_Toc341801287"/>
      <w:bookmarkStart w:id="183" w:name="_Toc341802177"/>
      <w:bookmarkStart w:id="184" w:name="_Toc341947444"/>
      <w:bookmarkStart w:id="185" w:name="_Toc342325160"/>
      <w:bookmarkStart w:id="186" w:name="_Toc342551788"/>
      <w:bookmarkStart w:id="187" w:name="_Toc341800810"/>
      <w:bookmarkStart w:id="188" w:name="_Toc341801288"/>
      <w:bookmarkStart w:id="189" w:name="_Toc341802178"/>
      <w:bookmarkStart w:id="190" w:name="_Toc341947445"/>
      <w:bookmarkStart w:id="191" w:name="_Toc342325161"/>
      <w:bookmarkStart w:id="192" w:name="_Toc342551789"/>
      <w:bookmarkStart w:id="193" w:name="_Toc341800811"/>
      <w:bookmarkStart w:id="194" w:name="_Toc341801289"/>
      <w:bookmarkStart w:id="195" w:name="_Toc341802179"/>
      <w:bookmarkStart w:id="196" w:name="_Toc341947446"/>
      <w:bookmarkStart w:id="197" w:name="_Toc342325162"/>
      <w:bookmarkStart w:id="198" w:name="_Toc342551790"/>
      <w:bookmarkStart w:id="199" w:name="_Toc341800813"/>
      <w:bookmarkStart w:id="200" w:name="_Toc341801291"/>
      <w:bookmarkStart w:id="201" w:name="_Toc341802181"/>
      <w:bookmarkStart w:id="202" w:name="_Toc341947448"/>
      <w:bookmarkStart w:id="203" w:name="_Toc342325164"/>
      <w:bookmarkStart w:id="204" w:name="_Toc342551792"/>
      <w:bookmarkStart w:id="205" w:name="_Toc341800814"/>
      <w:bookmarkStart w:id="206" w:name="_Toc341801292"/>
      <w:bookmarkStart w:id="207" w:name="_Toc341802182"/>
      <w:bookmarkStart w:id="208" w:name="_Toc341947449"/>
      <w:bookmarkStart w:id="209" w:name="_Toc342325165"/>
      <w:bookmarkStart w:id="210" w:name="_Toc342551793"/>
      <w:bookmarkStart w:id="211" w:name="_Toc493166028"/>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rsidRPr="0055594F">
        <w:t xml:space="preserve">Install SAP </w:t>
      </w:r>
      <w:proofErr w:type="spellStart"/>
      <w:r w:rsidRPr="0055594F">
        <w:t>BusinessObjects</w:t>
      </w:r>
      <w:proofErr w:type="spellEnd"/>
      <w:r w:rsidRPr="0055594F">
        <w:t xml:space="preserve"> Intelligence (BI) </w:t>
      </w:r>
      <w:r w:rsidR="006376D4" w:rsidRPr="0055594F">
        <w:t>P</w:t>
      </w:r>
      <w:r w:rsidRPr="0055594F">
        <w:t>latform 4.</w:t>
      </w:r>
      <w:r w:rsidR="00612182">
        <w:rPr>
          <w:lang w:eastAsia="zh-CN"/>
        </w:rPr>
        <w:t>2</w:t>
      </w:r>
      <w:r w:rsidRPr="0055594F">
        <w:t xml:space="preserve"> </w:t>
      </w:r>
      <w:r w:rsidR="00DC645A" w:rsidRPr="0055594F">
        <w:t>SP</w:t>
      </w:r>
      <w:r w:rsidR="00612182">
        <w:rPr>
          <w:rFonts w:hint="eastAsia"/>
          <w:lang w:eastAsia="zh-CN"/>
        </w:rPr>
        <w:t>2</w:t>
      </w:r>
      <w:r w:rsidR="006B33AD" w:rsidRPr="0055594F">
        <w:t xml:space="preserve"> </w:t>
      </w:r>
      <w:r w:rsidRPr="0055594F">
        <w:t>Client Tools</w:t>
      </w:r>
      <w:bookmarkEnd w:id="211"/>
    </w:p>
    <w:p w14:paraId="41EB1B8A" w14:textId="77777777" w:rsidR="000377A2" w:rsidRPr="00071D31" w:rsidRDefault="000377A2" w:rsidP="00F368C8">
      <w:pPr>
        <w:pStyle w:val="Heading9"/>
        <w:rPr>
          <w:lang w:eastAsia="zh-CN"/>
        </w:rPr>
      </w:pPr>
      <w:r w:rsidRPr="00071D31">
        <w:t>Use</w:t>
      </w:r>
    </w:p>
    <w:p w14:paraId="738C63DB" w14:textId="77777777" w:rsidR="000377A2" w:rsidRPr="00071D31" w:rsidRDefault="000377A2" w:rsidP="002926F3">
      <w:pPr>
        <w:autoSpaceDE w:val="0"/>
        <w:autoSpaceDN w:val="0"/>
        <w:adjustRightInd w:val="0"/>
      </w:pPr>
      <w:r w:rsidRPr="00071D31">
        <w:t xml:space="preserve">The following instructions lead you through the initial steps of setting up your SAP </w:t>
      </w:r>
      <w:proofErr w:type="spellStart"/>
      <w:r w:rsidRPr="00071D31">
        <w:t>BusinessObjects</w:t>
      </w:r>
      <w:proofErr w:type="spellEnd"/>
      <w:r w:rsidRPr="00071D31">
        <w:t xml:space="preserve"> Intelligence (BI) platform 4.</w:t>
      </w:r>
      <w:r w:rsidR="00E233CE">
        <w:rPr>
          <w:rFonts w:hint="eastAsia"/>
          <w:lang w:eastAsia="zh-CN"/>
        </w:rPr>
        <w:t>1</w:t>
      </w:r>
      <w:r w:rsidRPr="00071D31">
        <w:rPr>
          <w:lang w:eastAsia="zh-CN"/>
        </w:rPr>
        <w:t xml:space="preserve"> </w:t>
      </w:r>
      <w:r w:rsidR="00E233CE">
        <w:rPr>
          <w:lang w:eastAsia="zh-CN"/>
        </w:rPr>
        <w:t>SP</w:t>
      </w:r>
      <w:r w:rsidR="00E853DE">
        <w:rPr>
          <w:rFonts w:hint="eastAsia"/>
          <w:lang w:eastAsia="zh-CN"/>
        </w:rPr>
        <w:t>5</w:t>
      </w:r>
      <w:r w:rsidR="006B33AD" w:rsidRPr="00071D31">
        <w:rPr>
          <w:lang w:eastAsia="zh-CN"/>
        </w:rPr>
        <w:t xml:space="preserve"> </w:t>
      </w:r>
      <w:r w:rsidRPr="00071D31">
        <w:rPr>
          <w:lang w:eastAsia="zh-CN"/>
        </w:rPr>
        <w:t xml:space="preserve">Client </w:t>
      </w:r>
      <w:r w:rsidR="0072260E" w:rsidRPr="00071D31">
        <w:rPr>
          <w:lang w:eastAsia="zh-CN"/>
        </w:rPr>
        <w:t>Tools.</w:t>
      </w:r>
    </w:p>
    <w:p w14:paraId="6BDFC9E2" w14:textId="77777777" w:rsidR="000377A2" w:rsidRPr="00071D31" w:rsidRDefault="000377A2" w:rsidP="00F368C8">
      <w:pPr>
        <w:pStyle w:val="Heading9"/>
      </w:pPr>
      <w:r w:rsidRPr="00071D31">
        <w:t>Procedure</w:t>
      </w:r>
    </w:p>
    <w:p w14:paraId="0350D0BA" w14:textId="08249D85" w:rsidR="004A66F6" w:rsidRPr="00C82EF5" w:rsidRDefault="008529D2" w:rsidP="00C82EF5">
      <w:pPr>
        <w:numPr>
          <w:ilvl w:val="0"/>
          <w:numId w:val="18"/>
        </w:numPr>
      </w:pPr>
      <w:r w:rsidRPr="00071D31">
        <w:t xml:space="preserve">Go to </w:t>
      </w:r>
      <w:hyperlink r:id="rId41" w:history="1">
        <w:r>
          <w:rPr>
            <w:rStyle w:val="Hyperlink"/>
          </w:rPr>
          <w:t>https://support.sap.com</w:t>
        </w:r>
      </w:hyperlink>
      <w:r w:rsidRPr="00071D31">
        <w:t>. From the top bar, choose</w:t>
      </w:r>
      <w:r w:rsidRPr="00F368C8">
        <w:rPr>
          <w:rStyle w:val="Object"/>
        </w:rPr>
        <w:t xml:space="preserve"> </w:t>
      </w:r>
      <w:r w:rsidR="00B91659" w:rsidRPr="00B91659">
        <w:rPr>
          <w:rStyle w:val="Object"/>
        </w:rPr>
        <w:t>Download software</w:t>
      </w:r>
      <w:r w:rsidRPr="00F368C8">
        <w:rPr>
          <w:rStyle w:val="Object"/>
        </w:rPr>
        <w:t xml:space="preserve"> → Installations and Upgrades → A-Z Index → B →</w:t>
      </w:r>
      <w:hyperlink r:id="rId42" w:history="1">
        <w:r w:rsidRPr="00F368C8">
          <w:rPr>
            <w:rStyle w:val="Object"/>
          </w:rPr>
          <w:t xml:space="preserve">SBOP </w:t>
        </w:r>
      </w:hyperlink>
      <w:r w:rsidRPr="00F368C8">
        <w:rPr>
          <w:rStyle w:val="Object"/>
        </w:rPr>
        <w:t xml:space="preserve">BI PLATFORM (former SBOP Enterprise) → </w:t>
      </w:r>
      <w:hyperlink r:id="rId43" w:history="1">
        <w:r w:rsidRPr="00F368C8">
          <w:rPr>
            <w:rStyle w:val="Object"/>
          </w:rPr>
          <w:t>SBOP BI</w:t>
        </w:r>
      </w:hyperlink>
      <w:r w:rsidRPr="00F368C8">
        <w:rPr>
          <w:rStyle w:val="Object"/>
        </w:rPr>
        <w:t xml:space="preserve"> PLATFORM(ENTERPRISE) → </w:t>
      </w:r>
      <w:hyperlink r:id="rId44" w:history="1">
        <w:r w:rsidRPr="00F368C8">
          <w:rPr>
            <w:rStyle w:val="Object"/>
          </w:rPr>
          <w:t>SBOP BI</w:t>
        </w:r>
      </w:hyperlink>
      <w:r w:rsidRPr="00F368C8">
        <w:rPr>
          <w:rStyle w:val="Object"/>
        </w:rPr>
        <w:t xml:space="preserve"> PLATFORM 4.</w:t>
      </w:r>
      <w:r w:rsidR="00612182">
        <w:rPr>
          <w:rStyle w:val="Object"/>
          <w:lang w:eastAsia="zh-CN"/>
        </w:rPr>
        <w:t>2</w:t>
      </w:r>
      <w:r>
        <w:rPr>
          <w:rStyle w:val="Object"/>
        </w:rPr>
        <w:t xml:space="preserve"> </w:t>
      </w:r>
      <w:r w:rsidRPr="00F368C8">
        <w:rPr>
          <w:rStyle w:val="Object"/>
        </w:rPr>
        <w:t>→ Installation and Upgrade → WINDOWS</w:t>
      </w:r>
      <w:hyperlink r:id="rId45" w:history="1"/>
      <w:r w:rsidRPr="00F368C8">
        <w:rPr>
          <w:rStyle w:val="Object"/>
        </w:rPr>
        <w:t>.</w:t>
      </w:r>
      <w:r w:rsidRPr="00071D31">
        <w:t xml:space="preserve"> Select the file </w:t>
      </w:r>
      <w:r w:rsidRPr="00A732F6">
        <w:t>510</w:t>
      </w:r>
      <w:r w:rsidR="00212446">
        <w:t>52100</w:t>
      </w:r>
      <w:r w:rsidRPr="00A732F6">
        <w:t>_1</w:t>
      </w:r>
      <w:r w:rsidRPr="00071D31">
        <w:t xml:space="preserve"> with title </w:t>
      </w:r>
      <w:r>
        <w:rPr>
          <w:rStyle w:val="Object"/>
        </w:rPr>
        <w:t>S</w:t>
      </w:r>
      <w:r w:rsidR="00612182">
        <w:rPr>
          <w:rStyle w:val="Object"/>
        </w:rPr>
        <w:t>BOP BI PLATFOR</w:t>
      </w:r>
      <w:r w:rsidR="00212446">
        <w:rPr>
          <w:rStyle w:val="Object"/>
        </w:rPr>
        <w:t>M 4.2 SP04</w:t>
      </w:r>
      <w:r w:rsidRPr="00E247C9">
        <w:rPr>
          <w:rStyle w:val="Object"/>
        </w:rPr>
        <w:t xml:space="preserve"> CLIENT TOOLS WINDOWS (32B)</w:t>
      </w:r>
      <w:r>
        <w:rPr>
          <w:rStyle w:val="Object"/>
          <w:rFonts w:hint="eastAsia"/>
          <w:lang w:eastAsia="zh-CN"/>
        </w:rPr>
        <w:t xml:space="preserve"> </w:t>
      </w:r>
      <w:r>
        <w:rPr>
          <w:rFonts w:hint="eastAsia"/>
          <w:lang w:eastAsia="zh-CN"/>
        </w:rPr>
        <w:t>(</w:t>
      </w:r>
      <w:r w:rsidRPr="00071D31">
        <w:t>or higher)</w:t>
      </w:r>
      <w:r>
        <w:t>.</w:t>
      </w:r>
    </w:p>
    <w:p w14:paraId="4E641928" w14:textId="77777777" w:rsidR="000377A2" w:rsidRPr="00071D31" w:rsidRDefault="000377A2" w:rsidP="00F134EE">
      <w:pPr>
        <w:numPr>
          <w:ilvl w:val="0"/>
          <w:numId w:val="18"/>
        </w:numPr>
      </w:pPr>
      <w:r w:rsidRPr="00071D31">
        <w:rPr>
          <w:lang w:eastAsia="zh-CN"/>
        </w:rPr>
        <w:t xml:space="preserve">Extract the file and </w:t>
      </w:r>
      <w:r w:rsidR="002926F3" w:rsidRPr="00071D31">
        <w:rPr>
          <w:lang w:eastAsia="zh-CN"/>
        </w:rPr>
        <w:t>run</w:t>
      </w:r>
      <w:r w:rsidRPr="00F368C8">
        <w:rPr>
          <w:rStyle w:val="Object"/>
        </w:rPr>
        <w:t xml:space="preserve"> setup.exe</w:t>
      </w:r>
      <w:r w:rsidRPr="00071D31">
        <w:rPr>
          <w:lang w:eastAsia="zh-CN"/>
        </w:rPr>
        <w:t>.</w:t>
      </w:r>
    </w:p>
    <w:p w14:paraId="7125E61A" w14:textId="77777777" w:rsidR="000377A2" w:rsidRPr="00071D31" w:rsidRDefault="000377A2" w:rsidP="00F134EE">
      <w:pPr>
        <w:numPr>
          <w:ilvl w:val="0"/>
          <w:numId w:val="18"/>
        </w:numPr>
      </w:pPr>
      <w:r w:rsidRPr="00071D31">
        <w:rPr>
          <w:lang w:eastAsia="zh-CN"/>
        </w:rPr>
        <w:t xml:space="preserve">Select installation language </w:t>
      </w:r>
      <w:r w:rsidRPr="00F368C8">
        <w:rPr>
          <w:rStyle w:val="Object"/>
        </w:rPr>
        <w:t xml:space="preserve">English </w:t>
      </w:r>
      <w:r w:rsidRPr="00071D31">
        <w:rPr>
          <w:lang w:eastAsia="zh-CN"/>
        </w:rPr>
        <w:t xml:space="preserve">and </w:t>
      </w:r>
      <w:r w:rsidRPr="00F368C8">
        <w:rPr>
          <w:rStyle w:val="Object"/>
        </w:rPr>
        <w:t xml:space="preserve">Accept License Agreement, </w:t>
      </w:r>
      <w:r w:rsidR="00C66F3D" w:rsidRPr="00071D31">
        <w:rPr>
          <w:lang w:eastAsia="zh-CN"/>
        </w:rPr>
        <w:t>and then</w:t>
      </w:r>
      <w:r w:rsidRPr="00071D31">
        <w:rPr>
          <w:lang w:eastAsia="zh-CN"/>
        </w:rPr>
        <w:t xml:space="preserve"> choose</w:t>
      </w:r>
      <w:r w:rsidRPr="00F368C8">
        <w:rPr>
          <w:rStyle w:val="Object"/>
        </w:rPr>
        <w:t xml:space="preserve"> </w:t>
      </w:r>
      <w:r w:rsidR="002926F3" w:rsidRPr="00F368C8">
        <w:rPr>
          <w:rStyle w:val="Object"/>
        </w:rPr>
        <w:t xml:space="preserve">Next </w:t>
      </w:r>
      <w:r w:rsidRPr="00071D31">
        <w:rPr>
          <w:lang w:eastAsia="zh-CN"/>
        </w:rPr>
        <w:t>until the installation selection screen.</w:t>
      </w:r>
    </w:p>
    <w:p w14:paraId="55F96ABB" w14:textId="77777777" w:rsidR="000377A2" w:rsidRPr="00071D31" w:rsidRDefault="002926F3" w:rsidP="00F134EE">
      <w:pPr>
        <w:numPr>
          <w:ilvl w:val="0"/>
          <w:numId w:val="18"/>
        </w:numPr>
      </w:pPr>
      <w:r w:rsidRPr="00071D31">
        <w:rPr>
          <w:lang w:eastAsia="zh-CN"/>
        </w:rPr>
        <w:t>Accept the</w:t>
      </w:r>
      <w:r w:rsidR="000377A2" w:rsidRPr="00071D31">
        <w:rPr>
          <w:lang w:eastAsia="zh-CN"/>
        </w:rPr>
        <w:t xml:space="preserve"> default values and choose </w:t>
      </w:r>
      <w:r w:rsidRPr="00F368C8">
        <w:rPr>
          <w:rStyle w:val="Object"/>
        </w:rPr>
        <w:t xml:space="preserve">Next </w:t>
      </w:r>
      <w:r w:rsidRPr="00071D31">
        <w:rPr>
          <w:lang w:eastAsia="zh-CN"/>
        </w:rPr>
        <w:t>to begin the installation</w:t>
      </w:r>
      <w:r w:rsidR="000377A2" w:rsidRPr="00071D31">
        <w:rPr>
          <w:lang w:eastAsia="zh-CN"/>
        </w:rPr>
        <w:t>.</w:t>
      </w:r>
    </w:p>
    <w:p w14:paraId="5C80685D" w14:textId="5F13C616" w:rsidR="001D4F80" w:rsidRPr="0055594F" w:rsidRDefault="00BA4B5B" w:rsidP="001D4F80">
      <w:pPr>
        <w:pStyle w:val="Heading2"/>
        <w:tabs>
          <w:tab w:val="num" w:pos="35.90pt"/>
        </w:tabs>
        <w:ind w:start="35.90pt"/>
      </w:pPr>
      <w:bookmarkStart w:id="212" w:name="_Toc328044881"/>
      <w:bookmarkStart w:id="213" w:name="_Toc341797375"/>
      <w:bookmarkStart w:id="214" w:name="_Toc493166029"/>
      <w:r>
        <w:t xml:space="preserve">Install SAP </w:t>
      </w:r>
      <w:r w:rsidR="001D4F80" w:rsidRPr="0055594F">
        <w:t>Data Services</w:t>
      </w:r>
      <w:r w:rsidR="001D4F80" w:rsidRPr="0055594F">
        <w:rPr>
          <w:lang w:eastAsia="zh-CN"/>
        </w:rPr>
        <w:t xml:space="preserve"> 4.</w:t>
      </w:r>
      <w:r w:rsidR="0085313E" w:rsidRPr="0055594F">
        <w:rPr>
          <w:rFonts w:hint="eastAsia"/>
          <w:lang w:eastAsia="zh-CN"/>
        </w:rPr>
        <w:t>2</w:t>
      </w:r>
      <w:r w:rsidR="001D4F80" w:rsidRPr="0055594F">
        <w:rPr>
          <w:lang w:eastAsia="zh-CN"/>
        </w:rPr>
        <w:t xml:space="preserve"> SP0</w:t>
      </w:r>
      <w:bookmarkEnd w:id="212"/>
      <w:bookmarkEnd w:id="213"/>
      <w:r w:rsidR="009A50C9">
        <w:rPr>
          <w:rFonts w:hint="eastAsia"/>
          <w:lang w:eastAsia="zh-CN"/>
        </w:rPr>
        <w:t>9</w:t>
      </w:r>
      <w:bookmarkEnd w:id="214"/>
    </w:p>
    <w:p w14:paraId="4530AF39" w14:textId="77777777" w:rsidR="001D4F80" w:rsidRPr="00071D31" w:rsidRDefault="001D4F80" w:rsidP="00F368C8">
      <w:pPr>
        <w:pStyle w:val="Heading9"/>
      </w:pPr>
      <w:r w:rsidRPr="00071D31">
        <w:t>Prerequisite</w:t>
      </w:r>
    </w:p>
    <w:p w14:paraId="77BEE5B6" w14:textId="77777777" w:rsidR="001D4F80" w:rsidRPr="00071D31" w:rsidRDefault="002926F3" w:rsidP="00F134EE">
      <w:pPr>
        <w:numPr>
          <w:ilvl w:val="0"/>
          <w:numId w:val="27"/>
        </w:numPr>
      </w:pPr>
      <w:r w:rsidRPr="00071D31">
        <w:rPr>
          <w:lang w:eastAsia="zh-CN"/>
        </w:rPr>
        <w:t>You must have a</w:t>
      </w:r>
      <w:r w:rsidR="001D4F80" w:rsidRPr="00071D31">
        <w:t xml:space="preserve"> valid license key for </w:t>
      </w:r>
      <w:r w:rsidR="001D4F80" w:rsidRPr="00071D31">
        <w:rPr>
          <w:b/>
          <w:lang w:eastAsia="zh-CN"/>
        </w:rPr>
        <w:t>Data Services</w:t>
      </w:r>
      <w:r w:rsidR="001D4F80" w:rsidRPr="00071D31">
        <w:rPr>
          <w:b/>
        </w:rPr>
        <w:t xml:space="preserve"> 4.</w:t>
      </w:r>
      <w:r w:rsidR="005D477A">
        <w:rPr>
          <w:rFonts w:hint="eastAsia"/>
          <w:b/>
          <w:lang w:eastAsia="zh-CN"/>
        </w:rPr>
        <w:t>2</w:t>
      </w:r>
      <w:r w:rsidR="001D4F80" w:rsidRPr="00071D31">
        <w:t xml:space="preserve"> tool.</w:t>
      </w:r>
    </w:p>
    <w:p w14:paraId="717F664F" w14:textId="6CE3C0B2" w:rsidR="001D4F80" w:rsidRPr="00071D31" w:rsidRDefault="001D4F80" w:rsidP="00F134EE">
      <w:pPr>
        <w:numPr>
          <w:ilvl w:val="0"/>
          <w:numId w:val="27"/>
        </w:numPr>
      </w:pPr>
      <w:r w:rsidRPr="00071D31">
        <w:t xml:space="preserve">You must have BI </w:t>
      </w:r>
      <w:r w:rsidRPr="00071D31">
        <w:rPr>
          <w:lang w:eastAsia="zh-CN"/>
        </w:rPr>
        <w:t xml:space="preserve">server </w:t>
      </w:r>
      <w:r w:rsidRPr="00071D31">
        <w:t>4.</w:t>
      </w:r>
      <w:r w:rsidR="00212446">
        <w:rPr>
          <w:lang w:eastAsia="zh-CN"/>
        </w:rPr>
        <w:t>2</w:t>
      </w:r>
      <w:r w:rsidRPr="00071D31">
        <w:t xml:space="preserve"> installed. </w:t>
      </w:r>
    </w:p>
    <w:p w14:paraId="3F84D3D1" w14:textId="77777777" w:rsidR="001D4F80" w:rsidRPr="00F368C8" w:rsidRDefault="001D4F80" w:rsidP="00F368C8">
      <w:pPr>
        <w:pStyle w:val="Heading9"/>
        <w:rPr>
          <w:rStyle w:val="Object"/>
        </w:rPr>
      </w:pPr>
      <w:r w:rsidRPr="00071D31">
        <w:t>Procedure</w:t>
      </w:r>
      <w:r w:rsidRPr="00F368C8">
        <w:rPr>
          <w:rStyle w:val="Object"/>
        </w:rPr>
        <w:t xml:space="preserve"> </w:t>
      </w:r>
    </w:p>
    <w:p w14:paraId="65BEE126" w14:textId="0F565A1D" w:rsidR="002371C6" w:rsidRDefault="002371C6" w:rsidP="002371C6">
      <w:pPr>
        <w:pStyle w:val="TableText"/>
        <w:numPr>
          <w:ilvl w:val="0"/>
          <w:numId w:val="14"/>
        </w:numPr>
        <w:rPr>
          <w:lang w:eastAsia="zh-CN"/>
        </w:rPr>
      </w:pPr>
      <w:r w:rsidRPr="0068168E">
        <w:t xml:space="preserve">Go to </w:t>
      </w:r>
      <w:hyperlink r:id="rId46" w:history="1">
        <w:r w:rsidRPr="00824ECE">
          <w:rPr>
            <w:rStyle w:val="Hyperlink"/>
          </w:rPr>
          <w:t>https://support.sap.com</w:t>
        </w:r>
      </w:hyperlink>
      <w:r w:rsidRPr="0068168E">
        <w:t xml:space="preserve">. From the top bar, choose </w:t>
      </w:r>
      <w:r w:rsidR="00B91659" w:rsidRPr="00B91659">
        <w:rPr>
          <w:rStyle w:val="Object"/>
        </w:rPr>
        <w:t>Download software</w:t>
      </w:r>
      <w:r w:rsidRPr="0068168E">
        <w:t xml:space="preserve"> → </w:t>
      </w:r>
      <w:r w:rsidRPr="00F368C8">
        <w:rPr>
          <w:rStyle w:val="Object"/>
        </w:rPr>
        <w:t>Installations and Upgrades</w:t>
      </w:r>
      <w:r w:rsidRPr="0068168E">
        <w:t xml:space="preserve"> → </w:t>
      </w:r>
      <w:r w:rsidRPr="007F6763">
        <w:rPr>
          <w:i/>
        </w:rPr>
        <w:t>A-Z Index</w:t>
      </w:r>
      <w:r w:rsidRPr="0068168E">
        <w:t xml:space="preserve"> → </w:t>
      </w:r>
      <w:r w:rsidRPr="007F6763">
        <w:rPr>
          <w:i/>
        </w:rPr>
        <w:t>D</w:t>
      </w:r>
      <w:r w:rsidRPr="0068168E">
        <w:t xml:space="preserve"> →</w:t>
      </w:r>
      <w:r w:rsidRPr="007F6763">
        <w:rPr>
          <w:i/>
        </w:rPr>
        <w:t>SAP DATA SERVICES</w:t>
      </w:r>
      <w:r w:rsidRPr="0068168E">
        <w:t xml:space="preserve"> →</w:t>
      </w:r>
      <w:r w:rsidRPr="007F6763">
        <w:rPr>
          <w:i/>
        </w:rPr>
        <w:t>SAP DATA SERVICES 4.</w:t>
      </w:r>
      <w:r w:rsidRPr="007F6763">
        <w:rPr>
          <w:rFonts w:hint="eastAsia"/>
          <w:i/>
          <w:lang w:eastAsia="zh-CN"/>
        </w:rPr>
        <w:t>2</w:t>
      </w:r>
      <w:r w:rsidRPr="0068168E">
        <w:t xml:space="preserve"> →</w:t>
      </w:r>
      <w:r>
        <w:t xml:space="preserve"> </w:t>
      </w:r>
      <w:r w:rsidRPr="007F6763">
        <w:rPr>
          <w:i/>
        </w:rPr>
        <w:t>SAP</w:t>
      </w:r>
      <w:r w:rsidRPr="008C6965">
        <w:t xml:space="preserve"> </w:t>
      </w:r>
      <w:r w:rsidRPr="00F368C8">
        <w:rPr>
          <w:rStyle w:val="Object"/>
        </w:rPr>
        <w:t xml:space="preserve">Installation and Upgrade </w:t>
      </w:r>
      <w:r w:rsidRPr="0068168E">
        <w:t>→</w:t>
      </w:r>
      <w:r>
        <w:t xml:space="preserve"> </w:t>
      </w:r>
      <w:r w:rsidRPr="007F6763">
        <w:rPr>
          <w:rFonts w:hint="eastAsia"/>
          <w:i/>
          <w:lang w:eastAsia="zh-CN"/>
        </w:rPr>
        <w:t>WI</w:t>
      </w:r>
      <w:r w:rsidRPr="007F6763">
        <w:rPr>
          <w:i/>
        </w:rPr>
        <w:t>NDOWS</w:t>
      </w:r>
      <w:r w:rsidRPr="0068168E">
        <w:t xml:space="preserve">. Select the file </w:t>
      </w:r>
      <w:r w:rsidR="00CB35F2">
        <w:t>5105</w:t>
      </w:r>
      <w:r w:rsidR="009A50C9">
        <w:t>2187</w:t>
      </w:r>
      <w:r w:rsidR="00CB35F2">
        <w:t>_4</w:t>
      </w:r>
      <w:r w:rsidRPr="00071D31">
        <w:t xml:space="preserve"> </w:t>
      </w:r>
      <w:r w:rsidRPr="0068168E">
        <w:t xml:space="preserve">with title </w:t>
      </w:r>
      <w:r>
        <w:t xml:space="preserve">SAP DATA SERVICES </w:t>
      </w:r>
      <w:r w:rsidR="00CB35F2">
        <w:t>4.</w:t>
      </w:r>
      <w:r w:rsidR="009A50C9">
        <w:t>2 SP09</w:t>
      </w:r>
      <w:r>
        <w:t xml:space="preserve"> WINDOWS (64B)</w:t>
      </w:r>
      <w:r w:rsidRPr="0068168E">
        <w:t xml:space="preserve"> (or higher).</w:t>
      </w:r>
      <w:r w:rsidRPr="00071D31">
        <w:t xml:space="preserve"> </w:t>
      </w:r>
    </w:p>
    <w:p w14:paraId="66D0620B" w14:textId="77777777" w:rsidR="001D4F80" w:rsidRPr="00071D31" w:rsidRDefault="001D4F80" w:rsidP="00F134EE">
      <w:pPr>
        <w:numPr>
          <w:ilvl w:val="0"/>
          <w:numId w:val="14"/>
        </w:numPr>
      </w:pPr>
      <w:r w:rsidRPr="00071D31">
        <w:t xml:space="preserve">On the </w:t>
      </w:r>
      <w:r w:rsidRPr="00F368C8">
        <w:rPr>
          <w:rStyle w:val="Object"/>
        </w:rPr>
        <w:t>File Download - Security Warning</w:t>
      </w:r>
      <w:r w:rsidRPr="00071D31">
        <w:t xml:space="preserve"> dialog box, choose </w:t>
      </w:r>
      <w:r w:rsidRPr="00F368C8">
        <w:rPr>
          <w:rStyle w:val="Object"/>
        </w:rPr>
        <w:t>Save</w:t>
      </w:r>
      <w:r w:rsidRPr="00071D31">
        <w:t xml:space="preserve"> to save the file locally. </w:t>
      </w:r>
    </w:p>
    <w:p w14:paraId="634E27C5" w14:textId="77777777" w:rsidR="001D4F80" w:rsidRPr="00071D31" w:rsidRDefault="003B5EFB" w:rsidP="001D4F80">
      <w:pPr>
        <w:pStyle w:val="NoteIcon"/>
      </w:pPr>
      <w:r w:rsidRPr="00071D31">
        <w:rPr>
          <w:noProof/>
          <w:lang w:eastAsia="zh-CN"/>
        </w:rPr>
        <w:drawing>
          <wp:inline distT="0" distB="0" distL="0" distR="0" wp14:anchorId="3B98D6CD" wp14:editId="71754CF0">
            <wp:extent cx="231775" cy="231775"/>
            <wp:effectExtent l="0" t="0" r="0" b="0"/>
            <wp:docPr id="16" name="Picture 16"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4858A05C" w14:textId="77777777" w:rsidR="001D4F80" w:rsidRPr="00071D31" w:rsidRDefault="001D4F80" w:rsidP="001D4F80">
      <w:pPr>
        <w:pStyle w:val="NoteParagraph"/>
      </w:pPr>
      <w:r w:rsidRPr="00071D31">
        <w:t>The patch and service pack version may differ from above. This is the version we have tested against</w:t>
      </w:r>
      <w:r w:rsidR="002926F3" w:rsidRPr="00071D31">
        <w:t xml:space="preserve">. SAP does not </w:t>
      </w:r>
      <w:r w:rsidRPr="00071D31">
        <w:t>guarantee that later versions will work properly.</w:t>
      </w:r>
    </w:p>
    <w:p w14:paraId="0B0CC390" w14:textId="77777777" w:rsidR="00E614DE" w:rsidRPr="00071D31" w:rsidRDefault="001D4F80" w:rsidP="00F134EE">
      <w:pPr>
        <w:numPr>
          <w:ilvl w:val="0"/>
          <w:numId w:val="14"/>
        </w:numPr>
      </w:pPr>
      <w:r w:rsidRPr="00071D31">
        <w:t>Double click the download file.</w:t>
      </w:r>
    </w:p>
    <w:p w14:paraId="03B73280" w14:textId="77777777" w:rsidR="001D4F80" w:rsidRPr="00071D31" w:rsidRDefault="001D4F80" w:rsidP="00F134EE">
      <w:pPr>
        <w:numPr>
          <w:ilvl w:val="0"/>
          <w:numId w:val="14"/>
        </w:numPr>
      </w:pPr>
      <w:r w:rsidRPr="00071D31">
        <w:t xml:space="preserve">In the </w:t>
      </w:r>
      <w:r w:rsidRPr="00F368C8">
        <w:rPr>
          <w:rStyle w:val="Object"/>
        </w:rPr>
        <w:t>Prerequisite Checking</w:t>
      </w:r>
      <w:r w:rsidRPr="00071D31">
        <w:t xml:space="preserve"> window, check that all files were successfully extracted. </w:t>
      </w:r>
      <w:r w:rsidR="00E614DE" w:rsidRPr="00071D31">
        <w:t>R</w:t>
      </w:r>
      <w:r w:rsidRPr="00071D31">
        <w:t>esolve any failed file extractions using the steps below before continuing</w:t>
      </w:r>
      <w:r w:rsidRPr="00071D31">
        <w:rPr>
          <w:lang w:eastAsia="zh-CN"/>
        </w:rPr>
        <w:t>. If a warning message appears, resolve or ignore depending on your requirement.</w:t>
      </w:r>
    </w:p>
    <w:p w14:paraId="2618FB0B" w14:textId="77777777" w:rsidR="001D4F80" w:rsidRPr="00071D31" w:rsidRDefault="001D4F80" w:rsidP="00F134EE">
      <w:pPr>
        <w:numPr>
          <w:ilvl w:val="0"/>
          <w:numId w:val="14"/>
        </w:numPr>
      </w:pPr>
      <w:r w:rsidRPr="00071D31">
        <w:t xml:space="preserve">In the </w:t>
      </w:r>
      <w:r w:rsidRPr="00F368C8">
        <w:rPr>
          <w:rStyle w:val="Object"/>
        </w:rPr>
        <w:t>License Agreement</w:t>
      </w:r>
      <w:r w:rsidRPr="00071D31">
        <w:t xml:space="preserve"> screen, accept the license agreement for SAP </w:t>
      </w:r>
      <w:proofErr w:type="spellStart"/>
      <w:r w:rsidRPr="00071D31">
        <w:t>BusinessObjects</w:t>
      </w:r>
      <w:proofErr w:type="spellEnd"/>
      <w:r w:rsidRPr="00071D31">
        <w:t xml:space="preserve"> Data Services. Choose </w:t>
      </w:r>
      <w:r w:rsidRPr="00F368C8">
        <w:rPr>
          <w:rStyle w:val="Object"/>
        </w:rPr>
        <w:t>Next</w:t>
      </w:r>
      <w:r w:rsidRPr="00071D31">
        <w:t xml:space="preserve"> to continue the installation.</w:t>
      </w:r>
    </w:p>
    <w:p w14:paraId="2763A4B9" w14:textId="77777777" w:rsidR="001D4F80" w:rsidRPr="00F368C8" w:rsidRDefault="001D4F80" w:rsidP="00F134EE">
      <w:pPr>
        <w:numPr>
          <w:ilvl w:val="0"/>
          <w:numId w:val="14"/>
        </w:numPr>
      </w:pPr>
      <w:r w:rsidRPr="00071D31">
        <w:t>In the</w:t>
      </w:r>
      <w:r w:rsidRPr="00F368C8">
        <w:rPr>
          <w:rStyle w:val="Object"/>
        </w:rPr>
        <w:t xml:space="preserve"> User Information</w:t>
      </w:r>
      <w:r w:rsidRPr="00F368C8">
        <w:t xml:space="preserve"> </w:t>
      </w:r>
      <w:r w:rsidR="002926F3" w:rsidRPr="00071D31">
        <w:t>screen, make the following entries:</w:t>
      </w:r>
      <w:r w:rsidRPr="00F368C8">
        <w:rPr>
          <w:rStyle w:val="Object"/>
        </w:rPr>
        <w:t xml:space="preserve">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002"/>
        <w:gridCol w:w="4566"/>
      </w:tblGrid>
      <w:tr w:rsidR="00580756" w:rsidRPr="00071D31" w14:paraId="60DA8A68" w14:textId="77777777" w:rsidTr="00DB0DC8">
        <w:tc>
          <w:tcPr>
            <w:tcW w:w="191.70pt" w:type="dxa"/>
            <w:shd w:val="clear" w:color="auto" w:fill="C6C6C6"/>
          </w:tcPr>
          <w:p w14:paraId="34B30AE0" w14:textId="77777777" w:rsidR="00580756" w:rsidRPr="00071D31" w:rsidRDefault="00580756" w:rsidP="00F368C8">
            <w:pPr>
              <w:pStyle w:val="TableHeading"/>
            </w:pPr>
            <w:r w:rsidRPr="00071D31">
              <w:t>Field</w:t>
            </w:r>
          </w:p>
        </w:tc>
        <w:tc>
          <w:tcPr>
            <w:tcW w:w="218.70pt" w:type="dxa"/>
            <w:shd w:val="clear" w:color="auto" w:fill="C6C6C6"/>
          </w:tcPr>
          <w:p w14:paraId="53B4F9A8" w14:textId="77777777" w:rsidR="00580756" w:rsidRPr="00071D31" w:rsidRDefault="00580756" w:rsidP="00F368C8">
            <w:pPr>
              <w:pStyle w:val="TableHeading"/>
            </w:pPr>
            <w:r w:rsidRPr="00071D31">
              <w:t>User Action or Values</w:t>
            </w:r>
          </w:p>
        </w:tc>
      </w:tr>
      <w:tr w:rsidR="00580756" w:rsidRPr="00071D31" w14:paraId="77D9A64A" w14:textId="77777777" w:rsidTr="00DB0DC8">
        <w:tc>
          <w:tcPr>
            <w:tcW w:w="191.70pt" w:type="dxa"/>
            <w:shd w:val="clear" w:color="auto" w:fill="auto"/>
          </w:tcPr>
          <w:p w14:paraId="3AFC9298" w14:textId="77777777" w:rsidR="00580756" w:rsidRPr="00071D31" w:rsidRDefault="00580756" w:rsidP="00E614DE">
            <w:pPr>
              <w:pStyle w:val="TableText"/>
            </w:pPr>
            <w:r w:rsidRPr="00F368C8">
              <w:rPr>
                <w:rStyle w:val="Object"/>
              </w:rPr>
              <w:t>Full Name</w:t>
            </w:r>
          </w:p>
        </w:tc>
        <w:tc>
          <w:tcPr>
            <w:tcW w:w="218.70pt" w:type="dxa"/>
            <w:shd w:val="clear" w:color="auto" w:fill="auto"/>
          </w:tcPr>
          <w:p w14:paraId="0690B0C2" w14:textId="77777777" w:rsidR="00580756" w:rsidRPr="00071D31" w:rsidRDefault="00580756" w:rsidP="00E614DE">
            <w:pPr>
              <w:pStyle w:val="TableText"/>
            </w:pPr>
            <w:r w:rsidRPr="00071D31">
              <w:t>&lt;name&gt;</w:t>
            </w:r>
          </w:p>
        </w:tc>
      </w:tr>
      <w:tr w:rsidR="00580756" w:rsidRPr="00071D31" w14:paraId="7A65CEEE" w14:textId="77777777" w:rsidTr="00DB0DC8">
        <w:tc>
          <w:tcPr>
            <w:tcW w:w="191.70pt" w:type="dxa"/>
            <w:shd w:val="clear" w:color="auto" w:fill="auto"/>
          </w:tcPr>
          <w:p w14:paraId="73CD5E57" w14:textId="77777777" w:rsidR="00580756" w:rsidRPr="00071D31" w:rsidRDefault="00580756" w:rsidP="00E614DE">
            <w:pPr>
              <w:pStyle w:val="TableText"/>
            </w:pPr>
            <w:r w:rsidRPr="00071D31">
              <w:lastRenderedPageBreak/>
              <w:t>Organization</w:t>
            </w:r>
          </w:p>
        </w:tc>
        <w:tc>
          <w:tcPr>
            <w:tcW w:w="218.70pt" w:type="dxa"/>
            <w:shd w:val="clear" w:color="auto" w:fill="auto"/>
          </w:tcPr>
          <w:p w14:paraId="28A91A61" w14:textId="77777777" w:rsidR="00580756" w:rsidRPr="00071D31" w:rsidRDefault="00580756" w:rsidP="00E614DE">
            <w:pPr>
              <w:pStyle w:val="TableText"/>
            </w:pPr>
            <w:r w:rsidRPr="00071D31">
              <w:t>&lt;organization&gt;</w:t>
            </w:r>
          </w:p>
        </w:tc>
      </w:tr>
      <w:tr w:rsidR="00580756" w:rsidRPr="00071D31" w14:paraId="49AC545D" w14:textId="77777777" w:rsidTr="00DB0DC8">
        <w:tc>
          <w:tcPr>
            <w:tcW w:w="191.70pt" w:type="dxa"/>
            <w:shd w:val="clear" w:color="auto" w:fill="auto"/>
          </w:tcPr>
          <w:p w14:paraId="2EC07C8B" w14:textId="77777777" w:rsidR="00580756" w:rsidRPr="00071D31" w:rsidRDefault="00580756" w:rsidP="00E614DE">
            <w:pPr>
              <w:pStyle w:val="TableText"/>
            </w:pPr>
            <w:r w:rsidRPr="00F368C8">
              <w:rPr>
                <w:rStyle w:val="Object"/>
              </w:rPr>
              <w:t>Product Keycode</w:t>
            </w:r>
          </w:p>
        </w:tc>
        <w:tc>
          <w:tcPr>
            <w:tcW w:w="218.70pt" w:type="dxa"/>
            <w:shd w:val="clear" w:color="auto" w:fill="auto"/>
          </w:tcPr>
          <w:p w14:paraId="2976B28B" w14:textId="77777777" w:rsidR="00580756" w:rsidRPr="00071D31" w:rsidRDefault="00580756" w:rsidP="00E614DE">
            <w:pPr>
              <w:pStyle w:val="TableText"/>
            </w:pPr>
            <w:r w:rsidRPr="00071D31">
              <w:t>&lt;keycode&gt;</w:t>
            </w:r>
          </w:p>
        </w:tc>
      </w:tr>
    </w:tbl>
    <w:p w14:paraId="732D53C4" w14:textId="77777777" w:rsidR="001D4F80" w:rsidRPr="00071D31" w:rsidRDefault="001D4F80" w:rsidP="00F134EE">
      <w:pPr>
        <w:numPr>
          <w:ilvl w:val="0"/>
          <w:numId w:val="14"/>
        </w:numPr>
      </w:pPr>
      <w:r w:rsidRPr="00071D31">
        <w:t xml:space="preserve">Choose </w:t>
      </w:r>
      <w:r w:rsidRPr="00F368C8">
        <w:rPr>
          <w:rStyle w:val="Object"/>
        </w:rPr>
        <w:t>Next</w:t>
      </w:r>
      <w:r w:rsidRPr="00071D31">
        <w:t xml:space="preserve"> to continue the installation.</w:t>
      </w:r>
    </w:p>
    <w:p w14:paraId="2CF37A32" w14:textId="77777777" w:rsidR="001D4F80" w:rsidRPr="00071D31" w:rsidRDefault="001D4F80" w:rsidP="00F134EE">
      <w:pPr>
        <w:numPr>
          <w:ilvl w:val="0"/>
          <w:numId w:val="14"/>
        </w:numPr>
      </w:pPr>
      <w:r w:rsidRPr="00071D31">
        <w:t>In the</w:t>
      </w:r>
      <w:r w:rsidRPr="00F368C8">
        <w:rPr>
          <w:rStyle w:val="Object"/>
        </w:rPr>
        <w:t xml:space="preserve"> Directory Selection</w:t>
      </w:r>
      <w:r w:rsidRPr="00F368C8">
        <w:t xml:space="preserve"> </w:t>
      </w:r>
      <w:r w:rsidRPr="00071D31">
        <w:t>screen, in the</w:t>
      </w:r>
      <w:r w:rsidRPr="00F368C8">
        <w:rPr>
          <w:rStyle w:val="Object"/>
        </w:rPr>
        <w:t xml:space="preserve"> Destination</w:t>
      </w:r>
      <w:r w:rsidRPr="00F368C8">
        <w:t xml:space="preserve"> </w:t>
      </w:r>
      <w:r w:rsidRPr="00F368C8">
        <w:rPr>
          <w:rStyle w:val="Object"/>
        </w:rPr>
        <w:t>folder</w:t>
      </w:r>
      <w:r w:rsidRPr="00071D31">
        <w:t xml:space="preserve"> field, specify the location to install the Data Services components</w:t>
      </w:r>
      <w:r w:rsidR="00E614DE" w:rsidRPr="00071D31">
        <w:t xml:space="preserve"> (for example, </w:t>
      </w:r>
      <w:r w:rsidRPr="00F368C8">
        <w:rPr>
          <w:rStyle w:val="Object"/>
        </w:rPr>
        <w:t xml:space="preserve">C:\Program Files (x86)\SAP </w:t>
      </w:r>
      <w:proofErr w:type="spellStart"/>
      <w:r w:rsidRPr="00F368C8">
        <w:rPr>
          <w:rStyle w:val="Object"/>
        </w:rPr>
        <w:t>BusinessObjects</w:t>
      </w:r>
      <w:proofErr w:type="spellEnd"/>
      <w:r w:rsidRPr="00F368C8">
        <w:rPr>
          <w:rStyle w:val="Object"/>
        </w:rPr>
        <w:t>\</w:t>
      </w:r>
      <w:r w:rsidR="00E614DE" w:rsidRPr="00F368C8">
        <w:rPr>
          <w:rStyle w:val="Object"/>
        </w:rPr>
        <w:t xml:space="preserve">) </w:t>
      </w:r>
      <w:r w:rsidR="00E614DE" w:rsidRPr="00071D31">
        <w:t>and c</w:t>
      </w:r>
      <w:r w:rsidRPr="00071D31">
        <w:t>hoose</w:t>
      </w:r>
      <w:r w:rsidRPr="00F368C8">
        <w:rPr>
          <w:rStyle w:val="Object"/>
        </w:rPr>
        <w:t xml:space="preserve"> Next</w:t>
      </w:r>
      <w:r w:rsidRPr="00F368C8">
        <w:t xml:space="preserve"> </w:t>
      </w:r>
      <w:r w:rsidRPr="00071D31">
        <w:t xml:space="preserve">to continue the installation. </w:t>
      </w:r>
    </w:p>
    <w:p w14:paraId="13A38A89" w14:textId="77777777" w:rsidR="00E614DE" w:rsidRPr="00071D31" w:rsidRDefault="001D4F80" w:rsidP="00F134EE">
      <w:pPr>
        <w:numPr>
          <w:ilvl w:val="0"/>
          <w:numId w:val="14"/>
        </w:numPr>
      </w:pPr>
      <w:r w:rsidRPr="00071D31">
        <w:t xml:space="preserve">In the </w:t>
      </w:r>
      <w:r w:rsidRPr="00F368C8">
        <w:rPr>
          <w:rStyle w:val="Object"/>
        </w:rPr>
        <w:t>Specify CMS connection information</w:t>
      </w:r>
      <w:r w:rsidRPr="00071D31">
        <w:t xml:space="preserve"> screen, choose </w:t>
      </w:r>
      <w:r w:rsidRPr="00F368C8">
        <w:rPr>
          <w:rStyle w:val="Object"/>
        </w:rPr>
        <w:t>Configure CMS</w:t>
      </w:r>
      <w:r w:rsidR="00E614DE" w:rsidRPr="00071D31">
        <w:t>.</w:t>
      </w:r>
    </w:p>
    <w:p w14:paraId="0406705B" w14:textId="77777777" w:rsidR="001D4F80" w:rsidRPr="00071D31" w:rsidRDefault="00E614DE" w:rsidP="00F134EE">
      <w:pPr>
        <w:numPr>
          <w:ilvl w:val="0"/>
          <w:numId w:val="14"/>
        </w:numPr>
      </w:pPr>
      <w:r w:rsidRPr="00071D31">
        <w:t xml:space="preserve">Enter </w:t>
      </w:r>
      <w:r w:rsidR="001D4F80" w:rsidRPr="00071D31">
        <w:t xml:space="preserve">the </w:t>
      </w:r>
      <w:r w:rsidR="001D4F80" w:rsidRPr="00F368C8">
        <w:rPr>
          <w:rStyle w:val="Object"/>
        </w:rPr>
        <w:t>System name</w:t>
      </w:r>
      <w:r w:rsidR="001D4F80" w:rsidRPr="00071D31">
        <w:t xml:space="preserve"> and </w:t>
      </w:r>
      <w:r w:rsidR="001D4F80" w:rsidRPr="00F368C8">
        <w:rPr>
          <w:rStyle w:val="Object"/>
        </w:rPr>
        <w:t>password</w:t>
      </w:r>
      <w:r w:rsidR="001D4F80" w:rsidRPr="00071D31">
        <w:t xml:space="preserve"> and choose </w:t>
      </w:r>
      <w:r w:rsidRPr="00F368C8">
        <w:rPr>
          <w:rStyle w:val="Object"/>
        </w:rPr>
        <w:t>Next</w:t>
      </w:r>
      <w:r w:rsidR="001D4F80" w:rsidRPr="00071D31">
        <w:t xml:space="preserve">.   </w:t>
      </w:r>
    </w:p>
    <w:p w14:paraId="06110A96" w14:textId="77777777" w:rsidR="00E614DE" w:rsidRPr="00071D31" w:rsidRDefault="001D4F80" w:rsidP="00F134EE">
      <w:pPr>
        <w:numPr>
          <w:ilvl w:val="0"/>
          <w:numId w:val="14"/>
        </w:numPr>
      </w:pPr>
      <w:r w:rsidRPr="00071D31">
        <w:t xml:space="preserve">In the </w:t>
      </w:r>
      <w:r w:rsidRPr="00F368C8">
        <w:rPr>
          <w:rStyle w:val="Object"/>
        </w:rPr>
        <w:t xml:space="preserve">Merge existing configuration </w:t>
      </w:r>
      <w:r w:rsidRPr="00071D31">
        <w:t>screen, choose</w:t>
      </w:r>
      <w:r w:rsidRPr="00F368C8">
        <w:rPr>
          <w:rStyle w:val="Object"/>
        </w:rPr>
        <w:t xml:space="preserve"> </w:t>
      </w:r>
      <w:r w:rsidR="00E614DE" w:rsidRPr="00F368C8">
        <w:rPr>
          <w:rStyle w:val="Object"/>
        </w:rPr>
        <w:t xml:space="preserve">Skip </w:t>
      </w:r>
      <w:r w:rsidRPr="00F368C8">
        <w:rPr>
          <w:rStyle w:val="Object"/>
        </w:rPr>
        <w:t>configuration</w:t>
      </w:r>
      <w:r w:rsidR="00E614DE" w:rsidRPr="00071D31">
        <w:t>.</w:t>
      </w:r>
    </w:p>
    <w:p w14:paraId="56CFC075" w14:textId="77777777" w:rsidR="001D4F80" w:rsidRPr="00071D31" w:rsidRDefault="00E614DE" w:rsidP="00F134EE">
      <w:pPr>
        <w:numPr>
          <w:ilvl w:val="0"/>
          <w:numId w:val="14"/>
        </w:numPr>
      </w:pPr>
      <w:r w:rsidRPr="00071D31">
        <w:t>C</w:t>
      </w:r>
      <w:r w:rsidR="001D4F80" w:rsidRPr="00071D31">
        <w:t xml:space="preserve">hoose </w:t>
      </w:r>
      <w:r w:rsidRPr="00F368C8">
        <w:rPr>
          <w:rStyle w:val="Object"/>
        </w:rPr>
        <w:t>Next</w:t>
      </w:r>
      <w:r w:rsidR="001D4F80" w:rsidRPr="00071D31">
        <w:t>.</w:t>
      </w:r>
    </w:p>
    <w:p w14:paraId="7B172988" w14:textId="77777777" w:rsidR="001D4F80" w:rsidRPr="00071D31" w:rsidRDefault="001D4F80" w:rsidP="00F134EE">
      <w:pPr>
        <w:numPr>
          <w:ilvl w:val="0"/>
          <w:numId w:val="14"/>
        </w:numPr>
      </w:pPr>
      <w:r w:rsidRPr="00071D31">
        <w:t xml:space="preserve">In the </w:t>
      </w:r>
      <w:r w:rsidRPr="00F368C8">
        <w:rPr>
          <w:rStyle w:val="Object"/>
        </w:rPr>
        <w:t xml:space="preserve">Repository configuration </w:t>
      </w:r>
      <w:r w:rsidRPr="00071D31">
        <w:t xml:space="preserve">screen, </w:t>
      </w:r>
      <w:r w:rsidR="00E614DE" w:rsidRPr="00071D31">
        <w:t xml:space="preserve">select </w:t>
      </w:r>
      <w:r w:rsidR="00E614DE" w:rsidRPr="00F368C8">
        <w:rPr>
          <w:rStyle w:val="Object"/>
        </w:rPr>
        <w:t xml:space="preserve">Using </w:t>
      </w:r>
      <w:r w:rsidRPr="00F368C8">
        <w:rPr>
          <w:rStyle w:val="Object"/>
        </w:rPr>
        <w:t>an existing database server</w:t>
      </w:r>
      <w:r w:rsidRPr="00071D31">
        <w:t xml:space="preserve"> and choose </w:t>
      </w:r>
      <w:r w:rsidR="00E614DE" w:rsidRPr="00F368C8">
        <w:rPr>
          <w:rStyle w:val="Object"/>
        </w:rPr>
        <w:t>Next</w:t>
      </w:r>
      <w:r w:rsidRPr="00071D31">
        <w:t>.</w:t>
      </w:r>
    </w:p>
    <w:p w14:paraId="42A14F3A" w14:textId="77777777" w:rsidR="001D4F80" w:rsidRPr="00071D31" w:rsidRDefault="001D4F80" w:rsidP="00F134EE">
      <w:pPr>
        <w:numPr>
          <w:ilvl w:val="0"/>
          <w:numId w:val="14"/>
        </w:numPr>
      </w:pPr>
      <w:r w:rsidRPr="00071D31">
        <w:t xml:space="preserve">In the </w:t>
      </w:r>
      <w:r w:rsidRPr="00F368C8">
        <w:rPr>
          <w:rStyle w:val="Object"/>
        </w:rPr>
        <w:t>Repository database connection</w:t>
      </w:r>
      <w:r w:rsidRPr="00071D31">
        <w:t xml:space="preserve"> </w:t>
      </w:r>
      <w:r w:rsidR="002926F3" w:rsidRPr="00071D31">
        <w:t>screen, 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031"/>
        <w:gridCol w:w="4537"/>
      </w:tblGrid>
      <w:tr w:rsidR="00B96D36" w:rsidRPr="00071D31" w14:paraId="7CE657BE" w14:textId="77777777" w:rsidTr="00DB0DC8">
        <w:tc>
          <w:tcPr>
            <w:tcW w:w="193.10pt" w:type="dxa"/>
            <w:shd w:val="clear" w:color="auto" w:fill="C6C6C6"/>
          </w:tcPr>
          <w:p w14:paraId="4169319F" w14:textId="77777777" w:rsidR="00B96D36" w:rsidRPr="00071D31" w:rsidRDefault="00B96D36" w:rsidP="00F368C8">
            <w:pPr>
              <w:pStyle w:val="TableHeading"/>
            </w:pPr>
            <w:r w:rsidRPr="00071D31">
              <w:t>Field</w:t>
            </w:r>
          </w:p>
        </w:tc>
        <w:tc>
          <w:tcPr>
            <w:tcW w:w="217.30pt" w:type="dxa"/>
            <w:shd w:val="clear" w:color="auto" w:fill="C6C6C6"/>
          </w:tcPr>
          <w:p w14:paraId="7BA17A86" w14:textId="77777777" w:rsidR="00B96D36" w:rsidRPr="00071D31" w:rsidRDefault="00B96D36" w:rsidP="00F368C8">
            <w:pPr>
              <w:pStyle w:val="TableHeading"/>
            </w:pPr>
            <w:r w:rsidRPr="00071D31">
              <w:t>User Action or Values</w:t>
            </w:r>
          </w:p>
        </w:tc>
      </w:tr>
      <w:tr w:rsidR="00B96D36" w:rsidRPr="00071D31" w14:paraId="7F65CED0" w14:textId="77777777" w:rsidTr="00DB0DC8">
        <w:tc>
          <w:tcPr>
            <w:tcW w:w="193.10pt" w:type="dxa"/>
            <w:shd w:val="clear" w:color="auto" w:fill="auto"/>
          </w:tcPr>
          <w:p w14:paraId="2BC117F9" w14:textId="77777777" w:rsidR="00B96D36" w:rsidRPr="00071D31" w:rsidRDefault="00B96D36" w:rsidP="00E614DE">
            <w:pPr>
              <w:pStyle w:val="TableText"/>
            </w:pPr>
            <w:r w:rsidRPr="00071D31">
              <w:t>Registration name for CMS</w:t>
            </w:r>
          </w:p>
        </w:tc>
        <w:tc>
          <w:tcPr>
            <w:tcW w:w="217.30pt" w:type="dxa"/>
            <w:shd w:val="clear" w:color="auto" w:fill="auto"/>
          </w:tcPr>
          <w:p w14:paraId="29C1805A" w14:textId="77777777" w:rsidR="00B96D36" w:rsidRPr="00071D31" w:rsidRDefault="00B96D36" w:rsidP="00E614DE">
            <w:pPr>
              <w:pStyle w:val="TableText"/>
            </w:pPr>
            <w:r w:rsidRPr="00071D31">
              <w:t xml:space="preserve"> DS_REPO</w:t>
            </w:r>
          </w:p>
        </w:tc>
      </w:tr>
      <w:tr w:rsidR="00B96D36" w:rsidRPr="00071D31" w14:paraId="4DFF0F56" w14:textId="77777777" w:rsidTr="00DB0DC8">
        <w:tc>
          <w:tcPr>
            <w:tcW w:w="193.10pt" w:type="dxa"/>
            <w:shd w:val="clear" w:color="auto" w:fill="auto"/>
          </w:tcPr>
          <w:p w14:paraId="7FBC04C2" w14:textId="77777777" w:rsidR="00B96D36" w:rsidRPr="00071D31" w:rsidRDefault="00B96D36" w:rsidP="00E614DE">
            <w:pPr>
              <w:pStyle w:val="TableText"/>
            </w:pPr>
            <w:r w:rsidRPr="00071D31">
              <w:t>Database type</w:t>
            </w:r>
          </w:p>
        </w:tc>
        <w:tc>
          <w:tcPr>
            <w:tcW w:w="217.30pt" w:type="dxa"/>
            <w:shd w:val="clear" w:color="auto" w:fill="auto"/>
          </w:tcPr>
          <w:p w14:paraId="6B0F88C6" w14:textId="77777777" w:rsidR="00B96D36" w:rsidRPr="00071D31" w:rsidRDefault="00B96D36" w:rsidP="00E614DE">
            <w:pPr>
              <w:pStyle w:val="TableText"/>
            </w:pPr>
            <w:r w:rsidRPr="00071D31">
              <w:t>Microsoft</w:t>
            </w:r>
            <w:r w:rsidRPr="00071D31">
              <w:rPr>
                <w:lang w:eastAsia="zh-CN"/>
              </w:rPr>
              <w:t xml:space="preserve"> </w:t>
            </w:r>
            <w:r w:rsidRPr="00071D31">
              <w:t>SQL</w:t>
            </w:r>
            <w:r w:rsidRPr="00071D31">
              <w:rPr>
                <w:lang w:eastAsia="zh-CN"/>
              </w:rPr>
              <w:t xml:space="preserve"> </w:t>
            </w:r>
            <w:r w:rsidRPr="00071D31">
              <w:t>Server</w:t>
            </w:r>
          </w:p>
        </w:tc>
      </w:tr>
      <w:tr w:rsidR="00B96D36" w:rsidRPr="00071D31" w14:paraId="6F1B8D2D" w14:textId="77777777" w:rsidTr="00DB0DC8">
        <w:tc>
          <w:tcPr>
            <w:tcW w:w="193.10pt" w:type="dxa"/>
            <w:shd w:val="clear" w:color="auto" w:fill="auto"/>
          </w:tcPr>
          <w:p w14:paraId="4CFC3660" w14:textId="77777777" w:rsidR="00B96D36" w:rsidRPr="00071D31" w:rsidRDefault="00B96D36" w:rsidP="00E614DE">
            <w:pPr>
              <w:pStyle w:val="TableText"/>
            </w:pPr>
            <w:r w:rsidRPr="00071D31">
              <w:t>Database Server name</w:t>
            </w:r>
          </w:p>
        </w:tc>
        <w:tc>
          <w:tcPr>
            <w:tcW w:w="217.30pt" w:type="dxa"/>
            <w:shd w:val="clear" w:color="auto" w:fill="auto"/>
          </w:tcPr>
          <w:p w14:paraId="02BEDC71" w14:textId="77777777" w:rsidR="00B96D36" w:rsidRPr="00071D31" w:rsidRDefault="00B96D36" w:rsidP="00E614DE">
            <w:pPr>
              <w:pStyle w:val="TableText"/>
            </w:pPr>
            <w:r w:rsidRPr="00071D31">
              <w:t>&lt;system name&gt;\SAPEIM</w:t>
            </w:r>
          </w:p>
        </w:tc>
      </w:tr>
      <w:tr w:rsidR="00B96D36" w:rsidRPr="00071D31" w14:paraId="1E6D30C2" w14:textId="77777777" w:rsidTr="00DB0DC8">
        <w:tc>
          <w:tcPr>
            <w:tcW w:w="193.10pt" w:type="dxa"/>
            <w:shd w:val="clear" w:color="auto" w:fill="auto"/>
          </w:tcPr>
          <w:p w14:paraId="0F03E50C" w14:textId="77777777" w:rsidR="00B96D36" w:rsidRPr="00071D31" w:rsidRDefault="00B96D36" w:rsidP="00E614DE">
            <w:pPr>
              <w:pStyle w:val="TableText"/>
            </w:pPr>
            <w:r w:rsidRPr="00071D31">
              <w:t>Database Port</w:t>
            </w:r>
          </w:p>
        </w:tc>
        <w:tc>
          <w:tcPr>
            <w:tcW w:w="217.30pt" w:type="dxa"/>
            <w:shd w:val="clear" w:color="auto" w:fill="auto"/>
          </w:tcPr>
          <w:p w14:paraId="2376C4EB" w14:textId="77777777" w:rsidR="00B96D36" w:rsidRPr="00071D31" w:rsidRDefault="00B96D36" w:rsidP="00E614DE">
            <w:pPr>
              <w:pStyle w:val="TableText"/>
            </w:pPr>
            <w:r w:rsidRPr="00071D31">
              <w:t>1433</w:t>
            </w:r>
          </w:p>
        </w:tc>
      </w:tr>
      <w:tr w:rsidR="00B96D36" w:rsidRPr="00071D31" w14:paraId="5B823E4C" w14:textId="77777777" w:rsidTr="00DB0DC8">
        <w:tc>
          <w:tcPr>
            <w:tcW w:w="193.10pt" w:type="dxa"/>
            <w:shd w:val="clear" w:color="auto" w:fill="auto"/>
          </w:tcPr>
          <w:p w14:paraId="5DF43D98" w14:textId="77777777" w:rsidR="00B96D36" w:rsidRPr="00071D31" w:rsidRDefault="00B96D36" w:rsidP="00E614DE">
            <w:pPr>
              <w:pStyle w:val="TableText"/>
            </w:pPr>
            <w:r w:rsidRPr="00071D31">
              <w:t>Database name</w:t>
            </w:r>
          </w:p>
        </w:tc>
        <w:tc>
          <w:tcPr>
            <w:tcW w:w="217.30pt" w:type="dxa"/>
            <w:shd w:val="clear" w:color="auto" w:fill="auto"/>
          </w:tcPr>
          <w:p w14:paraId="7DEBD61E" w14:textId="77777777" w:rsidR="00B96D36" w:rsidRPr="00071D31" w:rsidRDefault="00B96D36" w:rsidP="00E614DE">
            <w:pPr>
              <w:pStyle w:val="TableText"/>
            </w:pPr>
            <w:r w:rsidRPr="00071D31">
              <w:t>DS_REPO</w:t>
            </w:r>
          </w:p>
        </w:tc>
      </w:tr>
      <w:tr w:rsidR="00B96D36" w:rsidRPr="00071D31" w14:paraId="16EE2A3F" w14:textId="77777777" w:rsidTr="00DB0DC8">
        <w:tc>
          <w:tcPr>
            <w:tcW w:w="193.10pt" w:type="dxa"/>
            <w:shd w:val="clear" w:color="auto" w:fill="auto"/>
          </w:tcPr>
          <w:p w14:paraId="2E9CDE20" w14:textId="77777777" w:rsidR="00B96D36" w:rsidRPr="00071D31" w:rsidRDefault="00B96D36" w:rsidP="00E614DE">
            <w:pPr>
              <w:pStyle w:val="TableText"/>
            </w:pPr>
            <w:r w:rsidRPr="00071D31">
              <w:t>Windows authentication</w:t>
            </w:r>
          </w:p>
        </w:tc>
        <w:tc>
          <w:tcPr>
            <w:tcW w:w="217.30pt" w:type="dxa"/>
            <w:shd w:val="clear" w:color="auto" w:fill="auto"/>
          </w:tcPr>
          <w:p w14:paraId="53023669" w14:textId="77777777" w:rsidR="00B96D36" w:rsidRPr="00071D31" w:rsidRDefault="00B96D36" w:rsidP="00E614DE">
            <w:pPr>
              <w:pStyle w:val="TableText"/>
            </w:pPr>
            <w:r w:rsidRPr="00071D31">
              <w:t>Deselect</w:t>
            </w:r>
          </w:p>
        </w:tc>
      </w:tr>
      <w:tr w:rsidR="00B96D36" w:rsidRPr="00071D31" w14:paraId="5D646529" w14:textId="77777777" w:rsidTr="00DB0DC8">
        <w:tc>
          <w:tcPr>
            <w:tcW w:w="193.10pt" w:type="dxa"/>
            <w:shd w:val="clear" w:color="auto" w:fill="auto"/>
          </w:tcPr>
          <w:p w14:paraId="49D76D08" w14:textId="77777777" w:rsidR="00B96D36" w:rsidRPr="00071D31" w:rsidRDefault="00B96D36" w:rsidP="00E614DE">
            <w:pPr>
              <w:pStyle w:val="TableText"/>
            </w:pPr>
            <w:r w:rsidRPr="00071D31">
              <w:t>User name</w:t>
            </w:r>
          </w:p>
        </w:tc>
        <w:tc>
          <w:tcPr>
            <w:tcW w:w="217.30pt" w:type="dxa"/>
            <w:shd w:val="clear" w:color="auto" w:fill="auto"/>
          </w:tcPr>
          <w:p w14:paraId="687EA3F2" w14:textId="77777777" w:rsidR="00B96D36" w:rsidRPr="00071D31" w:rsidRDefault="00B96D36" w:rsidP="00E614DE">
            <w:pPr>
              <w:pStyle w:val="TableText"/>
            </w:pPr>
            <w:proofErr w:type="spellStart"/>
            <w:r w:rsidRPr="00071D31">
              <w:t>sa</w:t>
            </w:r>
            <w:proofErr w:type="spellEnd"/>
          </w:p>
        </w:tc>
      </w:tr>
      <w:tr w:rsidR="00B96D36" w:rsidRPr="00071D31" w14:paraId="44B547C7" w14:textId="77777777" w:rsidTr="00DB0DC8">
        <w:tc>
          <w:tcPr>
            <w:tcW w:w="193.10pt" w:type="dxa"/>
            <w:shd w:val="clear" w:color="auto" w:fill="auto"/>
          </w:tcPr>
          <w:p w14:paraId="6F89C576" w14:textId="77777777" w:rsidR="00B96D36" w:rsidRPr="00071D31" w:rsidRDefault="00B96D36" w:rsidP="00E614DE">
            <w:pPr>
              <w:pStyle w:val="TableText"/>
            </w:pPr>
            <w:r w:rsidRPr="00071D31">
              <w:t>Password</w:t>
            </w:r>
          </w:p>
        </w:tc>
        <w:tc>
          <w:tcPr>
            <w:tcW w:w="217.30pt" w:type="dxa"/>
            <w:shd w:val="clear" w:color="auto" w:fill="auto"/>
          </w:tcPr>
          <w:p w14:paraId="13692B78" w14:textId="77777777" w:rsidR="00B96D36" w:rsidRPr="00071D31" w:rsidRDefault="00347088" w:rsidP="00E614DE">
            <w:pPr>
              <w:pStyle w:val="TableText"/>
            </w:pPr>
            <w:r w:rsidRPr="00071D31">
              <w:t>Password</w:t>
            </w:r>
            <w:r w:rsidR="009E6702">
              <w:t xml:space="preserve"> you configured in section 4.1 step 11</w:t>
            </w:r>
            <w:r w:rsidR="00B96D36" w:rsidRPr="00071D31">
              <w:t>.</w:t>
            </w:r>
          </w:p>
        </w:tc>
      </w:tr>
    </w:tbl>
    <w:p w14:paraId="798F6512" w14:textId="77777777" w:rsidR="001D4F80" w:rsidRPr="00071D31" w:rsidRDefault="00E614DE" w:rsidP="00F134EE">
      <w:pPr>
        <w:numPr>
          <w:ilvl w:val="0"/>
          <w:numId w:val="14"/>
        </w:numPr>
      </w:pPr>
      <w:r w:rsidRPr="00071D31">
        <w:t xml:space="preserve">Choose </w:t>
      </w:r>
      <w:r w:rsidRPr="00F368C8">
        <w:rPr>
          <w:rStyle w:val="Object"/>
        </w:rPr>
        <w:t>Next</w:t>
      </w:r>
      <w:r w:rsidR="001D4F80" w:rsidRPr="00071D31">
        <w:t>.</w:t>
      </w:r>
    </w:p>
    <w:p w14:paraId="0D256432" w14:textId="77777777" w:rsidR="00E614DE" w:rsidRPr="00071D31" w:rsidRDefault="001D4F80" w:rsidP="00F134EE">
      <w:pPr>
        <w:numPr>
          <w:ilvl w:val="0"/>
          <w:numId w:val="14"/>
        </w:numPr>
      </w:pPr>
      <w:r w:rsidRPr="00071D31">
        <w:t xml:space="preserve">In the </w:t>
      </w:r>
      <w:r w:rsidRPr="00F368C8">
        <w:rPr>
          <w:rStyle w:val="Object"/>
        </w:rPr>
        <w:t xml:space="preserve">Configure Job Server </w:t>
      </w:r>
      <w:r w:rsidRPr="00071D31">
        <w:t xml:space="preserve">screen, choose </w:t>
      </w:r>
      <w:r w:rsidRPr="00F368C8">
        <w:rPr>
          <w:rStyle w:val="Object"/>
        </w:rPr>
        <w:t>Configure a new Job Server</w:t>
      </w:r>
      <w:r w:rsidR="00E614DE" w:rsidRPr="00071D31">
        <w:t>.</w:t>
      </w:r>
    </w:p>
    <w:p w14:paraId="6E8180FE" w14:textId="77777777" w:rsidR="00E614DE" w:rsidRPr="00071D31" w:rsidRDefault="00E614DE" w:rsidP="00F134EE">
      <w:pPr>
        <w:numPr>
          <w:ilvl w:val="0"/>
          <w:numId w:val="14"/>
        </w:numPr>
      </w:pPr>
      <w:r w:rsidRPr="00071D31">
        <w:t xml:space="preserve">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203"/>
        <w:gridCol w:w="5365"/>
      </w:tblGrid>
      <w:tr w:rsidR="00B9510D" w:rsidRPr="00071D31" w14:paraId="38CD8B4F" w14:textId="77777777" w:rsidTr="00DB0DC8">
        <w:tc>
          <w:tcPr>
            <w:tcW w:w="153.40pt" w:type="dxa"/>
            <w:shd w:val="clear" w:color="auto" w:fill="C6C6C6"/>
          </w:tcPr>
          <w:p w14:paraId="793E7E44" w14:textId="77777777" w:rsidR="00B9510D" w:rsidRPr="00071D31" w:rsidRDefault="00B9510D" w:rsidP="00F368C8">
            <w:pPr>
              <w:pStyle w:val="TableHeading"/>
            </w:pPr>
            <w:r w:rsidRPr="00071D31">
              <w:t>Field</w:t>
            </w:r>
          </w:p>
        </w:tc>
        <w:tc>
          <w:tcPr>
            <w:tcW w:w="257pt" w:type="dxa"/>
            <w:shd w:val="clear" w:color="auto" w:fill="C6C6C6"/>
          </w:tcPr>
          <w:p w14:paraId="6D7EE96A" w14:textId="77777777" w:rsidR="00B9510D" w:rsidRPr="00071D31" w:rsidRDefault="00B9510D" w:rsidP="00F368C8">
            <w:pPr>
              <w:pStyle w:val="TableHeading"/>
            </w:pPr>
            <w:r w:rsidRPr="00071D31">
              <w:t>User Action or Values</w:t>
            </w:r>
          </w:p>
        </w:tc>
      </w:tr>
      <w:tr w:rsidR="00B9510D" w:rsidRPr="00071D31" w14:paraId="73CE85C7" w14:textId="77777777" w:rsidTr="00DB0DC8">
        <w:tc>
          <w:tcPr>
            <w:tcW w:w="153.40pt" w:type="dxa"/>
            <w:shd w:val="clear" w:color="auto" w:fill="auto"/>
          </w:tcPr>
          <w:p w14:paraId="40661CA8" w14:textId="77777777" w:rsidR="00B9510D" w:rsidRPr="00071D31" w:rsidRDefault="00B9510D" w:rsidP="008539B7">
            <w:pPr>
              <w:pStyle w:val="TableText"/>
            </w:pPr>
            <w:r w:rsidRPr="00071D31">
              <w:t>Job Server</w:t>
            </w:r>
          </w:p>
        </w:tc>
        <w:tc>
          <w:tcPr>
            <w:tcW w:w="257pt" w:type="dxa"/>
            <w:shd w:val="clear" w:color="auto" w:fill="auto"/>
          </w:tcPr>
          <w:p w14:paraId="28663366" w14:textId="77777777" w:rsidR="00B9510D" w:rsidRPr="00071D31" w:rsidRDefault="00B9510D" w:rsidP="008539B7">
            <w:pPr>
              <w:pStyle w:val="TableText"/>
            </w:pPr>
            <w:r w:rsidRPr="00071D31">
              <w:t>JobServer_1</w:t>
            </w:r>
          </w:p>
        </w:tc>
      </w:tr>
      <w:tr w:rsidR="00B9510D" w:rsidRPr="00071D31" w14:paraId="1C017358" w14:textId="77777777" w:rsidTr="00DB0DC8">
        <w:tc>
          <w:tcPr>
            <w:tcW w:w="153.40pt" w:type="dxa"/>
            <w:shd w:val="clear" w:color="auto" w:fill="auto"/>
          </w:tcPr>
          <w:p w14:paraId="54EF0633" w14:textId="77777777" w:rsidR="00B9510D" w:rsidRPr="00071D31" w:rsidRDefault="00B9510D" w:rsidP="008539B7">
            <w:pPr>
              <w:pStyle w:val="TableText"/>
            </w:pPr>
            <w:r w:rsidRPr="00071D31">
              <w:t>Port</w:t>
            </w:r>
          </w:p>
        </w:tc>
        <w:tc>
          <w:tcPr>
            <w:tcW w:w="257pt" w:type="dxa"/>
            <w:shd w:val="clear" w:color="auto" w:fill="auto"/>
          </w:tcPr>
          <w:p w14:paraId="70CDA35F" w14:textId="77777777" w:rsidR="00B9510D" w:rsidRPr="00071D31" w:rsidRDefault="00B9510D" w:rsidP="008539B7">
            <w:pPr>
              <w:pStyle w:val="TableText"/>
            </w:pPr>
            <w:r w:rsidRPr="00071D31">
              <w:t>3500</w:t>
            </w:r>
          </w:p>
        </w:tc>
      </w:tr>
    </w:tbl>
    <w:p w14:paraId="7EB2A5F2" w14:textId="77777777" w:rsidR="001D4F80" w:rsidRPr="00071D31" w:rsidRDefault="00E614DE" w:rsidP="00F134EE">
      <w:pPr>
        <w:numPr>
          <w:ilvl w:val="0"/>
          <w:numId w:val="14"/>
        </w:numPr>
      </w:pPr>
      <w:r w:rsidRPr="00071D31">
        <w:t>C</w:t>
      </w:r>
      <w:r w:rsidR="001D4F80" w:rsidRPr="00071D31">
        <w:t xml:space="preserve">hoose </w:t>
      </w:r>
      <w:r w:rsidRPr="00F368C8">
        <w:rPr>
          <w:rStyle w:val="Object"/>
        </w:rPr>
        <w:t>Next</w:t>
      </w:r>
      <w:r w:rsidR="001D4F80" w:rsidRPr="00071D31">
        <w:t>.</w:t>
      </w:r>
    </w:p>
    <w:p w14:paraId="269530D9" w14:textId="77777777" w:rsidR="00E614DE" w:rsidRPr="00F368C8" w:rsidRDefault="001D4F80" w:rsidP="00F134EE">
      <w:pPr>
        <w:numPr>
          <w:ilvl w:val="0"/>
          <w:numId w:val="14"/>
        </w:numPr>
      </w:pPr>
      <w:r w:rsidRPr="00071D31">
        <w:t xml:space="preserve">Choose </w:t>
      </w:r>
      <w:r w:rsidR="00E614DE" w:rsidRPr="00F368C8">
        <w:rPr>
          <w:rStyle w:val="Object"/>
        </w:rPr>
        <w:t>Next.</w:t>
      </w:r>
    </w:p>
    <w:p w14:paraId="447FB917" w14:textId="77777777" w:rsidR="001D4F80" w:rsidRPr="00071D31" w:rsidRDefault="00E614DE" w:rsidP="00F134EE">
      <w:pPr>
        <w:numPr>
          <w:ilvl w:val="0"/>
          <w:numId w:val="14"/>
        </w:numPr>
      </w:pPr>
      <w:r w:rsidRPr="00071D31">
        <w:t xml:space="preserve">Accept the </w:t>
      </w:r>
      <w:r w:rsidR="001D4F80" w:rsidRPr="00071D31">
        <w:t xml:space="preserve">default values </w:t>
      </w:r>
      <w:r w:rsidRPr="00071D31">
        <w:t xml:space="preserve">on the remaining screens until you begin </w:t>
      </w:r>
      <w:r w:rsidR="001D4F80" w:rsidRPr="00071D31">
        <w:t>the installation.</w:t>
      </w:r>
    </w:p>
    <w:p w14:paraId="72EC9366" w14:textId="77777777" w:rsidR="00E614DE" w:rsidRPr="00071D31" w:rsidRDefault="001D4F80" w:rsidP="00F134EE">
      <w:pPr>
        <w:numPr>
          <w:ilvl w:val="0"/>
          <w:numId w:val="14"/>
        </w:numPr>
        <w:autoSpaceDE w:val="0"/>
        <w:autoSpaceDN w:val="0"/>
        <w:adjustRightInd w:val="0"/>
      </w:pPr>
      <w:r w:rsidRPr="00071D31">
        <w:t>When the installation has completed</w:t>
      </w:r>
      <w:r w:rsidRPr="00071D31">
        <w:rPr>
          <w:lang w:eastAsia="zh-CN"/>
        </w:rPr>
        <w:t>,</w:t>
      </w:r>
      <w:r w:rsidRPr="00071D31">
        <w:t xml:space="preserve"> </w:t>
      </w:r>
      <w:r w:rsidR="00E614DE" w:rsidRPr="00071D31">
        <w:t xml:space="preserve">choose </w:t>
      </w:r>
      <w:r w:rsidRPr="00F368C8">
        <w:rPr>
          <w:rStyle w:val="Object"/>
        </w:rPr>
        <w:t>Finish</w:t>
      </w:r>
      <w:r w:rsidRPr="00071D31">
        <w:t xml:space="preserve"> to end the installation</w:t>
      </w:r>
      <w:r w:rsidR="00E614DE" w:rsidRPr="00071D31">
        <w:t>.</w:t>
      </w:r>
    </w:p>
    <w:p w14:paraId="78DFAD68" w14:textId="77777777" w:rsidR="001D4F80" w:rsidRPr="00071D31" w:rsidRDefault="00E614DE" w:rsidP="00F134EE">
      <w:pPr>
        <w:numPr>
          <w:ilvl w:val="0"/>
          <w:numId w:val="14"/>
        </w:numPr>
        <w:autoSpaceDE w:val="0"/>
        <w:autoSpaceDN w:val="0"/>
        <w:adjustRightInd w:val="0"/>
      </w:pPr>
      <w:r w:rsidRPr="00071D31">
        <w:t>R</w:t>
      </w:r>
      <w:r w:rsidR="001D4F80" w:rsidRPr="00071D31">
        <w:t xml:space="preserve">eboot the </w:t>
      </w:r>
      <w:r w:rsidR="001D4F80" w:rsidRPr="00071D31">
        <w:rPr>
          <w:lang w:eastAsia="zh-CN"/>
        </w:rPr>
        <w:t>system</w:t>
      </w:r>
      <w:r w:rsidR="001D4F80" w:rsidRPr="00071D31">
        <w:t>.</w:t>
      </w:r>
    </w:p>
    <w:p w14:paraId="380C6AA3" w14:textId="77777777" w:rsidR="0075065E" w:rsidRPr="00071D31" w:rsidRDefault="001D4F80" w:rsidP="00F134EE">
      <w:pPr>
        <w:numPr>
          <w:ilvl w:val="0"/>
          <w:numId w:val="14"/>
        </w:numPr>
        <w:autoSpaceDE w:val="0"/>
        <w:autoSpaceDN w:val="0"/>
        <w:adjustRightInd w:val="0"/>
      </w:pPr>
      <w:r w:rsidRPr="00071D31">
        <w:t xml:space="preserve">After reboot, </w:t>
      </w:r>
      <w:r w:rsidRPr="00F368C8">
        <w:rPr>
          <w:rStyle w:val="Object"/>
        </w:rPr>
        <w:t>choose Start→ Programs →SAP</w:t>
      </w:r>
      <w:r w:rsidR="00210509">
        <w:rPr>
          <w:rStyle w:val="Object"/>
        </w:rPr>
        <w:t xml:space="preserve"> </w:t>
      </w:r>
      <w:proofErr w:type="spellStart"/>
      <w:r w:rsidR="00210509">
        <w:rPr>
          <w:rStyle w:val="Object"/>
        </w:rPr>
        <w:t>BusinessObjects</w:t>
      </w:r>
      <w:proofErr w:type="spellEnd"/>
      <w:r w:rsidR="00210509">
        <w:rPr>
          <w:rStyle w:val="Object"/>
        </w:rPr>
        <w:t xml:space="preserve"> BI platform 4</w:t>
      </w:r>
      <w:r w:rsidRPr="00F368C8">
        <w:rPr>
          <w:rStyle w:val="Object"/>
        </w:rPr>
        <w:t xml:space="preserve"> →SAP </w:t>
      </w:r>
      <w:proofErr w:type="spellStart"/>
      <w:r w:rsidRPr="00F368C8">
        <w:rPr>
          <w:rStyle w:val="Object"/>
        </w:rPr>
        <w:t>BusinessObjects</w:t>
      </w:r>
      <w:proofErr w:type="spellEnd"/>
      <w:r w:rsidRPr="00F368C8">
        <w:rPr>
          <w:rStyle w:val="Object"/>
        </w:rPr>
        <w:t xml:space="preserve"> BI platform</w:t>
      </w:r>
      <w:r w:rsidRPr="00071D31">
        <w:t xml:space="preserve">, select </w:t>
      </w:r>
      <w:r w:rsidRPr="00F368C8">
        <w:rPr>
          <w:rStyle w:val="Object"/>
        </w:rPr>
        <w:t xml:space="preserve">SAP </w:t>
      </w:r>
      <w:proofErr w:type="spellStart"/>
      <w:r w:rsidRPr="00F368C8">
        <w:rPr>
          <w:rStyle w:val="Object"/>
        </w:rPr>
        <w:t>BusinessObjects</w:t>
      </w:r>
      <w:proofErr w:type="spellEnd"/>
      <w:r w:rsidRPr="00F368C8">
        <w:rPr>
          <w:rStyle w:val="Object"/>
        </w:rPr>
        <w:t xml:space="preserve"> BI platform Central Management Console</w:t>
      </w:r>
      <w:r w:rsidRPr="00071D31">
        <w:t>, and ensure</w:t>
      </w:r>
      <w:r w:rsidRPr="00071D31">
        <w:rPr>
          <w:lang w:eastAsia="zh-CN"/>
        </w:rPr>
        <w:t xml:space="preserve"> </w:t>
      </w:r>
      <w:r w:rsidR="00E614DE" w:rsidRPr="00071D31">
        <w:rPr>
          <w:lang w:eastAsia="zh-CN"/>
        </w:rPr>
        <w:t xml:space="preserve">that </w:t>
      </w:r>
      <w:r w:rsidRPr="00071D31">
        <w:rPr>
          <w:lang w:eastAsia="zh-CN"/>
        </w:rPr>
        <w:t>you can logon on t</w:t>
      </w:r>
      <w:r w:rsidRPr="00071D31">
        <w:t>he Central Management Console.</w:t>
      </w:r>
    </w:p>
    <w:p w14:paraId="4F63D2CB" w14:textId="77777777" w:rsidR="00A528CE" w:rsidRPr="00071D31" w:rsidRDefault="00A528CE" w:rsidP="00A528CE">
      <w:pPr>
        <w:pStyle w:val="Heading2"/>
        <w:tabs>
          <w:tab w:val="num" w:pos="43pt"/>
        </w:tabs>
        <w:ind w:start="43pt"/>
      </w:pPr>
      <w:bookmarkStart w:id="215" w:name="_Toc341800818"/>
      <w:bookmarkStart w:id="216" w:name="_Toc341801296"/>
      <w:bookmarkStart w:id="217" w:name="_Toc341802186"/>
      <w:bookmarkStart w:id="218" w:name="_Toc341947453"/>
      <w:bookmarkStart w:id="219" w:name="_Toc342325169"/>
      <w:bookmarkStart w:id="220" w:name="_Toc342551797"/>
      <w:bookmarkStart w:id="221" w:name="_Toc341800823"/>
      <w:bookmarkStart w:id="222" w:name="_Toc341801301"/>
      <w:bookmarkStart w:id="223" w:name="_Toc341802191"/>
      <w:bookmarkStart w:id="224" w:name="_Toc341947458"/>
      <w:bookmarkStart w:id="225" w:name="_Toc342325174"/>
      <w:bookmarkStart w:id="226" w:name="_Toc342551802"/>
      <w:bookmarkStart w:id="227" w:name="_Toc341800824"/>
      <w:bookmarkStart w:id="228" w:name="_Toc341801302"/>
      <w:bookmarkStart w:id="229" w:name="_Toc341802192"/>
      <w:bookmarkStart w:id="230" w:name="_Toc341947459"/>
      <w:bookmarkStart w:id="231" w:name="_Toc342325175"/>
      <w:bookmarkStart w:id="232" w:name="_Toc342551803"/>
      <w:bookmarkStart w:id="233" w:name="_Toc341800826"/>
      <w:bookmarkStart w:id="234" w:name="_Toc341801304"/>
      <w:bookmarkStart w:id="235" w:name="_Toc341802194"/>
      <w:bookmarkStart w:id="236" w:name="_Toc341947461"/>
      <w:bookmarkStart w:id="237" w:name="_Toc342325177"/>
      <w:bookmarkStart w:id="238" w:name="_Toc342551805"/>
      <w:bookmarkStart w:id="239" w:name="_Toc341800827"/>
      <w:bookmarkStart w:id="240" w:name="_Toc341801305"/>
      <w:bookmarkStart w:id="241" w:name="_Toc341802195"/>
      <w:bookmarkStart w:id="242" w:name="_Toc341947462"/>
      <w:bookmarkStart w:id="243" w:name="_Toc342325178"/>
      <w:bookmarkStart w:id="244" w:name="_Toc342551806"/>
      <w:bookmarkStart w:id="245" w:name="_Toc341800828"/>
      <w:bookmarkStart w:id="246" w:name="_Toc341801306"/>
      <w:bookmarkStart w:id="247" w:name="_Toc341802196"/>
      <w:bookmarkStart w:id="248" w:name="_Toc341947463"/>
      <w:bookmarkStart w:id="249" w:name="_Toc342325179"/>
      <w:bookmarkStart w:id="250" w:name="_Toc342551807"/>
      <w:bookmarkStart w:id="251" w:name="_Toc341800835"/>
      <w:bookmarkStart w:id="252" w:name="_Toc341801313"/>
      <w:bookmarkStart w:id="253" w:name="_Toc341802203"/>
      <w:bookmarkStart w:id="254" w:name="_Toc341947470"/>
      <w:bookmarkStart w:id="255" w:name="_Toc342325186"/>
      <w:bookmarkStart w:id="256" w:name="_Toc342551814"/>
      <w:bookmarkStart w:id="257" w:name="_Toc341800837"/>
      <w:bookmarkStart w:id="258" w:name="_Toc341801315"/>
      <w:bookmarkStart w:id="259" w:name="_Toc341802205"/>
      <w:bookmarkStart w:id="260" w:name="_Toc341947472"/>
      <w:bookmarkStart w:id="261" w:name="_Toc342325188"/>
      <w:bookmarkStart w:id="262" w:name="_Toc342551816"/>
      <w:bookmarkStart w:id="263" w:name="_Toc341800839"/>
      <w:bookmarkStart w:id="264" w:name="_Toc341801317"/>
      <w:bookmarkStart w:id="265" w:name="_Toc341802207"/>
      <w:bookmarkStart w:id="266" w:name="_Toc341947474"/>
      <w:bookmarkStart w:id="267" w:name="_Toc342325190"/>
      <w:bookmarkStart w:id="268" w:name="_Toc342551818"/>
      <w:bookmarkStart w:id="269" w:name="_Toc341800844"/>
      <w:bookmarkStart w:id="270" w:name="_Toc341801322"/>
      <w:bookmarkStart w:id="271" w:name="_Toc341802212"/>
      <w:bookmarkStart w:id="272" w:name="_Toc341947479"/>
      <w:bookmarkStart w:id="273" w:name="_Toc342325195"/>
      <w:bookmarkStart w:id="274" w:name="_Toc342551823"/>
      <w:bookmarkStart w:id="275" w:name="_Toc341800845"/>
      <w:bookmarkStart w:id="276" w:name="_Toc341801323"/>
      <w:bookmarkStart w:id="277" w:name="_Toc341802213"/>
      <w:bookmarkStart w:id="278" w:name="_Toc341947480"/>
      <w:bookmarkStart w:id="279" w:name="_Toc342325196"/>
      <w:bookmarkStart w:id="280" w:name="_Toc342551824"/>
      <w:bookmarkStart w:id="281" w:name="_Toc341800846"/>
      <w:bookmarkStart w:id="282" w:name="_Toc341801324"/>
      <w:bookmarkStart w:id="283" w:name="_Toc341802214"/>
      <w:bookmarkStart w:id="284" w:name="_Toc341947481"/>
      <w:bookmarkStart w:id="285" w:name="_Toc342325197"/>
      <w:bookmarkStart w:id="286" w:name="_Toc342551825"/>
      <w:bookmarkStart w:id="287" w:name="_Toc341800847"/>
      <w:bookmarkStart w:id="288" w:name="_Toc341801325"/>
      <w:bookmarkStart w:id="289" w:name="_Toc341802215"/>
      <w:bookmarkStart w:id="290" w:name="_Toc341947482"/>
      <w:bookmarkStart w:id="291" w:name="_Toc342325198"/>
      <w:bookmarkStart w:id="292" w:name="_Toc342551826"/>
      <w:bookmarkStart w:id="293" w:name="_Toc341800848"/>
      <w:bookmarkStart w:id="294" w:name="_Toc341801326"/>
      <w:bookmarkStart w:id="295" w:name="_Toc341802216"/>
      <w:bookmarkStart w:id="296" w:name="_Toc341947483"/>
      <w:bookmarkStart w:id="297" w:name="_Toc342325199"/>
      <w:bookmarkStart w:id="298" w:name="_Toc342551827"/>
      <w:bookmarkStart w:id="299" w:name="_Toc341800849"/>
      <w:bookmarkStart w:id="300" w:name="_Toc341801327"/>
      <w:bookmarkStart w:id="301" w:name="_Toc341802217"/>
      <w:bookmarkStart w:id="302" w:name="_Toc341947484"/>
      <w:bookmarkStart w:id="303" w:name="_Toc342325200"/>
      <w:bookmarkStart w:id="304" w:name="_Toc342551828"/>
      <w:bookmarkStart w:id="305" w:name="_Toc341800850"/>
      <w:bookmarkStart w:id="306" w:name="_Toc341801328"/>
      <w:bookmarkStart w:id="307" w:name="_Toc341802218"/>
      <w:bookmarkStart w:id="308" w:name="_Toc341947485"/>
      <w:bookmarkStart w:id="309" w:name="_Toc342325201"/>
      <w:bookmarkStart w:id="310" w:name="_Toc342551829"/>
      <w:bookmarkStart w:id="311" w:name="_Toc341800851"/>
      <w:bookmarkStart w:id="312" w:name="_Toc341801329"/>
      <w:bookmarkStart w:id="313" w:name="_Toc341802219"/>
      <w:bookmarkStart w:id="314" w:name="_Toc341947486"/>
      <w:bookmarkStart w:id="315" w:name="_Toc342325202"/>
      <w:bookmarkStart w:id="316" w:name="_Toc342551830"/>
      <w:bookmarkStart w:id="317" w:name="_Toc341800852"/>
      <w:bookmarkStart w:id="318" w:name="_Toc341801330"/>
      <w:bookmarkStart w:id="319" w:name="_Toc341802220"/>
      <w:bookmarkStart w:id="320" w:name="_Toc341947487"/>
      <w:bookmarkStart w:id="321" w:name="_Toc342325203"/>
      <w:bookmarkStart w:id="322" w:name="_Toc342551831"/>
      <w:bookmarkStart w:id="323" w:name="_Toc341800853"/>
      <w:bookmarkStart w:id="324" w:name="_Toc341801331"/>
      <w:bookmarkStart w:id="325" w:name="_Toc341802221"/>
      <w:bookmarkStart w:id="326" w:name="_Toc341947488"/>
      <w:bookmarkStart w:id="327" w:name="_Toc342325204"/>
      <w:bookmarkStart w:id="328" w:name="_Toc342551832"/>
      <w:bookmarkStart w:id="329" w:name="_Toc341800854"/>
      <w:bookmarkStart w:id="330" w:name="_Toc341801332"/>
      <w:bookmarkStart w:id="331" w:name="_Toc341802222"/>
      <w:bookmarkStart w:id="332" w:name="_Toc341947489"/>
      <w:bookmarkStart w:id="333" w:name="_Toc342325205"/>
      <w:bookmarkStart w:id="334" w:name="_Toc342551833"/>
      <w:bookmarkStart w:id="335" w:name="_Toc341800855"/>
      <w:bookmarkStart w:id="336" w:name="_Toc341801333"/>
      <w:bookmarkStart w:id="337" w:name="_Toc341802223"/>
      <w:bookmarkStart w:id="338" w:name="_Toc341947490"/>
      <w:bookmarkStart w:id="339" w:name="_Toc342325206"/>
      <w:bookmarkStart w:id="340" w:name="_Toc342551834"/>
      <w:bookmarkStart w:id="341" w:name="_Toc341800856"/>
      <w:bookmarkStart w:id="342" w:name="_Toc341801334"/>
      <w:bookmarkStart w:id="343" w:name="_Toc341802224"/>
      <w:bookmarkStart w:id="344" w:name="_Toc341947491"/>
      <w:bookmarkStart w:id="345" w:name="_Toc342325207"/>
      <w:bookmarkStart w:id="346" w:name="_Toc342551835"/>
      <w:bookmarkStart w:id="347" w:name="_Toc341800858"/>
      <w:bookmarkStart w:id="348" w:name="_Toc341801336"/>
      <w:bookmarkStart w:id="349" w:name="_Toc341802226"/>
      <w:bookmarkStart w:id="350" w:name="_Toc341947493"/>
      <w:bookmarkStart w:id="351" w:name="_Toc342325209"/>
      <w:bookmarkStart w:id="352" w:name="_Toc342551837"/>
      <w:bookmarkStart w:id="353" w:name="_Toc341800859"/>
      <w:bookmarkStart w:id="354" w:name="_Toc341801337"/>
      <w:bookmarkStart w:id="355" w:name="_Toc341802227"/>
      <w:bookmarkStart w:id="356" w:name="_Toc341947494"/>
      <w:bookmarkStart w:id="357" w:name="_Toc342325210"/>
      <w:bookmarkStart w:id="358" w:name="_Toc342551838"/>
      <w:bookmarkStart w:id="359" w:name="_Toc341800865"/>
      <w:bookmarkStart w:id="360" w:name="_Toc341801343"/>
      <w:bookmarkStart w:id="361" w:name="_Toc341802233"/>
      <w:bookmarkStart w:id="362" w:name="_Toc341947500"/>
      <w:bookmarkStart w:id="363" w:name="_Toc342325216"/>
      <w:bookmarkStart w:id="364" w:name="_Toc342551844"/>
      <w:bookmarkStart w:id="365" w:name="_Toc341800866"/>
      <w:bookmarkStart w:id="366" w:name="_Toc341801344"/>
      <w:bookmarkStart w:id="367" w:name="_Toc341802234"/>
      <w:bookmarkStart w:id="368" w:name="_Toc341947501"/>
      <w:bookmarkStart w:id="369" w:name="_Toc342325217"/>
      <w:bookmarkStart w:id="370" w:name="_Toc342551845"/>
      <w:bookmarkStart w:id="371" w:name="_Toc341800868"/>
      <w:bookmarkStart w:id="372" w:name="_Toc341801346"/>
      <w:bookmarkStart w:id="373" w:name="_Toc341802236"/>
      <w:bookmarkStart w:id="374" w:name="_Toc341947503"/>
      <w:bookmarkStart w:id="375" w:name="_Toc342325219"/>
      <w:bookmarkStart w:id="376" w:name="_Toc342551847"/>
      <w:bookmarkStart w:id="377" w:name="_Toc341800869"/>
      <w:bookmarkStart w:id="378" w:name="_Toc341801347"/>
      <w:bookmarkStart w:id="379" w:name="_Toc341802237"/>
      <w:bookmarkStart w:id="380" w:name="_Toc341947504"/>
      <w:bookmarkStart w:id="381" w:name="_Toc342325220"/>
      <w:bookmarkStart w:id="382" w:name="_Toc342551848"/>
      <w:bookmarkStart w:id="383" w:name="_Toc342551852"/>
      <w:bookmarkStart w:id="384" w:name="_Toc342551853"/>
      <w:bookmarkStart w:id="385" w:name="_Toc342551855"/>
      <w:bookmarkStart w:id="386" w:name="_Toc342551856"/>
      <w:bookmarkStart w:id="387" w:name="_Toc342551857"/>
      <w:bookmarkStart w:id="388" w:name="_Toc342551858"/>
      <w:bookmarkStart w:id="389" w:name="_Toc342551859"/>
      <w:bookmarkStart w:id="390" w:name="_Toc342551860"/>
      <w:bookmarkStart w:id="391" w:name="_Toc342551862"/>
      <w:bookmarkStart w:id="392" w:name="_Toc342551863"/>
      <w:bookmarkStart w:id="393" w:name="_Toc342551864"/>
      <w:bookmarkStart w:id="394" w:name="_Toc342551865"/>
      <w:bookmarkStart w:id="395" w:name="_Toc342551866"/>
      <w:bookmarkStart w:id="396" w:name="_Toc342551867"/>
      <w:bookmarkStart w:id="397" w:name="_Toc342551868"/>
      <w:bookmarkStart w:id="398" w:name="_Toc342551871"/>
      <w:bookmarkStart w:id="399" w:name="_Toc342551872"/>
      <w:bookmarkStart w:id="400" w:name="_Toc342551878"/>
      <w:bookmarkStart w:id="401" w:name="_Toc342551879"/>
      <w:bookmarkStart w:id="402" w:name="_Toc342551880"/>
      <w:bookmarkStart w:id="403" w:name="_Toc342551889"/>
      <w:bookmarkStart w:id="404" w:name="_Toc342551890"/>
      <w:bookmarkStart w:id="405" w:name="_Ref320086934"/>
      <w:bookmarkStart w:id="406" w:name="_Ref320086941"/>
      <w:bookmarkStart w:id="407" w:name="_Toc320087595"/>
      <w:bookmarkStart w:id="408" w:name="_Toc341800375"/>
      <w:bookmarkStart w:id="409" w:name="_Toc493166030"/>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r w:rsidRPr="00071D31">
        <w:t>Create Local Repository and Configure Job Server</w:t>
      </w:r>
      <w:bookmarkEnd w:id="405"/>
      <w:bookmarkEnd w:id="406"/>
      <w:bookmarkEnd w:id="407"/>
      <w:bookmarkEnd w:id="408"/>
      <w:bookmarkEnd w:id="409"/>
    </w:p>
    <w:p w14:paraId="439A9EF2" w14:textId="77777777" w:rsidR="00A528CE" w:rsidRPr="00071D31" w:rsidRDefault="00A528CE" w:rsidP="00F368C8">
      <w:pPr>
        <w:pStyle w:val="Heading9"/>
      </w:pPr>
      <w:r w:rsidRPr="00071D31">
        <w:t>Prerequisites</w:t>
      </w:r>
    </w:p>
    <w:p w14:paraId="1DD084A8" w14:textId="77777777" w:rsidR="00320C6E" w:rsidRPr="00071D31" w:rsidRDefault="00EC5FB9" w:rsidP="00A528CE">
      <w:pPr>
        <w:rPr>
          <w:lang w:eastAsia="zh-CN"/>
        </w:rPr>
      </w:pPr>
      <w:r w:rsidRPr="00071D31">
        <w:t xml:space="preserve">You must have completed section </w:t>
      </w:r>
      <w:r w:rsidRPr="00071D31">
        <w:rPr>
          <w:lang w:eastAsia="zh-CN"/>
        </w:rPr>
        <w:t xml:space="preserve">4.3 </w:t>
      </w:r>
      <w:r w:rsidRPr="00071D31">
        <w:t>before performing the tasks in this section</w:t>
      </w:r>
      <w:r w:rsidR="00320C6E" w:rsidRPr="00071D31">
        <w:rPr>
          <w:lang w:eastAsia="zh-CN"/>
        </w:rPr>
        <w:t>.</w:t>
      </w:r>
    </w:p>
    <w:p w14:paraId="637DD33B" w14:textId="77777777" w:rsidR="00A528CE" w:rsidRPr="00071D31" w:rsidRDefault="00320C6E" w:rsidP="00A528CE">
      <w:pPr>
        <w:rPr>
          <w:lang w:eastAsia="zh-CN"/>
        </w:rPr>
      </w:pPr>
      <w:r w:rsidRPr="00071D31">
        <w:rPr>
          <w:lang w:eastAsia="zh-CN"/>
        </w:rPr>
        <w:t>E</w:t>
      </w:r>
      <w:r w:rsidR="00A528CE" w:rsidRPr="00071D31">
        <w:rPr>
          <w:lang w:eastAsia="zh-CN"/>
        </w:rPr>
        <w:t>nsure</w:t>
      </w:r>
      <w:r w:rsidR="00505D3B" w:rsidRPr="00071D31">
        <w:rPr>
          <w:lang w:eastAsia="zh-CN"/>
        </w:rPr>
        <w:t xml:space="preserve"> </w:t>
      </w:r>
      <w:r w:rsidR="00A528CE" w:rsidRPr="00071D31">
        <w:rPr>
          <w:lang w:eastAsia="zh-CN"/>
        </w:rPr>
        <w:t>there is an empty database schema</w:t>
      </w:r>
      <w:r w:rsidR="003D3183" w:rsidRPr="00071D31">
        <w:rPr>
          <w:lang w:eastAsia="zh-CN"/>
        </w:rPr>
        <w:t xml:space="preserve"> and u</w:t>
      </w:r>
      <w:r w:rsidR="00A528CE" w:rsidRPr="00071D31">
        <w:rPr>
          <w:lang w:eastAsia="zh-CN"/>
        </w:rPr>
        <w:t>ser for use a</w:t>
      </w:r>
      <w:r w:rsidR="00B10E06">
        <w:rPr>
          <w:lang w:eastAsia="zh-CN"/>
        </w:rPr>
        <w:t>s the Data Services Repository.</w:t>
      </w:r>
    </w:p>
    <w:p w14:paraId="6D1D7318" w14:textId="77777777" w:rsidR="00A528CE" w:rsidRPr="00071D31" w:rsidRDefault="00A528CE" w:rsidP="00F368C8">
      <w:pPr>
        <w:pStyle w:val="Heading9"/>
      </w:pPr>
      <w:r w:rsidRPr="00071D31">
        <w:lastRenderedPageBreak/>
        <w:t>Procedure</w:t>
      </w:r>
    </w:p>
    <w:p w14:paraId="1DD558CE" w14:textId="7CF7F38E" w:rsidR="00A528CE" w:rsidRPr="0002458F" w:rsidRDefault="00A528CE" w:rsidP="00F134EE">
      <w:pPr>
        <w:numPr>
          <w:ilvl w:val="0"/>
          <w:numId w:val="9"/>
        </w:numPr>
        <w:rPr>
          <w:rStyle w:val="Object"/>
        </w:rPr>
      </w:pPr>
      <w:r w:rsidRPr="0002458F">
        <w:rPr>
          <w:lang w:eastAsia="zh-CN"/>
        </w:rPr>
        <w:t xml:space="preserve">Log on to the server that has </w:t>
      </w:r>
      <w:r w:rsidR="00BA4B5B">
        <w:t xml:space="preserve">SAP </w:t>
      </w:r>
      <w:r w:rsidRPr="0002458F">
        <w:t>Data Services 4.</w:t>
      </w:r>
      <w:r w:rsidR="00900921" w:rsidRPr="0002458F">
        <w:rPr>
          <w:rFonts w:hint="eastAsia"/>
          <w:lang w:eastAsia="zh-CN"/>
        </w:rPr>
        <w:t>2</w:t>
      </w:r>
      <w:r w:rsidRPr="0002458F">
        <w:t xml:space="preserve"> </w:t>
      </w:r>
      <w:r w:rsidR="00900921" w:rsidRPr="0002458F">
        <w:rPr>
          <w:rFonts w:hint="eastAsia"/>
          <w:lang w:eastAsia="zh-CN"/>
        </w:rPr>
        <w:t>SP0</w:t>
      </w:r>
      <w:r w:rsidR="006C508A">
        <w:rPr>
          <w:lang w:eastAsia="zh-CN"/>
        </w:rPr>
        <w:t>9</w:t>
      </w:r>
      <w:r w:rsidR="00566FA2">
        <w:rPr>
          <w:lang w:eastAsia="zh-CN"/>
        </w:rPr>
        <w:t xml:space="preserve"> </w:t>
      </w:r>
      <w:r w:rsidRPr="0002458F">
        <w:t>installed.</w:t>
      </w:r>
    </w:p>
    <w:p w14:paraId="1CBC9EB2" w14:textId="77777777" w:rsidR="00A528CE" w:rsidRPr="0002458F" w:rsidRDefault="00A528CE" w:rsidP="00F134EE">
      <w:pPr>
        <w:numPr>
          <w:ilvl w:val="0"/>
          <w:numId w:val="9"/>
        </w:numPr>
      </w:pPr>
      <w:r w:rsidRPr="0002458F">
        <w:t xml:space="preserve">From the </w:t>
      </w:r>
      <w:r w:rsidRPr="0002458F">
        <w:rPr>
          <w:rStyle w:val="Object"/>
        </w:rPr>
        <w:t>Windows</w:t>
      </w:r>
      <w:r w:rsidRPr="0002458F">
        <w:t xml:space="preserve"> menu, choose </w:t>
      </w:r>
      <w:r w:rsidRPr="0002458F">
        <w:rPr>
          <w:rStyle w:val="Object"/>
        </w:rPr>
        <w:t>Start →</w:t>
      </w:r>
      <w:r w:rsidR="0055594F" w:rsidRPr="0002458F">
        <w:rPr>
          <w:rStyle w:val="Object"/>
        </w:rPr>
        <w:t xml:space="preserve"> Programs → SAP </w:t>
      </w:r>
      <w:r w:rsidRPr="0002458F">
        <w:rPr>
          <w:rStyle w:val="Object"/>
        </w:rPr>
        <w:t>Data Services 4.</w:t>
      </w:r>
      <w:r w:rsidR="00776ABB" w:rsidRPr="0002458F">
        <w:rPr>
          <w:rStyle w:val="Object"/>
          <w:rFonts w:hint="eastAsia"/>
          <w:lang w:eastAsia="zh-CN"/>
        </w:rPr>
        <w:t>2</w:t>
      </w:r>
      <w:r w:rsidR="0055594F" w:rsidRPr="0002458F">
        <w:rPr>
          <w:rStyle w:val="Object"/>
        </w:rPr>
        <w:t xml:space="preserve"> </w:t>
      </w:r>
      <w:r w:rsidRPr="0002458F">
        <w:rPr>
          <w:rStyle w:val="Object"/>
        </w:rPr>
        <w:t xml:space="preserve">→ Data Services Repository Manager. </w:t>
      </w:r>
    </w:p>
    <w:p w14:paraId="0B20CD90" w14:textId="77777777" w:rsidR="00F13848" w:rsidRPr="00071D31" w:rsidRDefault="00A528CE" w:rsidP="00F134EE">
      <w:pPr>
        <w:numPr>
          <w:ilvl w:val="0"/>
          <w:numId w:val="9"/>
        </w:numPr>
      </w:pPr>
      <w:r w:rsidRPr="00071D31">
        <w:t xml:space="preserve">In the </w:t>
      </w:r>
      <w:r w:rsidR="005902BD">
        <w:rPr>
          <w:rStyle w:val="Object"/>
        </w:rPr>
        <w:t xml:space="preserve">SAP </w:t>
      </w:r>
      <w:r w:rsidRPr="00F368C8">
        <w:rPr>
          <w:rStyle w:val="Object"/>
        </w:rPr>
        <w:t>Data Services Repository Manager</w:t>
      </w:r>
      <w:r w:rsidRPr="00071D31">
        <w:t xml:space="preserve"> dialog box, enter the following and choose the </w:t>
      </w:r>
      <w:r w:rsidRPr="00F368C8">
        <w:rPr>
          <w:rStyle w:val="Object"/>
        </w:rPr>
        <w:t>Create</w:t>
      </w:r>
      <w:r w:rsidRPr="00071D31">
        <w:t xml:space="preserve"> button:</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558"/>
        <w:gridCol w:w="1804"/>
        <w:gridCol w:w="2164"/>
        <w:gridCol w:w="3042"/>
      </w:tblGrid>
      <w:tr w:rsidR="002B7E81" w:rsidRPr="00071D31" w14:paraId="0C3C9405" w14:textId="77777777" w:rsidTr="00DB0DC8">
        <w:trPr>
          <w:trHeight w:val="578"/>
        </w:trPr>
        <w:tc>
          <w:tcPr>
            <w:tcW w:w="76.20pt" w:type="dxa"/>
            <w:shd w:val="clear" w:color="auto" w:fill="C6C6C6"/>
          </w:tcPr>
          <w:p w14:paraId="047AB7F3" w14:textId="77777777" w:rsidR="002B7E81" w:rsidRPr="00071D31" w:rsidRDefault="002B7E81" w:rsidP="00113F42">
            <w:pPr>
              <w:pStyle w:val="TableHeading"/>
              <w:rPr>
                <w:lang w:eastAsia="zh-CN"/>
              </w:rPr>
            </w:pPr>
            <w:r>
              <w:rPr>
                <w:rFonts w:hint="eastAsia"/>
                <w:lang w:eastAsia="zh-CN"/>
              </w:rPr>
              <w:t>Repository DB type</w:t>
            </w:r>
          </w:p>
        </w:tc>
        <w:tc>
          <w:tcPr>
            <w:tcW w:w="88.20pt" w:type="dxa"/>
            <w:shd w:val="clear" w:color="auto" w:fill="C6C6C6"/>
          </w:tcPr>
          <w:p w14:paraId="72EFA650" w14:textId="77777777" w:rsidR="002B7E81" w:rsidRPr="00071D31" w:rsidRDefault="002B7E81" w:rsidP="00F368C8">
            <w:pPr>
              <w:pStyle w:val="TableHeading"/>
            </w:pPr>
            <w:r w:rsidRPr="00071D31">
              <w:t>Field</w:t>
            </w:r>
          </w:p>
        </w:tc>
        <w:tc>
          <w:tcPr>
            <w:tcW w:w="105.85pt" w:type="dxa"/>
            <w:shd w:val="clear" w:color="auto" w:fill="C6C6C6"/>
          </w:tcPr>
          <w:p w14:paraId="6ECC3E60" w14:textId="77777777" w:rsidR="002B7E81" w:rsidRPr="00071D31" w:rsidRDefault="002B7E81" w:rsidP="00F368C8">
            <w:pPr>
              <w:pStyle w:val="TableHeading"/>
            </w:pPr>
            <w:r w:rsidRPr="00071D31">
              <w:t>User Action or Values</w:t>
            </w:r>
          </w:p>
        </w:tc>
        <w:tc>
          <w:tcPr>
            <w:tcW w:w="148.75pt" w:type="dxa"/>
            <w:shd w:val="clear" w:color="auto" w:fill="C6C6C6"/>
          </w:tcPr>
          <w:p w14:paraId="2C81D7B2" w14:textId="77777777" w:rsidR="002B7E81" w:rsidRPr="00071D31" w:rsidRDefault="002B7E81" w:rsidP="00F368C8">
            <w:pPr>
              <w:pStyle w:val="TableHeading"/>
            </w:pPr>
            <w:r w:rsidRPr="00071D31">
              <w:t>Comments</w:t>
            </w:r>
          </w:p>
        </w:tc>
      </w:tr>
      <w:tr w:rsidR="002B7E81" w:rsidRPr="00071D31" w14:paraId="4A65820A" w14:textId="77777777" w:rsidTr="00DB0DC8">
        <w:trPr>
          <w:trHeight w:val="353"/>
        </w:trPr>
        <w:tc>
          <w:tcPr>
            <w:tcW w:w="76.20pt" w:type="dxa"/>
            <w:vMerge w:val="restart"/>
          </w:tcPr>
          <w:p w14:paraId="0B073AD1" w14:textId="77777777" w:rsidR="002B7E81" w:rsidRDefault="009915D2" w:rsidP="009915D2">
            <w:pPr>
              <w:pStyle w:val="TableText"/>
              <w:rPr>
                <w:lang w:eastAsia="zh-CN"/>
              </w:rPr>
            </w:pPr>
            <w:r>
              <w:rPr>
                <w:rFonts w:hint="eastAsia"/>
                <w:lang w:eastAsia="zh-CN"/>
              </w:rPr>
              <w:t>Non</w:t>
            </w:r>
            <w:r w:rsidR="00664563">
              <w:rPr>
                <w:rFonts w:hint="eastAsia"/>
                <w:lang w:eastAsia="zh-CN"/>
              </w:rPr>
              <w:t xml:space="preserve"> </w:t>
            </w:r>
            <w:r>
              <w:rPr>
                <w:rFonts w:hint="eastAsia"/>
                <w:lang w:eastAsia="zh-CN"/>
              </w:rPr>
              <w:t>HANA</w:t>
            </w:r>
          </w:p>
          <w:p w14:paraId="2F6823D7" w14:textId="77777777" w:rsidR="0006782B" w:rsidRPr="00071D31" w:rsidRDefault="0006782B" w:rsidP="0006782B">
            <w:pPr>
              <w:pStyle w:val="TableText"/>
              <w:rPr>
                <w:lang w:eastAsia="zh-CN"/>
              </w:rPr>
            </w:pPr>
            <w:r>
              <w:rPr>
                <w:rFonts w:hint="eastAsia"/>
                <w:lang w:eastAsia="zh-CN"/>
              </w:rPr>
              <w:t>(The Field column may be different if you choose the different DB type, take MS SQL Server for example)</w:t>
            </w:r>
          </w:p>
        </w:tc>
        <w:tc>
          <w:tcPr>
            <w:tcW w:w="88.20pt" w:type="dxa"/>
            <w:shd w:val="clear" w:color="auto" w:fill="auto"/>
          </w:tcPr>
          <w:p w14:paraId="4933C69F" w14:textId="77777777" w:rsidR="002B7E81" w:rsidRPr="00071D31" w:rsidRDefault="002B7E81" w:rsidP="003D3183">
            <w:pPr>
              <w:pStyle w:val="TableText"/>
            </w:pPr>
            <w:r w:rsidRPr="00071D31">
              <w:t>Repository type</w:t>
            </w:r>
          </w:p>
        </w:tc>
        <w:tc>
          <w:tcPr>
            <w:tcW w:w="105.85pt" w:type="dxa"/>
            <w:shd w:val="clear" w:color="auto" w:fill="auto"/>
          </w:tcPr>
          <w:p w14:paraId="6257A198" w14:textId="77777777" w:rsidR="002B7E81" w:rsidRPr="00071D31" w:rsidRDefault="002B7E81" w:rsidP="003D3183">
            <w:pPr>
              <w:pStyle w:val="TableText"/>
            </w:pPr>
            <w:r w:rsidRPr="00071D31">
              <w:t xml:space="preserve"> Local</w:t>
            </w:r>
          </w:p>
        </w:tc>
        <w:tc>
          <w:tcPr>
            <w:tcW w:w="148.75pt" w:type="dxa"/>
            <w:shd w:val="clear" w:color="auto" w:fill="auto"/>
          </w:tcPr>
          <w:p w14:paraId="56DF2A45" w14:textId="77777777" w:rsidR="002B7E81" w:rsidRPr="00071D31" w:rsidRDefault="002B7E81" w:rsidP="003D3183">
            <w:pPr>
              <w:pStyle w:val="TableText"/>
            </w:pPr>
          </w:p>
        </w:tc>
      </w:tr>
      <w:tr w:rsidR="002B7E81" w:rsidRPr="00071D31" w14:paraId="601040A0" w14:textId="77777777" w:rsidTr="00DB0DC8">
        <w:trPr>
          <w:trHeight w:val="353"/>
        </w:trPr>
        <w:tc>
          <w:tcPr>
            <w:tcW w:w="76.20pt" w:type="dxa"/>
            <w:vMerge/>
          </w:tcPr>
          <w:p w14:paraId="333AA5D5" w14:textId="77777777" w:rsidR="002B7E81" w:rsidRPr="00071D31" w:rsidRDefault="002B7E81" w:rsidP="00113F42">
            <w:pPr>
              <w:pStyle w:val="TableText"/>
            </w:pPr>
          </w:p>
        </w:tc>
        <w:tc>
          <w:tcPr>
            <w:tcW w:w="88.20pt" w:type="dxa"/>
            <w:shd w:val="clear" w:color="auto" w:fill="auto"/>
          </w:tcPr>
          <w:p w14:paraId="6BF89AF1" w14:textId="77777777" w:rsidR="002B7E81" w:rsidRPr="00071D31" w:rsidRDefault="002B7E81" w:rsidP="003D3183">
            <w:pPr>
              <w:pStyle w:val="TableText"/>
            </w:pPr>
            <w:r w:rsidRPr="00071D31">
              <w:t>Database type</w:t>
            </w:r>
          </w:p>
        </w:tc>
        <w:tc>
          <w:tcPr>
            <w:tcW w:w="105.85pt" w:type="dxa"/>
            <w:shd w:val="clear" w:color="auto" w:fill="auto"/>
          </w:tcPr>
          <w:p w14:paraId="3B5D0317" w14:textId="77777777" w:rsidR="002B7E81" w:rsidRPr="00071D31" w:rsidRDefault="002B7E81" w:rsidP="003D3183">
            <w:pPr>
              <w:pStyle w:val="TableText"/>
            </w:pPr>
            <w:r w:rsidRPr="00071D31">
              <w:t>&lt;database type&gt;</w:t>
            </w:r>
          </w:p>
        </w:tc>
        <w:tc>
          <w:tcPr>
            <w:tcW w:w="148.75pt" w:type="dxa"/>
            <w:shd w:val="clear" w:color="auto" w:fill="auto"/>
          </w:tcPr>
          <w:p w14:paraId="7A4C66CA" w14:textId="77777777" w:rsidR="002B7E81" w:rsidRPr="00071D31" w:rsidRDefault="002B7E81" w:rsidP="003D3183">
            <w:pPr>
              <w:pStyle w:val="TableText"/>
            </w:pPr>
            <w:r w:rsidRPr="00071D31">
              <w:t>for example, Microsoft SQL Server</w:t>
            </w:r>
          </w:p>
        </w:tc>
      </w:tr>
      <w:tr w:rsidR="002B7E81" w:rsidRPr="00071D31" w14:paraId="30010E48" w14:textId="77777777" w:rsidTr="00DB0DC8">
        <w:trPr>
          <w:trHeight w:val="594"/>
        </w:trPr>
        <w:tc>
          <w:tcPr>
            <w:tcW w:w="76.20pt" w:type="dxa"/>
            <w:vMerge/>
          </w:tcPr>
          <w:p w14:paraId="6A8C3408" w14:textId="77777777" w:rsidR="002B7E81" w:rsidRPr="00071D31" w:rsidRDefault="002B7E81" w:rsidP="00113F42">
            <w:pPr>
              <w:pStyle w:val="TableText"/>
            </w:pPr>
          </w:p>
        </w:tc>
        <w:tc>
          <w:tcPr>
            <w:tcW w:w="88.20pt" w:type="dxa"/>
            <w:shd w:val="clear" w:color="auto" w:fill="auto"/>
          </w:tcPr>
          <w:p w14:paraId="1FB5050E" w14:textId="77777777" w:rsidR="002B7E81" w:rsidRPr="00071D31" w:rsidRDefault="002B7E81" w:rsidP="003D3183">
            <w:pPr>
              <w:pStyle w:val="TableText"/>
            </w:pPr>
            <w:r w:rsidRPr="00071D31">
              <w:t>Database Server Name</w:t>
            </w:r>
          </w:p>
        </w:tc>
        <w:tc>
          <w:tcPr>
            <w:tcW w:w="105.85pt" w:type="dxa"/>
            <w:shd w:val="clear" w:color="auto" w:fill="auto"/>
          </w:tcPr>
          <w:p w14:paraId="7E8F9E02" w14:textId="77777777" w:rsidR="002B7E81" w:rsidRPr="00071D31" w:rsidRDefault="002B7E81" w:rsidP="003D3183">
            <w:pPr>
              <w:pStyle w:val="TableText"/>
            </w:pPr>
            <w:r w:rsidRPr="00071D31">
              <w:t xml:space="preserve"> &lt;</w:t>
            </w:r>
            <w:r w:rsidRPr="00071D31">
              <w:rPr>
                <w:lang w:eastAsia="zh-CN"/>
              </w:rPr>
              <w:t xml:space="preserve">the </w:t>
            </w:r>
            <w:r w:rsidRPr="00071D31">
              <w:t>computer name&gt;\SAPEIM</w:t>
            </w:r>
          </w:p>
        </w:tc>
        <w:tc>
          <w:tcPr>
            <w:tcW w:w="148.75pt" w:type="dxa"/>
            <w:shd w:val="clear" w:color="auto" w:fill="auto"/>
          </w:tcPr>
          <w:p w14:paraId="66ADAE35" w14:textId="77777777" w:rsidR="002B7E81" w:rsidRPr="00071D31" w:rsidRDefault="002B7E81" w:rsidP="003D3183">
            <w:pPr>
              <w:pStyle w:val="TableText"/>
            </w:pPr>
          </w:p>
        </w:tc>
      </w:tr>
      <w:tr w:rsidR="002B7E81" w:rsidRPr="00071D31" w14:paraId="27B597C2" w14:textId="77777777" w:rsidTr="00DB0DC8">
        <w:trPr>
          <w:trHeight w:val="594"/>
        </w:trPr>
        <w:tc>
          <w:tcPr>
            <w:tcW w:w="76.20pt" w:type="dxa"/>
            <w:vMerge/>
          </w:tcPr>
          <w:p w14:paraId="338DB0A1" w14:textId="77777777" w:rsidR="002B7E81" w:rsidRPr="00071D31" w:rsidRDefault="002B7E81" w:rsidP="00113F42">
            <w:pPr>
              <w:pStyle w:val="TableText"/>
            </w:pPr>
          </w:p>
        </w:tc>
        <w:tc>
          <w:tcPr>
            <w:tcW w:w="88.20pt" w:type="dxa"/>
            <w:shd w:val="clear" w:color="auto" w:fill="auto"/>
          </w:tcPr>
          <w:p w14:paraId="5DBDED79" w14:textId="77777777" w:rsidR="002B7E81" w:rsidRPr="00071D31" w:rsidRDefault="002B7E81" w:rsidP="003D3183">
            <w:pPr>
              <w:pStyle w:val="TableText"/>
            </w:pPr>
            <w:r w:rsidRPr="00071D31">
              <w:t>Database Name</w:t>
            </w:r>
          </w:p>
        </w:tc>
        <w:tc>
          <w:tcPr>
            <w:tcW w:w="105.85pt" w:type="dxa"/>
            <w:shd w:val="clear" w:color="auto" w:fill="auto"/>
          </w:tcPr>
          <w:p w14:paraId="5A4C24C1" w14:textId="77777777" w:rsidR="002B7E81" w:rsidRPr="00071D31" w:rsidRDefault="002B7E81" w:rsidP="003D3183">
            <w:pPr>
              <w:pStyle w:val="TableText"/>
            </w:pPr>
            <w:r w:rsidRPr="00071D31">
              <w:t xml:space="preserve">&lt;database name&gt; </w:t>
            </w:r>
          </w:p>
        </w:tc>
        <w:tc>
          <w:tcPr>
            <w:tcW w:w="148.75pt" w:type="dxa"/>
            <w:shd w:val="clear" w:color="auto" w:fill="auto"/>
          </w:tcPr>
          <w:p w14:paraId="362AEC3C" w14:textId="77777777" w:rsidR="002B7E81" w:rsidRPr="00071D31" w:rsidRDefault="002B7E81" w:rsidP="004C4F55">
            <w:pPr>
              <w:pStyle w:val="TableText"/>
            </w:pPr>
            <w:r>
              <w:t>See the table below for database name values for other packages</w:t>
            </w:r>
          </w:p>
        </w:tc>
      </w:tr>
      <w:tr w:rsidR="002B7E81" w:rsidRPr="00071D31" w14:paraId="42A3B6C3" w14:textId="77777777" w:rsidTr="00DB0DC8">
        <w:trPr>
          <w:trHeight w:val="353"/>
        </w:trPr>
        <w:tc>
          <w:tcPr>
            <w:tcW w:w="76.20pt" w:type="dxa"/>
            <w:vMerge/>
          </w:tcPr>
          <w:p w14:paraId="7C8BBEC5" w14:textId="77777777" w:rsidR="002B7E81" w:rsidRPr="00071D31" w:rsidRDefault="002B7E81" w:rsidP="00113F42">
            <w:pPr>
              <w:pStyle w:val="TableText"/>
            </w:pPr>
          </w:p>
        </w:tc>
        <w:tc>
          <w:tcPr>
            <w:tcW w:w="88.20pt" w:type="dxa"/>
            <w:shd w:val="clear" w:color="auto" w:fill="auto"/>
          </w:tcPr>
          <w:p w14:paraId="18228ED8" w14:textId="77777777" w:rsidR="002B7E81" w:rsidRPr="00071D31" w:rsidRDefault="002B7E81" w:rsidP="003D3183">
            <w:pPr>
              <w:pStyle w:val="TableText"/>
            </w:pPr>
            <w:r w:rsidRPr="00071D31">
              <w:t>User Name</w:t>
            </w:r>
          </w:p>
        </w:tc>
        <w:tc>
          <w:tcPr>
            <w:tcW w:w="105.85pt" w:type="dxa"/>
            <w:shd w:val="clear" w:color="auto" w:fill="auto"/>
          </w:tcPr>
          <w:p w14:paraId="00CEB0F1" w14:textId="77777777" w:rsidR="002B7E81" w:rsidRPr="00071D31" w:rsidRDefault="002B7E81" w:rsidP="003D3183">
            <w:pPr>
              <w:pStyle w:val="TableText"/>
            </w:pPr>
            <w:r w:rsidRPr="00071D31">
              <w:t xml:space="preserve"> &lt;user name&gt;</w:t>
            </w:r>
          </w:p>
        </w:tc>
        <w:tc>
          <w:tcPr>
            <w:tcW w:w="148.75pt" w:type="dxa"/>
            <w:shd w:val="clear" w:color="auto" w:fill="auto"/>
          </w:tcPr>
          <w:p w14:paraId="1466B112" w14:textId="77777777" w:rsidR="002B7E81" w:rsidRPr="00071D31" w:rsidRDefault="002B7E81" w:rsidP="003D3183">
            <w:pPr>
              <w:pStyle w:val="TableText"/>
            </w:pPr>
          </w:p>
        </w:tc>
      </w:tr>
      <w:tr w:rsidR="002B7E81" w:rsidRPr="00071D31" w14:paraId="52DBAC12" w14:textId="77777777" w:rsidTr="00DB0DC8">
        <w:trPr>
          <w:trHeight w:val="369"/>
        </w:trPr>
        <w:tc>
          <w:tcPr>
            <w:tcW w:w="76.20pt" w:type="dxa"/>
            <w:vMerge/>
          </w:tcPr>
          <w:p w14:paraId="1DA7372A" w14:textId="77777777" w:rsidR="002B7E81" w:rsidRPr="00071D31" w:rsidRDefault="002B7E81" w:rsidP="00113F42">
            <w:pPr>
              <w:pStyle w:val="TableText"/>
            </w:pPr>
          </w:p>
        </w:tc>
        <w:tc>
          <w:tcPr>
            <w:tcW w:w="88.20pt" w:type="dxa"/>
            <w:shd w:val="clear" w:color="auto" w:fill="auto"/>
          </w:tcPr>
          <w:p w14:paraId="32FBF9A9" w14:textId="77777777" w:rsidR="002B7E81" w:rsidRPr="00071D31" w:rsidRDefault="002B7E81" w:rsidP="003D3183">
            <w:pPr>
              <w:pStyle w:val="TableText"/>
            </w:pPr>
            <w:r w:rsidRPr="00071D31">
              <w:t>Password</w:t>
            </w:r>
          </w:p>
        </w:tc>
        <w:tc>
          <w:tcPr>
            <w:tcW w:w="105.85pt" w:type="dxa"/>
            <w:shd w:val="clear" w:color="auto" w:fill="auto"/>
          </w:tcPr>
          <w:p w14:paraId="07A5931A" w14:textId="77777777" w:rsidR="002B7E81" w:rsidRPr="00071D31" w:rsidRDefault="002B7E81" w:rsidP="003D3183">
            <w:pPr>
              <w:pStyle w:val="TableText"/>
            </w:pPr>
            <w:r w:rsidRPr="00071D31">
              <w:t xml:space="preserve"> &lt;password&gt;</w:t>
            </w:r>
          </w:p>
        </w:tc>
        <w:tc>
          <w:tcPr>
            <w:tcW w:w="148.75pt" w:type="dxa"/>
            <w:shd w:val="clear" w:color="auto" w:fill="auto"/>
          </w:tcPr>
          <w:p w14:paraId="76090397" w14:textId="77777777" w:rsidR="002B7E81" w:rsidRPr="00071D31" w:rsidRDefault="002B7E81" w:rsidP="003D3183">
            <w:pPr>
              <w:pStyle w:val="TableText"/>
            </w:pPr>
          </w:p>
        </w:tc>
      </w:tr>
      <w:tr w:rsidR="004C60EB" w:rsidRPr="00071D31" w14:paraId="1DD9653B" w14:textId="77777777" w:rsidTr="00DB0DC8">
        <w:trPr>
          <w:trHeight w:val="369"/>
        </w:trPr>
        <w:tc>
          <w:tcPr>
            <w:tcW w:w="76.20pt" w:type="dxa"/>
            <w:vMerge w:val="restart"/>
          </w:tcPr>
          <w:p w14:paraId="5064FDE3" w14:textId="77777777" w:rsidR="004C60EB" w:rsidRPr="00071D31" w:rsidRDefault="004C60EB" w:rsidP="00113F42">
            <w:pPr>
              <w:pStyle w:val="TableText"/>
              <w:rPr>
                <w:lang w:eastAsia="zh-CN"/>
              </w:rPr>
            </w:pPr>
            <w:r>
              <w:rPr>
                <w:rFonts w:hint="eastAsia"/>
                <w:lang w:eastAsia="zh-CN"/>
              </w:rPr>
              <w:t>SAP HANA</w:t>
            </w:r>
          </w:p>
        </w:tc>
        <w:tc>
          <w:tcPr>
            <w:tcW w:w="88.20pt" w:type="dxa"/>
            <w:shd w:val="clear" w:color="auto" w:fill="auto"/>
          </w:tcPr>
          <w:p w14:paraId="4D6CD504" w14:textId="77777777" w:rsidR="004C60EB" w:rsidRPr="00071D31" w:rsidRDefault="004C60EB" w:rsidP="00113F42">
            <w:pPr>
              <w:pStyle w:val="TableText"/>
            </w:pPr>
            <w:r w:rsidRPr="00071D31">
              <w:t>Repository type</w:t>
            </w:r>
          </w:p>
        </w:tc>
        <w:tc>
          <w:tcPr>
            <w:tcW w:w="105.85pt" w:type="dxa"/>
            <w:shd w:val="clear" w:color="auto" w:fill="auto"/>
          </w:tcPr>
          <w:p w14:paraId="6334D557" w14:textId="77777777" w:rsidR="004C60EB" w:rsidRPr="00071D31" w:rsidRDefault="004C60EB" w:rsidP="00113F42">
            <w:pPr>
              <w:pStyle w:val="TableText"/>
            </w:pPr>
            <w:r w:rsidRPr="00071D31">
              <w:t xml:space="preserve"> Local</w:t>
            </w:r>
          </w:p>
        </w:tc>
        <w:tc>
          <w:tcPr>
            <w:tcW w:w="148.75pt" w:type="dxa"/>
            <w:shd w:val="clear" w:color="auto" w:fill="auto"/>
          </w:tcPr>
          <w:p w14:paraId="7CE9511B" w14:textId="77777777" w:rsidR="004C60EB" w:rsidRPr="00071D31" w:rsidRDefault="004C60EB" w:rsidP="00113F42">
            <w:pPr>
              <w:pStyle w:val="TableText"/>
            </w:pPr>
          </w:p>
        </w:tc>
      </w:tr>
      <w:tr w:rsidR="004C60EB" w:rsidRPr="00071D31" w14:paraId="14C7E8B9" w14:textId="77777777" w:rsidTr="00DB0DC8">
        <w:trPr>
          <w:trHeight w:val="369"/>
        </w:trPr>
        <w:tc>
          <w:tcPr>
            <w:tcW w:w="76.20pt" w:type="dxa"/>
            <w:vMerge/>
          </w:tcPr>
          <w:p w14:paraId="380D5BFB" w14:textId="77777777" w:rsidR="004C60EB" w:rsidRDefault="004C60EB" w:rsidP="00113F42">
            <w:pPr>
              <w:pStyle w:val="TableText"/>
              <w:rPr>
                <w:lang w:eastAsia="zh-CN"/>
              </w:rPr>
            </w:pPr>
          </w:p>
        </w:tc>
        <w:tc>
          <w:tcPr>
            <w:tcW w:w="88.20pt" w:type="dxa"/>
            <w:shd w:val="clear" w:color="auto" w:fill="auto"/>
          </w:tcPr>
          <w:p w14:paraId="738E73F6" w14:textId="77777777" w:rsidR="004C60EB" w:rsidRPr="00071D31" w:rsidRDefault="004C60EB" w:rsidP="00113F42">
            <w:pPr>
              <w:pStyle w:val="TableText"/>
            </w:pPr>
            <w:r w:rsidRPr="00071D31">
              <w:t>Database type</w:t>
            </w:r>
          </w:p>
        </w:tc>
        <w:tc>
          <w:tcPr>
            <w:tcW w:w="105.85pt" w:type="dxa"/>
            <w:shd w:val="clear" w:color="auto" w:fill="auto"/>
          </w:tcPr>
          <w:p w14:paraId="3B03A505" w14:textId="77777777" w:rsidR="004C60EB" w:rsidRPr="00071D31" w:rsidRDefault="004C60EB" w:rsidP="00113F42">
            <w:pPr>
              <w:pStyle w:val="TableText"/>
              <w:rPr>
                <w:lang w:eastAsia="zh-CN"/>
              </w:rPr>
            </w:pPr>
            <w:r>
              <w:rPr>
                <w:rFonts w:hint="eastAsia"/>
                <w:lang w:eastAsia="zh-CN"/>
              </w:rPr>
              <w:t>SAP HANA</w:t>
            </w:r>
          </w:p>
        </w:tc>
        <w:tc>
          <w:tcPr>
            <w:tcW w:w="148.75pt" w:type="dxa"/>
            <w:shd w:val="clear" w:color="auto" w:fill="auto"/>
          </w:tcPr>
          <w:p w14:paraId="15DE8603" w14:textId="77777777" w:rsidR="004C60EB" w:rsidRPr="00071D31" w:rsidRDefault="004C60EB" w:rsidP="00113F42">
            <w:pPr>
              <w:pStyle w:val="TableText"/>
            </w:pPr>
          </w:p>
        </w:tc>
      </w:tr>
      <w:tr w:rsidR="004C60EB" w:rsidRPr="00071D31" w14:paraId="397B68F2" w14:textId="77777777" w:rsidTr="00DB0DC8">
        <w:trPr>
          <w:trHeight w:val="369"/>
        </w:trPr>
        <w:tc>
          <w:tcPr>
            <w:tcW w:w="76.20pt" w:type="dxa"/>
            <w:vMerge/>
          </w:tcPr>
          <w:p w14:paraId="5437CD8F" w14:textId="77777777" w:rsidR="004C60EB" w:rsidRDefault="004C60EB" w:rsidP="00113F42">
            <w:pPr>
              <w:pStyle w:val="TableText"/>
              <w:rPr>
                <w:lang w:eastAsia="zh-CN"/>
              </w:rPr>
            </w:pPr>
          </w:p>
        </w:tc>
        <w:tc>
          <w:tcPr>
            <w:tcW w:w="88.20pt" w:type="dxa"/>
            <w:shd w:val="clear" w:color="auto" w:fill="auto"/>
          </w:tcPr>
          <w:p w14:paraId="7BD5C44E" w14:textId="77777777" w:rsidR="004C60EB" w:rsidRPr="00071D31" w:rsidRDefault="004C60EB" w:rsidP="00113F42">
            <w:pPr>
              <w:pStyle w:val="TableText"/>
              <w:rPr>
                <w:lang w:eastAsia="zh-CN"/>
              </w:rPr>
            </w:pPr>
            <w:r>
              <w:rPr>
                <w:rFonts w:hint="eastAsia"/>
                <w:lang w:eastAsia="zh-CN"/>
              </w:rPr>
              <w:t>OBDC data source</w:t>
            </w:r>
          </w:p>
        </w:tc>
        <w:tc>
          <w:tcPr>
            <w:tcW w:w="105.85pt" w:type="dxa"/>
            <w:shd w:val="clear" w:color="auto" w:fill="auto"/>
          </w:tcPr>
          <w:p w14:paraId="52D8F0FA" w14:textId="77777777" w:rsidR="004C60EB" w:rsidRPr="00071D31" w:rsidRDefault="004C60EB" w:rsidP="004C60EB">
            <w:pPr>
              <w:pStyle w:val="TableText"/>
              <w:rPr>
                <w:lang w:eastAsia="zh-CN"/>
              </w:rPr>
            </w:pPr>
            <w:r w:rsidRPr="00071D31">
              <w:t xml:space="preserve"> </w:t>
            </w:r>
            <w:r>
              <w:rPr>
                <w:rFonts w:hint="eastAsia"/>
                <w:lang w:eastAsia="zh-CN"/>
              </w:rPr>
              <w:t>From drop-down list, choose DM_REPO</w:t>
            </w:r>
            <w:r w:rsidR="00624B1A">
              <w:rPr>
                <w:rFonts w:hint="eastAsia"/>
                <w:lang w:eastAsia="zh-CN"/>
              </w:rPr>
              <w:t>_S4HANA</w:t>
            </w:r>
          </w:p>
        </w:tc>
        <w:tc>
          <w:tcPr>
            <w:tcW w:w="148.75pt" w:type="dxa"/>
            <w:shd w:val="clear" w:color="auto" w:fill="auto"/>
          </w:tcPr>
          <w:p w14:paraId="67A17E69" w14:textId="77777777" w:rsidR="004C60EB" w:rsidRPr="00071D31" w:rsidRDefault="004C60EB" w:rsidP="00113F42">
            <w:pPr>
              <w:pStyle w:val="TableText"/>
              <w:rPr>
                <w:lang w:eastAsia="zh-CN"/>
              </w:rPr>
            </w:pPr>
            <w:r>
              <w:rPr>
                <w:rFonts w:hint="eastAsia"/>
                <w:lang w:eastAsia="zh-CN"/>
              </w:rPr>
              <w:t>Created in chapter 4.4.2</w:t>
            </w:r>
          </w:p>
        </w:tc>
      </w:tr>
      <w:tr w:rsidR="004C60EB" w:rsidRPr="00071D31" w14:paraId="1A80641E" w14:textId="77777777" w:rsidTr="00DB0DC8">
        <w:trPr>
          <w:trHeight w:val="369"/>
        </w:trPr>
        <w:tc>
          <w:tcPr>
            <w:tcW w:w="76.20pt" w:type="dxa"/>
            <w:vMerge/>
          </w:tcPr>
          <w:p w14:paraId="4E75EDD8" w14:textId="77777777" w:rsidR="004C60EB" w:rsidRDefault="004C60EB" w:rsidP="00113F42">
            <w:pPr>
              <w:pStyle w:val="TableText"/>
              <w:rPr>
                <w:lang w:eastAsia="zh-CN"/>
              </w:rPr>
            </w:pPr>
          </w:p>
        </w:tc>
        <w:tc>
          <w:tcPr>
            <w:tcW w:w="88.20pt" w:type="dxa"/>
            <w:shd w:val="clear" w:color="auto" w:fill="auto"/>
          </w:tcPr>
          <w:p w14:paraId="1D3260D2" w14:textId="77777777" w:rsidR="004C60EB" w:rsidRPr="00071D31" w:rsidRDefault="004C60EB" w:rsidP="00113F42">
            <w:pPr>
              <w:pStyle w:val="TableText"/>
            </w:pPr>
            <w:r w:rsidRPr="00071D31">
              <w:t>User Name</w:t>
            </w:r>
          </w:p>
        </w:tc>
        <w:tc>
          <w:tcPr>
            <w:tcW w:w="105.85pt" w:type="dxa"/>
            <w:shd w:val="clear" w:color="auto" w:fill="auto"/>
          </w:tcPr>
          <w:p w14:paraId="30B91A9A" w14:textId="77777777" w:rsidR="004C60EB" w:rsidRPr="00071D31" w:rsidRDefault="00A17054" w:rsidP="00113F42">
            <w:pPr>
              <w:pStyle w:val="TableText"/>
              <w:rPr>
                <w:lang w:eastAsia="zh-CN"/>
              </w:rPr>
            </w:pPr>
            <w:r>
              <w:t xml:space="preserve"> </w:t>
            </w:r>
            <w:r>
              <w:rPr>
                <w:rFonts w:hint="eastAsia"/>
                <w:lang w:eastAsia="zh-CN"/>
              </w:rPr>
              <w:t>DM_REPO</w:t>
            </w:r>
            <w:r w:rsidR="00624B1A">
              <w:rPr>
                <w:rFonts w:hint="eastAsia"/>
                <w:lang w:eastAsia="zh-CN"/>
              </w:rPr>
              <w:t>_S4HANA</w:t>
            </w:r>
          </w:p>
        </w:tc>
        <w:tc>
          <w:tcPr>
            <w:tcW w:w="148.75pt" w:type="dxa"/>
            <w:shd w:val="clear" w:color="auto" w:fill="auto"/>
          </w:tcPr>
          <w:p w14:paraId="483E5645" w14:textId="77777777" w:rsidR="004C60EB" w:rsidRPr="00071D31" w:rsidRDefault="00A17054" w:rsidP="00113F42">
            <w:pPr>
              <w:pStyle w:val="TableText"/>
              <w:rPr>
                <w:lang w:eastAsia="zh-CN"/>
              </w:rPr>
            </w:pPr>
            <w:r>
              <w:rPr>
                <w:rFonts w:hint="eastAsia"/>
                <w:lang w:eastAsia="zh-CN"/>
              </w:rPr>
              <w:t>The HANA repository will be c</w:t>
            </w:r>
            <w:r w:rsidR="00624B1A">
              <w:rPr>
                <w:rFonts w:hint="eastAsia"/>
                <w:lang w:eastAsia="zh-CN"/>
              </w:rPr>
              <w:t>reated in the schema DM_REPO_S4HANA</w:t>
            </w:r>
            <w:r>
              <w:rPr>
                <w:rFonts w:hint="eastAsia"/>
                <w:lang w:eastAsia="zh-CN"/>
              </w:rPr>
              <w:t>, which is the same name with user name</w:t>
            </w:r>
          </w:p>
        </w:tc>
      </w:tr>
      <w:tr w:rsidR="004C60EB" w:rsidRPr="00071D31" w14:paraId="47DF5F42" w14:textId="77777777" w:rsidTr="00DB0DC8">
        <w:trPr>
          <w:trHeight w:val="369"/>
        </w:trPr>
        <w:tc>
          <w:tcPr>
            <w:tcW w:w="76.20pt" w:type="dxa"/>
            <w:vMerge/>
          </w:tcPr>
          <w:p w14:paraId="4A8D9E93" w14:textId="77777777" w:rsidR="004C60EB" w:rsidRDefault="004C60EB" w:rsidP="00113F42">
            <w:pPr>
              <w:pStyle w:val="TableText"/>
              <w:rPr>
                <w:lang w:eastAsia="zh-CN"/>
              </w:rPr>
            </w:pPr>
          </w:p>
        </w:tc>
        <w:tc>
          <w:tcPr>
            <w:tcW w:w="88.20pt" w:type="dxa"/>
            <w:shd w:val="clear" w:color="auto" w:fill="auto"/>
          </w:tcPr>
          <w:p w14:paraId="360958C7" w14:textId="77777777" w:rsidR="004C60EB" w:rsidRPr="00071D31" w:rsidRDefault="004C60EB" w:rsidP="00113F42">
            <w:pPr>
              <w:pStyle w:val="TableText"/>
            </w:pPr>
            <w:r w:rsidRPr="00071D31">
              <w:t>Password</w:t>
            </w:r>
          </w:p>
        </w:tc>
        <w:tc>
          <w:tcPr>
            <w:tcW w:w="105.85pt" w:type="dxa"/>
            <w:shd w:val="clear" w:color="auto" w:fill="auto"/>
          </w:tcPr>
          <w:p w14:paraId="1F9F88EF" w14:textId="77777777" w:rsidR="004C60EB" w:rsidRPr="00071D31" w:rsidRDefault="004C60EB" w:rsidP="00113F42">
            <w:pPr>
              <w:pStyle w:val="TableText"/>
            </w:pPr>
            <w:r w:rsidRPr="00071D31">
              <w:t xml:space="preserve"> &lt;password&gt;</w:t>
            </w:r>
          </w:p>
        </w:tc>
        <w:tc>
          <w:tcPr>
            <w:tcW w:w="148.75pt" w:type="dxa"/>
            <w:shd w:val="clear" w:color="auto" w:fill="auto"/>
          </w:tcPr>
          <w:p w14:paraId="46550CF8" w14:textId="77777777" w:rsidR="004C60EB" w:rsidRPr="00071D31" w:rsidRDefault="004C60EB" w:rsidP="00113F42">
            <w:pPr>
              <w:pStyle w:val="TableText"/>
            </w:pPr>
          </w:p>
        </w:tc>
      </w:tr>
    </w:tbl>
    <w:p w14:paraId="5F5646A9" w14:textId="77777777" w:rsidR="0063192E" w:rsidRPr="00071D31" w:rsidRDefault="003B5EFB" w:rsidP="0063192E">
      <w:pPr>
        <w:pStyle w:val="NoteIcon"/>
      </w:pPr>
      <w:r w:rsidRPr="00071D31">
        <w:rPr>
          <w:noProof/>
          <w:lang w:eastAsia="zh-CN"/>
        </w:rPr>
        <w:drawing>
          <wp:inline distT="0" distB="0" distL="0" distR="0" wp14:anchorId="3C15848E" wp14:editId="208B0EAF">
            <wp:extent cx="231775" cy="231775"/>
            <wp:effectExtent l="0" t="0" r="0" b="0"/>
            <wp:docPr id="17" name="Picture 17"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BE19984" w14:textId="77777777" w:rsidR="00924B32" w:rsidRPr="00071D31" w:rsidRDefault="00F368C8" w:rsidP="00F368C8">
      <w:pPr>
        <w:pStyle w:val="NoteParagraph"/>
      </w:pPr>
      <w:r>
        <w:t xml:space="preserve">Use the following information for </w:t>
      </w:r>
      <w:r w:rsidR="00924B32" w:rsidRPr="00071D31">
        <w:t xml:space="preserve">local repository </w:t>
      </w:r>
      <w:r>
        <w:t xml:space="preserve">values for </w:t>
      </w:r>
      <w:r w:rsidR="00B34C60">
        <w:t>DQ</w:t>
      </w:r>
      <w:r w:rsidR="00924B32" w:rsidRPr="00071D31">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121"/>
        <w:gridCol w:w="5447"/>
      </w:tblGrid>
      <w:tr w:rsidR="00D82E2F" w:rsidRPr="00071D31" w14:paraId="4974EF1C" w14:textId="77777777" w:rsidTr="00DB0DC8">
        <w:tc>
          <w:tcPr>
            <w:tcW w:w="90.15pt" w:type="dxa"/>
            <w:shd w:val="clear" w:color="auto" w:fill="C6C6C6"/>
          </w:tcPr>
          <w:p w14:paraId="68CB0171" w14:textId="77777777" w:rsidR="00D82E2F" w:rsidRPr="00071D31" w:rsidRDefault="00D82E2F" w:rsidP="00312CBA">
            <w:pPr>
              <w:pStyle w:val="TableHeading"/>
            </w:pPr>
            <w:r w:rsidRPr="00071D31">
              <w:t>Package</w:t>
            </w:r>
          </w:p>
        </w:tc>
        <w:tc>
          <w:tcPr>
            <w:tcW w:w="157.35pt" w:type="dxa"/>
            <w:shd w:val="clear" w:color="auto" w:fill="C6C6C6"/>
          </w:tcPr>
          <w:p w14:paraId="4F03377F" w14:textId="77777777" w:rsidR="00D82E2F" w:rsidRPr="00071D31" w:rsidRDefault="00D82E2F" w:rsidP="00312CBA">
            <w:pPr>
              <w:pStyle w:val="TableHeading"/>
            </w:pPr>
            <w:r w:rsidRPr="00071D31">
              <w:t>Database Name</w:t>
            </w:r>
          </w:p>
        </w:tc>
      </w:tr>
      <w:tr w:rsidR="00CC480E" w:rsidRPr="00071D31" w14:paraId="0A4AAD8E" w14:textId="77777777" w:rsidTr="00DB0DC8">
        <w:tc>
          <w:tcPr>
            <w:tcW w:w="90.15pt" w:type="dxa"/>
            <w:shd w:val="clear" w:color="auto" w:fill="auto"/>
          </w:tcPr>
          <w:p w14:paraId="2605D532" w14:textId="77777777" w:rsidR="00CC480E" w:rsidRPr="00071D31" w:rsidRDefault="00CC480E" w:rsidP="00312CBA">
            <w:pPr>
              <w:pStyle w:val="TableText"/>
            </w:pPr>
            <w:r w:rsidRPr="00071D31">
              <w:t>DQ</w:t>
            </w:r>
          </w:p>
        </w:tc>
        <w:tc>
          <w:tcPr>
            <w:tcW w:w="157.35pt" w:type="dxa"/>
            <w:shd w:val="clear" w:color="auto" w:fill="auto"/>
          </w:tcPr>
          <w:p w14:paraId="48D0B8B4" w14:textId="77777777" w:rsidR="00CC480E" w:rsidRPr="00071D31" w:rsidRDefault="00CC480E" w:rsidP="00312CBA">
            <w:pPr>
              <w:pStyle w:val="TableText"/>
            </w:pPr>
            <w:r w:rsidRPr="00071D31">
              <w:t>DM_REPO_DQ</w:t>
            </w:r>
          </w:p>
        </w:tc>
      </w:tr>
    </w:tbl>
    <w:p w14:paraId="6DF0E418" w14:textId="77777777" w:rsidR="00FC238B" w:rsidRPr="00071D31" w:rsidRDefault="00FC238B" w:rsidP="00F368C8"/>
    <w:p w14:paraId="4D6B5FCF" w14:textId="77777777" w:rsidR="00AB57B3" w:rsidRPr="00071D31" w:rsidRDefault="00AB57B3" w:rsidP="00F134EE">
      <w:pPr>
        <w:numPr>
          <w:ilvl w:val="0"/>
          <w:numId w:val="9"/>
        </w:numPr>
      </w:pPr>
      <w:r w:rsidRPr="00071D31">
        <w:t>To close the Repository Manager application, choose the Close button.</w:t>
      </w:r>
    </w:p>
    <w:p w14:paraId="2B47620A" w14:textId="77777777" w:rsidR="00A528CE" w:rsidRPr="00071D31" w:rsidRDefault="00A528CE" w:rsidP="00F134EE">
      <w:pPr>
        <w:numPr>
          <w:ilvl w:val="0"/>
          <w:numId w:val="9"/>
        </w:numPr>
      </w:pPr>
      <w:r w:rsidRPr="00071D31">
        <w:t>From the Wi</w:t>
      </w:r>
      <w:r w:rsidRPr="00F368C8">
        <w:rPr>
          <w:rStyle w:val="Object"/>
        </w:rPr>
        <w:t>ndows</w:t>
      </w:r>
      <w:r w:rsidRPr="00071D31">
        <w:t xml:space="preserve"> menu, choose </w:t>
      </w:r>
      <w:r w:rsidRPr="00F368C8">
        <w:rPr>
          <w:rStyle w:val="Object"/>
        </w:rPr>
        <w:t>Start →</w:t>
      </w:r>
      <w:r w:rsidR="005A2DAF">
        <w:rPr>
          <w:rStyle w:val="Object"/>
        </w:rPr>
        <w:t xml:space="preserve"> Programs → SAP </w:t>
      </w:r>
      <w:r w:rsidRPr="00F368C8">
        <w:rPr>
          <w:rStyle w:val="Object"/>
        </w:rPr>
        <w:t>Data Services 4.</w:t>
      </w:r>
      <w:r w:rsidR="00E17CF8">
        <w:rPr>
          <w:rStyle w:val="Object"/>
          <w:rFonts w:hint="eastAsia"/>
          <w:lang w:eastAsia="zh-CN"/>
        </w:rPr>
        <w:t>2</w:t>
      </w:r>
      <w:r w:rsidR="005A2DAF">
        <w:rPr>
          <w:rStyle w:val="Object"/>
        </w:rPr>
        <w:t xml:space="preserve"> </w:t>
      </w:r>
      <w:r w:rsidRPr="00F368C8">
        <w:rPr>
          <w:rStyle w:val="Object"/>
        </w:rPr>
        <w:t>→ Data Services Server Manager.</w:t>
      </w:r>
    </w:p>
    <w:p w14:paraId="6C88EB4D" w14:textId="77777777" w:rsidR="00A528CE" w:rsidRPr="00071D31" w:rsidRDefault="00A528CE" w:rsidP="00F134EE">
      <w:pPr>
        <w:numPr>
          <w:ilvl w:val="0"/>
          <w:numId w:val="9"/>
        </w:numPr>
      </w:pPr>
      <w:r w:rsidRPr="00071D31">
        <w:t xml:space="preserve">In the </w:t>
      </w:r>
      <w:r w:rsidR="0034451B">
        <w:rPr>
          <w:rStyle w:val="Object"/>
        </w:rPr>
        <w:t xml:space="preserve">SAP </w:t>
      </w:r>
      <w:r w:rsidRPr="00F368C8">
        <w:rPr>
          <w:rStyle w:val="Object"/>
        </w:rPr>
        <w:t>Data Services Server Manager</w:t>
      </w:r>
      <w:r w:rsidRPr="00071D31">
        <w:t xml:space="preserve"> dialog box, choose the </w:t>
      </w:r>
      <w:r w:rsidRPr="00F368C8">
        <w:rPr>
          <w:rStyle w:val="Object"/>
        </w:rPr>
        <w:t>Configuration Editor</w:t>
      </w:r>
      <w:r w:rsidRPr="00071D31">
        <w:t xml:space="preserve"> Button.</w:t>
      </w:r>
    </w:p>
    <w:p w14:paraId="5BB7E8B9" w14:textId="77777777" w:rsidR="00A528CE" w:rsidRPr="00071D31" w:rsidRDefault="00A528CE" w:rsidP="00F134EE">
      <w:pPr>
        <w:numPr>
          <w:ilvl w:val="0"/>
          <w:numId w:val="9"/>
        </w:numPr>
      </w:pPr>
      <w:r w:rsidRPr="00071D31">
        <w:t xml:space="preserve">In the </w:t>
      </w:r>
      <w:r w:rsidRPr="00F368C8">
        <w:rPr>
          <w:rStyle w:val="Object"/>
        </w:rPr>
        <w:t>Job Server Configuration Editor</w:t>
      </w:r>
      <w:r w:rsidRPr="00071D31">
        <w:t xml:space="preserve"> </w:t>
      </w:r>
      <w:r w:rsidR="002147F0" w:rsidRPr="00071D31">
        <w:rPr>
          <w:lang w:eastAsia="zh-CN"/>
        </w:rPr>
        <w:t>dialog</w:t>
      </w:r>
      <w:r w:rsidRPr="00071D31">
        <w:t xml:space="preserve"> box, choose the </w:t>
      </w:r>
      <w:r w:rsidRPr="00F368C8">
        <w:rPr>
          <w:rStyle w:val="Object"/>
        </w:rPr>
        <w:t>Add</w:t>
      </w:r>
      <w:r w:rsidRPr="00071D31">
        <w:t xml:space="preserve"> button.</w:t>
      </w:r>
    </w:p>
    <w:p w14:paraId="3967F5DF" w14:textId="77777777" w:rsidR="00A528CE" w:rsidRPr="00071D31" w:rsidRDefault="00A528CE" w:rsidP="00F134EE">
      <w:pPr>
        <w:numPr>
          <w:ilvl w:val="0"/>
          <w:numId w:val="9"/>
        </w:numPr>
      </w:pPr>
      <w:r w:rsidRPr="00071D31">
        <w:t xml:space="preserve">In the </w:t>
      </w:r>
      <w:r w:rsidRPr="00F368C8">
        <w:rPr>
          <w:rStyle w:val="Object"/>
        </w:rPr>
        <w:t>Job Server Properties</w:t>
      </w:r>
      <w:r w:rsidRPr="00071D31">
        <w:t xml:space="preserve"> dialog box, enter the following:</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053"/>
        <w:gridCol w:w="3806"/>
        <w:gridCol w:w="3709"/>
      </w:tblGrid>
      <w:tr w:rsidR="003D3183" w:rsidRPr="00071D31" w14:paraId="13AD25BF" w14:textId="77777777" w:rsidTr="00DB0DC8">
        <w:tc>
          <w:tcPr>
            <w:tcW w:w="50.35pt" w:type="dxa"/>
            <w:shd w:val="clear" w:color="auto" w:fill="C6C6C6"/>
          </w:tcPr>
          <w:p w14:paraId="64503EBB" w14:textId="77777777" w:rsidR="003D3183" w:rsidRPr="00071D31" w:rsidRDefault="003D3183" w:rsidP="003D3183">
            <w:pPr>
              <w:pStyle w:val="TableHeading"/>
            </w:pPr>
            <w:r w:rsidRPr="00071D31">
              <w:t>Field</w:t>
            </w:r>
          </w:p>
        </w:tc>
        <w:tc>
          <w:tcPr>
            <w:tcW w:w="182.15pt" w:type="dxa"/>
            <w:shd w:val="clear" w:color="auto" w:fill="C6C6C6"/>
          </w:tcPr>
          <w:p w14:paraId="75837A26" w14:textId="77777777" w:rsidR="003D3183" w:rsidRPr="00071D31" w:rsidRDefault="003D3183" w:rsidP="003D3183">
            <w:pPr>
              <w:pStyle w:val="TableHeading"/>
            </w:pPr>
            <w:r w:rsidRPr="00071D31">
              <w:t>User Action or Values</w:t>
            </w:r>
          </w:p>
        </w:tc>
        <w:tc>
          <w:tcPr>
            <w:tcW w:w="177.50pt" w:type="dxa"/>
            <w:shd w:val="clear" w:color="auto" w:fill="C6C6C6"/>
          </w:tcPr>
          <w:p w14:paraId="4FF20B6D" w14:textId="77777777" w:rsidR="003D3183" w:rsidRPr="00071D31" w:rsidRDefault="003D3183" w:rsidP="003D3183">
            <w:pPr>
              <w:pStyle w:val="TableHeading"/>
            </w:pPr>
            <w:r w:rsidRPr="00071D31">
              <w:t>Comments</w:t>
            </w:r>
          </w:p>
        </w:tc>
      </w:tr>
      <w:tr w:rsidR="003D3183" w:rsidRPr="00071D31" w14:paraId="63879134" w14:textId="77777777" w:rsidTr="00DB0DC8">
        <w:tc>
          <w:tcPr>
            <w:tcW w:w="50.35pt" w:type="dxa"/>
            <w:shd w:val="clear" w:color="auto" w:fill="auto"/>
          </w:tcPr>
          <w:p w14:paraId="748DDF5C" w14:textId="77777777" w:rsidR="003D3183" w:rsidRPr="00071D31" w:rsidRDefault="003D3183" w:rsidP="003D3183">
            <w:pPr>
              <w:pStyle w:val="TableText"/>
            </w:pPr>
            <w:r w:rsidRPr="00F368C8">
              <w:rPr>
                <w:rStyle w:val="Object"/>
              </w:rPr>
              <w:lastRenderedPageBreak/>
              <w:t>Job Server name</w:t>
            </w:r>
          </w:p>
        </w:tc>
        <w:tc>
          <w:tcPr>
            <w:tcW w:w="182.15pt" w:type="dxa"/>
            <w:shd w:val="clear" w:color="auto" w:fill="auto"/>
          </w:tcPr>
          <w:p w14:paraId="01BEB780" w14:textId="77777777" w:rsidR="003D3183" w:rsidRPr="00071D31" w:rsidRDefault="003D3183" w:rsidP="003D3183">
            <w:pPr>
              <w:pStyle w:val="TableText"/>
            </w:pPr>
            <w:r w:rsidRPr="00071D31">
              <w:rPr>
                <w:rStyle w:val="UserInput"/>
                <w:lang w:eastAsia="zh-CN"/>
              </w:rPr>
              <w:t>RDM</w:t>
            </w:r>
            <w:r w:rsidRPr="00071D31">
              <w:rPr>
                <w:rStyle w:val="UserInput"/>
              </w:rPr>
              <w:t>_JS</w:t>
            </w:r>
          </w:p>
        </w:tc>
        <w:tc>
          <w:tcPr>
            <w:tcW w:w="177.50pt" w:type="dxa"/>
            <w:shd w:val="clear" w:color="auto" w:fill="auto"/>
          </w:tcPr>
          <w:p w14:paraId="0C924C58" w14:textId="77777777" w:rsidR="003D3183" w:rsidRPr="00071D31" w:rsidRDefault="003D3183" w:rsidP="003D3183">
            <w:pPr>
              <w:pStyle w:val="TableText"/>
            </w:pPr>
          </w:p>
        </w:tc>
      </w:tr>
      <w:tr w:rsidR="003D3183" w:rsidRPr="00071D31" w14:paraId="5B21D7BC" w14:textId="77777777" w:rsidTr="00DB0DC8">
        <w:tc>
          <w:tcPr>
            <w:tcW w:w="50.35pt" w:type="dxa"/>
            <w:shd w:val="clear" w:color="auto" w:fill="auto"/>
          </w:tcPr>
          <w:p w14:paraId="62DA626D" w14:textId="77777777" w:rsidR="003D3183" w:rsidRPr="00071D31" w:rsidRDefault="003D3183" w:rsidP="003D3183">
            <w:pPr>
              <w:pStyle w:val="TableText"/>
            </w:pPr>
            <w:r w:rsidRPr="00F368C8">
              <w:rPr>
                <w:rStyle w:val="Object"/>
              </w:rPr>
              <w:t>Job Server port</w:t>
            </w:r>
          </w:p>
        </w:tc>
        <w:tc>
          <w:tcPr>
            <w:tcW w:w="182.15pt" w:type="dxa"/>
            <w:shd w:val="clear" w:color="auto" w:fill="auto"/>
          </w:tcPr>
          <w:p w14:paraId="6EFEEBC0" w14:textId="77777777" w:rsidR="003D3183" w:rsidRPr="00071D31" w:rsidRDefault="003D3183" w:rsidP="003D3183">
            <w:pPr>
              <w:pStyle w:val="TableText"/>
            </w:pPr>
            <w:r w:rsidRPr="00071D31">
              <w:rPr>
                <w:rStyle w:val="UserInput"/>
              </w:rPr>
              <w:t>3</w:t>
            </w:r>
            <w:r w:rsidRPr="00071D31">
              <w:rPr>
                <w:rStyle w:val="UserInput"/>
                <w:lang w:eastAsia="zh-CN"/>
              </w:rPr>
              <w:t>5</w:t>
            </w:r>
            <w:r w:rsidRPr="00071D31">
              <w:rPr>
                <w:rStyle w:val="UserInput"/>
              </w:rPr>
              <w:t>0</w:t>
            </w:r>
            <w:r w:rsidR="0004697D">
              <w:rPr>
                <w:rStyle w:val="UserInput"/>
              </w:rPr>
              <w:t>1</w:t>
            </w:r>
          </w:p>
        </w:tc>
        <w:tc>
          <w:tcPr>
            <w:tcW w:w="177.50pt" w:type="dxa"/>
            <w:shd w:val="clear" w:color="auto" w:fill="auto"/>
          </w:tcPr>
          <w:p w14:paraId="44A72421" w14:textId="77777777" w:rsidR="003D3183" w:rsidRPr="00071D31" w:rsidRDefault="003D3183" w:rsidP="003D3183">
            <w:pPr>
              <w:pStyle w:val="TableText"/>
            </w:pPr>
          </w:p>
        </w:tc>
      </w:tr>
    </w:tbl>
    <w:p w14:paraId="3C5E27A8" w14:textId="77777777" w:rsidR="00A528CE" w:rsidRPr="00071D31" w:rsidRDefault="003D3183" w:rsidP="00F134EE">
      <w:pPr>
        <w:numPr>
          <w:ilvl w:val="0"/>
          <w:numId w:val="9"/>
        </w:numPr>
      </w:pPr>
      <w:r w:rsidRPr="00071D31">
        <w:t xml:space="preserve">Under </w:t>
      </w:r>
      <w:r w:rsidRPr="00F368C8">
        <w:rPr>
          <w:rStyle w:val="Object"/>
        </w:rPr>
        <w:t xml:space="preserve">Associated Repositories, </w:t>
      </w:r>
      <w:r w:rsidRPr="00071D31">
        <w:t xml:space="preserve">choose </w:t>
      </w:r>
      <w:r w:rsidR="00A528CE" w:rsidRPr="00071D31">
        <w:t xml:space="preserve">the </w:t>
      </w:r>
      <w:r w:rsidR="00A528CE" w:rsidRPr="00F368C8">
        <w:rPr>
          <w:rStyle w:val="Object"/>
        </w:rPr>
        <w:t>Add</w:t>
      </w:r>
      <w:r w:rsidR="00A528CE" w:rsidRPr="00071D31">
        <w:t xml:space="preserve"> button section of the screen.</w:t>
      </w:r>
    </w:p>
    <w:p w14:paraId="03242224" w14:textId="77777777" w:rsidR="00A528CE" w:rsidRPr="00071D31" w:rsidRDefault="00A528CE" w:rsidP="00F134EE">
      <w:pPr>
        <w:numPr>
          <w:ilvl w:val="0"/>
          <w:numId w:val="9"/>
        </w:numPr>
      </w:pPr>
      <w:r w:rsidRPr="00071D31">
        <w:t xml:space="preserve"> In the </w:t>
      </w:r>
      <w:r w:rsidRPr="00F368C8">
        <w:rPr>
          <w:rStyle w:val="Object"/>
        </w:rPr>
        <w:t>Repository Information</w:t>
      </w:r>
      <w:r w:rsidRPr="00071D31">
        <w:t xml:space="preserve"> area, enter the following information:</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318"/>
        <w:gridCol w:w="1541"/>
        <w:gridCol w:w="3009"/>
        <w:gridCol w:w="2700"/>
      </w:tblGrid>
      <w:tr w:rsidR="0012314E" w:rsidRPr="00071D31" w14:paraId="399DFE89" w14:textId="77777777" w:rsidTr="00DB0DC8">
        <w:trPr>
          <w:trHeight w:val="572"/>
        </w:trPr>
        <w:tc>
          <w:tcPr>
            <w:tcW w:w="63.05pt" w:type="dxa"/>
            <w:shd w:val="clear" w:color="auto" w:fill="C6C6C6"/>
          </w:tcPr>
          <w:p w14:paraId="1C3E64D8" w14:textId="77777777" w:rsidR="0012314E" w:rsidRPr="00071D31" w:rsidRDefault="0012314E" w:rsidP="00113F42">
            <w:pPr>
              <w:pStyle w:val="TableHeading"/>
              <w:rPr>
                <w:lang w:eastAsia="zh-CN"/>
              </w:rPr>
            </w:pPr>
            <w:r>
              <w:rPr>
                <w:rFonts w:hint="eastAsia"/>
                <w:lang w:eastAsia="zh-CN"/>
              </w:rPr>
              <w:t>Repository DB type</w:t>
            </w:r>
          </w:p>
        </w:tc>
        <w:tc>
          <w:tcPr>
            <w:tcW w:w="73.75pt" w:type="dxa"/>
            <w:shd w:val="clear" w:color="auto" w:fill="C6C6C6"/>
          </w:tcPr>
          <w:p w14:paraId="20AF7AEE" w14:textId="77777777" w:rsidR="0012314E" w:rsidRPr="00071D31" w:rsidRDefault="0012314E" w:rsidP="000E3DAF">
            <w:pPr>
              <w:pStyle w:val="TableHeading"/>
            </w:pPr>
            <w:r w:rsidRPr="00071D31">
              <w:t>Field</w:t>
            </w:r>
          </w:p>
        </w:tc>
        <w:tc>
          <w:tcPr>
            <w:tcW w:w="144pt" w:type="dxa"/>
            <w:shd w:val="clear" w:color="auto" w:fill="C6C6C6"/>
          </w:tcPr>
          <w:p w14:paraId="070BB962" w14:textId="77777777" w:rsidR="0012314E" w:rsidRPr="00071D31" w:rsidRDefault="0012314E" w:rsidP="000E3DAF">
            <w:pPr>
              <w:pStyle w:val="TableHeading"/>
            </w:pPr>
            <w:r w:rsidRPr="00071D31">
              <w:t>User Action or Values</w:t>
            </w:r>
          </w:p>
        </w:tc>
        <w:tc>
          <w:tcPr>
            <w:tcW w:w="129.20pt" w:type="dxa"/>
            <w:shd w:val="clear" w:color="auto" w:fill="C6C6C6"/>
          </w:tcPr>
          <w:p w14:paraId="67D38B90" w14:textId="77777777" w:rsidR="0012314E" w:rsidRPr="00071D31" w:rsidRDefault="0012314E" w:rsidP="000E3DAF">
            <w:pPr>
              <w:pStyle w:val="TableHeading"/>
            </w:pPr>
            <w:r w:rsidRPr="00071D31">
              <w:t>Comments</w:t>
            </w:r>
          </w:p>
        </w:tc>
      </w:tr>
      <w:tr w:rsidR="00E02E0E" w:rsidRPr="00071D31" w14:paraId="744C5517" w14:textId="77777777" w:rsidTr="00DB0DC8">
        <w:trPr>
          <w:trHeight w:val="587"/>
        </w:trPr>
        <w:tc>
          <w:tcPr>
            <w:tcW w:w="63.05pt" w:type="dxa"/>
            <w:vMerge w:val="restart"/>
          </w:tcPr>
          <w:p w14:paraId="7D3AA4D5" w14:textId="77777777" w:rsidR="00E02E0E" w:rsidRDefault="00E02E0E" w:rsidP="00113F42">
            <w:pPr>
              <w:pStyle w:val="TableText"/>
              <w:rPr>
                <w:lang w:eastAsia="zh-CN"/>
              </w:rPr>
            </w:pPr>
            <w:r>
              <w:rPr>
                <w:rFonts w:hint="eastAsia"/>
                <w:lang w:eastAsia="zh-CN"/>
              </w:rPr>
              <w:t>Non HANA</w:t>
            </w:r>
          </w:p>
          <w:p w14:paraId="4DD28221" w14:textId="77777777" w:rsidR="00E02E0E" w:rsidRPr="00071D31" w:rsidRDefault="00E02E0E" w:rsidP="00113F42">
            <w:pPr>
              <w:pStyle w:val="TableText"/>
              <w:rPr>
                <w:lang w:eastAsia="zh-CN"/>
              </w:rPr>
            </w:pPr>
            <w:r>
              <w:rPr>
                <w:rFonts w:hint="eastAsia"/>
                <w:lang w:eastAsia="zh-CN"/>
              </w:rPr>
              <w:t>(The Field column may be different if you choose the different DB type, take MS SQL Server for example)</w:t>
            </w:r>
          </w:p>
        </w:tc>
        <w:tc>
          <w:tcPr>
            <w:tcW w:w="73.75pt" w:type="dxa"/>
            <w:shd w:val="clear" w:color="auto" w:fill="auto"/>
          </w:tcPr>
          <w:p w14:paraId="1FD7047B" w14:textId="77777777" w:rsidR="00E02E0E" w:rsidRPr="00071D31" w:rsidRDefault="00E02E0E" w:rsidP="000E3DAF">
            <w:pPr>
              <w:pStyle w:val="TableText"/>
            </w:pPr>
            <w:r w:rsidRPr="00071D31">
              <w:t>Database type</w:t>
            </w:r>
          </w:p>
        </w:tc>
        <w:tc>
          <w:tcPr>
            <w:tcW w:w="144pt" w:type="dxa"/>
            <w:shd w:val="clear" w:color="auto" w:fill="auto"/>
          </w:tcPr>
          <w:p w14:paraId="16D3AA05" w14:textId="77777777" w:rsidR="00E02E0E" w:rsidRPr="00071D31" w:rsidRDefault="00E02E0E" w:rsidP="000E3DAF">
            <w:pPr>
              <w:pStyle w:val="TableText"/>
            </w:pPr>
            <w:r w:rsidRPr="00071D31">
              <w:t>&lt;database type&gt;</w:t>
            </w:r>
          </w:p>
        </w:tc>
        <w:tc>
          <w:tcPr>
            <w:tcW w:w="129.20pt" w:type="dxa"/>
            <w:shd w:val="clear" w:color="auto" w:fill="auto"/>
          </w:tcPr>
          <w:p w14:paraId="512E324B" w14:textId="77777777" w:rsidR="00E02E0E" w:rsidRPr="00071D31" w:rsidRDefault="00E02E0E" w:rsidP="000E3DAF">
            <w:pPr>
              <w:pStyle w:val="TableText"/>
            </w:pPr>
            <w:r w:rsidRPr="00071D31">
              <w:t>For example, Microsoft SQL Server</w:t>
            </w:r>
          </w:p>
        </w:tc>
      </w:tr>
      <w:tr w:rsidR="00E02E0E" w:rsidRPr="00071D31" w14:paraId="60A87698" w14:textId="77777777" w:rsidTr="00DB0DC8">
        <w:trPr>
          <w:trHeight w:val="669"/>
        </w:trPr>
        <w:tc>
          <w:tcPr>
            <w:tcW w:w="63.05pt" w:type="dxa"/>
            <w:vMerge/>
          </w:tcPr>
          <w:p w14:paraId="2F693823" w14:textId="77777777" w:rsidR="00E02E0E" w:rsidRPr="00071D31" w:rsidRDefault="00E02E0E" w:rsidP="00113F42">
            <w:pPr>
              <w:pStyle w:val="TableText"/>
            </w:pPr>
          </w:p>
        </w:tc>
        <w:tc>
          <w:tcPr>
            <w:tcW w:w="73.75pt" w:type="dxa"/>
            <w:shd w:val="clear" w:color="auto" w:fill="auto"/>
          </w:tcPr>
          <w:p w14:paraId="729B5607" w14:textId="77777777" w:rsidR="00E02E0E" w:rsidRPr="00071D31" w:rsidRDefault="00E02E0E" w:rsidP="000E3DAF">
            <w:pPr>
              <w:pStyle w:val="TableText"/>
            </w:pPr>
            <w:r w:rsidRPr="00071D31">
              <w:t>Database Server Name</w:t>
            </w:r>
          </w:p>
        </w:tc>
        <w:tc>
          <w:tcPr>
            <w:tcW w:w="144pt" w:type="dxa"/>
            <w:shd w:val="clear" w:color="auto" w:fill="auto"/>
          </w:tcPr>
          <w:p w14:paraId="4C40370A" w14:textId="77777777" w:rsidR="00E02E0E" w:rsidRPr="00071D31" w:rsidRDefault="00E02E0E" w:rsidP="000E3DAF">
            <w:pPr>
              <w:pStyle w:val="TableText"/>
            </w:pPr>
            <w:r w:rsidRPr="00071D31">
              <w:t>&lt;</w:t>
            </w:r>
            <w:r w:rsidRPr="00071D31">
              <w:rPr>
                <w:lang w:eastAsia="zh-CN"/>
              </w:rPr>
              <w:t xml:space="preserve">the </w:t>
            </w:r>
            <w:r w:rsidRPr="00071D31">
              <w:t>computer</w:t>
            </w:r>
            <w:r w:rsidRPr="00071D31">
              <w:rPr>
                <w:lang w:eastAsia="zh-CN"/>
              </w:rPr>
              <w:t xml:space="preserve"> </w:t>
            </w:r>
            <w:r w:rsidRPr="00071D31">
              <w:t>name&gt;\SAPEIM</w:t>
            </w:r>
          </w:p>
        </w:tc>
        <w:tc>
          <w:tcPr>
            <w:tcW w:w="129.20pt" w:type="dxa"/>
            <w:shd w:val="clear" w:color="auto" w:fill="auto"/>
          </w:tcPr>
          <w:p w14:paraId="568C5512" w14:textId="77777777" w:rsidR="00E02E0E" w:rsidRPr="00071D31" w:rsidRDefault="00E02E0E" w:rsidP="000E3DAF">
            <w:pPr>
              <w:pStyle w:val="TableText"/>
            </w:pPr>
          </w:p>
        </w:tc>
      </w:tr>
      <w:tr w:rsidR="00E02E0E" w:rsidRPr="00071D31" w14:paraId="4BAC994C" w14:textId="77777777" w:rsidTr="00DB0DC8">
        <w:trPr>
          <w:trHeight w:val="696"/>
        </w:trPr>
        <w:tc>
          <w:tcPr>
            <w:tcW w:w="63.05pt" w:type="dxa"/>
            <w:vMerge/>
          </w:tcPr>
          <w:p w14:paraId="39DA8401" w14:textId="77777777" w:rsidR="00E02E0E" w:rsidRPr="00071D31" w:rsidRDefault="00E02E0E" w:rsidP="00113F42">
            <w:pPr>
              <w:pStyle w:val="TableText"/>
            </w:pPr>
          </w:p>
        </w:tc>
        <w:tc>
          <w:tcPr>
            <w:tcW w:w="73.75pt" w:type="dxa"/>
            <w:shd w:val="clear" w:color="auto" w:fill="auto"/>
          </w:tcPr>
          <w:p w14:paraId="0F06EB97" w14:textId="77777777" w:rsidR="00E02E0E" w:rsidRPr="00071D31" w:rsidRDefault="00E02E0E" w:rsidP="000E3DAF">
            <w:pPr>
              <w:pStyle w:val="TableText"/>
            </w:pPr>
            <w:r w:rsidRPr="00071D31">
              <w:t>Database Name</w:t>
            </w:r>
          </w:p>
        </w:tc>
        <w:tc>
          <w:tcPr>
            <w:tcW w:w="144pt" w:type="dxa"/>
            <w:shd w:val="clear" w:color="auto" w:fill="auto"/>
          </w:tcPr>
          <w:p w14:paraId="1788AF70" w14:textId="77777777" w:rsidR="00E02E0E" w:rsidRPr="00071D31" w:rsidRDefault="00E02E0E" w:rsidP="000E3DAF">
            <w:pPr>
              <w:pStyle w:val="TableText"/>
            </w:pPr>
            <w:r w:rsidRPr="00071D31">
              <w:t>&lt;database name&gt;</w:t>
            </w:r>
          </w:p>
        </w:tc>
        <w:tc>
          <w:tcPr>
            <w:tcW w:w="129.20pt" w:type="dxa"/>
            <w:shd w:val="clear" w:color="auto" w:fill="auto"/>
          </w:tcPr>
          <w:p w14:paraId="71BF1C46" w14:textId="77777777" w:rsidR="00E02E0E" w:rsidRPr="00071D31" w:rsidRDefault="00772489" w:rsidP="000E3DAF">
            <w:pPr>
              <w:pStyle w:val="TableText"/>
            </w:pPr>
            <w:r>
              <w:t>For example, DM_REPO_S4HANA</w:t>
            </w:r>
          </w:p>
        </w:tc>
      </w:tr>
      <w:tr w:rsidR="00E02E0E" w:rsidRPr="00071D31" w14:paraId="066FD5C0" w14:textId="77777777" w:rsidTr="00DB0DC8">
        <w:trPr>
          <w:trHeight w:val="741"/>
        </w:trPr>
        <w:tc>
          <w:tcPr>
            <w:tcW w:w="63.05pt" w:type="dxa"/>
            <w:vMerge/>
          </w:tcPr>
          <w:p w14:paraId="3781D9CB" w14:textId="77777777" w:rsidR="00E02E0E" w:rsidRPr="00071D31" w:rsidRDefault="00E02E0E" w:rsidP="00113F42">
            <w:pPr>
              <w:pStyle w:val="TableText"/>
            </w:pPr>
          </w:p>
        </w:tc>
        <w:tc>
          <w:tcPr>
            <w:tcW w:w="73.75pt" w:type="dxa"/>
            <w:shd w:val="clear" w:color="auto" w:fill="auto"/>
          </w:tcPr>
          <w:p w14:paraId="0B8D0AC7" w14:textId="77777777" w:rsidR="00E02E0E" w:rsidRPr="00071D31" w:rsidRDefault="00E02E0E" w:rsidP="000E3DAF">
            <w:pPr>
              <w:pStyle w:val="TableText"/>
            </w:pPr>
            <w:r w:rsidRPr="00071D31">
              <w:t>User name</w:t>
            </w:r>
          </w:p>
        </w:tc>
        <w:tc>
          <w:tcPr>
            <w:tcW w:w="144pt" w:type="dxa"/>
            <w:shd w:val="clear" w:color="auto" w:fill="auto"/>
          </w:tcPr>
          <w:p w14:paraId="3CE33974" w14:textId="77777777" w:rsidR="00E02E0E" w:rsidRPr="00071D31" w:rsidRDefault="00E02E0E" w:rsidP="000E3DAF">
            <w:pPr>
              <w:pStyle w:val="TableText"/>
            </w:pPr>
            <w:r w:rsidRPr="00071D31">
              <w:t>&lt;user name&gt;</w:t>
            </w:r>
          </w:p>
        </w:tc>
        <w:tc>
          <w:tcPr>
            <w:tcW w:w="129.20pt" w:type="dxa"/>
            <w:shd w:val="clear" w:color="auto" w:fill="auto"/>
          </w:tcPr>
          <w:p w14:paraId="741FE3B7" w14:textId="77777777" w:rsidR="00E02E0E" w:rsidRPr="00071D31" w:rsidRDefault="00E02E0E" w:rsidP="000E3DAF">
            <w:pPr>
              <w:pStyle w:val="TableText"/>
            </w:pPr>
          </w:p>
        </w:tc>
      </w:tr>
      <w:tr w:rsidR="00E02E0E" w:rsidRPr="00071D31" w14:paraId="1A6C7CCA" w14:textId="77777777" w:rsidTr="00DB0DC8">
        <w:trPr>
          <w:trHeight w:val="144"/>
        </w:trPr>
        <w:tc>
          <w:tcPr>
            <w:tcW w:w="63.05pt" w:type="dxa"/>
            <w:vMerge/>
          </w:tcPr>
          <w:p w14:paraId="0B67DA61" w14:textId="77777777" w:rsidR="00E02E0E" w:rsidRPr="00071D31" w:rsidRDefault="00E02E0E" w:rsidP="00113F42">
            <w:pPr>
              <w:pStyle w:val="TableText"/>
            </w:pPr>
          </w:p>
        </w:tc>
        <w:tc>
          <w:tcPr>
            <w:tcW w:w="73.75pt" w:type="dxa"/>
            <w:shd w:val="clear" w:color="auto" w:fill="auto"/>
          </w:tcPr>
          <w:p w14:paraId="2A31747C" w14:textId="77777777" w:rsidR="00E02E0E" w:rsidRPr="00071D31" w:rsidRDefault="00E02E0E" w:rsidP="000E3DAF">
            <w:pPr>
              <w:pStyle w:val="TableText"/>
            </w:pPr>
            <w:r w:rsidRPr="00071D31">
              <w:t>Password</w:t>
            </w:r>
          </w:p>
        </w:tc>
        <w:tc>
          <w:tcPr>
            <w:tcW w:w="144pt" w:type="dxa"/>
            <w:shd w:val="clear" w:color="auto" w:fill="auto"/>
          </w:tcPr>
          <w:p w14:paraId="464E8A32" w14:textId="77777777" w:rsidR="00E02E0E" w:rsidRPr="00071D31" w:rsidRDefault="00E02E0E" w:rsidP="000E3DAF">
            <w:pPr>
              <w:pStyle w:val="TableText"/>
            </w:pPr>
            <w:r w:rsidRPr="00071D31">
              <w:t>&lt;password&gt;</w:t>
            </w:r>
          </w:p>
        </w:tc>
        <w:tc>
          <w:tcPr>
            <w:tcW w:w="129.20pt" w:type="dxa"/>
            <w:shd w:val="clear" w:color="auto" w:fill="auto"/>
          </w:tcPr>
          <w:p w14:paraId="4E186F23" w14:textId="77777777" w:rsidR="00E02E0E" w:rsidRPr="00071D31" w:rsidRDefault="00E02E0E" w:rsidP="000E3DAF">
            <w:pPr>
              <w:pStyle w:val="TableText"/>
            </w:pPr>
          </w:p>
        </w:tc>
      </w:tr>
      <w:tr w:rsidR="00E02E0E" w:rsidRPr="00071D31" w14:paraId="271BEBF3" w14:textId="77777777" w:rsidTr="00DB0DC8">
        <w:trPr>
          <w:trHeight w:val="349"/>
        </w:trPr>
        <w:tc>
          <w:tcPr>
            <w:tcW w:w="63.05pt" w:type="dxa"/>
            <w:vMerge w:val="restart"/>
          </w:tcPr>
          <w:p w14:paraId="4EFC1A83" w14:textId="77777777" w:rsidR="00E02E0E" w:rsidRPr="00071D31" w:rsidRDefault="00E02E0E" w:rsidP="00113F42">
            <w:pPr>
              <w:pStyle w:val="TableText"/>
              <w:rPr>
                <w:lang w:eastAsia="zh-CN"/>
              </w:rPr>
            </w:pPr>
            <w:r>
              <w:rPr>
                <w:rFonts w:hint="eastAsia"/>
                <w:lang w:eastAsia="zh-CN"/>
              </w:rPr>
              <w:t>SAP HANA</w:t>
            </w:r>
          </w:p>
        </w:tc>
        <w:tc>
          <w:tcPr>
            <w:tcW w:w="73.75pt" w:type="dxa"/>
            <w:shd w:val="clear" w:color="auto" w:fill="auto"/>
          </w:tcPr>
          <w:p w14:paraId="3891F838" w14:textId="77777777" w:rsidR="00E02E0E" w:rsidRPr="00071D31" w:rsidRDefault="00E02E0E" w:rsidP="00113F42">
            <w:pPr>
              <w:pStyle w:val="TableText"/>
            </w:pPr>
            <w:r w:rsidRPr="00071D31">
              <w:t>Database type</w:t>
            </w:r>
          </w:p>
        </w:tc>
        <w:tc>
          <w:tcPr>
            <w:tcW w:w="144pt" w:type="dxa"/>
            <w:shd w:val="clear" w:color="auto" w:fill="auto"/>
          </w:tcPr>
          <w:p w14:paraId="52EC5402" w14:textId="77777777" w:rsidR="00E02E0E" w:rsidRPr="00071D31" w:rsidRDefault="00E02E0E" w:rsidP="00113F42">
            <w:pPr>
              <w:pStyle w:val="TableText"/>
            </w:pPr>
            <w:r>
              <w:rPr>
                <w:rFonts w:hint="eastAsia"/>
                <w:lang w:eastAsia="zh-CN"/>
              </w:rPr>
              <w:t>SAP HANA</w:t>
            </w:r>
          </w:p>
        </w:tc>
        <w:tc>
          <w:tcPr>
            <w:tcW w:w="129.20pt" w:type="dxa"/>
            <w:shd w:val="clear" w:color="auto" w:fill="auto"/>
          </w:tcPr>
          <w:p w14:paraId="4F5FBE7F" w14:textId="77777777" w:rsidR="00E02E0E" w:rsidRPr="00071D31" w:rsidRDefault="00E02E0E" w:rsidP="00113F42">
            <w:pPr>
              <w:pStyle w:val="TableText"/>
            </w:pPr>
          </w:p>
        </w:tc>
      </w:tr>
      <w:tr w:rsidR="00E02E0E" w:rsidRPr="00071D31" w14:paraId="1034DD26" w14:textId="77777777" w:rsidTr="00DB0DC8">
        <w:trPr>
          <w:trHeight w:val="349"/>
        </w:trPr>
        <w:tc>
          <w:tcPr>
            <w:tcW w:w="63.05pt" w:type="dxa"/>
            <w:vMerge/>
          </w:tcPr>
          <w:p w14:paraId="75378CA3" w14:textId="77777777" w:rsidR="00E02E0E" w:rsidRDefault="00E02E0E" w:rsidP="00113F42">
            <w:pPr>
              <w:pStyle w:val="TableText"/>
              <w:rPr>
                <w:lang w:eastAsia="zh-CN"/>
              </w:rPr>
            </w:pPr>
          </w:p>
        </w:tc>
        <w:tc>
          <w:tcPr>
            <w:tcW w:w="73.75pt" w:type="dxa"/>
            <w:shd w:val="clear" w:color="auto" w:fill="auto"/>
          </w:tcPr>
          <w:p w14:paraId="6F1B2E5E" w14:textId="77777777" w:rsidR="00E02E0E" w:rsidRPr="00071D31" w:rsidRDefault="00E02E0E" w:rsidP="00113F42">
            <w:pPr>
              <w:pStyle w:val="TableText"/>
            </w:pPr>
            <w:r>
              <w:rPr>
                <w:rFonts w:hint="eastAsia"/>
                <w:lang w:eastAsia="zh-CN"/>
              </w:rPr>
              <w:t>OBDC data source</w:t>
            </w:r>
          </w:p>
        </w:tc>
        <w:tc>
          <w:tcPr>
            <w:tcW w:w="144pt" w:type="dxa"/>
            <w:shd w:val="clear" w:color="auto" w:fill="auto"/>
          </w:tcPr>
          <w:p w14:paraId="00CEAE62" w14:textId="77777777" w:rsidR="00E02E0E" w:rsidRPr="00071D31" w:rsidRDefault="00E02E0E" w:rsidP="00113F42">
            <w:pPr>
              <w:pStyle w:val="TableText"/>
              <w:rPr>
                <w:lang w:eastAsia="zh-CN"/>
              </w:rPr>
            </w:pPr>
            <w:r w:rsidRPr="00071D31">
              <w:t xml:space="preserve"> </w:t>
            </w:r>
            <w:r>
              <w:rPr>
                <w:rFonts w:hint="eastAsia"/>
                <w:lang w:eastAsia="zh-CN"/>
              </w:rPr>
              <w:t>From d</w:t>
            </w:r>
            <w:r w:rsidR="00772489">
              <w:rPr>
                <w:rFonts w:hint="eastAsia"/>
                <w:lang w:eastAsia="zh-CN"/>
              </w:rPr>
              <w:t>rop-down list, choose DM_REPO_S4HANA</w:t>
            </w:r>
          </w:p>
        </w:tc>
        <w:tc>
          <w:tcPr>
            <w:tcW w:w="129.20pt" w:type="dxa"/>
            <w:shd w:val="clear" w:color="auto" w:fill="auto"/>
          </w:tcPr>
          <w:p w14:paraId="14049E2D" w14:textId="77777777" w:rsidR="00E02E0E" w:rsidRPr="00071D31" w:rsidRDefault="00E02E0E" w:rsidP="00113F42">
            <w:pPr>
              <w:pStyle w:val="TableText"/>
            </w:pPr>
            <w:r>
              <w:rPr>
                <w:rFonts w:hint="eastAsia"/>
                <w:lang w:eastAsia="zh-CN"/>
              </w:rPr>
              <w:t>Created in chapter 4.4.2</w:t>
            </w:r>
          </w:p>
        </w:tc>
      </w:tr>
      <w:tr w:rsidR="00E02E0E" w:rsidRPr="00071D31" w14:paraId="47DB33E6" w14:textId="77777777" w:rsidTr="00DB0DC8">
        <w:trPr>
          <w:trHeight w:val="349"/>
        </w:trPr>
        <w:tc>
          <w:tcPr>
            <w:tcW w:w="63.05pt" w:type="dxa"/>
            <w:vMerge/>
          </w:tcPr>
          <w:p w14:paraId="5714ADA4" w14:textId="77777777" w:rsidR="00E02E0E" w:rsidRDefault="00E02E0E" w:rsidP="00113F42">
            <w:pPr>
              <w:pStyle w:val="TableText"/>
              <w:rPr>
                <w:lang w:eastAsia="zh-CN"/>
              </w:rPr>
            </w:pPr>
          </w:p>
        </w:tc>
        <w:tc>
          <w:tcPr>
            <w:tcW w:w="73.75pt" w:type="dxa"/>
            <w:shd w:val="clear" w:color="auto" w:fill="auto"/>
          </w:tcPr>
          <w:p w14:paraId="4F5662ED" w14:textId="77777777" w:rsidR="00E02E0E" w:rsidRPr="00071D31" w:rsidRDefault="00E02E0E" w:rsidP="00113F42">
            <w:pPr>
              <w:pStyle w:val="TableText"/>
              <w:rPr>
                <w:lang w:eastAsia="zh-CN"/>
              </w:rPr>
            </w:pPr>
            <w:r w:rsidRPr="00071D31">
              <w:t>User Name</w:t>
            </w:r>
          </w:p>
        </w:tc>
        <w:tc>
          <w:tcPr>
            <w:tcW w:w="144pt" w:type="dxa"/>
            <w:shd w:val="clear" w:color="auto" w:fill="auto"/>
          </w:tcPr>
          <w:p w14:paraId="401E074C" w14:textId="77777777" w:rsidR="00E02E0E" w:rsidRPr="00071D31" w:rsidRDefault="00E02E0E" w:rsidP="00113F42">
            <w:pPr>
              <w:pStyle w:val="TableText"/>
              <w:rPr>
                <w:lang w:eastAsia="zh-CN"/>
              </w:rPr>
            </w:pPr>
            <w:r>
              <w:t xml:space="preserve"> </w:t>
            </w:r>
            <w:r>
              <w:rPr>
                <w:rFonts w:hint="eastAsia"/>
                <w:lang w:eastAsia="zh-CN"/>
              </w:rPr>
              <w:t>DM_REPO_</w:t>
            </w:r>
            <w:r w:rsidR="00970ED9">
              <w:rPr>
                <w:rFonts w:hint="eastAsia"/>
                <w:lang w:eastAsia="zh-CN"/>
              </w:rPr>
              <w:t>S4HANA</w:t>
            </w:r>
          </w:p>
        </w:tc>
        <w:tc>
          <w:tcPr>
            <w:tcW w:w="129.20pt" w:type="dxa"/>
            <w:shd w:val="clear" w:color="auto" w:fill="auto"/>
          </w:tcPr>
          <w:p w14:paraId="5B0AC959" w14:textId="77777777" w:rsidR="00E02E0E" w:rsidRPr="00071D31" w:rsidRDefault="00E02E0E" w:rsidP="00113F42">
            <w:pPr>
              <w:pStyle w:val="TableText"/>
              <w:rPr>
                <w:lang w:eastAsia="zh-CN"/>
              </w:rPr>
            </w:pPr>
          </w:p>
        </w:tc>
      </w:tr>
      <w:tr w:rsidR="00E02E0E" w:rsidRPr="00071D31" w14:paraId="5F760D54" w14:textId="77777777" w:rsidTr="00DB0DC8">
        <w:trPr>
          <w:trHeight w:val="349"/>
        </w:trPr>
        <w:tc>
          <w:tcPr>
            <w:tcW w:w="63.05pt" w:type="dxa"/>
            <w:vMerge/>
          </w:tcPr>
          <w:p w14:paraId="3F62CCDB" w14:textId="77777777" w:rsidR="00E02E0E" w:rsidRDefault="00E02E0E" w:rsidP="00113F42">
            <w:pPr>
              <w:pStyle w:val="TableText"/>
              <w:rPr>
                <w:lang w:eastAsia="zh-CN"/>
              </w:rPr>
            </w:pPr>
          </w:p>
        </w:tc>
        <w:tc>
          <w:tcPr>
            <w:tcW w:w="73.75pt" w:type="dxa"/>
            <w:shd w:val="clear" w:color="auto" w:fill="auto"/>
          </w:tcPr>
          <w:p w14:paraId="4C59C047" w14:textId="77777777" w:rsidR="00E02E0E" w:rsidRPr="00071D31" w:rsidRDefault="00E02E0E" w:rsidP="00113F42">
            <w:pPr>
              <w:pStyle w:val="TableText"/>
            </w:pPr>
            <w:r w:rsidRPr="00071D31">
              <w:t>Password</w:t>
            </w:r>
          </w:p>
        </w:tc>
        <w:tc>
          <w:tcPr>
            <w:tcW w:w="144pt" w:type="dxa"/>
            <w:shd w:val="clear" w:color="auto" w:fill="auto"/>
          </w:tcPr>
          <w:p w14:paraId="2A325204" w14:textId="77777777" w:rsidR="00E02E0E" w:rsidRPr="00071D31" w:rsidRDefault="00E02E0E" w:rsidP="00113F42">
            <w:pPr>
              <w:pStyle w:val="TableText"/>
              <w:rPr>
                <w:lang w:eastAsia="zh-CN"/>
              </w:rPr>
            </w:pPr>
            <w:r w:rsidRPr="00071D31">
              <w:t xml:space="preserve"> &lt;password&gt;</w:t>
            </w:r>
          </w:p>
        </w:tc>
        <w:tc>
          <w:tcPr>
            <w:tcW w:w="129.20pt" w:type="dxa"/>
            <w:shd w:val="clear" w:color="auto" w:fill="auto"/>
          </w:tcPr>
          <w:p w14:paraId="67811E58" w14:textId="77777777" w:rsidR="00E02E0E" w:rsidRPr="00071D31" w:rsidRDefault="00E02E0E" w:rsidP="00113F42">
            <w:pPr>
              <w:pStyle w:val="TableText"/>
              <w:rPr>
                <w:lang w:eastAsia="zh-CN"/>
              </w:rPr>
            </w:pPr>
          </w:p>
        </w:tc>
      </w:tr>
    </w:tbl>
    <w:p w14:paraId="4EEA36EB" w14:textId="77777777" w:rsidR="00A528CE" w:rsidRPr="00071D31" w:rsidRDefault="00A528CE" w:rsidP="00F134EE">
      <w:pPr>
        <w:numPr>
          <w:ilvl w:val="0"/>
          <w:numId w:val="9"/>
        </w:numPr>
      </w:pPr>
      <w:r w:rsidRPr="00071D31">
        <w:t xml:space="preserve">Choose the </w:t>
      </w:r>
      <w:r w:rsidRPr="00F368C8">
        <w:rPr>
          <w:rStyle w:val="Object"/>
        </w:rPr>
        <w:t>Apply</w:t>
      </w:r>
      <w:r w:rsidRPr="00071D31">
        <w:t xml:space="preserve"> button.</w:t>
      </w:r>
    </w:p>
    <w:p w14:paraId="0A49A253" w14:textId="77777777" w:rsidR="00A528CE" w:rsidRPr="00071D31" w:rsidRDefault="000E3DAF" w:rsidP="00F134EE">
      <w:pPr>
        <w:numPr>
          <w:ilvl w:val="0"/>
          <w:numId w:val="9"/>
        </w:numPr>
      </w:pPr>
      <w:r w:rsidRPr="00071D31">
        <w:t xml:space="preserve">On the </w:t>
      </w:r>
      <w:r w:rsidRPr="00F368C8">
        <w:rPr>
          <w:rStyle w:val="Object"/>
        </w:rPr>
        <w:t>Job Server Properties</w:t>
      </w:r>
      <w:r w:rsidRPr="00071D31">
        <w:t xml:space="preserve"> dialog box, c</w:t>
      </w:r>
      <w:r w:rsidR="00A528CE" w:rsidRPr="00071D31">
        <w:t xml:space="preserve">hoose the </w:t>
      </w:r>
      <w:r w:rsidR="00A528CE" w:rsidRPr="00F368C8">
        <w:rPr>
          <w:rStyle w:val="Object"/>
        </w:rPr>
        <w:t>OK</w:t>
      </w:r>
      <w:r w:rsidR="00A528CE" w:rsidRPr="00071D31">
        <w:t xml:space="preserve"> button.</w:t>
      </w:r>
    </w:p>
    <w:p w14:paraId="45E51288" w14:textId="77777777" w:rsidR="00A528CE" w:rsidRPr="00071D31" w:rsidRDefault="000E3DAF" w:rsidP="00F134EE">
      <w:pPr>
        <w:numPr>
          <w:ilvl w:val="0"/>
          <w:numId w:val="9"/>
        </w:numPr>
      </w:pPr>
      <w:r w:rsidRPr="00071D31">
        <w:t xml:space="preserve">On the </w:t>
      </w:r>
      <w:r w:rsidRPr="00F368C8">
        <w:rPr>
          <w:rStyle w:val="Object"/>
        </w:rPr>
        <w:t>Job Server Configuration Editor</w:t>
      </w:r>
      <w:r w:rsidRPr="00071D31">
        <w:t xml:space="preserve"> </w:t>
      </w:r>
      <w:r w:rsidR="00340C9C" w:rsidRPr="00071D31">
        <w:t>Dialogue</w:t>
      </w:r>
      <w:r w:rsidRPr="00071D31">
        <w:t xml:space="preserve"> box, c</w:t>
      </w:r>
      <w:r w:rsidR="00A528CE" w:rsidRPr="00071D31">
        <w:t xml:space="preserve">hoose the </w:t>
      </w:r>
      <w:r w:rsidR="00A528CE" w:rsidRPr="00F368C8">
        <w:rPr>
          <w:rStyle w:val="Object"/>
        </w:rPr>
        <w:t>OK</w:t>
      </w:r>
      <w:r w:rsidR="00A528CE" w:rsidRPr="00071D31">
        <w:t xml:space="preserve"> button.</w:t>
      </w:r>
    </w:p>
    <w:p w14:paraId="0004D715" w14:textId="77777777" w:rsidR="000E3DAF" w:rsidRPr="00071D31" w:rsidRDefault="00A528CE" w:rsidP="00F134EE">
      <w:pPr>
        <w:numPr>
          <w:ilvl w:val="0"/>
          <w:numId w:val="9"/>
        </w:numPr>
      </w:pPr>
      <w:r w:rsidRPr="00071D31">
        <w:t xml:space="preserve">On the </w:t>
      </w:r>
      <w:r w:rsidR="003477CD">
        <w:rPr>
          <w:rStyle w:val="Object"/>
        </w:rPr>
        <w:t xml:space="preserve">SAP </w:t>
      </w:r>
      <w:r w:rsidRPr="00F368C8">
        <w:rPr>
          <w:rStyle w:val="Object"/>
        </w:rPr>
        <w:t>Data Services Server Manager</w:t>
      </w:r>
      <w:r w:rsidRPr="00071D31">
        <w:t xml:space="preserve"> dialog box, choose the </w:t>
      </w:r>
      <w:r w:rsidRPr="00F368C8">
        <w:rPr>
          <w:rStyle w:val="Object"/>
        </w:rPr>
        <w:t>Close and Restart</w:t>
      </w:r>
      <w:r w:rsidRPr="00071D31">
        <w:t xml:space="preserve"> button</w:t>
      </w:r>
      <w:r w:rsidR="000E3DAF" w:rsidRPr="00071D31">
        <w:t>.</w:t>
      </w:r>
    </w:p>
    <w:p w14:paraId="54BBF4C7" w14:textId="77777777" w:rsidR="0075065E" w:rsidRPr="00071D31" w:rsidRDefault="000E3DAF" w:rsidP="00F134EE">
      <w:pPr>
        <w:numPr>
          <w:ilvl w:val="0"/>
          <w:numId w:val="9"/>
        </w:numPr>
      </w:pPr>
      <w:r w:rsidRPr="00071D31">
        <w:t>C</w:t>
      </w:r>
      <w:r w:rsidR="00A528CE" w:rsidRPr="00071D31">
        <w:t xml:space="preserve">hoose </w:t>
      </w:r>
      <w:r w:rsidR="00A528CE" w:rsidRPr="00F368C8">
        <w:rPr>
          <w:rStyle w:val="Object"/>
        </w:rPr>
        <w:t>OK</w:t>
      </w:r>
      <w:r w:rsidR="00A528CE" w:rsidRPr="00071D31">
        <w:t xml:space="preserve"> to restart the </w:t>
      </w:r>
      <w:r w:rsidR="00A528CE" w:rsidRPr="00F368C8">
        <w:rPr>
          <w:rStyle w:val="Object"/>
        </w:rPr>
        <w:t>Job Server</w:t>
      </w:r>
      <w:r w:rsidR="00A528CE" w:rsidRPr="00071D31">
        <w:t xml:space="preserve"> service.</w:t>
      </w:r>
    </w:p>
    <w:p w14:paraId="49AA6051" w14:textId="77777777" w:rsidR="00C36AF4" w:rsidRPr="00071D31" w:rsidRDefault="00C36AF4" w:rsidP="00C36AF4">
      <w:pPr>
        <w:pStyle w:val="Heading2"/>
        <w:tabs>
          <w:tab w:val="num" w:pos="43pt"/>
        </w:tabs>
        <w:ind w:start="43pt"/>
        <w:rPr>
          <w:lang w:eastAsia="zh-CN"/>
        </w:rPr>
      </w:pPr>
      <w:bookmarkStart w:id="410" w:name="_Ref320086966"/>
      <w:bookmarkStart w:id="411" w:name="_Ref320086974"/>
      <w:bookmarkStart w:id="412" w:name="_Toc320087596"/>
      <w:bookmarkStart w:id="413" w:name="_Toc341800376"/>
      <w:bookmarkStart w:id="414" w:name="_Toc493166031"/>
      <w:r w:rsidRPr="00071D31">
        <w:t xml:space="preserve">Register Local Repository in </w:t>
      </w:r>
      <w:r w:rsidRPr="00071D31">
        <w:rPr>
          <w:lang w:eastAsia="zh-CN"/>
        </w:rPr>
        <w:t xml:space="preserve">BI Platform </w:t>
      </w:r>
      <w:r w:rsidRPr="00071D31">
        <w:t>Central Management Console</w:t>
      </w:r>
      <w:bookmarkEnd w:id="410"/>
      <w:bookmarkEnd w:id="411"/>
      <w:bookmarkEnd w:id="412"/>
      <w:bookmarkEnd w:id="413"/>
      <w:bookmarkEnd w:id="414"/>
      <w:r w:rsidRPr="00071D31">
        <w:t xml:space="preserve"> </w:t>
      </w:r>
    </w:p>
    <w:p w14:paraId="283DEBF4" w14:textId="77777777" w:rsidR="00C36AF4" w:rsidRPr="00071D31" w:rsidRDefault="00C36AF4" w:rsidP="00F368C8">
      <w:pPr>
        <w:pStyle w:val="Heading9"/>
        <w:rPr>
          <w:lang w:eastAsia="zh-CN"/>
        </w:rPr>
      </w:pPr>
      <w:r w:rsidRPr="00071D31">
        <w:t>Prerequisites</w:t>
      </w:r>
    </w:p>
    <w:p w14:paraId="6A91B206" w14:textId="77777777" w:rsidR="00C36AF4" w:rsidRPr="00071D31" w:rsidRDefault="00C36AF4" w:rsidP="00627E5D">
      <w:pPr>
        <w:numPr>
          <w:ilvl w:val="0"/>
          <w:numId w:val="44"/>
        </w:numPr>
        <w:rPr>
          <w:lang w:eastAsia="zh-CN"/>
        </w:rPr>
      </w:pPr>
      <w:r w:rsidRPr="00071D31">
        <w:rPr>
          <w:lang w:eastAsia="zh-CN"/>
        </w:rPr>
        <w:t xml:space="preserve">Ensure the local repository is created. </w:t>
      </w:r>
    </w:p>
    <w:p w14:paraId="72678DD5" w14:textId="7DB019E5" w:rsidR="0002458F" w:rsidRPr="00071D31" w:rsidRDefault="0002458F" w:rsidP="00627E5D">
      <w:pPr>
        <w:numPr>
          <w:ilvl w:val="0"/>
          <w:numId w:val="43"/>
        </w:numPr>
        <w:rPr>
          <w:lang w:eastAsia="zh-CN"/>
        </w:rPr>
      </w:pPr>
      <w:r w:rsidRPr="00071D31">
        <w:rPr>
          <w:lang w:eastAsia="zh-CN"/>
        </w:rPr>
        <w:t>You must be logged on to the server</w:t>
      </w:r>
      <w:r>
        <w:rPr>
          <w:lang w:eastAsia="zh-CN"/>
        </w:rPr>
        <w:t xml:space="preserve"> that</w:t>
      </w:r>
      <w:r w:rsidRPr="00071D31">
        <w:rPr>
          <w:lang w:eastAsia="zh-CN"/>
        </w:rPr>
        <w:t xml:space="preserve"> installed with SAP Business</w:t>
      </w:r>
      <w:r>
        <w:rPr>
          <w:lang w:eastAsia="zh-CN"/>
        </w:rPr>
        <w:t xml:space="preserve"> </w:t>
      </w:r>
      <w:r w:rsidRPr="00071D31">
        <w:rPr>
          <w:lang w:eastAsia="zh-CN"/>
        </w:rPr>
        <w:t xml:space="preserve">Objects </w:t>
      </w:r>
      <w:r>
        <w:rPr>
          <w:lang w:eastAsia="zh-CN"/>
        </w:rPr>
        <w:t>Intelligence (BI)</w:t>
      </w:r>
      <w:r w:rsidRPr="00071D31">
        <w:rPr>
          <w:lang w:eastAsia="zh-CN"/>
        </w:rPr>
        <w:t xml:space="preserve"> </w:t>
      </w:r>
      <w:r>
        <w:rPr>
          <w:lang w:eastAsia="zh-CN"/>
        </w:rPr>
        <w:t>P</w:t>
      </w:r>
      <w:r w:rsidRPr="00071D31">
        <w:rPr>
          <w:lang w:eastAsia="zh-CN"/>
        </w:rPr>
        <w:t>latform 4.</w:t>
      </w:r>
      <w:r w:rsidR="003B046B">
        <w:rPr>
          <w:lang w:eastAsia="zh-CN"/>
        </w:rPr>
        <w:t>2</w:t>
      </w:r>
      <w:r w:rsidR="00B10E06">
        <w:rPr>
          <w:rFonts w:hint="eastAsia"/>
          <w:lang w:eastAsia="zh-CN"/>
        </w:rPr>
        <w:t xml:space="preserve"> </w:t>
      </w:r>
      <w:r w:rsidR="006C508A">
        <w:rPr>
          <w:lang w:eastAsia="zh-CN"/>
        </w:rPr>
        <w:t>SP4</w:t>
      </w:r>
    </w:p>
    <w:p w14:paraId="09B915AD" w14:textId="77777777" w:rsidR="00C36AF4" w:rsidRPr="00071D31" w:rsidRDefault="00C36AF4" w:rsidP="00F368C8">
      <w:pPr>
        <w:pStyle w:val="Heading9"/>
      </w:pPr>
      <w:r w:rsidRPr="00071D31">
        <w:t>Procedure</w:t>
      </w:r>
    </w:p>
    <w:p w14:paraId="1C81338A" w14:textId="77777777" w:rsidR="008C0422" w:rsidRPr="00ED44EE" w:rsidRDefault="008C0422" w:rsidP="008C0422">
      <w:pPr>
        <w:numPr>
          <w:ilvl w:val="0"/>
          <w:numId w:val="11"/>
        </w:numPr>
      </w:pPr>
      <w:r w:rsidRPr="00ED44EE">
        <w:t>From the Windows menu, choose</w:t>
      </w:r>
      <w:r w:rsidRPr="00ED44EE">
        <w:rPr>
          <w:rStyle w:val="Object"/>
        </w:rPr>
        <w:t xml:space="preserve"> Start → All Programs → SAP Business Intelligence → SAP </w:t>
      </w:r>
      <w:proofErr w:type="spellStart"/>
      <w:r w:rsidRPr="00ED44EE">
        <w:rPr>
          <w:rStyle w:val="Object"/>
        </w:rPr>
        <w:t>BusinessObjects</w:t>
      </w:r>
      <w:proofErr w:type="spellEnd"/>
      <w:r w:rsidRPr="00ED44EE">
        <w:rPr>
          <w:rStyle w:val="Object"/>
        </w:rPr>
        <w:t xml:space="preserve"> BI platform 4 → SAP </w:t>
      </w:r>
      <w:proofErr w:type="spellStart"/>
      <w:r w:rsidRPr="00ED44EE">
        <w:rPr>
          <w:rStyle w:val="Object"/>
        </w:rPr>
        <w:t>BusinessObjects</w:t>
      </w:r>
      <w:proofErr w:type="spellEnd"/>
      <w:r w:rsidRPr="00ED44EE">
        <w:rPr>
          <w:rStyle w:val="Object"/>
        </w:rPr>
        <w:t xml:space="preserve"> BI platform Central Management Console.</w:t>
      </w:r>
    </w:p>
    <w:p w14:paraId="23A2F69F" w14:textId="77777777" w:rsidR="00495D7E" w:rsidRPr="00071D31" w:rsidRDefault="00C36AF4" w:rsidP="00F134EE">
      <w:pPr>
        <w:numPr>
          <w:ilvl w:val="0"/>
          <w:numId w:val="11"/>
        </w:numPr>
      </w:pPr>
      <w:r w:rsidRPr="00071D31">
        <w:t xml:space="preserve">In the </w:t>
      </w:r>
      <w:r w:rsidRPr="00F368C8">
        <w:rPr>
          <w:rStyle w:val="Object"/>
        </w:rPr>
        <w:t>Log On</w:t>
      </w:r>
      <w:r w:rsidRPr="00071D31">
        <w:t xml:space="preserve"> screen, enter the following and choose the </w:t>
      </w:r>
      <w:r w:rsidRPr="00F368C8">
        <w:rPr>
          <w:rStyle w:val="Object"/>
        </w:rPr>
        <w:t xml:space="preserve">Log On </w:t>
      </w:r>
      <w:r w:rsidRPr="00071D31">
        <w:t>button</w:t>
      </w:r>
      <w:r w:rsidR="000F5D90" w:rsidRPr="00F368C8">
        <w:rPr>
          <w:rStyle w:val="Object"/>
        </w:rPr>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138"/>
        <w:gridCol w:w="5430"/>
      </w:tblGrid>
      <w:tr w:rsidR="008D4081" w:rsidRPr="00071D31" w14:paraId="3F683C91" w14:textId="77777777" w:rsidTr="00DB0DC8">
        <w:tc>
          <w:tcPr>
            <w:tcW w:w="150.30pt" w:type="dxa"/>
            <w:shd w:val="clear" w:color="auto" w:fill="C6C6C6"/>
          </w:tcPr>
          <w:p w14:paraId="3DDC0229" w14:textId="77777777" w:rsidR="008D4081" w:rsidRPr="00071D31" w:rsidRDefault="008D4081" w:rsidP="00F368C8">
            <w:pPr>
              <w:pStyle w:val="TableHeading"/>
            </w:pPr>
            <w:r w:rsidRPr="00071D31">
              <w:lastRenderedPageBreak/>
              <w:t>Field</w:t>
            </w:r>
          </w:p>
        </w:tc>
        <w:tc>
          <w:tcPr>
            <w:tcW w:w="260.10pt" w:type="dxa"/>
            <w:shd w:val="clear" w:color="auto" w:fill="C6C6C6"/>
          </w:tcPr>
          <w:p w14:paraId="3C4BB4EA" w14:textId="77777777" w:rsidR="008D4081" w:rsidRPr="00071D31" w:rsidRDefault="008D4081" w:rsidP="00F368C8">
            <w:pPr>
              <w:pStyle w:val="TableHeading"/>
            </w:pPr>
            <w:r w:rsidRPr="00071D31">
              <w:t>User Action or Values</w:t>
            </w:r>
          </w:p>
        </w:tc>
      </w:tr>
      <w:tr w:rsidR="008D4081" w:rsidRPr="00071D31" w14:paraId="14EEDC5E" w14:textId="77777777" w:rsidTr="00DB0DC8">
        <w:tc>
          <w:tcPr>
            <w:tcW w:w="150.30pt" w:type="dxa"/>
            <w:shd w:val="clear" w:color="auto" w:fill="auto"/>
          </w:tcPr>
          <w:p w14:paraId="1CE84C10" w14:textId="77777777" w:rsidR="008D4081" w:rsidRPr="00071D31" w:rsidRDefault="008D4081" w:rsidP="00F368C8">
            <w:pPr>
              <w:pStyle w:val="TableText"/>
            </w:pPr>
            <w:r w:rsidRPr="00071D31">
              <w:t>System</w:t>
            </w:r>
          </w:p>
        </w:tc>
        <w:tc>
          <w:tcPr>
            <w:tcW w:w="260.10pt" w:type="dxa"/>
            <w:shd w:val="clear" w:color="auto" w:fill="auto"/>
          </w:tcPr>
          <w:p w14:paraId="16BABCEF" w14:textId="77777777" w:rsidR="008D4081" w:rsidRPr="00071D31" w:rsidRDefault="008D4081" w:rsidP="00F368C8">
            <w:pPr>
              <w:pStyle w:val="TableText"/>
            </w:pPr>
            <w:r w:rsidRPr="00071D31">
              <w:t>&lt;System -host&gt;</w:t>
            </w:r>
          </w:p>
        </w:tc>
      </w:tr>
      <w:tr w:rsidR="008D4081" w:rsidRPr="00071D31" w14:paraId="3008E5C0" w14:textId="77777777" w:rsidTr="00DB0DC8">
        <w:tc>
          <w:tcPr>
            <w:tcW w:w="150.30pt" w:type="dxa"/>
            <w:shd w:val="clear" w:color="auto" w:fill="auto"/>
          </w:tcPr>
          <w:p w14:paraId="2A88B6D3" w14:textId="77777777" w:rsidR="008D4081" w:rsidRPr="00071D31" w:rsidRDefault="008D4081" w:rsidP="00F368C8">
            <w:pPr>
              <w:pStyle w:val="TableText"/>
            </w:pPr>
            <w:r w:rsidRPr="00071D31">
              <w:t>User Name</w:t>
            </w:r>
          </w:p>
        </w:tc>
        <w:tc>
          <w:tcPr>
            <w:tcW w:w="260.10pt" w:type="dxa"/>
            <w:shd w:val="clear" w:color="auto" w:fill="auto"/>
          </w:tcPr>
          <w:p w14:paraId="59DA8ABA" w14:textId="77777777" w:rsidR="008D4081" w:rsidRPr="00071D31" w:rsidRDefault="008D4081" w:rsidP="00F368C8">
            <w:pPr>
              <w:pStyle w:val="TableText"/>
            </w:pPr>
            <w:r w:rsidRPr="00071D31">
              <w:t>&lt;User Name&gt;</w:t>
            </w:r>
          </w:p>
        </w:tc>
      </w:tr>
      <w:tr w:rsidR="008D4081" w:rsidRPr="00071D31" w14:paraId="3C71C8A2" w14:textId="77777777" w:rsidTr="00DB0DC8">
        <w:tc>
          <w:tcPr>
            <w:tcW w:w="150.30pt" w:type="dxa"/>
            <w:shd w:val="clear" w:color="auto" w:fill="auto"/>
          </w:tcPr>
          <w:p w14:paraId="6062CAF8" w14:textId="77777777" w:rsidR="008D4081" w:rsidRPr="00071D31" w:rsidRDefault="008D4081" w:rsidP="00F368C8">
            <w:pPr>
              <w:pStyle w:val="TableText"/>
            </w:pPr>
            <w:r w:rsidRPr="00071D31">
              <w:t>Password</w:t>
            </w:r>
          </w:p>
        </w:tc>
        <w:tc>
          <w:tcPr>
            <w:tcW w:w="260.10pt" w:type="dxa"/>
            <w:shd w:val="clear" w:color="auto" w:fill="auto"/>
          </w:tcPr>
          <w:p w14:paraId="49116C3A" w14:textId="77777777" w:rsidR="008D4081" w:rsidRPr="00071D31" w:rsidRDefault="008D4081" w:rsidP="00F368C8">
            <w:pPr>
              <w:pStyle w:val="TableText"/>
            </w:pPr>
            <w:r w:rsidRPr="00071D31">
              <w:t xml:space="preserve"> &lt;Password&gt;</w:t>
            </w:r>
          </w:p>
        </w:tc>
      </w:tr>
      <w:tr w:rsidR="008D4081" w:rsidRPr="00071D31" w14:paraId="11B25AD1" w14:textId="77777777" w:rsidTr="00DB0DC8">
        <w:tc>
          <w:tcPr>
            <w:tcW w:w="150.30pt" w:type="dxa"/>
            <w:shd w:val="clear" w:color="auto" w:fill="auto"/>
          </w:tcPr>
          <w:p w14:paraId="742AC757" w14:textId="77777777" w:rsidR="008D4081" w:rsidRPr="00071D31" w:rsidRDefault="008D4081" w:rsidP="00F368C8">
            <w:pPr>
              <w:pStyle w:val="TableText"/>
            </w:pPr>
            <w:r w:rsidRPr="00071D31">
              <w:t>Authentication</w:t>
            </w:r>
          </w:p>
        </w:tc>
        <w:tc>
          <w:tcPr>
            <w:tcW w:w="260.10pt" w:type="dxa"/>
            <w:shd w:val="clear" w:color="auto" w:fill="auto"/>
          </w:tcPr>
          <w:p w14:paraId="282E424D" w14:textId="77777777" w:rsidR="008D4081" w:rsidRPr="00071D31" w:rsidRDefault="008D4081" w:rsidP="00F368C8">
            <w:pPr>
              <w:pStyle w:val="TableText"/>
            </w:pPr>
            <w:r w:rsidRPr="00071D31">
              <w:t xml:space="preserve"> Enterprise</w:t>
            </w:r>
          </w:p>
        </w:tc>
      </w:tr>
    </w:tbl>
    <w:p w14:paraId="0252CB69" w14:textId="77777777" w:rsidR="00C36AF4" w:rsidRPr="00F368C8" w:rsidRDefault="00C36AF4" w:rsidP="00F134EE">
      <w:pPr>
        <w:numPr>
          <w:ilvl w:val="0"/>
          <w:numId w:val="11"/>
        </w:numPr>
        <w:rPr>
          <w:rStyle w:val="Object"/>
        </w:rPr>
      </w:pPr>
      <w:r w:rsidRPr="00071D31">
        <w:t xml:space="preserve">On the </w:t>
      </w:r>
      <w:r w:rsidRPr="00F368C8">
        <w:rPr>
          <w:rStyle w:val="Object"/>
        </w:rPr>
        <w:t xml:space="preserve">Central Management Console </w:t>
      </w:r>
      <w:r w:rsidRPr="00071D31">
        <w:t xml:space="preserve">screen, choose </w:t>
      </w:r>
      <w:r w:rsidRPr="00F368C8">
        <w:rPr>
          <w:rStyle w:val="Object"/>
        </w:rPr>
        <w:t>Data</w:t>
      </w:r>
      <w:r w:rsidR="000E3DAF" w:rsidRPr="00F368C8">
        <w:rPr>
          <w:rStyle w:val="Object"/>
        </w:rPr>
        <w:t xml:space="preserve"> </w:t>
      </w:r>
      <w:r w:rsidRPr="00F368C8">
        <w:rPr>
          <w:rStyle w:val="Object"/>
        </w:rPr>
        <w:t>Services</w:t>
      </w:r>
      <w:r w:rsidRPr="00071D31">
        <w:t xml:space="preserve"> </w:t>
      </w:r>
      <w:r w:rsidRPr="00F368C8">
        <w:rPr>
          <w:rStyle w:val="Object"/>
        </w:rPr>
        <w:t>→ Manage → Configure repository.</w:t>
      </w:r>
    </w:p>
    <w:p w14:paraId="3D52398F" w14:textId="77777777" w:rsidR="00C36AF4" w:rsidRPr="00071D31" w:rsidRDefault="00C36AF4" w:rsidP="00F134EE">
      <w:pPr>
        <w:numPr>
          <w:ilvl w:val="0"/>
          <w:numId w:val="11"/>
        </w:numPr>
      </w:pPr>
      <w:r w:rsidRPr="00071D31">
        <w:t xml:space="preserve">On </w:t>
      </w:r>
      <w:r w:rsidRPr="00F368C8">
        <w:rPr>
          <w:rStyle w:val="Object"/>
        </w:rPr>
        <w:t>Add Data Service Repository</w:t>
      </w:r>
      <w:r w:rsidRPr="00071D31">
        <w:t xml:space="preserve"> screen, enter the following: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318"/>
        <w:gridCol w:w="1777"/>
        <w:gridCol w:w="2438"/>
        <w:gridCol w:w="3035"/>
      </w:tblGrid>
      <w:tr w:rsidR="00996472" w:rsidRPr="00071D31" w14:paraId="4A9918AB" w14:textId="77777777" w:rsidTr="00DB0DC8">
        <w:trPr>
          <w:trHeight w:val="576"/>
        </w:trPr>
        <w:tc>
          <w:tcPr>
            <w:tcW w:w="63.05pt" w:type="dxa"/>
            <w:shd w:val="clear" w:color="auto" w:fill="C6C6C6"/>
          </w:tcPr>
          <w:p w14:paraId="1677088F" w14:textId="77777777" w:rsidR="00996472" w:rsidRPr="00071D31" w:rsidRDefault="00996472" w:rsidP="00113F42">
            <w:pPr>
              <w:pStyle w:val="TableHeading"/>
              <w:rPr>
                <w:lang w:eastAsia="zh-CN"/>
              </w:rPr>
            </w:pPr>
            <w:r>
              <w:rPr>
                <w:rFonts w:hint="eastAsia"/>
                <w:lang w:eastAsia="zh-CN"/>
              </w:rPr>
              <w:t>Repository DB type</w:t>
            </w:r>
          </w:p>
        </w:tc>
        <w:tc>
          <w:tcPr>
            <w:tcW w:w="85.05pt" w:type="dxa"/>
            <w:shd w:val="clear" w:color="auto" w:fill="C6C6C6"/>
          </w:tcPr>
          <w:p w14:paraId="6F9005C0" w14:textId="77777777" w:rsidR="00996472" w:rsidRPr="00071D31" w:rsidRDefault="00996472" w:rsidP="000E3DAF">
            <w:pPr>
              <w:pStyle w:val="TableHeading"/>
            </w:pPr>
            <w:r w:rsidRPr="00071D31">
              <w:t>Field</w:t>
            </w:r>
          </w:p>
        </w:tc>
        <w:tc>
          <w:tcPr>
            <w:tcW w:w="116.65pt" w:type="dxa"/>
            <w:shd w:val="clear" w:color="auto" w:fill="C6C6C6"/>
          </w:tcPr>
          <w:p w14:paraId="0339929C" w14:textId="77777777" w:rsidR="00996472" w:rsidRPr="00071D31" w:rsidRDefault="00996472" w:rsidP="000E3DAF">
            <w:pPr>
              <w:pStyle w:val="TableHeading"/>
            </w:pPr>
            <w:r w:rsidRPr="00071D31">
              <w:t>User Action or Values</w:t>
            </w:r>
          </w:p>
        </w:tc>
        <w:tc>
          <w:tcPr>
            <w:tcW w:w="145.25pt" w:type="dxa"/>
            <w:shd w:val="clear" w:color="auto" w:fill="C6C6C6"/>
          </w:tcPr>
          <w:p w14:paraId="52BA27E3" w14:textId="77777777" w:rsidR="00996472" w:rsidRPr="00071D31" w:rsidRDefault="00996472" w:rsidP="000E3DAF">
            <w:pPr>
              <w:pStyle w:val="TableHeading"/>
            </w:pPr>
            <w:r w:rsidRPr="00071D31">
              <w:t>Comments</w:t>
            </w:r>
          </w:p>
        </w:tc>
      </w:tr>
      <w:tr w:rsidR="00996472" w:rsidRPr="00071D31" w14:paraId="1370A2B4" w14:textId="77777777" w:rsidTr="00DB0DC8">
        <w:trPr>
          <w:trHeight w:val="696"/>
        </w:trPr>
        <w:tc>
          <w:tcPr>
            <w:tcW w:w="63.05pt" w:type="dxa"/>
            <w:vMerge w:val="restart"/>
          </w:tcPr>
          <w:p w14:paraId="6E54237F" w14:textId="77777777" w:rsidR="00996472" w:rsidRDefault="00996472" w:rsidP="00113F42">
            <w:pPr>
              <w:pStyle w:val="TableText"/>
              <w:rPr>
                <w:lang w:eastAsia="zh-CN"/>
              </w:rPr>
            </w:pPr>
            <w:r>
              <w:rPr>
                <w:rFonts w:hint="eastAsia"/>
                <w:lang w:eastAsia="zh-CN"/>
              </w:rPr>
              <w:t>Non HANA</w:t>
            </w:r>
          </w:p>
          <w:p w14:paraId="2CE2B500" w14:textId="77777777" w:rsidR="00996472" w:rsidRPr="00071D31" w:rsidRDefault="00996472" w:rsidP="00113F42">
            <w:pPr>
              <w:pStyle w:val="TableText"/>
              <w:rPr>
                <w:lang w:eastAsia="zh-CN"/>
              </w:rPr>
            </w:pPr>
            <w:r>
              <w:rPr>
                <w:rFonts w:hint="eastAsia"/>
                <w:lang w:eastAsia="zh-CN"/>
              </w:rPr>
              <w:t>(The Field column may be different if you choose the different DB type, take MS SQL Server for example)</w:t>
            </w:r>
          </w:p>
          <w:p w14:paraId="10469034" w14:textId="77777777" w:rsidR="00996472" w:rsidRPr="00071D31" w:rsidRDefault="00996472" w:rsidP="00113F42">
            <w:pPr>
              <w:pStyle w:val="TableText"/>
              <w:rPr>
                <w:lang w:eastAsia="zh-CN"/>
              </w:rPr>
            </w:pPr>
          </w:p>
        </w:tc>
        <w:tc>
          <w:tcPr>
            <w:tcW w:w="85.05pt" w:type="dxa"/>
            <w:shd w:val="clear" w:color="auto" w:fill="auto"/>
          </w:tcPr>
          <w:p w14:paraId="7E16CE23" w14:textId="77777777" w:rsidR="00996472" w:rsidRPr="00071D31" w:rsidRDefault="00996472" w:rsidP="000E3DAF">
            <w:pPr>
              <w:pStyle w:val="TableText"/>
            </w:pPr>
            <w:r w:rsidRPr="00071D31">
              <w:t xml:space="preserve">Repository Name </w:t>
            </w:r>
          </w:p>
        </w:tc>
        <w:tc>
          <w:tcPr>
            <w:tcW w:w="116.65pt" w:type="dxa"/>
            <w:shd w:val="clear" w:color="auto" w:fill="auto"/>
          </w:tcPr>
          <w:p w14:paraId="4BEF1E35" w14:textId="77777777" w:rsidR="00996472" w:rsidRPr="00071D31" w:rsidRDefault="00996472" w:rsidP="000E3DAF">
            <w:pPr>
              <w:pStyle w:val="TableText"/>
            </w:pPr>
            <w:r w:rsidRPr="00071D31">
              <w:t>&lt;repository name&gt;</w:t>
            </w:r>
          </w:p>
        </w:tc>
        <w:tc>
          <w:tcPr>
            <w:tcW w:w="145.25pt" w:type="dxa"/>
            <w:shd w:val="clear" w:color="auto" w:fill="auto"/>
          </w:tcPr>
          <w:p w14:paraId="2F66BD15" w14:textId="77777777" w:rsidR="00996472" w:rsidRPr="00071D31" w:rsidRDefault="00996472" w:rsidP="000E3DAF">
            <w:pPr>
              <w:pStyle w:val="TableText"/>
            </w:pPr>
          </w:p>
        </w:tc>
      </w:tr>
      <w:tr w:rsidR="00996472" w:rsidRPr="00071D31" w14:paraId="4B2DEC4D" w14:textId="77777777" w:rsidTr="00DB0DC8">
        <w:trPr>
          <w:trHeight w:val="351"/>
        </w:trPr>
        <w:tc>
          <w:tcPr>
            <w:tcW w:w="63.05pt" w:type="dxa"/>
            <w:vMerge/>
          </w:tcPr>
          <w:p w14:paraId="631E7F39" w14:textId="77777777" w:rsidR="00996472" w:rsidRPr="00071D31" w:rsidRDefault="00996472" w:rsidP="00113F42">
            <w:pPr>
              <w:pStyle w:val="TableText"/>
            </w:pPr>
          </w:p>
        </w:tc>
        <w:tc>
          <w:tcPr>
            <w:tcW w:w="85.05pt" w:type="dxa"/>
            <w:shd w:val="clear" w:color="auto" w:fill="auto"/>
          </w:tcPr>
          <w:p w14:paraId="24039183" w14:textId="77777777" w:rsidR="00996472" w:rsidRPr="00071D31" w:rsidRDefault="00996472" w:rsidP="000E3DAF">
            <w:pPr>
              <w:pStyle w:val="TableText"/>
            </w:pPr>
            <w:r w:rsidRPr="00071D31">
              <w:t xml:space="preserve">Description </w:t>
            </w:r>
          </w:p>
        </w:tc>
        <w:tc>
          <w:tcPr>
            <w:tcW w:w="116.65pt" w:type="dxa"/>
            <w:shd w:val="clear" w:color="auto" w:fill="auto"/>
          </w:tcPr>
          <w:p w14:paraId="37F22655" w14:textId="77777777" w:rsidR="00996472" w:rsidRPr="00071D31" w:rsidRDefault="00996472" w:rsidP="000E3DAF">
            <w:pPr>
              <w:pStyle w:val="TableText"/>
            </w:pPr>
            <w:r w:rsidRPr="00071D31">
              <w:t>&lt;description&gt;</w:t>
            </w:r>
          </w:p>
        </w:tc>
        <w:tc>
          <w:tcPr>
            <w:tcW w:w="145.25pt" w:type="dxa"/>
            <w:shd w:val="clear" w:color="auto" w:fill="auto"/>
          </w:tcPr>
          <w:p w14:paraId="5FB55941" w14:textId="77777777" w:rsidR="00996472" w:rsidRPr="00071D31" w:rsidRDefault="00996472" w:rsidP="000E3DAF">
            <w:pPr>
              <w:pStyle w:val="TableText"/>
            </w:pPr>
          </w:p>
        </w:tc>
      </w:tr>
      <w:tr w:rsidR="00996472" w:rsidRPr="00071D31" w14:paraId="4A9086A8" w14:textId="77777777" w:rsidTr="00DB0DC8">
        <w:trPr>
          <w:trHeight w:val="351"/>
        </w:trPr>
        <w:tc>
          <w:tcPr>
            <w:tcW w:w="63.05pt" w:type="dxa"/>
            <w:vMerge/>
          </w:tcPr>
          <w:p w14:paraId="3BCF3012" w14:textId="77777777" w:rsidR="00996472" w:rsidRPr="00071D31" w:rsidRDefault="00996472" w:rsidP="00113F42">
            <w:pPr>
              <w:pStyle w:val="TableText"/>
            </w:pPr>
          </w:p>
        </w:tc>
        <w:tc>
          <w:tcPr>
            <w:tcW w:w="85.05pt" w:type="dxa"/>
            <w:shd w:val="clear" w:color="auto" w:fill="auto"/>
          </w:tcPr>
          <w:p w14:paraId="1674042C" w14:textId="77777777" w:rsidR="00996472" w:rsidRPr="00071D31" w:rsidRDefault="00996472" w:rsidP="000E3DAF">
            <w:pPr>
              <w:pStyle w:val="TableText"/>
            </w:pPr>
            <w:r w:rsidRPr="00071D31">
              <w:t xml:space="preserve">Database type </w:t>
            </w:r>
          </w:p>
        </w:tc>
        <w:tc>
          <w:tcPr>
            <w:tcW w:w="116.65pt" w:type="dxa"/>
            <w:shd w:val="clear" w:color="auto" w:fill="auto"/>
          </w:tcPr>
          <w:p w14:paraId="7BD0D975" w14:textId="77777777" w:rsidR="00996472" w:rsidRPr="00071D31" w:rsidRDefault="00996472" w:rsidP="000E3DAF">
            <w:pPr>
              <w:pStyle w:val="TableText"/>
            </w:pPr>
            <w:r w:rsidRPr="00071D31">
              <w:t xml:space="preserve">&lt;database type&gt; </w:t>
            </w:r>
          </w:p>
        </w:tc>
        <w:tc>
          <w:tcPr>
            <w:tcW w:w="145.25pt" w:type="dxa"/>
            <w:shd w:val="clear" w:color="auto" w:fill="auto"/>
          </w:tcPr>
          <w:p w14:paraId="163356AA" w14:textId="77777777" w:rsidR="00996472" w:rsidRPr="00071D31" w:rsidRDefault="00996472" w:rsidP="000E3DAF">
            <w:pPr>
              <w:pStyle w:val="TableText"/>
            </w:pPr>
            <w:r w:rsidRPr="00071D31">
              <w:t>For example Microsoft SQL Server</w:t>
            </w:r>
          </w:p>
        </w:tc>
      </w:tr>
      <w:tr w:rsidR="00996472" w:rsidRPr="00071D31" w14:paraId="14CAF350" w14:textId="77777777" w:rsidTr="00DB0DC8">
        <w:trPr>
          <w:trHeight w:val="351"/>
        </w:trPr>
        <w:tc>
          <w:tcPr>
            <w:tcW w:w="63.05pt" w:type="dxa"/>
            <w:vMerge/>
          </w:tcPr>
          <w:p w14:paraId="258ABF23" w14:textId="77777777" w:rsidR="00996472" w:rsidRPr="00071D31" w:rsidRDefault="00996472" w:rsidP="00113F42">
            <w:pPr>
              <w:pStyle w:val="TableText"/>
            </w:pPr>
          </w:p>
        </w:tc>
        <w:tc>
          <w:tcPr>
            <w:tcW w:w="85.05pt" w:type="dxa"/>
            <w:shd w:val="clear" w:color="auto" w:fill="auto"/>
          </w:tcPr>
          <w:p w14:paraId="56D36EF7" w14:textId="77777777" w:rsidR="00996472" w:rsidRPr="00071D31" w:rsidRDefault="00996472" w:rsidP="000E3DAF">
            <w:pPr>
              <w:pStyle w:val="TableText"/>
            </w:pPr>
            <w:r w:rsidRPr="00071D31">
              <w:t xml:space="preserve">Hostname </w:t>
            </w:r>
          </w:p>
        </w:tc>
        <w:tc>
          <w:tcPr>
            <w:tcW w:w="116.65pt" w:type="dxa"/>
            <w:shd w:val="clear" w:color="auto" w:fill="auto"/>
          </w:tcPr>
          <w:p w14:paraId="0854DDFD" w14:textId="77777777" w:rsidR="00996472" w:rsidRPr="00071D31" w:rsidRDefault="00996472" w:rsidP="000E3DAF">
            <w:pPr>
              <w:pStyle w:val="TableText"/>
            </w:pPr>
            <w:r w:rsidRPr="00071D31">
              <w:t>&lt;Database server name&gt;</w:t>
            </w:r>
          </w:p>
        </w:tc>
        <w:tc>
          <w:tcPr>
            <w:tcW w:w="145.25pt" w:type="dxa"/>
            <w:shd w:val="clear" w:color="auto" w:fill="auto"/>
          </w:tcPr>
          <w:p w14:paraId="3AD4E7BC" w14:textId="77777777" w:rsidR="00996472" w:rsidRPr="00071D31" w:rsidRDefault="00996472" w:rsidP="000E3DAF">
            <w:pPr>
              <w:pStyle w:val="TableText"/>
            </w:pPr>
          </w:p>
        </w:tc>
      </w:tr>
      <w:tr w:rsidR="00996472" w:rsidRPr="00071D31" w14:paraId="22B27AB2" w14:textId="77777777" w:rsidTr="00DB0DC8">
        <w:trPr>
          <w:trHeight w:val="351"/>
        </w:trPr>
        <w:tc>
          <w:tcPr>
            <w:tcW w:w="63.05pt" w:type="dxa"/>
            <w:vMerge/>
          </w:tcPr>
          <w:p w14:paraId="48E4F9A3" w14:textId="77777777" w:rsidR="00996472" w:rsidRPr="00071D31" w:rsidRDefault="00996472" w:rsidP="00113F42">
            <w:pPr>
              <w:pStyle w:val="TableText"/>
            </w:pPr>
          </w:p>
        </w:tc>
        <w:tc>
          <w:tcPr>
            <w:tcW w:w="85.05pt" w:type="dxa"/>
            <w:shd w:val="clear" w:color="auto" w:fill="auto"/>
          </w:tcPr>
          <w:p w14:paraId="1349B730" w14:textId="77777777" w:rsidR="00996472" w:rsidRPr="00071D31" w:rsidRDefault="00996472" w:rsidP="000E3DAF">
            <w:pPr>
              <w:pStyle w:val="TableText"/>
            </w:pPr>
            <w:r w:rsidRPr="00071D31">
              <w:t xml:space="preserve">Port </w:t>
            </w:r>
          </w:p>
        </w:tc>
        <w:tc>
          <w:tcPr>
            <w:tcW w:w="116.65pt" w:type="dxa"/>
            <w:shd w:val="clear" w:color="auto" w:fill="auto"/>
          </w:tcPr>
          <w:p w14:paraId="0E055F2B" w14:textId="77777777" w:rsidR="00996472" w:rsidRPr="00071D31" w:rsidRDefault="00996472" w:rsidP="000E3DAF">
            <w:pPr>
              <w:pStyle w:val="TableText"/>
            </w:pPr>
            <w:r w:rsidRPr="00071D31">
              <w:t>&lt;server port number&gt;</w:t>
            </w:r>
          </w:p>
        </w:tc>
        <w:tc>
          <w:tcPr>
            <w:tcW w:w="145.25pt" w:type="dxa"/>
            <w:shd w:val="clear" w:color="auto" w:fill="auto"/>
          </w:tcPr>
          <w:p w14:paraId="7F20A6F8" w14:textId="77777777" w:rsidR="00996472" w:rsidRPr="00071D31" w:rsidRDefault="00996472" w:rsidP="000E3DAF">
            <w:pPr>
              <w:pStyle w:val="TableText"/>
            </w:pPr>
          </w:p>
        </w:tc>
      </w:tr>
      <w:tr w:rsidR="00996472" w:rsidRPr="00071D31" w14:paraId="2FFE57BE" w14:textId="77777777" w:rsidTr="00DB0DC8">
        <w:trPr>
          <w:trHeight w:val="368"/>
        </w:trPr>
        <w:tc>
          <w:tcPr>
            <w:tcW w:w="63.05pt" w:type="dxa"/>
            <w:vMerge/>
          </w:tcPr>
          <w:p w14:paraId="3419C938" w14:textId="77777777" w:rsidR="00996472" w:rsidRPr="00071D31" w:rsidRDefault="00996472" w:rsidP="00113F42">
            <w:pPr>
              <w:pStyle w:val="TableText"/>
              <w:rPr>
                <w:lang w:eastAsia="zh-CN"/>
              </w:rPr>
            </w:pPr>
          </w:p>
        </w:tc>
        <w:tc>
          <w:tcPr>
            <w:tcW w:w="85.05pt" w:type="dxa"/>
            <w:shd w:val="clear" w:color="auto" w:fill="auto"/>
          </w:tcPr>
          <w:p w14:paraId="5C4938EB" w14:textId="77777777" w:rsidR="00996472" w:rsidRPr="00071D31" w:rsidRDefault="00996472" w:rsidP="000E3DAF">
            <w:pPr>
              <w:pStyle w:val="TableText"/>
            </w:pPr>
            <w:r w:rsidRPr="00071D31">
              <w:t xml:space="preserve">Database name </w:t>
            </w:r>
          </w:p>
        </w:tc>
        <w:tc>
          <w:tcPr>
            <w:tcW w:w="116.65pt" w:type="dxa"/>
            <w:shd w:val="clear" w:color="auto" w:fill="auto"/>
          </w:tcPr>
          <w:p w14:paraId="00196578" w14:textId="77777777" w:rsidR="00996472" w:rsidRPr="00071D31" w:rsidRDefault="00996472" w:rsidP="000E3DAF">
            <w:pPr>
              <w:pStyle w:val="TableText"/>
            </w:pPr>
            <w:r w:rsidRPr="00071D31">
              <w:t xml:space="preserve">&lt;repository database&gt; </w:t>
            </w:r>
          </w:p>
        </w:tc>
        <w:tc>
          <w:tcPr>
            <w:tcW w:w="145.25pt" w:type="dxa"/>
            <w:shd w:val="clear" w:color="auto" w:fill="auto"/>
          </w:tcPr>
          <w:p w14:paraId="695654C1" w14:textId="77777777" w:rsidR="00996472" w:rsidRPr="00071D31" w:rsidRDefault="00996472" w:rsidP="000E3DAF">
            <w:pPr>
              <w:pStyle w:val="TableText"/>
            </w:pPr>
            <w:r w:rsidRPr="00071D31">
              <w:t>For example</w:t>
            </w:r>
            <w:r>
              <w:rPr>
                <w:rFonts w:hint="eastAsia"/>
                <w:lang w:eastAsia="zh-CN"/>
              </w:rPr>
              <w:t xml:space="preserve">, </w:t>
            </w:r>
            <w:r w:rsidR="001B30FC">
              <w:t>DM_REPO_S4HANA</w:t>
            </w:r>
          </w:p>
        </w:tc>
      </w:tr>
      <w:tr w:rsidR="00996472" w:rsidRPr="00071D31" w14:paraId="01CC8F95" w14:textId="77777777" w:rsidTr="00DB0DC8">
        <w:trPr>
          <w:trHeight w:val="576"/>
        </w:trPr>
        <w:tc>
          <w:tcPr>
            <w:tcW w:w="63.05pt" w:type="dxa"/>
            <w:vMerge/>
          </w:tcPr>
          <w:p w14:paraId="4B78DD27" w14:textId="77777777" w:rsidR="00996472" w:rsidRDefault="00996472" w:rsidP="00113F42">
            <w:pPr>
              <w:pStyle w:val="TableText"/>
              <w:rPr>
                <w:lang w:eastAsia="zh-CN"/>
              </w:rPr>
            </w:pPr>
          </w:p>
        </w:tc>
        <w:tc>
          <w:tcPr>
            <w:tcW w:w="85.05pt" w:type="dxa"/>
            <w:shd w:val="clear" w:color="auto" w:fill="auto"/>
          </w:tcPr>
          <w:p w14:paraId="76C905CB" w14:textId="77777777" w:rsidR="00996472" w:rsidRPr="00071D31" w:rsidRDefault="00996472" w:rsidP="000E3DAF">
            <w:pPr>
              <w:pStyle w:val="TableText"/>
            </w:pPr>
            <w:r w:rsidRPr="00071D31">
              <w:t xml:space="preserve">Windows Authentication </w:t>
            </w:r>
          </w:p>
        </w:tc>
        <w:tc>
          <w:tcPr>
            <w:tcW w:w="116.65pt" w:type="dxa"/>
            <w:shd w:val="clear" w:color="auto" w:fill="auto"/>
          </w:tcPr>
          <w:p w14:paraId="18F03AC7" w14:textId="77777777" w:rsidR="00996472" w:rsidRPr="00071D31" w:rsidRDefault="00996472" w:rsidP="000E3DAF">
            <w:pPr>
              <w:pStyle w:val="TableText"/>
            </w:pPr>
            <w:r w:rsidRPr="00071D31">
              <w:t>No</w:t>
            </w:r>
          </w:p>
        </w:tc>
        <w:tc>
          <w:tcPr>
            <w:tcW w:w="145.25pt" w:type="dxa"/>
            <w:shd w:val="clear" w:color="auto" w:fill="auto"/>
          </w:tcPr>
          <w:p w14:paraId="530BABD9" w14:textId="77777777" w:rsidR="00996472" w:rsidRPr="00071D31" w:rsidRDefault="00996472" w:rsidP="000E3DAF">
            <w:pPr>
              <w:pStyle w:val="TableText"/>
            </w:pPr>
          </w:p>
        </w:tc>
      </w:tr>
      <w:tr w:rsidR="00996472" w:rsidRPr="00071D31" w14:paraId="20C81050" w14:textId="77777777" w:rsidTr="00DB0DC8">
        <w:trPr>
          <w:trHeight w:val="351"/>
        </w:trPr>
        <w:tc>
          <w:tcPr>
            <w:tcW w:w="63.05pt" w:type="dxa"/>
            <w:vMerge/>
          </w:tcPr>
          <w:p w14:paraId="1FAD0240" w14:textId="77777777" w:rsidR="00996472" w:rsidRDefault="00996472" w:rsidP="00113F42">
            <w:pPr>
              <w:pStyle w:val="TableText"/>
              <w:rPr>
                <w:lang w:eastAsia="zh-CN"/>
              </w:rPr>
            </w:pPr>
          </w:p>
        </w:tc>
        <w:tc>
          <w:tcPr>
            <w:tcW w:w="85.05pt" w:type="dxa"/>
            <w:shd w:val="clear" w:color="auto" w:fill="auto"/>
          </w:tcPr>
          <w:p w14:paraId="4B3C10CB" w14:textId="77777777" w:rsidR="00996472" w:rsidRPr="00071D31" w:rsidRDefault="00996472" w:rsidP="000E3DAF">
            <w:pPr>
              <w:pStyle w:val="TableText"/>
            </w:pPr>
            <w:r w:rsidRPr="00071D31">
              <w:t xml:space="preserve">User name </w:t>
            </w:r>
          </w:p>
        </w:tc>
        <w:tc>
          <w:tcPr>
            <w:tcW w:w="116.65pt" w:type="dxa"/>
            <w:shd w:val="clear" w:color="auto" w:fill="auto"/>
          </w:tcPr>
          <w:p w14:paraId="5A5D076C" w14:textId="77777777" w:rsidR="00996472" w:rsidRPr="00071D31" w:rsidRDefault="00996472" w:rsidP="000E3DAF">
            <w:pPr>
              <w:pStyle w:val="TableText"/>
            </w:pPr>
            <w:r w:rsidRPr="00071D31">
              <w:t>&lt;user name&gt;</w:t>
            </w:r>
          </w:p>
        </w:tc>
        <w:tc>
          <w:tcPr>
            <w:tcW w:w="145.25pt" w:type="dxa"/>
            <w:shd w:val="clear" w:color="auto" w:fill="auto"/>
          </w:tcPr>
          <w:p w14:paraId="3DF2A59B" w14:textId="77777777" w:rsidR="00996472" w:rsidRPr="00071D31" w:rsidRDefault="00996472" w:rsidP="000E3DAF">
            <w:pPr>
              <w:pStyle w:val="TableText"/>
            </w:pPr>
          </w:p>
        </w:tc>
      </w:tr>
      <w:tr w:rsidR="00996472" w:rsidRPr="00071D31" w14:paraId="63A9A93F" w14:textId="77777777" w:rsidTr="00DB0DC8">
        <w:trPr>
          <w:trHeight w:val="368"/>
        </w:trPr>
        <w:tc>
          <w:tcPr>
            <w:tcW w:w="63.05pt" w:type="dxa"/>
            <w:vMerge/>
          </w:tcPr>
          <w:p w14:paraId="3626A135" w14:textId="77777777" w:rsidR="00996472" w:rsidRDefault="00996472" w:rsidP="00113F42">
            <w:pPr>
              <w:pStyle w:val="TableText"/>
              <w:rPr>
                <w:lang w:eastAsia="zh-CN"/>
              </w:rPr>
            </w:pPr>
          </w:p>
        </w:tc>
        <w:tc>
          <w:tcPr>
            <w:tcW w:w="85.05pt" w:type="dxa"/>
            <w:shd w:val="clear" w:color="auto" w:fill="auto"/>
          </w:tcPr>
          <w:p w14:paraId="0303476C" w14:textId="77777777" w:rsidR="00996472" w:rsidRPr="00071D31" w:rsidRDefault="00996472" w:rsidP="000E3DAF">
            <w:pPr>
              <w:pStyle w:val="TableText"/>
            </w:pPr>
            <w:r w:rsidRPr="00071D31">
              <w:t xml:space="preserve">Password </w:t>
            </w:r>
          </w:p>
        </w:tc>
        <w:tc>
          <w:tcPr>
            <w:tcW w:w="116.65pt" w:type="dxa"/>
            <w:shd w:val="clear" w:color="auto" w:fill="auto"/>
          </w:tcPr>
          <w:p w14:paraId="2FD7B38E" w14:textId="77777777" w:rsidR="00996472" w:rsidRPr="00071D31" w:rsidRDefault="00996472" w:rsidP="000E3DAF">
            <w:pPr>
              <w:pStyle w:val="TableText"/>
            </w:pPr>
            <w:r w:rsidRPr="00071D31">
              <w:t>&lt;password&gt;</w:t>
            </w:r>
          </w:p>
        </w:tc>
        <w:tc>
          <w:tcPr>
            <w:tcW w:w="145.25pt" w:type="dxa"/>
            <w:shd w:val="clear" w:color="auto" w:fill="auto"/>
          </w:tcPr>
          <w:p w14:paraId="011026B5" w14:textId="77777777" w:rsidR="00996472" w:rsidRPr="00071D31" w:rsidRDefault="00996472" w:rsidP="000E3DAF">
            <w:pPr>
              <w:pStyle w:val="TableText"/>
            </w:pPr>
          </w:p>
        </w:tc>
      </w:tr>
      <w:tr w:rsidR="00A42926" w:rsidRPr="00071D31" w14:paraId="6E87DC87" w14:textId="77777777" w:rsidTr="00DB0DC8">
        <w:trPr>
          <w:trHeight w:val="368"/>
        </w:trPr>
        <w:tc>
          <w:tcPr>
            <w:tcW w:w="63.05pt" w:type="dxa"/>
            <w:vMerge w:val="restart"/>
          </w:tcPr>
          <w:p w14:paraId="7ECEB844" w14:textId="77777777" w:rsidR="00A42926" w:rsidRDefault="00A42926" w:rsidP="00113F42">
            <w:pPr>
              <w:pStyle w:val="TableText"/>
              <w:rPr>
                <w:lang w:eastAsia="zh-CN"/>
              </w:rPr>
            </w:pPr>
            <w:r>
              <w:rPr>
                <w:rFonts w:hint="eastAsia"/>
                <w:lang w:eastAsia="zh-CN"/>
              </w:rPr>
              <w:t>SAP HANA</w:t>
            </w:r>
          </w:p>
        </w:tc>
        <w:tc>
          <w:tcPr>
            <w:tcW w:w="85.05pt" w:type="dxa"/>
            <w:shd w:val="clear" w:color="auto" w:fill="auto"/>
          </w:tcPr>
          <w:p w14:paraId="5B8000F6" w14:textId="77777777" w:rsidR="00A42926" w:rsidRPr="00071D31" w:rsidRDefault="00A42926" w:rsidP="00113F42">
            <w:pPr>
              <w:pStyle w:val="TableText"/>
            </w:pPr>
            <w:r w:rsidRPr="00071D31">
              <w:t xml:space="preserve">Repository Name </w:t>
            </w:r>
          </w:p>
        </w:tc>
        <w:tc>
          <w:tcPr>
            <w:tcW w:w="116.65pt" w:type="dxa"/>
            <w:shd w:val="clear" w:color="auto" w:fill="auto"/>
          </w:tcPr>
          <w:p w14:paraId="58B1CBBC" w14:textId="77777777" w:rsidR="00A42926" w:rsidRPr="00071D31" w:rsidRDefault="00A42926" w:rsidP="00113F42">
            <w:pPr>
              <w:pStyle w:val="TableText"/>
            </w:pPr>
            <w:r w:rsidRPr="00071D31">
              <w:t>&lt;repository name&gt;</w:t>
            </w:r>
          </w:p>
        </w:tc>
        <w:tc>
          <w:tcPr>
            <w:tcW w:w="145.25pt" w:type="dxa"/>
            <w:shd w:val="clear" w:color="auto" w:fill="auto"/>
          </w:tcPr>
          <w:p w14:paraId="37E1DA7E" w14:textId="77777777" w:rsidR="00A42926" w:rsidRPr="00071D31" w:rsidRDefault="00CE0247" w:rsidP="00113F42">
            <w:pPr>
              <w:pStyle w:val="TableText"/>
            </w:pPr>
            <w:r w:rsidRPr="00071D31">
              <w:t>For example</w:t>
            </w:r>
            <w:r>
              <w:rPr>
                <w:rFonts w:hint="eastAsia"/>
                <w:lang w:eastAsia="zh-CN"/>
              </w:rPr>
              <w:t xml:space="preserve">, </w:t>
            </w:r>
            <w:r w:rsidRPr="00071D31">
              <w:t>DM_REPO</w:t>
            </w:r>
            <w:r w:rsidR="001B30FC">
              <w:t>_S4HANA</w:t>
            </w:r>
          </w:p>
        </w:tc>
      </w:tr>
      <w:tr w:rsidR="00A42926" w:rsidRPr="00071D31" w14:paraId="5B33AF21" w14:textId="77777777" w:rsidTr="00DB0DC8">
        <w:trPr>
          <w:trHeight w:val="368"/>
        </w:trPr>
        <w:tc>
          <w:tcPr>
            <w:tcW w:w="63.05pt" w:type="dxa"/>
            <w:vMerge/>
          </w:tcPr>
          <w:p w14:paraId="6D240F31" w14:textId="77777777" w:rsidR="00A42926" w:rsidRDefault="00A42926" w:rsidP="00113F42">
            <w:pPr>
              <w:pStyle w:val="TableText"/>
              <w:rPr>
                <w:lang w:eastAsia="zh-CN"/>
              </w:rPr>
            </w:pPr>
          </w:p>
        </w:tc>
        <w:tc>
          <w:tcPr>
            <w:tcW w:w="85.05pt" w:type="dxa"/>
            <w:shd w:val="clear" w:color="auto" w:fill="auto"/>
          </w:tcPr>
          <w:p w14:paraId="1B67B739" w14:textId="77777777" w:rsidR="00A42926" w:rsidRPr="00071D31" w:rsidRDefault="00A42926" w:rsidP="00113F42">
            <w:pPr>
              <w:pStyle w:val="TableText"/>
            </w:pPr>
            <w:r w:rsidRPr="00071D31">
              <w:t xml:space="preserve">Description </w:t>
            </w:r>
          </w:p>
        </w:tc>
        <w:tc>
          <w:tcPr>
            <w:tcW w:w="116.65pt" w:type="dxa"/>
            <w:shd w:val="clear" w:color="auto" w:fill="auto"/>
          </w:tcPr>
          <w:p w14:paraId="74ECD940" w14:textId="77777777" w:rsidR="00A42926" w:rsidRPr="00071D31" w:rsidRDefault="00A42926" w:rsidP="00113F42">
            <w:pPr>
              <w:pStyle w:val="TableText"/>
            </w:pPr>
            <w:r w:rsidRPr="00071D31">
              <w:t>&lt;description&gt;</w:t>
            </w:r>
          </w:p>
        </w:tc>
        <w:tc>
          <w:tcPr>
            <w:tcW w:w="145.25pt" w:type="dxa"/>
            <w:shd w:val="clear" w:color="auto" w:fill="auto"/>
          </w:tcPr>
          <w:p w14:paraId="3D575A65" w14:textId="77777777" w:rsidR="00A42926" w:rsidRPr="00071D31" w:rsidRDefault="00A42926" w:rsidP="00113F42">
            <w:pPr>
              <w:pStyle w:val="TableText"/>
            </w:pPr>
          </w:p>
        </w:tc>
      </w:tr>
      <w:tr w:rsidR="00A42926" w:rsidRPr="00071D31" w14:paraId="2C02802A" w14:textId="77777777" w:rsidTr="00DB0DC8">
        <w:trPr>
          <w:trHeight w:val="368"/>
        </w:trPr>
        <w:tc>
          <w:tcPr>
            <w:tcW w:w="63.05pt" w:type="dxa"/>
            <w:vMerge/>
          </w:tcPr>
          <w:p w14:paraId="68D2680B" w14:textId="77777777" w:rsidR="00A42926" w:rsidRDefault="00A42926" w:rsidP="00113F42">
            <w:pPr>
              <w:pStyle w:val="TableText"/>
              <w:rPr>
                <w:lang w:eastAsia="zh-CN"/>
              </w:rPr>
            </w:pPr>
          </w:p>
        </w:tc>
        <w:tc>
          <w:tcPr>
            <w:tcW w:w="85.05pt" w:type="dxa"/>
            <w:shd w:val="clear" w:color="auto" w:fill="auto"/>
          </w:tcPr>
          <w:p w14:paraId="6AEE4CC7" w14:textId="77777777" w:rsidR="00A42926" w:rsidRPr="00071D31" w:rsidRDefault="00A42926" w:rsidP="00113F42">
            <w:pPr>
              <w:pStyle w:val="TableText"/>
            </w:pPr>
            <w:r w:rsidRPr="00071D31">
              <w:t xml:space="preserve">Database type </w:t>
            </w:r>
          </w:p>
        </w:tc>
        <w:tc>
          <w:tcPr>
            <w:tcW w:w="116.65pt" w:type="dxa"/>
            <w:shd w:val="clear" w:color="auto" w:fill="auto"/>
          </w:tcPr>
          <w:p w14:paraId="530465E1" w14:textId="77777777" w:rsidR="00A42926" w:rsidRPr="00071D31" w:rsidRDefault="00A42926" w:rsidP="00113F42">
            <w:pPr>
              <w:pStyle w:val="TableText"/>
            </w:pPr>
            <w:r>
              <w:rPr>
                <w:rFonts w:hint="eastAsia"/>
                <w:lang w:eastAsia="zh-CN"/>
              </w:rPr>
              <w:t>SAP HANA</w:t>
            </w:r>
            <w:r w:rsidRPr="00071D31">
              <w:t xml:space="preserve"> </w:t>
            </w:r>
          </w:p>
        </w:tc>
        <w:tc>
          <w:tcPr>
            <w:tcW w:w="145.25pt" w:type="dxa"/>
            <w:shd w:val="clear" w:color="auto" w:fill="auto"/>
          </w:tcPr>
          <w:p w14:paraId="6AC53EAE" w14:textId="77777777" w:rsidR="00A42926" w:rsidRPr="00071D31" w:rsidRDefault="00A42926" w:rsidP="00113F42">
            <w:pPr>
              <w:pStyle w:val="TableText"/>
            </w:pPr>
          </w:p>
        </w:tc>
      </w:tr>
      <w:tr w:rsidR="00A42926" w:rsidRPr="00071D31" w14:paraId="4FAA4330" w14:textId="77777777" w:rsidTr="00DB0DC8">
        <w:trPr>
          <w:trHeight w:val="368"/>
        </w:trPr>
        <w:tc>
          <w:tcPr>
            <w:tcW w:w="63.05pt" w:type="dxa"/>
            <w:vMerge/>
          </w:tcPr>
          <w:p w14:paraId="76FB94E9" w14:textId="77777777" w:rsidR="00A42926" w:rsidRDefault="00A42926" w:rsidP="00113F42">
            <w:pPr>
              <w:pStyle w:val="TableText"/>
              <w:rPr>
                <w:lang w:eastAsia="zh-CN"/>
              </w:rPr>
            </w:pPr>
          </w:p>
        </w:tc>
        <w:tc>
          <w:tcPr>
            <w:tcW w:w="85.05pt" w:type="dxa"/>
            <w:shd w:val="clear" w:color="auto" w:fill="auto"/>
          </w:tcPr>
          <w:p w14:paraId="2C8C9DB1" w14:textId="77777777" w:rsidR="00A42926" w:rsidRPr="00071D31" w:rsidRDefault="00A42926" w:rsidP="00113F42">
            <w:pPr>
              <w:pStyle w:val="TableText"/>
            </w:pPr>
            <w:r w:rsidRPr="00071D31">
              <w:t xml:space="preserve">Hostname </w:t>
            </w:r>
          </w:p>
        </w:tc>
        <w:tc>
          <w:tcPr>
            <w:tcW w:w="116.65pt" w:type="dxa"/>
            <w:shd w:val="clear" w:color="auto" w:fill="auto"/>
          </w:tcPr>
          <w:p w14:paraId="298A4A45" w14:textId="77777777" w:rsidR="00A42926" w:rsidRPr="00071D31" w:rsidRDefault="00A42926" w:rsidP="00113F42">
            <w:pPr>
              <w:pStyle w:val="TableText"/>
            </w:pPr>
            <w:r w:rsidRPr="00071D31">
              <w:t>&lt;</w:t>
            </w:r>
            <w:r w:rsidR="0089190D">
              <w:rPr>
                <w:rFonts w:hint="eastAsia"/>
                <w:lang w:eastAsia="zh-CN"/>
              </w:rPr>
              <w:t xml:space="preserve">HANA </w:t>
            </w:r>
            <w:r w:rsidRPr="00071D31">
              <w:t>Database server name&gt;</w:t>
            </w:r>
          </w:p>
        </w:tc>
        <w:tc>
          <w:tcPr>
            <w:tcW w:w="145.25pt" w:type="dxa"/>
            <w:shd w:val="clear" w:color="auto" w:fill="auto"/>
          </w:tcPr>
          <w:p w14:paraId="39501108" w14:textId="77777777" w:rsidR="00A42926" w:rsidRPr="00071D31" w:rsidRDefault="00A42926" w:rsidP="00113F42">
            <w:pPr>
              <w:pStyle w:val="TableText"/>
            </w:pPr>
          </w:p>
        </w:tc>
      </w:tr>
      <w:tr w:rsidR="00A42926" w:rsidRPr="00071D31" w14:paraId="01829D0B" w14:textId="77777777" w:rsidTr="00DB0DC8">
        <w:trPr>
          <w:trHeight w:val="368"/>
        </w:trPr>
        <w:tc>
          <w:tcPr>
            <w:tcW w:w="63.05pt" w:type="dxa"/>
            <w:vMerge/>
          </w:tcPr>
          <w:p w14:paraId="51E055C3" w14:textId="77777777" w:rsidR="00A42926" w:rsidRDefault="00A42926" w:rsidP="00113F42">
            <w:pPr>
              <w:pStyle w:val="TableText"/>
              <w:rPr>
                <w:lang w:eastAsia="zh-CN"/>
              </w:rPr>
            </w:pPr>
          </w:p>
        </w:tc>
        <w:tc>
          <w:tcPr>
            <w:tcW w:w="85.05pt" w:type="dxa"/>
            <w:shd w:val="clear" w:color="auto" w:fill="auto"/>
          </w:tcPr>
          <w:p w14:paraId="26470510" w14:textId="77777777" w:rsidR="00A42926" w:rsidRPr="00071D31" w:rsidRDefault="00A42926" w:rsidP="00113F42">
            <w:pPr>
              <w:pStyle w:val="TableText"/>
            </w:pPr>
            <w:r w:rsidRPr="00071D31">
              <w:t xml:space="preserve">Port </w:t>
            </w:r>
          </w:p>
        </w:tc>
        <w:tc>
          <w:tcPr>
            <w:tcW w:w="116.65pt" w:type="dxa"/>
            <w:shd w:val="clear" w:color="auto" w:fill="auto"/>
          </w:tcPr>
          <w:p w14:paraId="0D9A0DE2" w14:textId="77777777" w:rsidR="00A42926" w:rsidRPr="00071D31" w:rsidRDefault="00A42926" w:rsidP="00113F42">
            <w:pPr>
              <w:pStyle w:val="TableText"/>
            </w:pPr>
            <w:r w:rsidRPr="00071D31">
              <w:t>&lt;server port number&gt;</w:t>
            </w:r>
          </w:p>
        </w:tc>
        <w:tc>
          <w:tcPr>
            <w:tcW w:w="145.25pt" w:type="dxa"/>
            <w:shd w:val="clear" w:color="auto" w:fill="auto"/>
          </w:tcPr>
          <w:p w14:paraId="6A134D1F" w14:textId="77777777" w:rsidR="00A42926" w:rsidRPr="00071D31" w:rsidRDefault="00A42926" w:rsidP="00113F42">
            <w:pPr>
              <w:pStyle w:val="TableText"/>
            </w:pPr>
          </w:p>
        </w:tc>
      </w:tr>
      <w:tr w:rsidR="00880363" w:rsidRPr="00071D31" w14:paraId="5B2D041A" w14:textId="77777777" w:rsidTr="00DB0DC8">
        <w:trPr>
          <w:trHeight w:val="368"/>
        </w:trPr>
        <w:tc>
          <w:tcPr>
            <w:tcW w:w="63.05pt" w:type="dxa"/>
            <w:vMerge/>
          </w:tcPr>
          <w:p w14:paraId="0ACF6F5D" w14:textId="77777777" w:rsidR="00880363" w:rsidRDefault="00880363" w:rsidP="00113F42">
            <w:pPr>
              <w:pStyle w:val="TableText"/>
              <w:rPr>
                <w:lang w:eastAsia="zh-CN"/>
              </w:rPr>
            </w:pPr>
          </w:p>
        </w:tc>
        <w:tc>
          <w:tcPr>
            <w:tcW w:w="85.05pt" w:type="dxa"/>
            <w:shd w:val="clear" w:color="auto" w:fill="auto"/>
          </w:tcPr>
          <w:p w14:paraId="52EFF763" w14:textId="77777777" w:rsidR="00880363" w:rsidRPr="00071D31" w:rsidRDefault="00880363" w:rsidP="00113F42">
            <w:pPr>
              <w:pStyle w:val="TableText"/>
            </w:pPr>
            <w:r w:rsidRPr="00071D31">
              <w:t xml:space="preserve">User name </w:t>
            </w:r>
          </w:p>
        </w:tc>
        <w:tc>
          <w:tcPr>
            <w:tcW w:w="116.65pt" w:type="dxa"/>
            <w:shd w:val="clear" w:color="auto" w:fill="auto"/>
          </w:tcPr>
          <w:p w14:paraId="5AF26392" w14:textId="77777777" w:rsidR="00880363" w:rsidRPr="00071D31" w:rsidRDefault="00880363" w:rsidP="00113F42">
            <w:pPr>
              <w:pStyle w:val="TableText"/>
              <w:rPr>
                <w:lang w:eastAsia="zh-CN"/>
              </w:rPr>
            </w:pPr>
            <w:r>
              <w:t xml:space="preserve"> </w:t>
            </w:r>
            <w:r>
              <w:rPr>
                <w:rFonts w:hint="eastAsia"/>
                <w:lang w:eastAsia="zh-CN"/>
              </w:rPr>
              <w:t>DM_REPO_</w:t>
            </w:r>
            <w:r w:rsidR="001B30FC">
              <w:rPr>
                <w:rFonts w:hint="eastAsia"/>
                <w:lang w:eastAsia="zh-CN"/>
              </w:rPr>
              <w:t>S4HANA</w:t>
            </w:r>
          </w:p>
        </w:tc>
        <w:tc>
          <w:tcPr>
            <w:tcW w:w="145.25pt" w:type="dxa"/>
            <w:shd w:val="clear" w:color="auto" w:fill="auto"/>
          </w:tcPr>
          <w:p w14:paraId="1FE2CF07" w14:textId="77777777" w:rsidR="00880363" w:rsidRPr="00071D31" w:rsidRDefault="00880363" w:rsidP="00113F42">
            <w:pPr>
              <w:pStyle w:val="TableText"/>
            </w:pPr>
          </w:p>
        </w:tc>
      </w:tr>
      <w:tr w:rsidR="00880363" w:rsidRPr="00071D31" w14:paraId="35EA334E" w14:textId="77777777" w:rsidTr="00DB0DC8">
        <w:trPr>
          <w:trHeight w:val="368"/>
        </w:trPr>
        <w:tc>
          <w:tcPr>
            <w:tcW w:w="63.05pt" w:type="dxa"/>
            <w:vMerge/>
          </w:tcPr>
          <w:p w14:paraId="69033B00" w14:textId="77777777" w:rsidR="00880363" w:rsidRDefault="00880363" w:rsidP="00113F42">
            <w:pPr>
              <w:pStyle w:val="TableText"/>
              <w:rPr>
                <w:lang w:eastAsia="zh-CN"/>
              </w:rPr>
            </w:pPr>
          </w:p>
        </w:tc>
        <w:tc>
          <w:tcPr>
            <w:tcW w:w="85.05pt" w:type="dxa"/>
            <w:shd w:val="clear" w:color="auto" w:fill="auto"/>
          </w:tcPr>
          <w:p w14:paraId="3BFB5BDF" w14:textId="77777777" w:rsidR="00880363" w:rsidRPr="00071D31" w:rsidRDefault="00880363" w:rsidP="00113F42">
            <w:pPr>
              <w:pStyle w:val="TableText"/>
            </w:pPr>
            <w:r w:rsidRPr="00071D31">
              <w:t xml:space="preserve">Password </w:t>
            </w:r>
          </w:p>
        </w:tc>
        <w:tc>
          <w:tcPr>
            <w:tcW w:w="116.65pt" w:type="dxa"/>
            <w:shd w:val="clear" w:color="auto" w:fill="auto"/>
          </w:tcPr>
          <w:p w14:paraId="350050EE" w14:textId="77777777" w:rsidR="00880363" w:rsidRPr="00071D31" w:rsidRDefault="00880363" w:rsidP="00113F42">
            <w:pPr>
              <w:pStyle w:val="TableText"/>
              <w:rPr>
                <w:lang w:eastAsia="zh-CN"/>
              </w:rPr>
            </w:pPr>
            <w:r w:rsidRPr="00071D31">
              <w:t xml:space="preserve"> &lt;password&gt;</w:t>
            </w:r>
          </w:p>
        </w:tc>
        <w:tc>
          <w:tcPr>
            <w:tcW w:w="145.25pt" w:type="dxa"/>
            <w:shd w:val="clear" w:color="auto" w:fill="auto"/>
          </w:tcPr>
          <w:p w14:paraId="682D88E9" w14:textId="77777777" w:rsidR="00880363" w:rsidRPr="00071D31" w:rsidRDefault="00880363" w:rsidP="00113F42">
            <w:pPr>
              <w:pStyle w:val="TableText"/>
            </w:pPr>
          </w:p>
        </w:tc>
      </w:tr>
    </w:tbl>
    <w:p w14:paraId="74BEF6F2" w14:textId="77777777" w:rsidR="00C36AF4" w:rsidRPr="00071D31" w:rsidRDefault="00C36AF4" w:rsidP="00F134EE">
      <w:pPr>
        <w:numPr>
          <w:ilvl w:val="0"/>
          <w:numId w:val="11"/>
        </w:numPr>
      </w:pPr>
      <w:r w:rsidRPr="00071D31">
        <w:rPr>
          <w:lang w:eastAsia="zh-CN"/>
        </w:rPr>
        <w:t>Choose</w:t>
      </w:r>
      <w:r w:rsidRPr="00071D31">
        <w:t xml:space="preserve"> the </w:t>
      </w:r>
      <w:r w:rsidRPr="00F368C8">
        <w:rPr>
          <w:rStyle w:val="Object"/>
        </w:rPr>
        <w:t>Test Connection</w:t>
      </w:r>
      <w:r w:rsidRPr="00071D31">
        <w:t xml:space="preserve"> button.</w:t>
      </w:r>
    </w:p>
    <w:p w14:paraId="5D14AA48" w14:textId="77777777" w:rsidR="00C36AF4" w:rsidRPr="00071D31" w:rsidRDefault="00C36AF4" w:rsidP="00F134EE">
      <w:pPr>
        <w:numPr>
          <w:ilvl w:val="0"/>
          <w:numId w:val="11"/>
        </w:numPr>
      </w:pPr>
      <w:r w:rsidRPr="00071D31">
        <w:rPr>
          <w:lang w:eastAsia="zh-CN"/>
        </w:rPr>
        <w:t xml:space="preserve">If the message box prompts that the connection was successful, choose </w:t>
      </w:r>
      <w:r w:rsidRPr="00F368C8">
        <w:rPr>
          <w:rStyle w:val="Object"/>
        </w:rPr>
        <w:t>OK.</w:t>
      </w:r>
    </w:p>
    <w:p w14:paraId="7CD57C78" w14:textId="77777777" w:rsidR="00C36AF4" w:rsidRPr="00071D31" w:rsidRDefault="00C36AF4" w:rsidP="00F134EE">
      <w:pPr>
        <w:numPr>
          <w:ilvl w:val="0"/>
          <w:numId w:val="11"/>
        </w:numPr>
      </w:pPr>
      <w:r w:rsidRPr="00071D31">
        <w:rPr>
          <w:lang w:eastAsia="zh-CN"/>
        </w:rPr>
        <w:t xml:space="preserve">Choose </w:t>
      </w:r>
      <w:r w:rsidRPr="00F368C8">
        <w:rPr>
          <w:rStyle w:val="Object"/>
        </w:rPr>
        <w:t>Save.</w:t>
      </w:r>
    </w:p>
    <w:p w14:paraId="25151283" w14:textId="77777777" w:rsidR="008E200F" w:rsidRPr="00071D31" w:rsidRDefault="008E200F" w:rsidP="008E200F">
      <w:pPr>
        <w:pStyle w:val="Heading2"/>
      </w:pPr>
      <w:bookmarkStart w:id="415" w:name="_Toc326828006"/>
      <w:bookmarkStart w:id="416" w:name="_Toc326828009"/>
      <w:bookmarkStart w:id="417" w:name="_Toc326828018"/>
      <w:bookmarkStart w:id="418" w:name="_Toc326828019"/>
      <w:bookmarkStart w:id="419" w:name="_Toc326828020"/>
      <w:bookmarkStart w:id="420" w:name="_Toc326828022"/>
      <w:bookmarkStart w:id="421" w:name="_Toc326828026"/>
      <w:bookmarkStart w:id="422" w:name="_Toc326828028"/>
      <w:bookmarkStart w:id="423" w:name="_Toc326828029"/>
      <w:bookmarkStart w:id="424" w:name="_Toc326828030"/>
      <w:bookmarkStart w:id="425" w:name="_Toc326828031"/>
      <w:bookmarkStart w:id="426" w:name="_Toc326828032"/>
      <w:bookmarkStart w:id="427" w:name="_Toc326828033"/>
      <w:bookmarkStart w:id="428" w:name="_Toc326828034"/>
      <w:bookmarkStart w:id="429" w:name="_Toc326828035"/>
      <w:bookmarkStart w:id="430" w:name="_Toc326828036"/>
      <w:bookmarkStart w:id="431" w:name="_Toc326828037"/>
      <w:bookmarkStart w:id="432" w:name="_Toc326828038"/>
      <w:bookmarkStart w:id="433" w:name="_Toc326828039"/>
      <w:bookmarkStart w:id="434" w:name="_Toc326828040"/>
      <w:bookmarkStart w:id="435" w:name="_Toc326828041"/>
      <w:bookmarkStart w:id="436" w:name="_Toc326828042"/>
      <w:bookmarkStart w:id="437" w:name="_Toc326828043"/>
      <w:bookmarkStart w:id="438" w:name="_Toc326828044"/>
      <w:bookmarkStart w:id="439" w:name="_Toc326828045"/>
      <w:bookmarkStart w:id="440" w:name="_Toc326828048"/>
      <w:bookmarkStart w:id="441" w:name="_Toc326828049"/>
      <w:bookmarkStart w:id="442" w:name="_Toc326828052"/>
      <w:bookmarkStart w:id="443" w:name="_Toc326828054"/>
      <w:bookmarkStart w:id="444" w:name="_Toc326828055"/>
      <w:bookmarkStart w:id="445" w:name="_Toc326828056"/>
      <w:bookmarkStart w:id="446" w:name="_Toc326828057"/>
      <w:bookmarkStart w:id="447" w:name="_Toc326828061"/>
      <w:bookmarkStart w:id="448" w:name="_Toc326828062"/>
      <w:bookmarkStart w:id="449" w:name="_Toc493166032"/>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r w:rsidRPr="00071D31">
        <w:t xml:space="preserve">Create Profiler Repository and Configure Job </w:t>
      </w:r>
      <w:r w:rsidRPr="00071D31">
        <w:lastRenderedPageBreak/>
        <w:t>Server (Optional)</w:t>
      </w:r>
      <w:bookmarkEnd w:id="449"/>
    </w:p>
    <w:p w14:paraId="3473FC70" w14:textId="77777777" w:rsidR="008E200F" w:rsidRPr="00071D31" w:rsidRDefault="003B5EFB" w:rsidP="008E200F">
      <w:pPr>
        <w:pStyle w:val="NoteIcon"/>
      </w:pPr>
      <w:r w:rsidRPr="00071D31">
        <w:rPr>
          <w:noProof/>
          <w:lang w:eastAsia="zh-CN"/>
        </w:rPr>
        <w:drawing>
          <wp:inline distT="0" distB="0" distL="0" distR="0" wp14:anchorId="11BF13E9" wp14:editId="6A6B9E4B">
            <wp:extent cx="231775" cy="231775"/>
            <wp:effectExtent l="0" t="0" r="0" b="0"/>
            <wp:docPr id="18" name="Picture 18"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60A82E26" w14:textId="77777777" w:rsidR="008E200F" w:rsidRPr="00071D31" w:rsidRDefault="008E200F" w:rsidP="008E200F">
      <w:pPr>
        <w:pStyle w:val="NoteParagraph"/>
      </w:pPr>
      <w:r w:rsidRPr="00071D31">
        <w:t>If you have already installed the Profiler, you can skip this section.</w:t>
      </w:r>
    </w:p>
    <w:p w14:paraId="2EFF635D" w14:textId="77777777" w:rsidR="008E200F" w:rsidRPr="00071D31" w:rsidRDefault="008E200F" w:rsidP="00F368C8">
      <w:pPr>
        <w:pStyle w:val="Heading9"/>
      </w:pPr>
      <w:r w:rsidRPr="00071D31">
        <w:t>Prerequisites</w:t>
      </w:r>
    </w:p>
    <w:p w14:paraId="1693AE6B" w14:textId="77777777" w:rsidR="008E200F" w:rsidRPr="00071D31" w:rsidRDefault="008E200F" w:rsidP="008E200F">
      <w:r w:rsidRPr="00071D31">
        <w:t xml:space="preserve">You must have completed section </w:t>
      </w:r>
      <w:r w:rsidR="00BF684C" w:rsidRPr="00071D31">
        <w:fldChar w:fldCharType="begin"/>
      </w:r>
      <w:r w:rsidR="00BF684C" w:rsidRPr="00071D31">
        <w:instrText xml:space="preserve"> REF _Ref301880105 \r \h </w:instrText>
      </w:r>
      <w:r w:rsidR="00BF684C" w:rsidRPr="00071D31">
        <w:fldChar w:fldCharType="separate"/>
      </w:r>
      <w:r w:rsidR="00BF684C" w:rsidRPr="00071D31">
        <w:t>4.</w:t>
      </w:r>
      <w:r w:rsidR="007349B4" w:rsidRPr="00071D31">
        <w:rPr>
          <w:lang w:eastAsia="zh-CN"/>
        </w:rPr>
        <w:t>3</w:t>
      </w:r>
      <w:r w:rsidR="00BF684C" w:rsidRPr="00071D31">
        <w:t>.2</w:t>
      </w:r>
      <w:r w:rsidR="00BF684C" w:rsidRPr="00071D31">
        <w:fldChar w:fldCharType="end"/>
      </w:r>
      <w:r w:rsidR="00BF684C" w:rsidRPr="00071D31">
        <w:t xml:space="preserve"> </w:t>
      </w:r>
      <w:r w:rsidRPr="00071D31">
        <w:t>before performing the tasks in this section.</w:t>
      </w:r>
    </w:p>
    <w:p w14:paraId="3A970B39" w14:textId="77777777" w:rsidR="008E200F" w:rsidRPr="00071D31" w:rsidRDefault="008E200F" w:rsidP="00F368C8">
      <w:pPr>
        <w:pStyle w:val="Heading9"/>
      </w:pPr>
      <w:r w:rsidRPr="00071D31">
        <w:t>Procedure</w:t>
      </w:r>
    </w:p>
    <w:p w14:paraId="4F966711" w14:textId="77777777" w:rsidR="008C0422" w:rsidRPr="00024E14" w:rsidRDefault="008C0422" w:rsidP="008C0422">
      <w:pPr>
        <w:numPr>
          <w:ilvl w:val="0"/>
          <w:numId w:val="28"/>
        </w:numPr>
      </w:pPr>
      <w:r w:rsidRPr="00024E14">
        <w:t xml:space="preserve">From the </w:t>
      </w:r>
      <w:r w:rsidRPr="00024E14">
        <w:rPr>
          <w:rStyle w:val="Object"/>
        </w:rPr>
        <w:t>Windows</w:t>
      </w:r>
      <w:r w:rsidRPr="00024E14">
        <w:t xml:space="preserve"> menu, choose </w:t>
      </w:r>
      <w:r w:rsidRPr="00024E14">
        <w:rPr>
          <w:rStyle w:val="Object"/>
        </w:rPr>
        <w:t>Start → All Programs → SAP Data Services 4.</w:t>
      </w:r>
      <w:r w:rsidRPr="00024E14">
        <w:rPr>
          <w:rStyle w:val="Object"/>
          <w:rFonts w:hint="eastAsia"/>
          <w:lang w:eastAsia="zh-CN"/>
        </w:rPr>
        <w:t>2</w:t>
      </w:r>
      <w:r w:rsidRPr="00024E14">
        <w:rPr>
          <w:rStyle w:val="Object"/>
        </w:rPr>
        <w:t xml:space="preserve"> → Data Services Repository Manager.</w:t>
      </w:r>
    </w:p>
    <w:p w14:paraId="57FCDD74" w14:textId="77777777" w:rsidR="008E200F" w:rsidRPr="00071D31" w:rsidRDefault="008E200F" w:rsidP="00F134EE">
      <w:pPr>
        <w:numPr>
          <w:ilvl w:val="0"/>
          <w:numId w:val="28"/>
        </w:numPr>
      </w:pPr>
      <w:r w:rsidRPr="00071D31">
        <w:t xml:space="preserve">In the </w:t>
      </w:r>
      <w:r w:rsidR="0034451B">
        <w:rPr>
          <w:rStyle w:val="Object"/>
        </w:rPr>
        <w:t xml:space="preserve">SAP </w:t>
      </w:r>
      <w:r w:rsidRPr="00F368C8">
        <w:rPr>
          <w:rStyle w:val="Object"/>
        </w:rPr>
        <w:t>Data Services Repository Manager</w:t>
      </w:r>
      <w:r w:rsidRPr="00071D31">
        <w:t xml:space="preserve"> dialog box, enter the following:</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805"/>
        <w:gridCol w:w="3119"/>
        <w:gridCol w:w="3644"/>
      </w:tblGrid>
      <w:tr w:rsidR="000E3DAF" w:rsidRPr="00071D31" w14:paraId="7C9F3637" w14:textId="77777777" w:rsidTr="00DB0DC8">
        <w:tc>
          <w:tcPr>
            <w:tcW w:w="79.10pt" w:type="dxa"/>
            <w:shd w:val="clear" w:color="auto" w:fill="C6C6C6"/>
          </w:tcPr>
          <w:p w14:paraId="1AC882A9" w14:textId="77777777" w:rsidR="000E3DAF" w:rsidRPr="00071D31" w:rsidRDefault="000E3DAF" w:rsidP="000E3DAF">
            <w:pPr>
              <w:pStyle w:val="TableHeading"/>
            </w:pPr>
            <w:r w:rsidRPr="00071D31">
              <w:t>Field</w:t>
            </w:r>
          </w:p>
        </w:tc>
        <w:tc>
          <w:tcPr>
            <w:tcW w:w="136.60pt" w:type="dxa"/>
            <w:shd w:val="clear" w:color="auto" w:fill="C6C6C6"/>
          </w:tcPr>
          <w:p w14:paraId="194946DE" w14:textId="77777777" w:rsidR="000E3DAF" w:rsidRPr="00071D31" w:rsidRDefault="000E3DAF" w:rsidP="000E3DAF">
            <w:pPr>
              <w:pStyle w:val="TableHeading"/>
            </w:pPr>
            <w:r w:rsidRPr="00071D31">
              <w:t>User Action or Values</w:t>
            </w:r>
          </w:p>
        </w:tc>
        <w:tc>
          <w:tcPr>
            <w:tcW w:w="159.60pt" w:type="dxa"/>
            <w:shd w:val="clear" w:color="auto" w:fill="C6C6C6"/>
          </w:tcPr>
          <w:p w14:paraId="2B307257" w14:textId="77777777" w:rsidR="000E3DAF" w:rsidRPr="00071D31" w:rsidRDefault="000E3DAF" w:rsidP="000E3DAF">
            <w:pPr>
              <w:pStyle w:val="TableHeading"/>
            </w:pPr>
            <w:r w:rsidRPr="00071D31">
              <w:t>Comments</w:t>
            </w:r>
          </w:p>
        </w:tc>
      </w:tr>
      <w:tr w:rsidR="000E3DAF" w:rsidRPr="00071D31" w14:paraId="0706B163" w14:textId="77777777" w:rsidTr="00DB0DC8">
        <w:tc>
          <w:tcPr>
            <w:tcW w:w="79.10pt" w:type="dxa"/>
            <w:shd w:val="clear" w:color="auto" w:fill="auto"/>
          </w:tcPr>
          <w:p w14:paraId="02EFC82E" w14:textId="77777777" w:rsidR="000E3DAF" w:rsidRPr="00071D31" w:rsidRDefault="000E3DAF" w:rsidP="000E3DAF">
            <w:pPr>
              <w:pStyle w:val="TableText"/>
            </w:pPr>
            <w:r w:rsidRPr="00071D31">
              <w:t>Repository type</w:t>
            </w:r>
          </w:p>
        </w:tc>
        <w:tc>
          <w:tcPr>
            <w:tcW w:w="136.60pt" w:type="dxa"/>
            <w:shd w:val="clear" w:color="auto" w:fill="auto"/>
          </w:tcPr>
          <w:p w14:paraId="43DF4B47" w14:textId="77777777" w:rsidR="000E3DAF" w:rsidRPr="00071D31" w:rsidRDefault="000E3DAF" w:rsidP="000E3DAF">
            <w:pPr>
              <w:pStyle w:val="TableText"/>
            </w:pPr>
            <w:r w:rsidRPr="00071D31">
              <w:t>Profiler</w:t>
            </w:r>
          </w:p>
        </w:tc>
        <w:tc>
          <w:tcPr>
            <w:tcW w:w="159.60pt" w:type="dxa"/>
            <w:shd w:val="clear" w:color="auto" w:fill="auto"/>
          </w:tcPr>
          <w:p w14:paraId="6857AFF8" w14:textId="77777777" w:rsidR="000E3DAF" w:rsidRPr="00071D31" w:rsidRDefault="000E3DAF" w:rsidP="000E3DAF">
            <w:pPr>
              <w:pStyle w:val="TableText"/>
            </w:pPr>
          </w:p>
        </w:tc>
      </w:tr>
      <w:tr w:rsidR="000E3DAF" w:rsidRPr="00071D31" w14:paraId="6498AA13" w14:textId="77777777" w:rsidTr="00DB0DC8">
        <w:tc>
          <w:tcPr>
            <w:tcW w:w="79.10pt" w:type="dxa"/>
            <w:shd w:val="clear" w:color="auto" w:fill="auto"/>
          </w:tcPr>
          <w:p w14:paraId="26CFD2D9" w14:textId="77777777" w:rsidR="000E3DAF" w:rsidRPr="00071D31" w:rsidRDefault="000E3DAF" w:rsidP="000E3DAF">
            <w:pPr>
              <w:pStyle w:val="TableText"/>
            </w:pPr>
            <w:r w:rsidRPr="00071D31">
              <w:t>Database type</w:t>
            </w:r>
          </w:p>
        </w:tc>
        <w:tc>
          <w:tcPr>
            <w:tcW w:w="136.60pt" w:type="dxa"/>
            <w:shd w:val="clear" w:color="auto" w:fill="auto"/>
          </w:tcPr>
          <w:p w14:paraId="0DD884EF" w14:textId="77777777" w:rsidR="000E3DAF" w:rsidRPr="00071D31" w:rsidRDefault="000E3DAF" w:rsidP="000E3DAF">
            <w:pPr>
              <w:pStyle w:val="TableText"/>
            </w:pPr>
            <w:r w:rsidRPr="00071D31">
              <w:t>Microsoft SQL Server</w:t>
            </w:r>
          </w:p>
        </w:tc>
        <w:tc>
          <w:tcPr>
            <w:tcW w:w="159.60pt" w:type="dxa"/>
            <w:shd w:val="clear" w:color="auto" w:fill="auto"/>
          </w:tcPr>
          <w:p w14:paraId="46707DD8" w14:textId="77777777" w:rsidR="000E3DAF" w:rsidRPr="00071D31" w:rsidRDefault="000E3DAF" w:rsidP="000E3DAF">
            <w:pPr>
              <w:pStyle w:val="TableText"/>
            </w:pPr>
          </w:p>
        </w:tc>
      </w:tr>
      <w:tr w:rsidR="000E3DAF" w:rsidRPr="00071D31" w14:paraId="6AB9375D" w14:textId="77777777" w:rsidTr="00DB0DC8">
        <w:tc>
          <w:tcPr>
            <w:tcW w:w="79.10pt" w:type="dxa"/>
            <w:shd w:val="clear" w:color="auto" w:fill="auto"/>
          </w:tcPr>
          <w:p w14:paraId="4FC1763D" w14:textId="77777777" w:rsidR="000E3DAF" w:rsidRPr="00071D31" w:rsidRDefault="000E3DAF" w:rsidP="000E3DAF">
            <w:pPr>
              <w:pStyle w:val="TableText"/>
            </w:pPr>
            <w:r w:rsidRPr="00071D31">
              <w:t>Database server name</w:t>
            </w:r>
          </w:p>
        </w:tc>
        <w:tc>
          <w:tcPr>
            <w:tcW w:w="136.60pt" w:type="dxa"/>
            <w:shd w:val="clear" w:color="auto" w:fill="auto"/>
          </w:tcPr>
          <w:p w14:paraId="4BE1EC1C" w14:textId="77777777" w:rsidR="000E3DAF" w:rsidRPr="00071D31" w:rsidRDefault="000E3DAF" w:rsidP="000E3DAF">
            <w:pPr>
              <w:pStyle w:val="TableText"/>
            </w:pPr>
            <w:r w:rsidRPr="00071D31">
              <w:t>&lt;</w:t>
            </w:r>
            <w:r w:rsidR="006565C7" w:rsidRPr="00071D31">
              <w:rPr>
                <w:lang w:eastAsia="zh-CN"/>
              </w:rPr>
              <w:t xml:space="preserve">the </w:t>
            </w:r>
            <w:r w:rsidRPr="00071D31">
              <w:t>computer name&gt;\SAPEIM</w:t>
            </w:r>
          </w:p>
        </w:tc>
        <w:tc>
          <w:tcPr>
            <w:tcW w:w="159.60pt" w:type="dxa"/>
            <w:shd w:val="clear" w:color="auto" w:fill="auto"/>
          </w:tcPr>
          <w:p w14:paraId="352BC1DE" w14:textId="77777777" w:rsidR="000E3DAF" w:rsidRPr="00071D31" w:rsidRDefault="000E3DAF" w:rsidP="000E3DAF">
            <w:pPr>
              <w:pStyle w:val="TableText"/>
            </w:pPr>
            <w:r w:rsidRPr="00071D31">
              <w:t>Or an existing server holding the repository database</w:t>
            </w:r>
          </w:p>
        </w:tc>
      </w:tr>
      <w:tr w:rsidR="000E3DAF" w:rsidRPr="00071D31" w14:paraId="420EE574" w14:textId="77777777" w:rsidTr="00DB0DC8">
        <w:tc>
          <w:tcPr>
            <w:tcW w:w="79.10pt" w:type="dxa"/>
            <w:shd w:val="clear" w:color="auto" w:fill="auto"/>
          </w:tcPr>
          <w:p w14:paraId="5E8DE332" w14:textId="77777777" w:rsidR="000E3DAF" w:rsidRPr="00071D31" w:rsidRDefault="000E3DAF" w:rsidP="000E3DAF">
            <w:pPr>
              <w:pStyle w:val="TableText"/>
            </w:pPr>
            <w:r w:rsidRPr="00071D31">
              <w:t>Database name</w:t>
            </w:r>
          </w:p>
        </w:tc>
        <w:tc>
          <w:tcPr>
            <w:tcW w:w="136.60pt" w:type="dxa"/>
            <w:shd w:val="clear" w:color="auto" w:fill="auto"/>
          </w:tcPr>
          <w:p w14:paraId="0451CB09" w14:textId="77777777" w:rsidR="000E3DAF" w:rsidRPr="00071D31" w:rsidRDefault="000E3DAF" w:rsidP="000E3DAF">
            <w:pPr>
              <w:pStyle w:val="TableText"/>
            </w:pPr>
            <w:r w:rsidRPr="00071D31">
              <w:t>DM_PROFILER</w:t>
            </w:r>
          </w:p>
        </w:tc>
        <w:tc>
          <w:tcPr>
            <w:tcW w:w="159.60pt" w:type="dxa"/>
            <w:shd w:val="clear" w:color="auto" w:fill="auto"/>
          </w:tcPr>
          <w:p w14:paraId="50E6D1E4" w14:textId="77777777" w:rsidR="000E3DAF" w:rsidRPr="00071D31" w:rsidRDefault="000E3DAF" w:rsidP="000E3DAF">
            <w:pPr>
              <w:pStyle w:val="TableText"/>
            </w:pPr>
          </w:p>
        </w:tc>
      </w:tr>
      <w:tr w:rsidR="000E3DAF" w:rsidRPr="00071D31" w14:paraId="6C3A4728" w14:textId="77777777" w:rsidTr="00DB0DC8">
        <w:tc>
          <w:tcPr>
            <w:tcW w:w="79.10pt" w:type="dxa"/>
            <w:shd w:val="clear" w:color="auto" w:fill="auto"/>
          </w:tcPr>
          <w:p w14:paraId="508573DF" w14:textId="77777777" w:rsidR="000E3DAF" w:rsidRPr="00071D31" w:rsidRDefault="000E3DAF" w:rsidP="000E3DAF">
            <w:pPr>
              <w:pStyle w:val="TableText"/>
            </w:pPr>
            <w:r w:rsidRPr="00071D31">
              <w:t>Windows authentication</w:t>
            </w:r>
          </w:p>
        </w:tc>
        <w:tc>
          <w:tcPr>
            <w:tcW w:w="136.60pt" w:type="dxa"/>
            <w:shd w:val="clear" w:color="auto" w:fill="auto"/>
          </w:tcPr>
          <w:p w14:paraId="2ABB1EF6" w14:textId="77777777" w:rsidR="000E3DAF" w:rsidRPr="00071D31" w:rsidRDefault="000E3DAF" w:rsidP="000E3DAF">
            <w:pPr>
              <w:pStyle w:val="TableText"/>
            </w:pPr>
            <w:r w:rsidRPr="00071D31">
              <w:t>Deselected</w:t>
            </w:r>
          </w:p>
        </w:tc>
        <w:tc>
          <w:tcPr>
            <w:tcW w:w="159.60pt" w:type="dxa"/>
            <w:shd w:val="clear" w:color="auto" w:fill="auto"/>
          </w:tcPr>
          <w:p w14:paraId="679F7AE3" w14:textId="77777777" w:rsidR="000E3DAF" w:rsidRPr="00071D31" w:rsidRDefault="000E3DAF" w:rsidP="000E3DAF">
            <w:pPr>
              <w:pStyle w:val="TableText"/>
            </w:pPr>
          </w:p>
        </w:tc>
      </w:tr>
      <w:tr w:rsidR="000E3DAF" w:rsidRPr="00071D31" w14:paraId="39EC21D0" w14:textId="77777777" w:rsidTr="00DB0DC8">
        <w:tc>
          <w:tcPr>
            <w:tcW w:w="79.10pt" w:type="dxa"/>
            <w:shd w:val="clear" w:color="auto" w:fill="auto"/>
          </w:tcPr>
          <w:p w14:paraId="12C8AA91" w14:textId="77777777" w:rsidR="000E3DAF" w:rsidRPr="00071D31" w:rsidRDefault="000E3DAF" w:rsidP="000E3DAF">
            <w:pPr>
              <w:pStyle w:val="TableText"/>
            </w:pPr>
            <w:r w:rsidRPr="00071D31">
              <w:t>User name</w:t>
            </w:r>
          </w:p>
        </w:tc>
        <w:tc>
          <w:tcPr>
            <w:tcW w:w="136.60pt" w:type="dxa"/>
            <w:shd w:val="clear" w:color="auto" w:fill="auto"/>
          </w:tcPr>
          <w:p w14:paraId="374438D8" w14:textId="77777777" w:rsidR="000E3DAF" w:rsidRPr="00071D31" w:rsidRDefault="000E3DAF" w:rsidP="000E3DAF">
            <w:pPr>
              <w:pStyle w:val="TableText"/>
            </w:pPr>
            <w:r w:rsidRPr="00071D31">
              <w:t>DM_PROFILER</w:t>
            </w:r>
          </w:p>
        </w:tc>
        <w:tc>
          <w:tcPr>
            <w:tcW w:w="159.60pt" w:type="dxa"/>
            <w:shd w:val="clear" w:color="auto" w:fill="auto"/>
          </w:tcPr>
          <w:p w14:paraId="4F458AD6" w14:textId="77777777" w:rsidR="000E3DAF" w:rsidRPr="00071D31" w:rsidRDefault="000E3DAF" w:rsidP="000E3DAF">
            <w:pPr>
              <w:pStyle w:val="TableText"/>
            </w:pPr>
          </w:p>
        </w:tc>
      </w:tr>
      <w:tr w:rsidR="000E3DAF" w:rsidRPr="00071D31" w14:paraId="56457E1F" w14:textId="77777777" w:rsidTr="00DB0DC8">
        <w:tc>
          <w:tcPr>
            <w:tcW w:w="79.10pt" w:type="dxa"/>
            <w:shd w:val="clear" w:color="auto" w:fill="auto"/>
          </w:tcPr>
          <w:p w14:paraId="32D9FBE2" w14:textId="77777777" w:rsidR="000E3DAF" w:rsidRPr="00071D31" w:rsidRDefault="000E3DAF" w:rsidP="000E3DAF">
            <w:pPr>
              <w:pStyle w:val="TableText"/>
            </w:pPr>
            <w:r w:rsidRPr="00071D31">
              <w:t>Password</w:t>
            </w:r>
          </w:p>
        </w:tc>
        <w:tc>
          <w:tcPr>
            <w:tcW w:w="136.60pt" w:type="dxa"/>
            <w:shd w:val="clear" w:color="auto" w:fill="auto"/>
          </w:tcPr>
          <w:p w14:paraId="6FA0E657" w14:textId="77777777" w:rsidR="000E3DAF" w:rsidRPr="00071D31" w:rsidRDefault="000E3DAF" w:rsidP="000E3DAF">
            <w:pPr>
              <w:pStyle w:val="TableText"/>
            </w:pPr>
            <w:r w:rsidRPr="00071D31">
              <w:t>&lt;password&gt;</w:t>
            </w:r>
          </w:p>
        </w:tc>
        <w:tc>
          <w:tcPr>
            <w:tcW w:w="159.60pt" w:type="dxa"/>
            <w:shd w:val="clear" w:color="auto" w:fill="auto"/>
          </w:tcPr>
          <w:p w14:paraId="0AB17E43" w14:textId="77777777" w:rsidR="000E3DAF" w:rsidRPr="00071D31" w:rsidRDefault="000E3DAF" w:rsidP="000E3DAF">
            <w:pPr>
              <w:pStyle w:val="TableText"/>
            </w:pPr>
          </w:p>
        </w:tc>
      </w:tr>
    </w:tbl>
    <w:p w14:paraId="4304446D" w14:textId="77777777" w:rsidR="008E200F" w:rsidRPr="00071D31" w:rsidRDefault="008E200F" w:rsidP="00F134EE">
      <w:pPr>
        <w:numPr>
          <w:ilvl w:val="0"/>
          <w:numId w:val="28"/>
        </w:numPr>
      </w:pPr>
      <w:r w:rsidRPr="00071D31">
        <w:t xml:space="preserve">Choose the </w:t>
      </w:r>
      <w:r w:rsidRPr="00F368C8">
        <w:rPr>
          <w:rStyle w:val="Object"/>
        </w:rPr>
        <w:t>Create</w:t>
      </w:r>
      <w:r w:rsidRPr="00071D31">
        <w:t xml:space="preserve"> button.</w:t>
      </w:r>
    </w:p>
    <w:p w14:paraId="15C1E949" w14:textId="77777777" w:rsidR="008E200F" w:rsidRPr="00071D31" w:rsidRDefault="008E200F" w:rsidP="00F134EE">
      <w:pPr>
        <w:numPr>
          <w:ilvl w:val="0"/>
          <w:numId w:val="28"/>
        </w:numPr>
      </w:pPr>
      <w:r w:rsidRPr="00071D31">
        <w:t xml:space="preserve">Once completed successfully, choose the </w:t>
      </w:r>
      <w:r w:rsidRPr="00F368C8">
        <w:rPr>
          <w:rStyle w:val="Object"/>
        </w:rPr>
        <w:t>Close</w:t>
      </w:r>
      <w:r w:rsidRPr="00071D31">
        <w:t xml:space="preserve"> button to close the Repository Manager application.</w:t>
      </w:r>
    </w:p>
    <w:p w14:paraId="4B1F4746" w14:textId="77777777" w:rsidR="003D71A2" w:rsidRPr="008E4EEA" w:rsidRDefault="003D71A2" w:rsidP="003D71A2">
      <w:pPr>
        <w:numPr>
          <w:ilvl w:val="0"/>
          <w:numId w:val="28"/>
        </w:numPr>
      </w:pPr>
      <w:r w:rsidRPr="008E4EEA">
        <w:t xml:space="preserve">From the Windows menu, choose </w:t>
      </w:r>
      <w:r w:rsidRPr="008E4EEA">
        <w:rPr>
          <w:rStyle w:val="Object"/>
        </w:rPr>
        <w:t>Start → All Programs → SAP Data Services 4.</w:t>
      </w:r>
      <w:r w:rsidRPr="008E4EEA">
        <w:rPr>
          <w:rStyle w:val="Object"/>
          <w:rFonts w:hint="eastAsia"/>
          <w:lang w:eastAsia="zh-CN"/>
        </w:rPr>
        <w:t>2</w:t>
      </w:r>
      <w:r w:rsidRPr="008E4EEA">
        <w:rPr>
          <w:rStyle w:val="Object"/>
        </w:rPr>
        <w:t xml:space="preserve"> → Data Services Server Manager.</w:t>
      </w:r>
    </w:p>
    <w:p w14:paraId="09FE1349" w14:textId="77777777" w:rsidR="008E200F" w:rsidRPr="00071D31" w:rsidRDefault="008E200F" w:rsidP="00F134EE">
      <w:pPr>
        <w:numPr>
          <w:ilvl w:val="0"/>
          <w:numId w:val="28"/>
        </w:numPr>
      </w:pPr>
      <w:r w:rsidRPr="00071D31">
        <w:t xml:space="preserve">In the </w:t>
      </w:r>
      <w:r w:rsidR="0034451B">
        <w:rPr>
          <w:rStyle w:val="Object"/>
        </w:rPr>
        <w:t xml:space="preserve">SAP </w:t>
      </w:r>
      <w:r w:rsidRPr="00F368C8">
        <w:rPr>
          <w:rStyle w:val="Object"/>
        </w:rPr>
        <w:t>Data Services Server Manager</w:t>
      </w:r>
      <w:r w:rsidRPr="00071D31">
        <w:t xml:space="preserve"> dialog box, choose the </w:t>
      </w:r>
      <w:r w:rsidRPr="00F368C8">
        <w:rPr>
          <w:rStyle w:val="Object"/>
        </w:rPr>
        <w:t xml:space="preserve">Job Server </w:t>
      </w:r>
      <w:r w:rsidR="00836A8D" w:rsidRPr="00071D31">
        <w:t xml:space="preserve">tab and </w:t>
      </w:r>
      <w:r w:rsidR="007F5252" w:rsidRPr="00071D31">
        <w:t xml:space="preserve">select the </w:t>
      </w:r>
      <w:r w:rsidR="00836A8D" w:rsidRPr="00F368C8">
        <w:rPr>
          <w:rStyle w:val="Object"/>
        </w:rPr>
        <w:t>Configuration Editor…</w:t>
      </w:r>
    </w:p>
    <w:p w14:paraId="73369C9A" w14:textId="77777777" w:rsidR="008E200F" w:rsidRPr="00071D31" w:rsidRDefault="008E200F" w:rsidP="00F134EE">
      <w:pPr>
        <w:numPr>
          <w:ilvl w:val="0"/>
          <w:numId w:val="28"/>
        </w:numPr>
      </w:pPr>
      <w:r w:rsidRPr="00071D31">
        <w:t xml:space="preserve">In the </w:t>
      </w:r>
      <w:r w:rsidRPr="00F368C8">
        <w:rPr>
          <w:rStyle w:val="Object"/>
        </w:rPr>
        <w:t>Job Server Configuration Editor</w:t>
      </w:r>
      <w:r w:rsidRPr="00071D31">
        <w:t xml:space="preserve"> dialog box, choose the </w:t>
      </w:r>
      <w:r w:rsidRPr="00F368C8">
        <w:rPr>
          <w:rStyle w:val="Object"/>
        </w:rPr>
        <w:t>Add</w:t>
      </w:r>
      <w:r w:rsidRPr="00071D31">
        <w:t xml:space="preserve"> button.</w:t>
      </w:r>
    </w:p>
    <w:p w14:paraId="1122ABEC" w14:textId="77777777" w:rsidR="008E200F" w:rsidRPr="00071D31" w:rsidRDefault="008E200F" w:rsidP="00F134EE">
      <w:pPr>
        <w:numPr>
          <w:ilvl w:val="0"/>
          <w:numId w:val="28"/>
        </w:numPr>
      </w:pPr>
      <w:r w:rsidRPr="00071D31">
        <w:t xml:space="preserve">In the </w:t>
      </w:r>
      <w:r w:rsidRPr="00F368C8">
        <w:rPr>
          <w:rStyle w:val="Object"/>
        </w:rPr>
        <w:t>Job Server Properties</w:t>
      </w:r>
      <w:r w:rsidRPr="00071D31">
        <w:t xml:space="preserve"> dialog box,</w:t>
      </w:r>
      <w:r w:rsidR="000E3DAF" w:rsidRPr="00071D31">
        <w:t xml:space="preserve">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320"/>
        <w:gridCol w:w="2876"/>
        <w:gridCol w:w="3372"/>
      </w:tblGrid>
      <w:tr w:rsidR="000E3DAF" w:rsidRPr="00071D31" w14:paraId="466BA24C" w14:textId="77777777" w:rsidTr="00DB0DC8">
        <w:tc>
          <w:tcPr>
            <w:tcW w:w="105.30pt" w:type="dxa"/>
            <w:shd w:val="clear" w:color="auto" w:fill="C6C6C6"/>
          </w:tcPr>
          <w:p w14:paraId="7A2A2677" w14:textId="77777777" w:rsidR="000E3DAF" w:rsidRPr="00071D31" w:rsidRDefault="000E3DAF" w:rsidP="000E3DAF">
            <w:pPr>
              <w:pStyle w:val="TableHeading"/>
            </w:pPr>
            <w:r w:rsidRPr="00071D31">
              <w:t>Field</w:t>
            </w:r>
          </w:p>
        </w:tc>
        <w:tc>
          <w:tcPr>
            <w:tcW w:w="130.50pt" w:type="dxa"/>
            <w:shd w:val="clear" w:color="auto" w:fill="C6C6C6"/>
          </w:tcPr>
          <w:p w14:paraId="3E12AA1A" w14:textId="77777777" w:rsidR="000E3DAF" w:rsidRPr="00071D31" w:rsidRDefault="000E3DAF" w:rsidP="000E3DAF">
            <w:pPr>
              <w:pStyle w:val="TableHeading"/>
            </w:pPr>
            <w:r w:rsidRPr="00071D31">
              <w:t>User Action or Values</w:t>
            </w:r>
          </w:p>
        </w:tc>
        <w:tc>
          <w:tcPr>
            <w:tcW w:w="153pt" w:type="dxa"/>
            <w:shd w:val="clear" w:color="auto" w:fill="C6C6C6"/>
          </w:tcPr>
          <w:p w14:paraId="6D147F7C" w14:textId="77777777" w:rsidR="000E3DAF" w:rsidRPr="00071D31" w:rsidRDefault="000E3DAF" w:rsidP="000E3DAF">
            <w:pPr>
              <w:pStyle w:val="TableHeading"/>
            </w:pPr>
            <w:r w:rsidRPr="00071D31">
              <w:t>Comments</w:t>
            </w:r>
          </w:p>
        </w:tc>
      </w:tr>
      <w:tr w:rsidR="000E3DAF" w:rsidRPr="00071D31" w14:paraId="0DE99C3E" w14:textId="77777777" w:rsidTr="00DB0DC8">
        <w:tc>
          <w:tcPr>
            <w:tcW w:w="105.30pt" w:type="dxa"/>
            <w:shd w:val="clear" w:color="auto" w:fill="auto"/>
          </w:tcPr>
          <w:p w14:paraId="2A3E06F7" w14:textId="77777777" w:rsidR="000E3DAF" w:rsidRPr="00071D31" w:rsidRDefault="000E3DAF" w:rsidP="000E3DAF">
            <w:pPr>
              <w:pStyle w:val="TableText"/>
            </w:pPr>
            <w:r w:rsidRPr="00071D31">
              <w:t>Job Server name</w:t>
            </w:r>
          </w:p>
        </w:tc>
        <w:tc>
          <w:tcPr>
            <w:tcW w:w="130.50pt" w:type="dxa"/>
            <w:shd w:val="clear" w:color="auto" w:fill="auto"/>
          </w:tcPr>
          <w:p w14:paraId="289E04E7" w14:textId="77777777" w:rsidR="000E3DAF" w:rsidRPr="00071D31" w:rsidRDefault="000E3DAF" w:rsidP="000E3DAF">
            <w:pPr>
              <w:pStyle w:val="TableText"/>
            </w:pPr>
            <w:r w:rsidRPr="00071D31">
              <w:t>DM_PROFILER_JS</w:t>
            </w:r>
          </w:p>
        </w:tc>
        <w:tc>
          <w:tcPr>
            <w:tcW w:w="153pt" w:type="dxa"/>
            <w:shd w:val="clear" w:color="auto" w:fill="auto"/>
          </w:tcPr>
          <w:p w14:paraId="512EDD38" w14:textId="77777777" w:rsidR="000E3DAF" w:rsidRPr="00071D31" w:rsidRDefault="000E3DAF" w:rsidP="000E3DAF">
            <w:pPr>
              <w:pStyle w:val="TableText"/>
            </w:pPr>
          </w:p>
        </w:tc>
      </w:tr>
      <w:tr w:rsidR="000E3DAF" w:rsidRPr="00071D31" w14:paraId="1D4BFBD6" w14:textId="77777777" w:rsidTr="00DB0DC8">
        <w:tc>
          <w:tcPr>
            <w:tcW w:w="105.30pt" w:type="dxa"/>
            <w:shd w:val="clear" w:color="auto" w:fill="auto"/>
          </w:tcPr>
          <w:p w14:paraId="561BA368" w14:textId="77777777" w:rsidR="000E3DAF" w:rsidRPr="00071D31" w:rsidRDefault="000E3DAF" w:rsidP="000E3DAF">
            <w:pPr>
              <w:pStyle w:val="TableText"/>
            </w:pPr>
            <w:r w:rsidRPr="00071D31">
              <w:t>Job Server port</w:t>
            </w:r>
          </w:p>
        </w:tc>
        <w:tc>
          <w:tcPr>
            <w:tcW w:w="130.50pt" w:type="dxa"/>
            <w:shd w:val="clear" w:color="auto" w:fill="auto"/>
          </w:tcPr>
          <w:p w14:paraId="7D589F0D" w14:textId="77777777" w:rsidR="000E3DAF" w:rsidRPr="00071D31" w:rsidRDefault="000E3DAF" w:rsidP="000E3DAF">
            <w:pPr>
              <w:pStyle w:val="TableText"/>
            </w:pPr>
            <w:r w:rsidRPr="00071D31">
              <w:t xml:space="preserve">3600 </w:t>
            </w:r>
          </w:p>
        </w:tc>
        <w:tc>
          <w:tcPr>
            <w:tcW w:w="153pt" w:type="dxa"/>
            <w:shd w:val="clear" w:color="auto" w:fill="auto"/>
          </w:tcPr>
          <w:p w14:paraId="4BDAA07F" w14:textId="77777777" w:rsidR="000E3DAF" w:rsidRPr="00071D31" w:rsidRDefault="000E3DAF" w:rsidP="000E3DAF">
            <w:pPr>
              <w:pStyle w:val="TableText"/>
            </w:pPr>
          </w:p>
        </w:tc>
      </w:tr>
    </w:tbl>
    <w:p w14:paraId="0708F01A" w14:textId="77777777" w:rsidR="000E3DAF" w:rsidRPr="00071D31" w:rsidRDefault="000E3DAF" w:rsidP="00F134EE">
      <w:pPr>
        <w:numPr>
          <w:ilvl w:val="0"/>
          <w:numId w:val="28"/>
        </w:numPr>
      </w:pPr>
      <w:r w:rsidRPr="00071D31">
        <w:t xml:space="preserve">In the </w:t>
      </w:r>
      <w:r w:rsidRPr="00F368C8">
        <w:rPr>
          <w:rStyle w:val="Object"/>
        </w:rPr>
        <w:t>Associated Repositories</w:t>
      </w:r>
      <w:r w:rsidRPr="00071D31">
        <w:t xml:space="preserve"> section, c</w:t>
      </w:r>
      <w:r w:rsidR="008E200F" w:rsidRPr="00071D31">
        <w:t xml:space="preserve">hoose the </w:t>
      </w:r>
      <w:r w:rsidR="008E200F" w:rsidRPr="00F368C8">
        <w:rPr>
          <w:rStyle w:val="Object"/>
        </w:rPr>
        <w:t>Add</w:t>
      </w:r>
      <w:r w:rsidR="008E200F" w:rsidRPr="00071D31">
        <w:t xml:space="preserve"> button</w:t>
      </w:r>
      <w:r w:rsidRPr="00071D31">
        <w:t>.</w:t>
      </w:r>
    </w:p>
    <w:p w14:paraId="7CEFC120" w14:textId="77777777" w:rsidR="008E200F" w:rsidRPr="00071D31" w:rsidRDefault="000E3DAF" w:rsidP="00F134EE">
      <w:pPr>
        <w:numPr>
          <w:ilvl w:val="0"/>
          <w:numId w:val="28"/>
        </w:numPr>
      </w:pPr>
      <w:r w:rsidRPr="00071D31">
        <w:t xml:space="preserve">In the </w:t>
      </w:r>
      <w:r w:rsidRPr="00F368C8">
        <w:rPr>
          <w:rStyle w:val="Object"/>
        </w:rPr>
        <w:t>Repository Information</w:t>
      </w:r>
      <w:r w:rsidRPr="00071D31">
        <w:t xml:space="preserve"> area,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069"/>
        <w:gridCol w:w="2328"/>
        <w:gridCol w:w="4171"/>
      </w:tblGrid>
      <w:tr w:rsidR="00526A26" w:rsidRPr="00071D31" w14:paraId="78A3A0C6" w14:textId="77777777" w:rsidTr="00DB0DC8">
        <w:tc>
          <w:tcPr>
            <w:tcW w:w="92.80pt" w:type="dxa"/>
            <w:shd w:val="clear" w:color="auto" w:fill="C6C6C6"/>
          </w:tcPr>
          <w:p w14:paraId="14D0E4DC" w14:textId="77777777" w:rsidR="000E3DAF" w:rsidRPr="00071D31" w:rsidRDefault="000E3DAF" w:rsidP="000E3DAF">
            <w:pPr>
              <w:pStyle w:val="TableHeading"/>
            </w:pPr>
            <w:r w:rsidRPr="00071D31">
              <w:t>Field</w:t>
            </w:r>
          </w:p>
        </w:tc>
        <w:tc>
          <w:tcPr>
            <w:tcW w:w="104.40pt" w:type="dxa"/>
            <w:shd w:val="clear" w:color="auto" w:fill="C6C6C6"/>
          </w:tcPr>
          <w:p w14:paraId="2CE885B1" w14:textId="77777777" w:rsidR="000E3DAF" w:rsidRPr="00071D31" w:rsidRDefault="000E3DAF" w:rsidP="000E3DAF">
            <w:pPr>
              <w:pStyle w:val="TableHeading"/>
            </w:pPr>
            <w:r w:rsidRPr="00071D31">
              <w:t>User Action or Values</w:t>
            </w:r>
          </w:p>
        </w:tc>
        <w:tc>
          <w:tcPr>
            <w:tcW w:w="187.10pt" w:type="dxa"/>
            <w:shd w:val="clear" w:color="auto" w:fill="C6C6C6"/>
          </w:tcPr>
          <w:p w14:paraId="6F5DB2DC" w14:textId="77777777" w:rsidR="000E3DAF" w:rsidRPr="00071D31" w:rsidRDefault="000E3DAF" w:rsidP="000E3DAF">
            <w:pPr>
              <w:pStyle w:val="TableHeading"/>
            </w:pPr>
            <w:r w:rsidRPr="00071D31">
              <w:t>Comments</w:t>
            </w:r>
          </w:p>
        </w:tc>
      </w:tr>
      <w:tr w:rsidR="00526A26" w:rsidRPr="00071D31" w14:paraId="426A2046" w14:textId="77777777" w:rsidTr="00DB0DC8">
        <w:tc>
          <w:tcPr>
            <w:tcW w:w="92.80pt" w:type="dxa"/>
            <w:shd w:val="clear" w:color="auto" w:fill="auto"/>
          </w:tcPr>
          <w:p w14:paraId="385BB9B3" w14:textId="77777777" w:rsidR="000E3DAF" w:rsidRPr="00071D31" w:rsidRDefault="000E3DAF" w:rsidP="000E3DAF">
            <w:pPr>
              <w:pStyle w:val="TableText"/>
            </w:pPr>
            <w:r w:rsidRPr="00071D31">
              <w:t>Database type</w:t>
            </w:r>
          </w:p>
        </w:tc>
        <w:tc>
          <w:tcPr>
            <w:tcW w:w="104.40pt" w:type="dxa"/>
            <w:shd w:val="clear" w:color="auto" w:fill="auto"/>
          </w:tcPr>
          <w:p w14:paraId="31EFE5EA" w14:textId="77777777" w:rsidR="000E3DAF" w:rsidRPr="00071D31" w:rsidRDefault="000E3DAF" w:rsidP="000E3DAF">
            <w:pPr>
              <w:pStyle w:val="TableText"/>
            </w:pPr>
            <w:r w:rsidRPr="00071D31">
              <w:t>Microsoft SQL Server</w:t>
            </w:r>
          </w:p>
        </w:tc>
        <w:tc>
          <w:tcPr>
            <w:tcW w:w="187.10pt" w:type="dxa"/>
            <w:shd w:val="clear" w:color="auto" w:fill="auto"/>
          </w:tcPr>
          <w:p w14:paraId="5B540C56" w14:textId="77777777" w:rsidR="000E3DAF" w:rsidRPr="00071D31" w:rsidRDefault="000E3DAF" w:rsidP="000E3DAF">
            <w:pPr>
              <w:pStyle w:val="TableText"/>
            </w:pPr>
          </w:p>
        </w:tc>
      </w:tr>
      <w:tr w:rsidR="00526A26" w:rsidRPr="00071D31" w14:paraId="2A7DDF23" w14:textId="77777777" w:rsidTr="00DB0DC8">
        <w:tc>
          <w:tcPr>
            <w:tcW w:w="92.80pt" w:type="dxa"/>
            <w:shd w:val="clear" w:color="auto" w:fill="auto"/>
          </w:tcPr>
          <w:p w14:paraId="7C64FFE2" w14:textId="77777777" w:rsidR="000E3DAF" w:rsidRPr="00071D31" w:rsidRDefault="000E3DAF" w:rsidP="000E3DAF">
            <w:pPr>
              <w:pStyle w:val="TableText"/>
            </w:pPr>
            <w:r w:rsidRPr="00071D31">
              <w:t>Database server name</w:t>
            </w:r>
          </w:p>
        </w:tc>
        <w:tc>
          <w:tcPr>
            <w:tcW w:w="104.40pt" w:type="dxa"/>
            <w:shd w:val="clear" w:color="auto" w:fill="auto"/>
          </w:tcPr>
          <w:p w14:paraId="49B974DE" w14:textId="77777777" w:rsidR="000E3DAF" w:rsidRPr="00071D31" w:rsidRDefault="00526A26" w:rsidP="00526A26">
            <w:pPr>
              <w:pStyle w:val="TableText"/>
            </w:pPr>
            <w:r w:rsidRPr="00071D31">
              <w:t>&lt;</w:t>
            </w:r>
            <w:r w:rsidR="00F91010" w:rsidRPr="00071D31">
              <w:rPr>
                <w:lang w:eastAsia="zh-CN"/>
              </w:rPr>
              <w:t xml:space="preserve">the </w:t>
            </w:r>
            <w:r w:rsidR="000E3DAF" w:rsidRPr="00071D31">
              <w:t xml:space="preserve">computer name&gt;\SAPEIM </w:t>
            </w:r>
          </w:p>
        </w:tc>
        <w:tc>
          <w:tcPr>
            <w:tcW w:w="187.10pt" w:type="dxa"/>
            <w:shd w:val="clear" w:color="auto" w:fill="auto"/>
          </w:tcPr>
          <w:p w14:paraId="6AC5348C" w14:textId="77777777" w:rsidR="000E3DAF" w:rsidRPr="00071D31" w:rsidRDefault="00526A26" w:rsidP="000E3DAF">
            <w:pPr>
              <w:pStyle w:val="TableText"/>
            </w:pPr>
            <w:r w:rsidRPr="00071D31">
              <w:t>or existing server holding repository database</w:t>
            </w:r>
          </w:p>
        </w:tc>
      </w:tr>
      <w:tr w:rsidR="00526A26" w:rsidRPr="00071D31" w14:paraId="6677B221" w14:textId="77777777" w:rsidTr="00DB0DC8">
        <w:tc>
          <w:tcPr>
            <w:tcW w:w="92.80pt" w:type="dxa"/>
            <w:shd w:val="clear" w:color="auto" w:fill="auto"/>
          </w:tcPr>
          <w:p w14:paraId="39E61A5B" w14:textId="77777777" w:rsidR="000E3DAF" w:rsidRPr="00071D31" w:rsidRDefault="000E3DAF" w:rsidP="000E3DAF">
            <w:pPr>
              <w:pStyle w:val="TableText"/>
            </w:pPr>
            <w:r w:rsidRPr="00071D31">
              <w:t>Database name</w:t>
            </w:r>
          </w:p>
        </w:tc>
        <w:tc>
          <w:tcPr>
            <w:tcW w:w="104.40pt" w:type="dxa"/>
            <w:shd w:val="clear" w:color="auto" w:fill="auto"/>
          </w:tcPr>
          <w:p w14:paraId="4B8DEA54" w14:textId="77777777" w:rsidR="000E3DAF" w:rsidRPr="00071D31" w:rsidRDefault="000E3DAF" w:rsidP="000E3DAF">
            <w:pPr>
              <w:pStyle w:val="TableText"/>
            </w:pPr>
            <w:r w:rsidRPr="00071D31">
              <w:t>DM_PROFILER</w:t>
            </w:r>
          </w:p>
        </w:tc>
        <w:tc>
          <w:tcPr>
            <w:tcW w:w="187.10pt" w:type="dxa"/>
            <w:shd w:val="clear" w:color="auto" w:fill="auto"/>
          </w:tcPr>
          <w:p w14:paraId="1E63671E" w14:textId="77777777" w:rsidR="000E3DAF" w:rsidRPr="00071D31" w:rsidRDefault="000E3DAF" w:rsidP="000E3DAF">
            <w:pPr>
              <w:pStyle w:val="TableText"/>
            </w:pPr>
          </w:p>
        </w:tc>
      </w:tr>
      <w:tr w:rsidR="00526A26" w:rsidRPr="00071D31" w14:paraId="70567348" w14:textId="77777777" w:rsidTr="00DB0DC8">
        <w:tc>
          <w:tcPr>
            <w:tcW w:w="92.80pt" w:type="dxa"/>
            <w:shd w:val="clear" w:color="auto" w:fill="auto"/>
          </w:tcPr>
          <w:p w14:paraId="18F979BA" w14:textId="77777777" w:rsidR="000E3DAF" w:rsidRPr="00071D31" w:rsidRDefault="000E3DAF" w:rsidP="000E3DAF">
            <w:pPr>
              <w:pStyle w:val="TableText"/>
            </w:pPr>
            <w:r w:rsidRPr="00071D31">
              <w:t>Windows authentication</w:t>
            </w:r>
          </w:p>
        </w:tc>
        <w:tc>
          <w:tcPr>
            <w:tcW w:w="104.40pt" w:type="dxa"/>
            <w:shd w:val="clear" w:color="auto" w:fill="auto"/>
          </w:tcPr>
          <w:p w14:paraId="35BF90F7" w14:textId="77777777" w:rsidR="000E3DAF" w:rsidRPr="00071D31" w:rsidRDefault="000E3DAF" w:rsidP="000E3DAF">
            <w:pPr>
              <w:pStyle w:val="TableText"/>
            </w:pPr>
            <w:r w:rsidRPr="00071D31">
              <w:t>Deselected</w:t>
            </w:r>
          </w:p>
        </w:tc>
        <w:tc>
          <w:tcPr>
            <w:tcW w:w="187.10pt" w:type="dxa"/>
            <w:shd w:val="clear" w:color="auto" w:fill="auto"/>
          </w:tcPr>
          <w:p w14:paraId="112916A5" w14:textId="77777777" w:rsidR="000E3DAF" w:rsidRPr="00071D31" w:rsidRDefault="000E3DAF" w:rsidP="000E3DAF">
            <w:pPr>
              <w:pStyle w:val="TableText"/>
            </w:pPr>
          </w:p>
        </w:tc>
      </w:tr>
      <w:tr w:rsidR="00526A26" w:rsidRPr="00071D31" w14:paraId="6D38CDB0" w14:textId="77777777" w:rsidTr="00DB0DC8">
        <w:tc>
          <w:tcPr>
            <w:tcW w:w="92.80pt" w:type="dxa"/>
            <w:shd w:val="clear" w:color="auto" w:fill="auto"/>
          </w:tcPr>
          <w:p w14:paraId="3F918BF7" w14:textId="77777777" w:rsidR="000E3DAF" w:rsidRPr="00071D31" w:rsidRDefault="000E3DAF" w:rsidP="000E3DAF">
            <w:pPr>
              <w:pStyle w:val="TableText"/>
            </w:pPr>
            <w:r w:rsidRPr="00071D31">
              <w:lastRenderedPageBreak/>
              <w:t>User name</w:t>
            </w:r>
          </w:p>
        </w:tc>
        <w:tc>
          <w:tcPr>
            <w:tcW w:w="104.40pt" w:type="dxa"/>
            <w:shd w:val="clear" w:color="auto" w:fill="auto"/>
          </w:tcPr>
          <w:p w14:paraId="4DB3517B" w14:textId="77777777" w:rsidR="000E3DAF" w:rsidRPr="00071D31" w:rsidRDefault="000E3DAF" w:rsidP="000E3DAF">
            <w:pPr>
              <w:pStyle w:val="TableText"/>
            </w:pPr>
            <w:r w:rsidRPr="00071D31">
              <w:t>DM_PROFILER</w:t>
            </w:r>
          </w:p>
        </w:tc>
        <w:tc>
          <w:tcPr>
            <w:tcW w:w="187.10pt" w:type="dxa"/>
            <w:shd w:val="clear" w:color="auto" w:fill="auto"/>
          </w:tcPr>
          <w:p w14:paraId="7349B1D9" w14:textId="77777777" w:rsidR="000E3DAF" w:rsidRPr="00071D31" w:rsidRDefault="000E3DAF" w:rsidP="000E3DAF">
            <w:pPr>
              <w:pStyle w:val="TableText"/>
            </w:pPr>
          </w:p>
        </w:tc>
      </w:tr>
      <w:tr w:rsidR="00526A26" w:rsidRPr="00071D31" w14:paraId="36FB55BD" w14:textId="77777777" w:rsidTr="00DB0DC8">
        <w:tc>
          <w:tcPr>
            <w:tcW w:w="92.80pt" w:type="dxa"/>
            <w:shd w:val="clear" w:color="auto" w:fill="auto"/>
          </w:tcPr>
          <w:p w14:paraId="3737BC85" w14:textId="77777777" w:rsidR="000E3DAF" w:rsidRPr="00071D31" w:rsidRDefault="000E3DAF" w:rsidP="000E3DAF">
            <w:pPr>
              <w:pStyle w:val="TableText"/>
            </w:pPr>
            <w:r w:rsidRPr="00071D31">
              <w:t>Password</w:t>
            </w:r>
          </w:p>
        </w:tc>
        <w:tc>
          <w:tcPr>
            <w:tcW w:w="104.40pt" w:type="dxa"/>
            <w:shd w:val="clear" w:color="auto" w:fill="auto"/>
          </w:tcPr>
          <w:p w14:paraId="7047FD3A" w14:textId="77777777" w:rsidR="000E3DAF" w:rsidRPr="00071D31" w:rsidRDefault="00526A26" w:rsidP="000E3DAF">
            <w:pPr>
              <w:pStyle w:val="TableText"/>
            </w:pPr>
            <w:r w:rsidRPr="00071D31">
              <w:t>&lt;password&gt;</w:t>
            </w:r>
          </w:p>
        </w:tc>
        <w:tc>
          <w:tcPr>
            <w:tcW w:w="187.10pt" w:type="dxa"/>
            <w:shd w:val="clear" w:color="auto" w:fill="auto"/>
          </w:tcPr>
          <w:p w14:paraId="14CA7BC8" w14:textId="77777777" w:rsidR="000E3DAF" w:rsidRPr="00071D31" w:rsidRDefault="000E3DAF" w:rsidP="000E3DAF">
            <w:pPr>
              <w:pStyle w:val="TableText"/>
            </w:pPr>
          </w:p>
        </w:tc>
      </w:tr>
    </w:tbl>
    <w:p w14:paraId="63150255" w14:textId="77777777" w:rsidR="008E200F" w:rsidRPr="00071D31" w:rsidRDefault="008E200F" w:rsidP="00F134EE">
      <w:pPr>
        <w:numPr>
          <w:ilvl w:val="0"/>
          <w:numId w:val="28"/>
        </w:numPr>
      </w:pPr>
      <w:r w:rsidRPr="00071D31">
        <w:t xml:space="preserve">Choose the </w:t>
      </w:r>
      <w:r w:rsidRPr="00F368C8">
        <w:rPr>
          <w:rStyle w:val="Object"/>
        </w:rPr>
        <w:t>Apply</w:t>
      </w:r>
      <w:r w:rsidRPr="00071D31">
        <w:t xml:space="preserve"> button.</w:t>
      </w:r>
    </w:p>
    <w:p w14:paraId="38076C71" w14:textId="77777777" w:rsidR="008E200F" w:rsidRPr="00071D31" w:rsidRDefault="00526A26" w:rsidP="00F134EE">
      <w:pPr>
        <w:numPr>
          <w:ilvl w:val="0"/>
          <w:numId w:val="28"/>
        </w:numPr>
      </w:pPr>
      <w:r w:rsidRPr="00071D31">
        <w:t xml:space="preserve">On the </w:t>
      </w:r>
      <w:r w:rsidRPr="00F368C8">
        <w:rPr>
          <w:rStyle w:val="Object"/>
        </w:rPr>
        <w:t>Job Server Properties</w:t>
      </w:r>
      <w:r w:rsidRPr="00071D31">
        <w:t xml:space="preserve"> dialog box, c</w:t>
      </w:r>
      <w:r w:rsidR="008E200F" w:rsidRPr="00071D31">
        <w:t xml:space="preserve">hoose the </w:t>
      </w:r>
      <w:r w:rsidR="008E200F" w:rsidRPr="00F368C8">
        <w:rPr>
          <w:rStyle w:val="Object"/>
        </w:rPr>
        <w:t>OK</w:t>
      </w:r>
      <w:r w:rsidR="008E200F" w:rsidRPr="00071D31">
        <w:t xml:space="preserve"> button</w:t>
      </w:r>
      <w:r w:rsidRPr="00071D31">
        <w:t>.</w:t>
      </w:r>
    </w:p>
    <w:p w14:paraId="0FD804AB" w14:textId="77777777" w:rsidR="008E200F" w:rsidRPr="00071D31" w:rsidRDefault="00526A26" w:rsidP="00F134EE">
      <w:pPr>
        <w:numPr>
          <w:ilvl w:val="0"/>
          <w:numId w:val="28"/>
        </w:numPr>
      </w:pPr>
      <w:r w:rsidRPr="00071D31">
        <w:t xml:space="preserve">On the </w:t>
      </w:r>
      <w:r w:rsidRPr="00F368C8">
        <w:rPr>
          <w:rStyle w:val="Object"/>
        </w:rPr>
        <w:t>Job Server Configuration Editor</w:t>
      </w:r>
      <w:r w:rsidRPr="00071D31">
        <w:t xml:space="preserve"> dialog box, c</w:t>
      </w:r>
      <w:r w:rsidR="008E200F" w:rsidRPr="00071D31">
        <w:t xml:space="preserve">hoose the </w:t>
      </w:r>
      <w:r w:rsidR="008E200F" w:rsidRPr="00F368C8">
        <w:rPr>
          <w:rStyle w:val="Object"/>
        </w:rPr>
        <w:t>OK</w:t>
      </w:r>
      <w:r w:rsidR="008E200F" w:rsidRPr="00071D31">
        <w:t xml:space="preserve"> button.</w:t>
      </w:r>
    </w:p>
    <w:p w14:paraId="6D37D0E3" w14:textId="77777777" w:rsidR="00A45736" w:rsidRPr="00071D31" w:rsidRDefault="00526A26" w:rsidP="00F134EE">
      <w:pPr>
        <w:numPr>
          <w:ilvl w:val="0"/>
          <w:numId w:val="28"/>
        </w:numPr>
      </w:pPr>
      <w:r w:rsidRPr="00071D31">
        <w:t xml:space="preserve">On the </w:t>
      </w:r>
      <w:r w:rsidR="006625B5">
        <w:rPr>
          <w:rStyle w:val="Object"/>
        </w:rPr>
        <w:t>SAP</w:t>
      </w:r>
      <w:r w:rsidRPr="00F368C8">
        <w:rPr>
          <w:rStyle w:val="Object"/>
        </w:rPr>
        <w:t xml:space="preserve"> Data Services Server Manager</w:t>
      </w:r>
      <w:r w:rsidRPr="00071D31">
        <w:t xml:space="preserve"> dialog box, c</w:t>
      </w:r>
      <w:r w:rsidR="008E200F" w:rsidRPr="00071D31">
        <w:t xml:space="preserve">hoose the </w:t>
      </w:r>
      <w:r w:rsidR="00836A8D" w:rsidRPr="00F368C8">
        <w:rPr>
          <w:rStyle w:val="Object"/>
        </w:rPr>
        <w:t xml:space="preserve">Close and </w:t>
      </w:r>
      <w:r w:rsidR="008E200F" w:rsidRPr="00F368C8">
        <w:rPr>
          <w:rStyle w:val="Object"/>
        </w:rPr>
        <w:t>Restart</w:t>
      </w:r>
      <w:r w:rsidR="008E200F" w:rsidRPr="00071D31">
        <w:t xml:space="preserve"> button to restart the Job Server service.</w:t>
      </w:r>
    </w:p>
    <w:p w14:paraId="11557A38" w14:textId="77777777" w:rsidR="001414BE" w:rsidRPr="00071D31" w:rsidRDefault="00117349" w:rsidP="00D96756">
      <w:pPr>
        <w:pStyle w:val="Heading2"/>
        <w:tabs>
          <w:tab w:val="num" w:pos="51.30pt"/>
        </w:tabs>
        <w:rPr>
          <w:lang w:eastAsia="zh-CN"/>
        </w:rPr>
      </w:pPr>
      <w:bookmarkStart w:id="450" w:name="_Toc346637810"/>
      <w:r w:rsidRPr="00071D31">
        <w:t xml:space="preserve"> </w:t>
      </w:r>
      <w:bookmarkStart w:id="451" w:name="_Toc493166033"/>
      <w:r w:rsidR="001414BE" w:rsidRPr="00071D31">
        <w:t xml:space="preserve">Register Profiler Repository in </w:t>
      </w:r>
      <w:r w:rsidR="001414BE" w:rsidRPr="00071D31">
        <w:rPr>
          <w:lang w:eastAsia="zh-CN"/>
        </w:rPr>
        <w:t xml:space="preserve">BI Platform </w:t>
      </w:r>
      <w:r w:rsidR="001414BE" w:rsidRPr="00071D31">
        <w:t>Central Management Console (Optional)</w:t>
      </w:r>
      <w:bookmarkEnd w:id="450"/>
      <w:bookmarkEnd w:id="451"/>
    </w:p>
    <w:p w14:paraId="173E8399" w14:textId="77777777" w:rsidR="005F2BF1" w:rsidRPr="00071D31" w:rsidRDefault="005F2BF1" w:rsidP="00F368C8">
      <w:pPr>
        <w:pStyle w:val="Heading9"/>
        <w:rPr>
          <w:lang w:eastAsia="zh-CN"/>
        </w:rPr>
      </w:pPr>
      <w:r w:rsidRPr="00071D31">
        <w:t>Prerequisites</w:t>
      </w:r>
    </w:p>
    <w:p w14:paraId="544B4279" w14:textId="77777777" w:rsidR="005F2BF1" w:rsidRPr="00071D31" w:rsidRDefault="005F2BF1" w:rsidP="00F134EE">
      <w:pPr>
        <w:numPr>
          <w:ilvl w:val="0"/>
          <w:numId w:val="19"/>
        </w:numPr>
      </w:pPr>
      <w:r w:rsidRPr="00071D31">
        <w:t xml:space="preserve">Ensure that the local repository is created. </w:t>
      </w:r>
    </w:p>
    <w:p w14:paraId="6641F725" w14:textId="4097B75F" w:rsidR="003907C2" w:rsidRPr="00071D31" w:rsidRDefault="003907C2" w:rsidP="003907C2">
      <w:pPr>
        <w:numPr>
          <w:ilvl w:val="0"/>
          <w:numId w:val="19"/>
        </w:numPr>
        <w:rPr>
          <w:lang w:eastAsia="zh-CN"/>
        </w:rPr>
      </w:pPr>
      <w:r w:rsidRPr="00071D31">
        <w:t>You must be logged on to the server</w:t>
      </w:r>
      <w:r>
        <w:t xml:space="preserve"> that</w:t>
      </w:r>
      <w:r w:rsidRPr="00071D31">
        <w:t xml:space="preserve"> installed with SAP Business</w:t>
      </w:r>
      <w:r>
        <w:t xml:space="preserve"> </w:t>
      </w:r>
      <w:r w:rsidRPr="00071D31">
        <w:t xml:space="preserve">Objects </w:t>
      </w:r>
      <w:r>
        <w:t>Intelligence (BI)</w:t>
      </w:r>
      <w:r w:rsidRPr="00071D31">
        <w:t xml:space="preserve"> </w:t>
      </w:r>
      <w:r>
        <w:t>P</w:t>
      </w:r>
      <w:r w:rsidRPr="00071D31">
        <w:t>latform 4.</w:t>
      </w:r>
      <w:r w:rsidR="003B046B">
        <w:t xml:space="preserve">2 </w:t>
      </w:r>
      <w:r w:rsidR="006C508A">
        <w:rPr>
          <w:lang w:eastAsia="zh-CN"/>
        </w:rPr>
        <w:t>SP4</w:t>
      </w:r>
    </w:p>
    <w:p w14:paraId="0BB32275" w14:textId="77777777" w:rsidR="005F2BF1" w:rsidRPr="00071D31" w:rsidRDefault="005F2BF1" w:rsidP="00F368C8">
      <w:pPr>
        <w:pStyle w:val="Heading9"/>
      </w:pPr>
      <w:r w:rsidRPr="00071D31">
        <w:t>Procedure</w:t>
      </w:r>
    </w:p>
    <w:p w14:paraId="723D9813" w14:textId="77777777" w:rsidR="003907C2" w:rsidRPr="00ED44EE" w:rsidRDefault="003907C2" w:rsidP="003907C2">
      <w:pPr>
        <w:numPr>
          <w:ilvl w:val="0"/>
          <w:numId w:val="30"/>
        </w:numPr>
      </w:pPr>
      <w:r w:rsidRPr="00ED44EE">
        <w:t>From the Windows menu, choose</w:t>
      </w:r>
      <w:r w:rsidRPr="00ED44EE">
        <w:rPr>
          <w:rStyle w:val="Object"/>
        </w:rPr>
        <w:t xml:space="preserve"> Start → All Programs → SAP Intelligence → SAP </w:t>
      </w:r>
      <w:proofErr w:type="spellStart"/>
      <w:r w:rsidRPr="00ED44EE">
        <w:rPr>
          <w:rStyle w:val="Object"/>
        </w:rPr>
        <w:t>BusinessObjects</w:t>
      </w:r>
      <w:proofErr w:type="spellEnd"/>
      <w:r w:rsidRPr="00ED44EE">
        <w:rPr>
          <w:rStyle w:val="Object"/>
        </w:rPr>
        <w:t xml:space="preserve"> BI platform 4 → SAP </w:t>
      </w:r>
      <w:proofErr w:type="spellStart"/>
      <w:r w:rsidRPr="00ED44EE">
        <w:rPr>
          <w:rStyle w:val="Object"/>
        </w:rPr>
        <w:t>BusinessObjects</w:t>
      </w:r>
      <w:proofErr w:type="spellEnd"/>
      <w:r w:rsidRPr="00ED44EE">
        <w:rPr>
          <w:rStyle w:val="Object"/>
        </w:rPr>
        <w:t xml:space="preserve"> BI platform Central Management Console.</w:t>
      </w:r>
    </w:p>
    <w:p w14:paraId="40000C3C" w14:textId="77777777" w:rsidR="005F2BF1" w:rsidRPr="00071D31" w:rsidRDefault="005F2BF1" w:rsidP="00F134EE">
      <w:pPr>
        <w:numPr>
          <w:ilvl w:val="0"/>
          <w:numId w:val="30"/>
        </w:numPr>
      </w:pPr>
      <w:r w:rsidRPr="00071D31">
        <w:t xml:space="preserve">On the </w:t>
      </w:r>
      <w:r w:rsidRPr="00F368C8">
        <w:rPr>
          <w:rStyle w:val="Object"/>
        </w:rPr>
        <w:t>Log On</w:t>
      </w:r>
      <w:r w:rsidRPr="00071D31">
        <w:t xml:space="preserve"> screen, enter the following and choose the </w:t>
      </w:r>
      <w:r w:rsidRPr="00F368C8">
        <w:rPr>
          <w:rStyle w:val="Object"/>
        </w:rPr>
        <w:t xml:space="preserve">Log On </w:t>
      </w:r>
      <w:r w:rsidRPr="00071D31">
        <w:t>button</w:t>
      </w:r>
      <w:r w:rsidRPr="00F368C8">
        <w:rPr>
          <w:rStyle w:val="Object"/>
        </w:rPr>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916"/>
        <w:gridCol w:w="2631"/>
        <w:gridCol w:w="4021"/>
      </w:tblGrid>
      <w:tr w:rsidR="005F2BF1" w:rsidRPr="00F368C8" w14:paraId="77E6143C" w14:textId="77777777" w:rsidTr="00DB0DC8">
        <w:tc>
          <w:tcPr>
            <w:tcW w:w="91.80pt" w:type="dxa"/>
            <w:shd w:val="clear" w:color="auto" w:fill="C6C6C6"/>
          </w:tcPr>
          <w:p w14:paraId="5CE23309" w14:textId="77777777" w:rsidR="005F2BF1" w:rsidRPr="00071D31" w:rsidRDefault="005F2BF1" w:rsidP="005C11F5">
            <w:pPr>
              <w:pStyle w:val="TableHeading"/>
            </w:pPr>
            <w:r w:rsidRPr="00071D31">
              <w:t>Field</w:t>
            </w:r>
          </w:p>
        </w:tc>
        <w:tc>
          <w:tcPr>
            <w:tcW w:w="126pt" w:type="dxa"/>
            <w:shd w:val="clear" w:color="auto" w:fill="C6C6C6"/>
          </w:tcPr>
          <w:p w14:paraId="6CCCC6EB" w14:textId="77777777" w:rsidR="005F2BF1" w:rsidRPr="00071D31" w:rsidRDefault="005F2BF1" w:rsidP="005C11F5">
            <w:pPr>
              <w:pStyle w:val="TableHeading"/>
            </w:pPr>
            <w:r w:rsidRPr="00071D31">
              <w:t>User Action or Values</w:t>
            </w:r>
          </w:p>
        </w:tc>
        <w:tc>
          <w:tcPr>
            <w:tcW w:w="192.60pt" w:type="dxa"/>
            <w:shd w:val="clear" w:color="auto" w:fill="C6C6C6"/>
          </w:tcPr>
          <w:p w14:paraId="06F81FBC" w14:textId="77777777" w:rsidR="005F2BF1" w:rsidRPr="00071D31" w:rsidRDefault="005F2BF1" w:rsidP="005C11F5">
            <w:pPr>
              <w:pStyle w:val="TableHeading"/>
            </w:pPr>
            <w:r w:rsidRPr="00071D31">
              <w:t>Comments</w:t>
            </w:r>
          </w:p>
        </w:tc>
      </w:tr>
      <w:tr w:rsidR="005F2BF1" w:rsidRPr="00071D31" w14:paraId="611126C2" w14:textId="77777777" w:rsidTr="00DB0DC8">
        <w:tc>
          <w:tcPr>
            <w:tcW w:w="91.80pt" w:type="dxa"/>
            <w:shd w:val="clear" w:color="auto" w:fill="auto"/>
          </w:tcPr>
          <w:p w14:paraId="50A330B1" w14:textId="77777777" w:rsidR="005F2BF1" w:rsidRPr="00071D31" w:rsidRDefault="005F2BF1" w:rsidP="005C11F5">
            <w:pPr>
              <w:pStyle w:val="TableText"/>
            </w:pPr>
            <w:r w:rsidRPr="00071D31">
              <w:t>System</w:t>
            </w:r>
          </w:p>
        </w:tc>
        <w:tc>
          <w:tcPr>
            <w:tcW w:w="126pt" w:type="dxa"/>
            <w:shd w:val="clear" w:color="auto" w:fill="auto"/>
          </w:tcPr>
          <w:p w14:paraId="1F8FC98C" w14:textId="77777777" w:rsidR="005F2BF1" w:rsidRPr="00071D31" w:rsidRDefault="005F2BF1" w:rsidP="005C11F5">
            <w:pPr>
              <w:pStyle w:val="TableText"/>
              <w:rPr>
                <w:lang w:eastAsia="zh-CN"/>
              </w:rPr>
            </w:pPr>
            <w:r w:rsidRPr="00071D31">
              <w:t xml:space="preserve"> &lt;System host&gt;</w:t>
            </w:r>
            <w:r w:rsidRPr="00071D31">
              <w:rPr>
                <w:lang w:eastAsia="zh-CN"/>
              </w:rPr>
              <w:t>:&lt;port&gt;</w:t>
            </w:r>
          </w:p>
        </w:tc>
        <w:tc>
          <w:tcPr>
            <w:tcW w:w="192.60pt" w:type="dxa"/>
            <w:shd w:val="clear" w:color="auto" w:fill="auto"/>
          </w:tcPr>
          <w:p w14:paraId="6A33D221" w14:textId="77777777" w:rsidR="005F2BF1" w:rsidRPr="00071D31" w:rsidRDefault="005F2BF1" w:rsidP="005C11F5">
            <w:pPr>
              <w:pStyle w:val="TableText"/>
            </w:pPr>
          </w:p>
        </w:tc>
      </w:tr>
      <w:tr w:rsidR="005F2BF1" w:rsidRPr="00071D31" w14:paraId="1D8D8E52" w14:textId="77777777" w:rsidTr="00DB0DC8">
        <w:tc>
          <w:tcPr>
            <w:tcW w:w="91.80pt" w:type="dxa"/>
            <w:shd w:val="clear" w:color="auto" w:fill="auto"/>
          </w:tcPr>
          <w:p w14:paraId="6A08DA75" w14:textId="77777777" w:rsidR="005F2BF1" w:rsidRPr="00071D31" w:rsidRDefault="005F2BF1" w:rsidP="005C11F5">
            <w:pPr>
              <w:pStyle w:val="TableText"/>
            </w:pPr>
            <w:r w:rsidRPr="00071D31">
              <w:t>User Name</w:t>
            </w:r>
          </w:p>
        </w:tc>
        <w:tc>
          <w:tcPr>
            <w:tcW w:w="126pt" w:type="dxa"/>
            <w:shd w:val="clear" w:color="auto" w:fill="auto"/>
          </w:tcPr>
          <w:p w14:paraId="70B1AF9D" w14:textId="77777777" w:rsidR="005F2BF1" w:rsidRPr="00071D31" w:rsidRDefault="005F2BF1" w:rsidP="005C11F5">
            <w:pPr>
              <w:pStyle w:val="TableText"/>
            </w:pPr>
            <w:r w:rsidRPr="00071D31">
              <w:t xml:space="preserve"> &lt;User Name&gt;</w:t>
            </w:r>
          </w:p>
        </w:tc>
        <w:tc>
          <w:tcPr>
            <w:tcW w:w="192.60pt" w:type="dxa"/>
            <w:shd w:val="clear" w:color="auto" w:fill="auto"/>
          </w:tcPr>
          <w:p w14:paraId="6BAB1690" w14:textId="77777777" w:rsidR="005F2BF1" w:rsidRPr="00071D31" w:rsidRDefault="005F2BF1" w:rsidP="005C11F5">
            <w:pPr>
              <w:pStyle w:val="TableText"/>
              <w:rPr>
                <w:lang w:eastAsia="zh-CN"/>
              </w:rPr>
            </w:pPr>
            <w:r w:rsidRPr="00071D31">
              <w:rPr>
                <w:lang w:eastAsia="zh-CN"/>
              </w:rPr>
              <w:t xml:space="preserve">Default </w:t>
            </w:r>
            <w:r w:rsidRPr="00071D31">
              <w:rPr>
                <w:b/>
                <w:lang w:eastAsia="zh-CN"/>
              </w:rPr>
              <w:t>Administrator</w:t>
            </w:r>
          </w:p>
        </w:tc>
      </w:tr>
      <w:tr w:rsidR="005F2BF1" w:rsidRPr="00071D31" w14:paraId="39793C01" w14:textId="77777777" w:rsidTr="00DB0DC8">
        <w:tc>
          <w:tcPr>
            <w:tcW w:w="91.80pt" w:type="dxa"/>
            <w:shd w:val="clear" w:color="auto" w:fill="auto"/>
          </w:tcPr>
          <w:p w14:paraId="5A99AAF1" w14:textId="77777777" w:rsidR="005F2BF1" w:rsidRPr="00071D31" w:rsidRDefault="005F2BF1" w:rsidP="005C11F5">
            <w:pPr>
              <w:pStyle w:val="TableText"/>
            </w:pPr>
            <w:r w:rsidRPr="00071D31">
              <w:t>Password</w:t>
            </w:r>
          </w:p>
        </w:tc>
        <w:tc>
          <w:tcPr>
            <w:tcW w:w="126pt" w:type="dxa"/>
            <w:shd w:val="clear" w:color="auto" w:fill="auto"/>
          </w:tcPr>
          <w:p w14:paraId="543FC082" w14:textId="77777777" w:rsidR="005F2BF1" w:rsidRPr="00071D31" w:rsidRDefault="005F2BF1" w:rsidP="005C11F5">
            <w:pPr>
              <w:pStyle w:val="TableText"/>
            </w:pPr>
            <w:r w:rsidRPr="00071D31">
              <w:t xml:space="preserve"> &lt;Password&gt;</w:t>
            </w:r>
          </w:p>
        </w:tc>
        <w:tc>
          <w:tcPr>
            <w:tcW w:w="192.60pt" w:type="dxa"/>
            <w:shd w:val="clear" w:color="auto" w:fill="auto"/>
          </w:tcPr>
          <w:p w14:paraId="2CC916B7" w14:textId="77777777" w:rsidR="005F2BF1" w:rsidRPr="00071D31" w:rsidRDefault="005F2BF1" w:rsidP="005C11F5">
            <w:pPr>
              <w:pStyle w:val="TableText"/>
            </w:pPr>
          </w:p>
        </w:tc>
      </w:tr>
      <w:tr w:rsidR="005F2BF1" w:rsidRPr="00071D31" w14:paraId="5A5A716D" w14:textId="77777777" w:rsidTr="00DB0DC8">
        <w:tc>
          <w:tcPr>
            <w:tcW w:w="91.80pt" w:type="dxa"/>
            <w:shd w:val="clear" w:color="auto" w:fill="auto"/>
          </w:tcPr>
          <w:p w14:paraId="7AFFBDD0" w14:textId="77777777" w:rsidR="005F2BF1" w:rsidRPr="00071D31" w:rsidRDefault="005F2BF1" w:rsidP="005C11F5">
            <w:pPr>
              <w:pStyle w:val="TableText"/>
            </w:pPr>
            <w:r w:rsidRPr="00071D31">
              <w:t>Authentication</w:t>
            </w:r>
          </w:p>
        </w:tc>
        <w:tc>
          <w:tcPr>
            <w:tcW w:w="126pt" w:type="dxa"/>
            <w:shd w:val="clear" w:color="auto" w:fill="auto"/>
          </w:tcPr>
          <w:p w14:paraId="4021D165" w14:textId="77777777" w:rsidR="005F2BF1" w:rsidRPr="00071D31" w:rsidRDefault="005F2BF1" w:rsidP="005C11F5">
            <w:pPr>
              <w:pStyle w:val="TableText"/>
            </w:pPr>
            <w:r w:rsidRPr="00071D31">
              <w:t xml:space="preserve"> Enterprise</w:t>
            </w:r>
          </w:p>
        </w:tc>
        <w:tc>
          <w:tcPr>
            <w:tcW w:w="192.60pt" w:type="dxa"/>
            <w:shd w:val="clear" w:color="auto" w:fill="auto"/>
          </w:tcPr>
          <w:p w14:paraId="6C6ADAD8" w14:textId="77777777" w:rsidR="005F2BF1" w:rsidRPr="00071D31" w:rsidRDefault="005F2BF1" w:rsidP="005C11F5">
            <w:pPr>
              <w:pStyle w:val="TableText"/>
            </w:pPr>
          </w:p>
        </w:tc>
      </w:tr>
    </w:tbl>
    <w:p w14:paraId="5ABE3E3C" w14:textId="77777777" w:rsidR="005F2BF1" w:rsidRPr="00F368C8" w:rsidRDefault="005F2BF1" w:rsidP="00F134EE">
      <w:pPr>
        <w:numPr>
          <w:ilvl w:val="0"/>
          <w:numId w:val="30"/>
        </w:numPr>
        <w:rPr>
          <w:rStyle w:val="Object"/>
        </w:rPr>
      </w:pPr>
      <w:r w:rsidRPr="00071D31">
        <w:t xml:space="preserve">On the </w:t>
      </w:r>
      <w:r w:rsidRPr="00F368C8">
        <w:rPr>
          <w:rStyle w:val="Object"/>
        </w:rPr>
        <w:t xml:space="preserve">Central Management Console </w:t>
      </w:r>
      <w:r w:rsidRPr="00071D31">
        <w:t xml:space="preserve">screen, choose </w:t>
      </w:r>
      <w:proofErr w:type="spellStart"/>
      <w:r w:rsidRPr="00F368C8">
        <w:rPr>
          <w:rStyle w:val="Object"/>
        </w:rPr>
        <w:t>DataServices</w:t>
      </w:r>
      <w:proofErr w:type="spellEnd"/>
      <w:r w:rsidRPr="00071D31">
        <w:t xml:space="preserve"> </w:t>
      </w:r>
      <w:r w:rsidRPr="00F368C8">
        <w:rPr>
          <w:rStyle w:val="Object"/>
        </w:rPr>
        <w:t>→ Manage → Configure repository.</w:t>
      </w:r>
    </w:p>
    <w:p w14:paraId="4F666341" w14:textId="77777777" w:rsidR="005F2BF1" w:rsidRPr="00071D31" w:rsidRDefault="005F2BF1" w:rsidP="00F134EE">
      <w:pPr>
        <w:numPr>
          <w:ilvl w:val="0"/>
          <w:numId w:val="30"/>
        </w:numPr>
      </w:pPr>
      <w:r w:rsidRPr="00071D31">
        <w:t xml:space="preserve">On </w:t>
      </w:r>
      <w:r w:rsidRPr="00F368C8">
        <w:rPr>
          <w:rStyle w:val="Object"/>
        </w:rPr>
        <w:t>Add Data Service Repository</w:t>
      </w:r>
      <w:r w:rsidRPr="00071D31">
        <w:t xml:space="preserve"> screen, enter the following: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616"/>
        <w:gridCol w:w="2758"/>
        <w:gridCol w:w="4194"/>
      </w:tblGrid>
      <w:tr w:rsidR="005F2BF1" w:rsidRPr="00071D31" w14:paraId="61926E72" w14:textId="77777777" w:rsidTr="00DB0DC8">
        <w:tc>
          <w:tcPr>
            <w:tcW w:w="77.40pt" w:type="dxa"/>
            <w:shd w:val="clear" w:color="auto" w:fill="C6C6C6"/>
          </w:tcPr>
          <w:p w14:paraId="25FA9E30" w14:textId="77777777" w:rsidR="005F2BF1" w:rsidRPr="00071D31" w:rsidRDefault="005F2BF1" w:rsidP="005C11F5">
            <w:pPr>
              <w:pStyle w:val="TableHeading"/>
            </w:pPr>
            <w:r w:rsidRPr="00071D31">
              <w:t>Field</w:t>
            </w:r>
          </w:p>
        </w:tc>
        <w:tc>
          <w:tcPr>
            <w:tcW w:w="132.10pt" w:type="dxa"/>
            <w:shd w:val="clear" w:color="auto" w:fill="C6C6C6"/>
          </w:tcPr>
          <w:p w14:paraId="1A936EA8" w14:textId="77777777" w:rsidR="005F2BF1" w:rsidRPr="00071D31" w:rsidRDefault="005F2BF1" w:rsidP="005C11F5">
            <w:pPr>
              <w:pStyle w:val="TableHeading"/>
            </w:pPr>
            <w:r w:rsidRPr="00071D31">
              <w:t>User Action or Values</w:t>
            </w:r>
          </w:p>
        </w:tc>
        <w:tc>
          <w:tcPr>
            <w:tcW w:w="200.90pt" w:type="dxa"/>
            <w:shd w:val="clear" w:color="auto" w:fill="C6C6C6"/>
          </w:tcPr>
          <w:p w14:paraId="2508E6FE" w14:textId="77777777" w:rsidR="005F2BF1" w:rsidRPr="00071D31" w:rsidRDefault="005F2BF1" w:rsidP="005C11F5">
            <w:pPr>
              <w:pStyle w:val="TableHeading"/>
            </w:pPr>
            <w:r w:rsidRPr="00071D31">
              <w:t>Comments</w:t>
            </w:r>
          </w:p>
        </w:tc>
      </w:tr>
      <w:tr w:rsidR="005F2BF1" w:rsidRPr="00071D31" w14:paraId="2A4F82C6" w14:textId="77777777" w:rsidTr="00DB0DC8">
        <w:tc>
          <w:tcPr>
            <w:tcW w:w="77.40pt" w:type="dxa"/>
            <w:shd w:val="clear" w:color="auto" w:fill="auto"/>
          </w:tcPr>
          <w:p w14:paraId="49A3F2E4" w14:textId="77777777" w:rsidR="005F2BF1" w:rsidRPr="00071D31" w:rsidRDefault="005F2BF1" w:rsidP="005C11F5">
            <w:pPr>
              <w:pStyle w:val="TableText"/>
            </w:pPr>
            <w:r w:rsidRPr="00071D31">
              <w:t>Repository Name</w:t>
            </w:r>
          </w:p>
        </w:tc>
        <w:tc>
          <w:tcPr>
            <w:tcW w:w="132.10pt" w:type="dxa"/>
            <w:shd w:val="clear" w:color="auto" w:fill="auto"/>
          </w:tcPr>
          <w:p w14:paraId="31A9E8C0" w14:textId="77777777" w:rsidR="005F2BF1" w:rsidRPr="00071D31" w:rsidRDefault="005F2BF1" w:rsidP="005C11F5">
            <w:pPr>
              <w:pStyle w:val="TableText"/>
            </w:pPr>
            <w:r w:rsidRPr="00071D31">
              <w:t>&lt; repository name&gt;</w:t>
            </w:r>
          </w:p>
        </w:tc>
        <w:tc>
          <w:tcPr>
            <w:tcW w:w="200.90pt" w:type="dxa"/>
            <w:shd w:val="clear" w:color="auto" w:fill="auto"/>
          </w:tcPr>
          <w:p w14:paraId="5E52D202" w14:textId="77777777" w:rsidR="005F2BF1" w:rsidRPr="00071D31" w:rsidRDefault="005F2BF1" w:rsidP="005C11F5">
            <w:pPr>
              <w:pStyle w:val="TableText"/>
            </w:pPr>
          </w:p>
        </w:tc>
      </w:tr>
      <w:tr w:rsidR="005F2BF1" w:rsidRPr="00071D31" w14:paraId="5EC5FABE" w14:textId="77777777" w:rsidTr="00DB0DC8">
        <w:tc>
          <w:tcPr>
            <w:tcW w:w="77.40pt" w:type="dxa"/>
            <w:shd w:val="clear" w:color="auto" w:fill="auto"/>
          </w:tcPr>
          <w:p w14:paraId="4758BCEC" w14:textId="77777777" w:rsidR="005F2BF1" w:rsidRPr="00071D31" w:rsidRDefault="005F2BF1" w:rsidP="005C11F5">
            <w:pPr>
              <w:pStyle w:val="TableText"/>
            </w:pPr>
            <w:r w:rsidRPr="00071D31">
              <w:t>Description</w:t>
            </w:r>
          </w:p>
        </w:tc>
        <w:tc>
          <w:tcPr>
            <w:tcW w:w="132.10pt" w:type="dxa"/>
            <w:shd w:val="clear" w:color="auto" w:fill="auto"/>
          </w:tcPr>
          <w:p w14:paraId="32547F27" w14:textId="77777777" w:rsidR="005F2BF1" w:rsidRPr="00071D31" w:rsidRDefault="005F2BF1" w:rsidP="005C11F5">
            <w:pPr>
              <w:pStyle w:val="TableText"/>
            </w:pPr>
            <w:r w:rsidRPr="00071D31">
              <w:t>&lt;description&gt;</w:t>
            </w:r>
          </w:p>
        </w:tc>
        <w:tc>
          <w:tcPr>
            <w:tcW w:w="200.90pt" w:type="dxa"/>
            <w:shd w:val="clear" w:color="auto" w:fill="auto"/>
          </w:tcPr>
          <w:p w14:paraId="6E9ED7B4" w14:textId="77777777" w:rsidR="005F2BF1" w:rsidRPr="00071D31" w:rsidRDefault="005F2BF1" w:rsidP="005C11F5">
            <w:pPr>
              <w:pStyle w:val="TableText"/>
            </w:pPr>
          </w:p>
        </w:tc>
      </w:tr>
      <w:tr w:rsidR="005F2BF1" w:rsidRPr="00071D31" w14:paraId="693068A2" w14:textId="77777777" w:rsidTr="00DB0DC8">
        <w:tc>
          <w:tcPr>
            <w:tcW w:w="77.40pt" w:type="dxa"/>
            <w:shd w:val="clear" w:color="auto" w:fill="auto"/>
          </w:tcPr>
          <w:p w14:paraId="6C3129A8" w14:textId="77777777" w:rsidR="005F2BF1" w:rsidRPr="00071D31" w:rsidRDefault="005F2BF1" w:rsidP="005C11F5">
            <w:pPr>
              <w:pStyle w:val="TableText"/>
            </w:pPr>
            <w:r w:rsidRPr="00071D31">
              <w:t>Database type</w:t>
            </w:r>
          </w:p>
        </w:tc>
        <w:tc>
          <w:tcPr>
            <w:tcW w:w="132.10pt" w:type="dxa"/>
            <w:shd w:val="clear" w:color="auto" w:fill="auto"/>
          </w:tcPr>
          <w:p w14:paraId="3517FBAE" w14:textId="77777777" w:rsidR="005F2BF1" w:rsidRPr="00071D31" w:rsidRDefault="005F2BF1" w:rsidP="005C11F5">
            <w:pPr>
              <w:pStyle w:val="TableText"/>
            </w:pPr>
            <w:r w:rsidRPr="00071D31">
              <w:t xml:space="preserve">&lt; database type&gt; </w:t>
            </w:r>
          </w:p>
        </w:tc>
        <w:tc>
          <w:tcPr>
            <w:tcW w:w="200.90pt" w:type="dxa"/>
            <w:shd w:val="clear" w:color="auto" w:fill="auto"/>
          </w:tcPr>
          <w:p w14:paraId="741F208B" w14:textId="77777777" w:rsidR="005F2BF1" w:rsidRPr="00071D31" w:rsidRDefault="005F2BF1" w:rsidP="005C11F5">
            <w:pPr>
              <w:pStyle w:val="TableText"/>
            </w:pPr>
            <w:r w:rsidRPr="00071D31">
              <w:rPr>
                <w:lang w:eastAsia="zh-CN"/>
              </w:rPr>
              <w:t xml:space="preserve">Select Database Type for Data Services Repository, </w:t>
            </w:r>
            <w:r w:rsidRPr="00071D31">
              <w:t>for example, Microsoft SQL Server</w:t>
            </w:r>
          </w:p>
        </w:tc>
      </w:tr>
      <w:tr w:rsidR="005F2BF1" w:rsidRPr="00071D31" w14:paraId="1328D34D" w14:textId="77777777" w:rsidTr="00DB0DC8">
        <w:tc>
          <w:tcPr>
            <w:tcW w:w="77.40pt" w:type="dxa"/>
            <w:shd w:val="clear" w:color="auto" w:fill="auto"/>
          </w:tcPr>
          <w:p w14:paraId="012AFDAD" w14:textId="77777777" w:rsidR="005F2BF1" w:rsidRPr="00071D31" w:rsidRDefault="005F2BF1" w:rsidP="005C11F5">
            <w:pPr>
              <w:pStyle w:val="TableText"/>
            </w:pPr>
            <w:r w:rsidRPr="00071D31">
              <w:t>Hostname</w:t>
            </w:r>
          </w:p>
        </w:tc>
        <w:tc>
          <w:tcPr>
            <w:tcW w:w="132.10pt" w:type="dxa"/>
            <w:shd w:val="clear" w:color="auto" w:fill="auto"/>
          </w:tcPr>
          <w:p w14:paraId="69527BC2" w14:textId="77777777" w:rsidR="005F2BF1" w:rsidRPr="00071D31" w:rsidRDefault="005F2BF1" w:rsidP="005C11F5">
            <w:pPr>
              <w:pStyle w:val="TableText"/>
            </w:pPr>
            <w:r w:rsidRPr="00071D31">
              <w:t>&lt;Database server name&gt;</w:t>
            </w:r>
          </w:p>
        </w:tc>
        <w:tc>
          <w:tcPr>
            <w:tcW w:w="200.90pt" w:type="dxa"/>
            <w:shd w:val="clear" w:color="auto" w:fill="auto"/>
          </w:tcPr>
          <w:p w14:paraId="1C62BE3C" w14:textId="77777777" w:rsidR="005F2BF1" w:rsidRPr="00071D31" w:rsidRDefault="005F2BF1" w:rsidP="005C11F5">
            <w:pPr>
              <w:pStyle w:val="TableText"/>
            </w:pPr>
          </w:p>
        </w:tc>
      </w:tr>
      <w:tr w:rsidR="005F2BF1" w:rsidRPr="00071D31" w14:paraId="7109BCD9" w14:textId="77777777" w:rsidTr="00DB0DC8">
        <w:tc>
          <w:tcPr>
            <w:tcW w:w="77.40pt" w:type="dxa"/>
            <w:shd w:val="clear" w:color="auto" w:fill="auto"/>
          </w:tcPr>
          <w:p w14:paraId="203ED9BC" w14:textId="77777777" w:rsidR="005F2BF1" w:rsidRPr="00071D31" w:rsidRDefault="005F2BF1" w:rsidP="005C11F5">
            <w:pPr>
              <w:pStyle w:val="TableText"/>
            </w:pPr>
            <w:r w:rsidRPr="00071D31">
              <w:t>Port</w:t>
            </w:r>
          </w:p>
        </w:tc>
        <w:tc>
          <w:tcPr>
            <w:tcW w:w="132.10pt" w:type="dxa"/>
            <w:shd w:val="clear" w:color="auto" w:fill="auto"/>
          </w:tcPr>
          <w:p w14:paraId="2633D3F2" w14:textId="77777777" w:rsidR="005F2BF1" w:rsidRPr="00071D31" w:rsidRDefault="005F2BF1" w:rsidP="005C11F5">
            <w:pPr>
              <w:pStyle w:val="TableText"/>
            </w:pPr>
            <w:r w:rsidRPr="00071D31">
              <w:t>&lt;server port number&gt;</w:t>
            </w:r>
          </w:p>
        </w:tc>
        <w:tc>
          <w:tcPr>
            <w:tcW w:w="200.90pt" w:type="dxa"/>
            <w:shd w:val="clear" w:color="auto" w:fill="auto"/>
          </w:tcPr>
          <w:p w14:paraId="2D56ABCE" w14:textId="77777777" w:rsidR="005F2BF1" w:rsidRPr="00071D31" w:rsidRDefault="005F2BF1" w:rsidP="005C11F5">
            <w:pPr>
              <w:pStyle w:val="TableText"/>
            </w:pPr>
          </w:p>
        </w:tc>
      </w:tr>
      <w:tr w:rsidR="005F2BF1" w:rsidRPr="00071D31" w14:paraId="1E56CFFD" w14:textId="77777777" w:rsidTr="00DB0DC8">
        <w:tc>
          <w:tcPr>
            <w:tcW w:w="77.40pt" w:type="dxa"/>
            <w:shd w:val="clear" w:color="auto" w:fill="auto"/>
          </w:tcPr>
          <w:p w14:paraId="1D9EC7D2" w14:textId="77777777" w:rsidR="005F2BF1" w:rsidRPr="00071D31" w:rsidRDefault="005F2BF1" w:rsidP="005C11F5">
            <w:pPr>
              <w:pStyle w:val="TableText"/>
            </w:pPr>
            <w:r w:rsidRPr="00071D31">
              <w:t>Database name</w:t>
            </w:r>
          </w:p>
        </w:tc>
        <w:tc>
          <w:tcPr>
            <w:tcW w:w="132.10pt" w:type="dxa"/>
            <w:shd w:val="clear" w:color="auto" w:fill="auto"/>
          </w:tcPr>
          <w:p w14:paraId="6F6487D9" w14:textId="77777777" w:rsidR="005F2BF1" w:rsidRPr="00071D31" w:rsidRDefault="005F2BF1" w:rsidP="005C11F5">
            <w:pPr>
              <w:pStyle w:val="TableText"/>
            </w:pPr>
            <w:r w:rsidRPr="00071D31">
              <w:t xml:space="preserve">&lt;repository database&gt; </w:t>
            </w:r>
          </w:p>
        </w:tc>
        <w:tc>
          <w:tcPr>
            <w:tcW w:w="200.90pt" w:type="dxa"/>
            <w:shd w:val="clear" w:color="auto" w:fill="auto"/>
          </w:tcPr>
          <w:p w14:paraId="7EBC7163" w14:textId="77777777" w:rsidR="005F2BF1" w:rsidRPr="00071D31" w:rsidRDefault="00B7079D" w:rsidP="00A70339">
            <w:pPr>
              <w:pStyle w:val="TableText"/>
              <w:rPr>
                <w:lang w:eastAsia="zh-CN"/>
              </w:rPr>
            </w:pPr>
            <w:r w:rsidRPr="00071D31">
              <w:t>DM_PROFILER</w:t>
            </w:r>
          </w:p>
        </w:tc>
      </w:tr>
      <w:tr w:rsidR="005F2BF1" w:rsidRPr="00071D31" w14:paraId="3FFF038B" w14:textId="77777777" w:rsidTr="00DB0DC8">
        <w:tc>
          <w:tcPr>
            <w:tcW w:w="77.40pt" w:type="dxa"/>
            <w:shd w:val="clear" w:color="auto" w:fill="auto"/>
          </w:tcPr>
          <w:p w14:paraId="0375DB7B" w14:textId="77777777" w:rsidR="005F2BF1" w:rsidRPr="00071D31" w:rsidRDefault="005F2BF1" w:rsidP="005C11F5">
            <w:pPr>
              <w:pStyle w:val="TableText"/>
            </w:pPr>
            <w:r w:rsidRPr="00071D31">
              <w:t>Windows Authentication</w:t>
            </w:r>
          </w:p>
        </w:tc>
        <w:tc>
          <w:tcPr>
            <w:tcW w:w="132.10pt" w:type="dxa"/>
            <w:shd w:val="clear" w:color="auto" w:fill="auto"/>
          </w:tcPr>
          <w:p w14:paraId="5B71A47F" w14:textId="77777777" w:rsidR="005F2BF1" w:rsidRPr="00071D31" w:rsidRDefault="005F2BF1" w:rsidP="005C11F5">
            <w:pPr>
              <w:pStyle w:val="TableText"/>
            </w:pPr>
            <w:r w:rsidRPr="00071D31">
              <w:t>No</w:t>
            </w:r>
          </w:p>
        </w:tc>
        <w:tc>
          <w:tcPr>
            <w:tcW w:w="200.90pt" w:type="dxa"/>
            <w:shd w:val="clear" w:color="auto" w:fill="auto"/>
          </w:tcPr>
          <w:p w14:paraId="31C0796C" w14:textId="77777777" w:rsidR="005F2BF1" w:rsidRPr="00071D31" w:rsidRDefault="005F2BF1" w:rsidP="005C11F5">
            <w:pPr>
              <w:pStyle w:val="TableText"/>
            </w:pPr>
          </w:p>
        </w:tc>
      </w:tr>
      <w:tr w:rsidR="005F2BF1" w:rsidRPr="00071D31" w14:paraId="6F78CB25" w14:textId="77777777" w:rsidTr="00DB0DC8">
        <w:tc>
          <w:tcPr>
            <w:tcW w:w="77.40pt" w:type="dxa"/>
            <w:shd w:val="clear" w:color="auto" w:fill="auto"/>
          </w:tcPr>
          <w:p w14:paraId="3537C722" w14:textId="77777777" w:rsidR="005F2BF1" w:rsidRPr="00071D31" w:rsidRDefault="005F2BF1" w:rsidP="005C11F5">
            <w:pPr>
              <w:pStyle w:val="TableText"/>
            </w:pPr>
            <w:r w:rsidRPr="00071D31">
              <w:t>User name</w:t>
            </w:r>
          </w:p>
        </w:tc>
        <w:tc>
          <w:tcPr>
            <w:tcW w:w="132.10pt" w:type="dxa"/>
            <w:shd w:val="clear" w:color="auto" w:fill="auto"/>
          </w:tcPr>
          <w:p w14:paraId="37DF42D0" w14:textId="77777777" w:rsidR="005F2BF1" w:rsidRPr="00071D31" w:rsidRDefault="005F2BF1" w:rsidP="005C11F5">
            <w:pPr>
              <w:pStyle w:val="TableText"/>
            </w:pPr>
            <w:r w:rsidRPr="00071D31">
              <w:t>&lt;user name&gt;</w:t>
            </w:r>
          </w:p>
        </w:tc>
        <w:tc>
          <w:tcPr>
            <w:tcW w:w="200.90pt" w:type="dxa"/>
            <w:shd w:val="clear" w:color="auto" w:fill="auto"/>
          </w:tcPr>
          <w:p w14:paraId="0B12E8C7" w14:textId="77777777" w:rsidR="005F2BF1" w:rsidRPr="00071D31" w:rsidRDefault="00CA107F" w:rsidP="005C11F5">
            <w:pPr>
              <w:pStyle w:val="TableText"/>
              <w:rPr>
                <w:lang w:eastAsia="zh-CN"/>
              </w:rPr>
            </w:pPr>
            <w:r w:rsidRPr="00071D31">
              <w:rPr>
                <w:lang w:eastAsia="zh-CN"/>
              </w:rPr>
              <w:t>Created in the section 4</w:t>
            </w:r>
            <w:r w:rsidR="005F2BF1" w:rsidRPr="00071D31">
              <w:rPr>
                <w:lang w:eastAsia="zh-CN"/>
              </w:rPr>
              <w:t>.3.</w:t>
            </w:r>
          </w:p>
        </w:tc>
      </w:tr>
      <w:tr w:rsidR="005F2BF1" w:rsidRPr="00071D31" w14:paraId="56278781" w14:textId="77777777" w:rsidTr="00DB0DC8">
        <w:tc>
          <w:tcPr>
            <w:tcW w:w="77.40pt" w:type="dxa"/>
            <w:shd w:val="clear" w:color="auto" w:fill="auto"/>
          </w:tcPr>
          <w:p w14:paraId="081634C5" w14:textId="77777777" w:rsidR="005F2BF1" w:rsidRPr="00071D31" w:rsidRDefault="005F2BF1" w:rsidP="005C11F5">
            <w:pPr>
              <w:pStyle w:val="TableText"/>
            </w:pPr>
            <w:r w:rsidRPr="00071D31">
              <w:lastRenderedPageBreak/>
              <w:t>Password</w:t>
            </w:r>
          </w:p>
        </w:tc>
        <w:tc>
          <w:tcPr>
            <w:tcW w:w="132.10pt" w:type="dxa"/>
            <w:shd w:val="clear" w:color="auto" w:fill="auto"/>
          </w:tcPr>
          <w:p w14:paraId="56F31373" w14:textId="77777777" w:rsidR="005F2BF1" w:rsidRPr="00071D31" w:rsidRDefault="005F2BF1" w:rsidP="005C11F5">
            <w:pPr>
              <w:pStyle w:val="TableText"/>
            </w:pPr>
            <w:r w:rsidRPr="00071D31">
              <w:t>&lt;password&gt;</w:t>
            </w:r>
          </w:p>
        </w:tc>
        <w:tc>
          <w:tcPr>
            <w:tcW w:w="200.90pt" w:type="dxa"/>
            <w:shd w:val="clear" w:color="auto" w:fill="auto"/>
          </w:tcPr>
          <w:p w14:paraId="463E1139" w14:textId="77777777" w:rsidR="005F2BF1" w:rsidRPr="00071D31" w:rsidRDefault="005F2BF1" w:rsidP="005C11F5">
            <w:pPr>
              <w:pStyle w:val="TableText"/>
            </w:pPr>
          </w:p>
        </w:tc>
      </w:tr>
      <w:tr w:rsidR="005F2BF1" w:rsidRPr="00071D31" w14:paraId="0180BA8E" w14:textId="77777777" w:rsidTr="00DB0DC8">
        <w:tc>
          <w:tcPr>
            <w:tcW w:w="77.40pt" w:type="dxa"/>
            <w:shd w:val="clear" w:color="auto" w:fill="auto"/>
          </w:tcPr>
          <w:p w14:paraId="45864ADC" w14:textId="77777777" w:rsidR="005F2BF1" w:rsidRPr="00071D31" w:rsidRDefault="005F2BF1" w:rsidP="005C11F5">
            <w:pPr>
              <w:pStyle w:val="TableText"/>
              <w:rPr>
                <w:lang w:eastAsia="zh-CN"/>
              </w:rPr>
            </w:pPr>
            <w:r w:rsidRPr="00071D31">
              <w:t>Is Profiler Repository</w:t>
            </w:r>
          </w:p>
        </w:tc>
        <w:tc>
          <w:tcPr>
            <w:tcW w:w="132.10pt" w:type="dxa"/>
            <w:shd w:val="clear" w:color="auto" w:fill="auto"/>
          </w:tcPr>
          <w:p w14:paraId="4BF2C272" w14:textId="77777777" w:rsidR="005F2BF1" w:rsidRPr="00071D31" w:rsidRDefault="005F2BF1" w:rsidP="005C11F5">
            <w:pPr>
              <w:pStyle w:val="TableText"/>
              <w:rPr>
                <w:lang w:eastAsia="zh-CN"/>
              </w:rPr>
            </w:pPr>
            <w:r w:rsidRPr="00071D31">
              <w:rPr>
                <w:lang w:eastAsia="zh-CN"/>
              </w:rPr>
              <w:t>Yes</w:t>
            </w:r>
          </w:p>
        </w:tc>
        <w:tc>
          <w:tcPr>
            <w:tcW w:w="200.90pt" w:type="dxa"/>
            <w:shd w:val="clear" w:color="auto" w:fill="auto"/>
          </w:tcPr>
          <w:p w14:paraId="3B1A782A" w14:textId="77777777" w:rsidR="005F2BF1" w:rsidRPr="00071D31" w:rsidRDefault="005F2BF1" w:rsidP="005C11F5">
            <w:pPr>
              <w:pStyle w:val="TableText"/>
            </w:pPr>
            <w:r w:rsidRPr="00071D31">
              <w:t>Identify the repository is a Profiler Repository and configure the host, port for profiler server</w:t>
            </w:r>
          </w:p>
        </w:tc>
      </w:tr>
      <w:tr w:rsidR="005F2BF1" w:rsidRPr="00071D31" w14:paraId="4E7EF0DA" w14:textId="77777777" w:rsidTr="00DB0DC8">
        <w:tc>
          <w:tcPr>
            <w:tcW w:w="77.40pt" w:type="dxa"/>
            <w:shd w:val="clear" w:color="auto" w:fill="auto"/>
          </w:tcPr>
          <w:p w14:paraId="42817E27" w14:textId="77777777" w:rsidR="005F2BF1" w:rsidRPr="00071D31" w:rsidRDefault="005F2BF1" w:rsidP="005C11F5">
            <w:pPr>
              <w:pStyle w:val="TableText"/>
              <w:rPr>
                <w:lang w:eastAsia="zh-CN"/>
              </w:rPr>
            </w:pPr>
            <w:r w:rsidRPr="00071D31">
              <w:rPr>
                <w:lang w:eastAsia="zh-CN"/>
              </w:rPr>
              <w:t>Profiler Server Host Name</w:t>
            </w:r>
          </w:p>
        </w:tc>
        <w:tc>
          <w:tcPr>
            <w:tcW w:w="132.10pt" w:type="dxa"/>
            <w:shd w:val="clear" w:color="auto" w:fill="auto"/>
          </w:tcPr>
          <w:p w14:paraId="7CD16A38" w14:textId="77777777" w:rsidR="005F2BF1" w:rsidRPr="00071D31" w:rsidRDefault="005F2BF1" w:rsidP="005C11F5">
            <w:pPr>
              <w:pStyle w:val="TableText"/>
              <w:rPr>
                <w:lang w:eastAsia="zh-CN"/>
              </w:rPr>
            </w:pPr>
            <w:r w:rsidRPr="00071D31">
              <w:rPr>
                <w:lang w:eastAsia="zh-CN"/>
              </w:rPr>
              <w:t>&lt;BOE Host&gt;</w:t>
            </w:r>
          </w:p>
        </w:tc>
        <w:tc>
          <w:tcPr>
            <w:tcW w:w="200.90pt" w:type="dxa"/>
            <w:shd w:val="clear" w:color="auto" w:fill="auto"/>
          </w:tcPr>
          <w:p w14:paraId="08E4D9A9" w14:textId="77777777" w:rsidR="005F2BF1" w:rsidRPr="00071D31" w:rsidRDefault="005F2BF1" w:rsidP="005C11F5">
            <w:pPr>
              <w:pStyle w:val="TableText"/>
            </w:pPr>
          </w:p>
        </w:tc>
      </w:tr>
      <w:tr w:rsidR="005F2BF1" w:rsidRPr="00071D31" w14:paraId="53AAF7F2" w14:textId="77777777" w:rsidTr="00DB0DC8">
        <w:tc>
          <w:tcPr>
            <w:tcW w:w="77.40pt" w:type="dxa"/>
            <w:shd w:val="clear" w:color="auto" w:fill="auto"/>
          </w:tcPr>
          <w:p w14:paraId="76EAA778" w14:textId="77777777" w:rsidR="005F2BF1" w:rsidRPr="00071D31" w:rsidRDefault="005F2BF1" w:rsidP="005C11F5">
            <w:pPr>
              <w:pStyle w:val="TableText"/>
              <w:rPr>
                <w:lang w:eastAsia="zh-CN"/>
              </w:rPr>
            </w:pPr>
            <w:r w:rsidRPr="00071D31">
              <w:rPr>
                <w:lang w:eastAsia="zh-CN"/>
              </w:rPr>
              <w:t>Profiler Server Port</w:t>
            </w:r>
          </w:p>
        </w:tc>
        <w:tc>
          <w:tcPr>
            <w:tcW w:w="132.10pt" w:type="dxa"/>
            <w:shd w:val="clear" w:color="auto" w:fill="auto"/>
          </w:tcPr>
          <w:p w14:paraId="2327A35A" w14:textId="77777777" w:rsidR="005F2BF1" w:rsidRPr="00071D31" w:rsidRDefault="005F2BF1" w:rsidP="005C11F5">
            <w:pPr>
              <w:pStyle w:val="TableText"/>
              <w:rPr>
                <w:lang w:eastAsia="zh-CN"/>
              </w:rPr>
            </w:pPr>
            <w:r w:rsidRPr="00071D31">
              <w:rPr>
                <w:lang w:eastAsia="zh-CN"/>
              </w:rPr>
              <w:t>8080</w:t>
            </w:r>
          </w:p>
        </w:tc>
        <w:tc>
          <w:tcPr>
            <w:tcW w:w="200.90pt" w:type="dxa"/>
            <w:shd w:val="clear" w:color="auto" w:fill="auto"/>
          </w:tcPr>
          <w:p w14:paraId="42B277CE" w14:textId="77777777" w:rsidR="005F2BF1" w:rsidRPr="00071D31" w:rsidRDefault="005F2BF1" w:rsidP="005C11F5">
            <w:pPr>
              <w:pStyle w:val="TableText"/>
            </w:pPr>
            <w:r w:rsidRPr="00071D31">
              <w:t>The default port for Tomcat</w:t>
            </w:r>
          </w:p>
        </w:tc>
      </w:tr>
    </w:tbl>
    <w:p w14:paraId="60F6DE25" w14:textId="77777777" w:rsidR="005F2BF1" w:rsidRPr="00071D31" w:rsidRDefault="005F2BF1" w:rsidP="00F134EE">
      <w:pPr>
        <w:numPr>
          <w:ilvl w:val="0"/>
          <w:numId w:val="30"/>
        </w:numPr>
      </w:pPr>
      <w:r w:rsidRPr="00071D31">
        <w:t xml:space="preserve">Choose the </w:t>
      </w:r>
      <w:r w:rsidRPr="00F368C8">
        <w:rPr>
          <w:rStyle w:val="Object"/>
        </w:rPr>
        <w:t>Test Connection</w:t>
      </w:r>
      <w:r w:rsidRPr="00071D31">
        <w:t xml:space="preserve"> button.</w:t>
      </w:r>
    </w:p>
    <w:p w14:paraId="79B52C78" w14:textId="77777777" w:rsidR="005F2BF1" w:rsidRPr="00071D31" w:rsidRDefault="005F2BF1" w:rsidP="00F134EE">
      <w:pPr>
        <w:numPr>
          <w:ilvl w:val="0"/>
          <w:numId w:val="30"/>
        </w:numPr>
      </w:pPr>
      <w:r w:rsidRPr="00071D31">
        <w:rPr>
          <w:lang w:eastAsia="zh-CN"/>
        </w:rPr>
        <w:t xml:space="preserve">If the message box prompts that the connection was successful, choose </w:t>
      </w:r>
      <w:r w:rsidRPr="00F368C8">
        <w:rPr>
          <w:rStyle w:val="Object"/>
        </w:rPr>
        <w:t>OK.</w:t>
      </w:r>
    </w:p>
    <w:p w14:paraId="3678018A" w14:textId="77777777" w:rsidR="00A45736" w:rsidRPr="00071D31" w:rsidRDefault="005F2BF1" w:rsidP="00F134EE">
      <w:pPr>
        <w:numPr>
          <w:ilvl w:val="0"/>
          <w:numId w:val="30"/>
        </w:numPr>
        <w:rPr>
          <w:lang w:eastAsia="zh-CN"/>
        </w:rPr>
      </w:pPr>
      <w:r w:rsidRPr="00071D31">
        <w:rPr>
          <w:lang w:eastAsia="zh-CN"/>
        </w:rPr>
        <w:t>Save your entries.</w:t>
      </w:r>
    </w:p>
    <w:p w14:paraId="34DFCE0B" w14:textId="77777777" w:rsidR="00303ADB" w:rsidRPr="00071D31" w:rsidRDefault="00912D4F" w:rsidP="006A2CC6">
      <w:pPr>
        <w:pStyle w:val="Heading2"/>
        <w:tabs>
          <w:tab w:val="num" w:pos="51.30pt"/>
        </w:tabs>
      </w:pPr>
      <w:bookmarkStart w:id="452" w:name="_Toc335849235"/>
      <w:r w:rsidRPr="00071D31">
        <w:t xml:space="preserve"> </w:t>
      </w:r>
      <w:bookmarkStart w:id="453" w:name="_Toc493166034"/>
      <w:r w:rsidR="00BF0AAF" w:rsidRPr="00071D31">
        <w:t>Configure Access Server</w:t>
      </w:r>
      <w:bookmarkEnd w:id="452"/>
      <w:r w:rsidR="00E54D15" w:rsidRPr="00071D31">
        <w:t xml:space="preserve"> (</w:t>
      </w:r>
      <w:r w:rsidR="00057933" w:rsidRPr="00071D31">
        <w:t>Optional</w:t>
      </w:r>
      <w:r w:rsidR="00E54D15" w:rsidRPr="00071D31">
        <w:t>)</w:t>
      </w:r>
      <w:bookmarkEnd w:id="453"/>
    </w:p>
    <w:p w14:paraId="08F05DB5" w14:textId="77777777" w:rsidR="00BF0AAF" w:rsidRPr="00071D31" w:rsidRDefault="00BF0AAF" w:rsidP="00F368C8">
      <w:pPr>
        <w:pStyle w:val="Heading9"/>
      </w:pPr>
      <w:r w:rsidRPr="00071D31">
        <w:t>Use</w:t>
      </w:r>
    </w:p>
    <w:p w14:paraId="084796D7" w14:textId="77777777" w:rsidR="00BF0AAF" w:rsidRPr="00071D31" w:rsidRDefault="00BF0AAF" w:rsidP="00F368C8">
      <w:pPr>
        <w:rPr>
          <w:lang w:eastAsia="zh-CN"/>
        </w:rPr>
      </w:pPr>
      <w:r w:rsidRPr="00071D31">
        <w:t xml:space="preserve">The access server </w:t>
      </w:r>
      <w:r w:rsidR="00F368C8">
        <w:t xml:space="preserve">allows you to run </w:t>
      </w:r>
      <w:r w:rsidRPr="00071D31">
        <w:t>real-time services.</w:t>
      </w:r>
    </w:p>
    <w:p w14:paraId="3D725E6B" w14:textId="77777777" w:rsidR="00431E51" w:rsidRPr="00071D31" w:rsidRDefault="003B5EFB" w:rsidP="00431E51">
      <w:pPr>
        <w:pStyle w:val="NoteIcon"/>
      </w:pPr>
      <w:r w:rsidRPr="00071D31">
        <w:rPr>
          <w:noProof/>
          <w:lang w:eastAsia="zh-CN"/>
        </w:rPr>
        <w:drawing>
          <wp:inline distT="0" distB="0" distL="0" distR="0" wp14:anchorId="3DA49C7B" wp14:editId="6F13F079">
            <wp:extent cx="231775" cy="231775"/>
            <wp:effectExtent l="0" t="0" r="0" b="0"/>
            <wp:docPr id="19" name="Picture 19"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a:effectLst/>
                  </pic:spPr>
                </pic:pic>
              </a:graphicData>
            </a:graphic>
          </wp:inline>
        </w:drawing>
      </w:r>
      <w:r w:rsidR="00431E51" w:rsidRPr="00071D31">
        <w:t xml:space="preserve"> </w:t>
      </w:r>
    </w:p>
    <w:p w14:paraId="679CFE11" w14:textId="77777777" w:rsidR="00431E51" w:rsidRPr="00071D31" w:rsidRDefault="00431E51" w:rsidP="00F368C8">
      <w:pPr>
        <w:pStyle w:val="NoteParagraph"/>
      </w:pPr>
      <w:r w:rsidRPr="00071D31">
        <w:t xml:space="preserve">This section is only for </w:t>
      </w:r>
      <w:r w:rsidR="00F368C8">
        <w:t xml:space="preserve">the </w:t>
      </w:r>
      <w:r w:rsidRPr="00071D31">
        <w:t>Data Quality package.</w:t>
      </w:r>
    </w:p>
    <w:p w14:paraId="0CCBD228" w14:textId="77777777" w:rsidR="00BF0AAF" w:rsidRPr="00071D31" w:rsidRDefault="00BF0AAF" w:rsidP="00F368C8">
      <w:pPr>
        <w:pStyle w:val="Heading9"/>
      </w:pPr>
      <w:r w:rsidRPr="00071D31">
        <w:t>Procedure</w:t>
      </w:r>
    </w:p>
    <w:p w14:paraId="024A054D" w14:textId="77777777" w:rsidR="00BF0AAF" w:rsidRPr="00F368C8" w:rsidRDefault="00BF0AAF" w:rsidP="00F134EE">
      <w:pPr>
        <w:numPr>
          <w:ilvl w:val="0"/>
          <w:numId w:val="32"/>
        </w:numPr>
      </w:pPr>
      <w:r w:rsidRPr="00071D31">
        <w:t xml:space="preserve">From the Windows menu, choose </w:t>
      </w:r>
      <w:r w:rsidRPr="00F368C8">
        <w:rPr>
          <w:rStyle w:val="Object"/>
        </w:rPr>
        <w:t>Start → All</w:t>
      </w:r>
      <w:r w:rsidR="0034451B">
        <w:rPr>
          <w:rStyle w:val="Object"/>
        </w:rPr>
        <w:t xml:space="preserve"> Programs → SAP </w:t>
      </w:r>
      <w:r w:rsidRPr="00F368C8">
        <w:rPr>
          <w:rStyle w:val="Object"/>
        </w:rPr>
        <w:t xml:space="preserve">Data Services </w:t>
      </w:r>
      <w:r w:rsidR="0034451B" w:rsidRPr="00F368C8">
        <w:rPr>
          <w:rStyle w:val="Object"/>
        </w:rPr>
        <w:t>4.</w:t>
      </w:r>
      <w:r w:rsidR="0034451B">
        <w:rPr>
          <w:rStyle w:val="Object"/>
          <w:lang w:eastAsia="zh-CN"/>
        </w:rPr>
        <w:t>2</w:t>
      </w:r>
      <w:r w:rsidR="0034451B">
        <w:rPr>
          <w:rStyle w:val="Object"/>
        </w:rPr>
        <w:t xml:space="preserve"> </w:t>
      </w:r>
      <w:r w:rsidR="0034451B" w:rsidRPr="00F368C8">
        <w:rPr>
          <w:rStyle w:val="Object"/>
        </w:rPr>
        <w:t>→</w:t>
      </w:r>
      <w:r w:rsidRPr="00F368C8">
        <w:rPr>
          <w:rStyle w:val="Object"/>
        </w:rPr>
        <w:t xml:space="preserve"> Data Services Server Manager.</w:t>
      </w:r>
    </w:p>
    <w:p w14:paraId="6CBA1A5C" w14:textId="77777777" w:rsidR="00BF0AAF" w:rsidRPr="00071D31" w:rsidRDefault="00BF0AAF" w:rsidP="00F134EE">
      <w:pPr>
        <w:numPr>
          <w:ilvl w:val="0"/>
          <w:numId w:val="32"/>
        </w:numPr>
      </w:pPr>
      <w:r w:rsidRPr="00071D31">
        <w:t xml:space="preserve">In the </w:t>
      </w:r>
      <w:r w:rsidR="00B25A97">
        <w:rPr>
          <w:rStyle w:val="Object"/>
        </w:rPr>
        <w:t xml:space="preserve">SAP </w:t>
      </w:r>
      <w:r w:rsidRPr="00F368C8">
        <w:rPr>
          <w:rStyle w:val="Object"/>
        </w:rPr>
        <w:t>Data Services Server Manager</w:t>
      </w:r>
      <w:r w:rsidRPr="00071D31">
        <w:t xml:space="preserve"> dialog box, choose the </w:t>
      </w:r>
      <w:r w:rsidRPr="00F368C8">
        <w:rPr>
          <w:rStyle w:val="Object"/>
        </w:rPr>
        <w:t>Access Server</w:t>
      </w:r>
      <w:r w:rsidRPr="00071D31">
        <w:t xml:space="preserve"> tab.</w:t>
      </w:r>
    </w:p>
    <w:p w14:paraId="3A922EE4" w14:textId="77777777" w:rsidR="00BF0AAF" w:rsidRPr="00071D31" w:rsidRDefault="00BF0AAF" w:rsidP="00F134EE">
      <w:pPr>
        <w:numPr>
          <w:ilvl w:val="0"/>
          <w:numId w:val="32"/>
        </w:numPr>
      </w:pPr>
      <w:r w:rsidRPr="00071D31">
        <w:t xml:space="preserve">Choose the </w:t>
      </w:r>
      <w:r w:rsidRPr="00F368C8">
        <w:rPr>
          <w:rStyle w:val="Object"/>
        </w:rPr>
        <w:t>Configuration Editor</w:t>
      </w:r>
      <w:r w:rsidRPr="00071D31">
        <w:t xml:space="preserve"> button.</w:t>
      </w:r>
    </w:p>
    <w:p w14:paraId="151DA7CA" w14:textId="77777777" w:rsidR="00BF0AAF" w:rsidRPr="00F368C8" w:rsidRDefault="00BF0AAF" w:rsidP="00F134EE">
      <w:pPr>
        <w:numPr>
          <w:ilvl w:val="0"/>
          <w:numId w:val="32"/>
        </w:numPr>
      </w:pPr>
      <w:r w:rsidRPr="00071D31">
        <w:t xml:space="preserve">In the </w:t>
      </w:r>
      <w:r w:rsidRPr="00F368C8">
        <w:rPr>
          <w:rStyle w:val="Object"/>
        </w:rPr>
        <w:t>Access Server Configuration Editor</w:t>
      </w:r>
      <w:r w:rsidRPr="00071D31">
        <w:t xml:space="preserve"> dialog box, choose the </w:t>
      </w:r>
      <w:r w:rsidRPr="00F368C8">
        <w:rPr>
          <w:rStyle w:val="Object"/>
        </w:rPr>
        <w:t>Add</w:t>
      </w:r>
      <w:r w:rsidRPr="00071D31">
        <w:t xml:space="preserve"> button</w:t>
      </w:r>
      <w:r w:rsidRPr="00F368C8">
        <w:t>.</w:t>
      </w:r>
    </w:p>
    <w:p w14:paraId="2DBAA462" w14:textId="77777777" w:rsidR="00BF0AAF" w:rsidRPr="00F368C8" w:rsidRDefault="00BF0AAF" w:rsidP="00F134EE">
      <w:pPr>
        <w:numPr>
          <w:ilvl w:val="0"/>
          <w:numId w:val="32"/>
        </w:numPr>
      </w:pPr>
      <w:r w:rsidRPr="00F368C8">
        <w:t xml:space="preserve">In the </w:t>
      </w:r>
      <w:r w:rsidRPr="00F368C8">
        <w:rPr>
          <w:rStyle w:val="Object"/>
        </w:rPr>
        <w:t>Access Server Properties</w:t>
      </w:r>
      <w:r w:rsidR="00F368C8" w:rsidRPr="00F368C8">
        <w:t xml:space="preserve"> dialog box, 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425"/>
        <w:gridCol w:w="4256"/>
        <w:gridCol w:w="1887"/>
      </w:tblGrid>
      <w:tr w:rsidR="00F368C8" w:rsidRPr="00F368C8" w14:paraId="45877CE4" w14:textId="77777777" w:rsidTr="00DB0DC8">
        <w:tc>
          <w:tcPr>
            <w:tcW w:w="116.15pt" w:type="dxa"/>
            <w:shd w:val="clear" w:color="auto" w:fill="C6C6C6"/>
          </w:tcPr>
          <w:p w14:paraId="6C411FB0" w14:textId="77777777" w:rsidR="00F368C8" w:rsidRPr="00F368C8" w:rsidRDefault="00F368C8" w:rsidP="00F368C8">
            <w:pPr>
              <w:pStyle w:val="TableHeading"/>
            </w:pPr>
            <w:r w:rsidRPr="00F368C8">
              <w:t>Field</w:t>
            </w:r>
          </w:p>
        </w:tc>
        <w:tc>
          <w:tcPr>
            <w:tcW w:w="203.85pt" w:type="dxa"/>
            <w:shd w:val="clear" w:color="auto" w:fill="C6C6C6"/>
          </w:tcPr>
          <w:p w14:paraId="196985D8" w14:textId="77777777" w:rsidR="00F368C8" w:rsidRPr="00F368C8" w:rsidRDefault="00F368C8" w:rsidP="00F368C8">
            <w:pPr>
              <w:pStyle w:val="TableHeading"/>
            </w:pPr>
            <w:r w:rsidRPr="00F368C8">
              <w:t>User Action or Values</w:t>
            </w:r>
          </w:p>
        </w:tc>
        <w:tc>
          <w:tcPr>
            <w:tcW w:w="90.40pt" w:type="dxa"/>
            <w:shd w:val="clear" w:color="auto" w:fill="C6C6C6"/>
          </w:tcPr>
          <w:p w14:paraId="00408052" w14:textId="77777777" w:rsidR="00F368C8" w:rsidRPr="00F368C8" w:rsidRDefault="00F368C8" w:rsidP="00F368C8">
            <w:pPr>
              <w:pStyle w:val="TableHeading"/>
            </w:pPr>
            <w:r w:rsidRPr="00F368C8">
              <w:t>Comments</w:t>
            </w:r>
          </w:p>
        </w:tc>
      </w:tr>
      <w:tr w:rsidR="00F368C8" w:rsidRPr="00F368C8" w14:paraId="25832561" w14:textId="77777777" w:rsidTr="00DB0DC8">
        <w:tc>
          <w:tcPr>
            <w:tcW w:w="116.15pt" w:type="dxa"/>
            <w:shd w:val="clear" w:color="auto" w:fill="auto"/>
          </w:tcPr>
          <w:p w14:paraId="79CF0C05" w14:textId="77777777" w:rsidR="00F368C8" w:rsidRPr="00F368C8" w:rsidRDefault="00F368C8" w:rsidP="00F368C8">
            <w:pPr>
              <w:pStyle w:val="TableText"/>
            </w:pPr>
            <w:r w:rsidRPr="00F368C8">
              <w:t>Directory</w:t>
            </w:r>
          </w:p>
        </w:tc>
        <w:tc>
          <w:tcPr>
            <w:tcW w:w="203.85pt" w:type="dxa"/>
            <w:shd w:val="clear" w:color="auto" w:fill="auto"/>
          </w:tcPr>
          <w:p w14:paraId="170D1833" w14:textId="77777777" w:rsidR="00F368C8" w:rsidRPr="00F368C8" w:rsidRDefault="00F368C8" w:rsidP="00F368C8">
            <w:pPr>
              <w:pStyle w:val="TableText"/>
            </w:pPr>
            <w:r w:rsidRPr="00F368C8">
              <w:t xml:space="preserve">C:\Program Files (x86)\SAP </w:t>
            </w:r>
            <w:proofErr w:type="spellStart"/>
            <w:r w:rsidRPr="00F368C8">
              <w:t>BusinessObjects</w:t>
            </w:r>
            <w:proofErr w:type="spellEnd"/>
            <w:r w:rsidRPr="00F368C8">
              <w:t>\Data Services\bin\AccessServer_1</w:t>
            </w:r>
          </w:p>
        </w:tc>
        <w:tc>
          <w:tcPr>
            <w:tcW w:w="90.40pt" w:type="dxa"/>
            <w:shd w:val="clear" w:color="auto" w:fill="auto"/>
          </w:tcPr>
          <w:p w14:paraId="6C662415" w14:textId="77777777" w:rsidR="00F368C8" w:rsidRPr="00F368C8" w:rsidRDefault="00F368C8" w:rsidP="00F368C8">
            <w:pPr>
              <w:pStyle w:val="TableText"/>
            </w:pPr>
          </w:p>
        </w:tc>
      </w:tr>
      <w:tr w:rsidR="00F368C8" w:rsidRPr="00F368C8" w14:paraId="1EEE2D44" w14:textId="77777777" w:rsidTr="00DB0DC8">
        <w:tc>
          <w:tcPr>
            <w:tcW w:w="116.15pt" w:type="dxa"/>
            <w:shd w:val="clear" w:color="auto" w:fill="auto"/>
          </w:tcPr>
          <w:p w14:paraId="333DB582" w14:textId="77777777" w:rsidR="00F368C8" w:rsidRPr="00F368C8" w:rsidRDefault="00F368C8" w:rsidP="00F368C8">
            <w:pPr>
              <w:pStyle w:val="TableText"/>
            </w:pPr>
            <w:r w:rsidRPr="00F368C8">
              <w:t>Communication port</w:t>
            </w:r>
          </w:p>
        </w:tc>
        <w:tc>
          <w:tcPr>
            <w:tcW w:w="203.85pt" w:type="dxa"/>
            <w:shd w:val="clear" w:color="auto" w:fill="auto"/>
          </w:tcPr>
          <w:p w14:paraId="616909B3" w14:textId="77777777" w:rsidR="00F368C8" w:rsidRPr="00F368C8" w:rsidRDefault="00F368C8" w:rsidP="00F368C8">
            <w:pPr>
              <w:pStyle w:val="TableText"/>
            </w:pPr>
            <w:r w:rsidRPr="00F368C8">
              <w:t>4000</w:t>
            </w:r>
          </w:p>
        </w:tc>
        <w:tc>
          <w:tcPr>
            <w:tcW w:w="90.40pt" w:type="dxa"/>
            <w:shd w:val="clear" w:color="auto" w:fill="auto"/>
          </w:tcPr>
          <w:p w14:paraId="15A61130" w14:textId="77777777" w:rsidR="00F368C8" w:rsidRPr="00F368C8" w:rsidRDefault="00F368C8" w:rsidP="00F368C8">
            <w:pPr>
              <w:pStyle w:val="TableText"/>
            </w:pPr>
          </w:p>
        </w:tc>
      </w:tr>
      <w:tr w:rsidR="00F368C8" w:rsidRPr="00F368C8" w14:paraId="3F79266C" w14:textId="77777777" w:rsidTr="00DB0DC8">
        <w:tc>
          <w:tcPr>
            <w:tcW w:w="116.15pt" w:type="dxa"/>
            <w:shd w:val="clear" w:color="auto" w:fill="auto"/>
          </w:tcPr>
          <w:p w14:paraId="324B407A" w14:textId="77777777" w:rsidR="00F368C8" w:rsidRPr="00F368C8" w:rsidRDefault="00F368C8" w:rsidP="00F368C8">
            <w:pPr>
              <w:pStyle w:val="TableText"/>
            </w:pPr>
            <w:r w:rsidRPr="00F368C8">
              <w:t>Parameters</w:t>
            </w:r>
          </w:p>
        </w:tc>
        <w:tc>
          <w:tcPr>
            <w:tcW w:w="203.85pt" w:type="dxa"/>
            <w:shd w:val="clear" w:color="auto" w:fill="auto"/>
          </w:tcPr>
          <w:p w14:paraId="0BF559B2" w14:textId="77777777" w:rsidR="00F368C8" w:rsidRPr="00F368C8" w:rsidRDefault="00F368C8" w:rsidP="00F368C8">
            <w:pPr>
              <w:pStyle w:val="TableText"/>
            </w:pPr>
            <w:r w:rsidRPr="00F368C8">
              <w:t>&lt;leave blank&gt;</w:t>
            </w:r>
          </w:p>
        </w:tc>
        <w:tc>
          <w:tcPr>
            <w:tcW w:w="90.40pt" w:type="dxa"/>
            <w:shd w:val="clear" w:color="auto" w:fill="auto"/>
          </w:tcPr>
          <w:p w14:paraId="5E7EBF2E" w14:textId="77777777" w:rsidR="00F368C8" w:rsidRPr="00F368C8" w:rsidRDefault="00F368C8" w:rsidP="00F368C8">
            <w:pPr>
              <w:pStyle w:val="TableText"/>
            </w:pPr>
          </w:p>
        </w:tc>
      </w:tr>
      <w:tr w:rsidR="00F368C8" w:rsidRPr="00F368C8" w14:paraId="0DAF1CCD" w14:textId="77777777" w:rsidTr="00DB0DC8">
        <w:tc>
          <w:tcPr>
            <w:tcW w:w="116.15pt" w:type="dxa"/>
            <w:shd w:val="clear" w:color="auto" w:fill="auto"/>
          </w:tcPr>
          <w:p w14:paraId="25C3C77E" w14:textId="77777777" w:rsidR="00F368C8" w:rsidRPr="00F368C8" w:rsidRDefault="00F368C8" w:rsidP="00F368C8">
            <w:pPr>
              <w:pStyle w:val="TableText"/>
            </w:pPr>
            <w:r w:rsidRPr="00F368C8">
              <w:t>Use SSL Protocol</w:t>
            </w:r>
          </w:p>
        </w:tc>
        <w:tc>
          <w:tcPr>
            <w:tcW w:w="203.85pt" w:type="dxa"/>
            <w:shd w:val="clear" w:color="auto" w:fill="auto"/>
          </w:tcPr>
          <w:p w14:paraId="62C8E079" w14:textId="77777777" w:rsidR="00F368C8" w:rsidRPr="00F368C8" w:rsidRDefault="00F368C8" w:rsidP="00F368C8">
            <w:pPr>
              <w:pStyle w:val="TableText"/>
            </w:pPr>
            <w:r w:rsidRPr="00F368C8">
              <w:t>Selected</w:t>
            </w:r>
          </w:p>
        </w:tc>
        <w:tc>
          <w:tcPr>
            <w:tcW w:w="90.40pt" w:type="dxa"/>
            <w:shd w:val="clear" w:color="auto" w:fill="auto"/>
          </w:tcPr>
          <w:p w14:paraId="4F586889" w14:textId="77777777" w:rsidR="00F368C8" w:rsidRPr="00F368C8" w:rsidRDefault="00F368C8" w:rsidP="00F368C8">
            <w:pPr>
              <w:pStyle w:val="TableText"/>
            </w:pPr>
          </w:p>
        </w:tc>
      </w:tr>
      <w:tr w:rsidR="00F368C8" w:rsidRPr="00F368C8" w14:paraId="7A232EF5" w14:textId="77777777" w:rsidTr="00DB0DC8">
        <w:tc>
          <w:tcPr>
            <w:tcW w:w="116.15pt" w:type="dxa"/>
            <w:shd w:val="clear" w:color="auto" w:fill="auto"/>
          </w:tcPr>
          <w:p w14:paraId="11F08D76" w14:textId="77777777" w:rsidR="00F368C8" w:rsidRPr="00F368C8" w:rsidRDefault="00F368C8" w:rsidP="00F368C8">
            <w:pPr>
              <w:pStyle w:val="TableText"/>
            </w:pPr>
            <w:r w:rsidRPr="00F368C8">
              <w:t>Enable Access Server</w:t>
            </w:r>
          </w:p>
        </w:tc>
        <w:tc>
          <w:tcPr>
            <w:tcW w:w="203.85pt" w:type="dxa"/>
            <w:shd w:val="clear" w:color="auto" w:fill="auto"/>
          </w:tcPr>
          <w:p w14:paraId="546FA90E" w14:textId="77777777" w:rsidR="00F368C8" w:rsidRPr="00F368C8" w:rsidRDefault="00F368C8" w:rsidP="00F368C8">
            <w:pPr>
              <w:pStyle w:val="TableText"/>
            </w:pPr>
            <w:r w:rsidRPr="00F368C8">
              <w:t>Selected</w:t>
            </w:r>
          </w:p>
        </w:tc>
        <w:tc>
          <w:tcPr>
            <w:tcW w:w="90.40pt" w:type="dxa"/>
            <w:shd w:val="clear" w:color="auto" w:fill="auto"/>
          </w:tcPr>
          <w:p w14:paraId="5AB558F9" w14:textId="77777777" w:rsidR="00F368C8" w:rsidRPr="00F368C8" w:rsidRDefault="00F368C8" w:rsidP="00F368C8">
            <w:pPr>
              <w:pStyle w:val="TableText"/>
            </w:pPr>
          </w:p>
        </w:tc>
      </w:tr>
    </w:tbl>
    <w:p w14:paraId="32CD596D" w14:textId="77777777" w:rsidR="00BF0AAF" w:rsidRPr="00F368C8" w:rsidRDefault="00BF0AAF" w:rsidP="00F134EE">
      <w:pPr>
        <w:numPr>
          <w:ilvl w:val="0"/>
          <w:numId w:val="32"/>
        </w:numPr>
      </w:pPr>
      <w:r w:rsidRPr="00F368C8">
        <w:t xml:space="preserve">Choose the </w:t>
      </w:r>
      <w:r w:rsidRPr="00F368C8">
        <w:rPr>
          <w:rStyle w:val="Object"/>
        </w:rPr>
        <w:t>OK</w:t>
      </w:r>
      <w:r w:rsidRPr="00F368C8">
        <w:t xml:space="preserve"> button.</w:t>
      </w:r>
    </w:p>
    <w:p w14:paraId="0AEC7E25" w14:textId="77777777" w:rsidR="00BF0AAF" w:rsidRPr="00F368C8" w:rsidRDefault="00BF0AAF" w:rsidP="00F134EE">
      <w:pPr>
        <w:numPr>
          <w:ilvl w:val="0"/>
          <w:numId w:val="32"/>
        </w:numPr>
      </w:pPr>
      <w:r w:rsidRPr="00F368C8">
        <w:t xml:space="preserve">If the </w:t>
      </w:r>
      <w:r w:rsidR="00B25A97">
        <w:rPr>
          <w:rStyle w:val="Object"/>
        </w:rPr>
        <w:t>SAP</w:t>
      </w:r>
      <w:r w:rsidRPr="00F368C8">
        <w:rPr>
          <w:rStyle w:val="Object"/>
        </w:rPr>
        <w:t xml:space="preserve"> Data Services Server Manager </w:t>
      </w:r>
      <w:r w:rsidRPr="00F368C8">
        <w:t xml:space="preserve">message box </w:t>
      </w:r>
      <w:r w:rsidR="00F368C8" w:rsidRPr="00F368C8">
        <w:t xml:space="preserve">displays </w:t>
      </w:r>
      <w:r w:rsidRPr="00F368C8">
        <w:t>with the message</w:t>
      </w:r>
      <w:r w:rsidR="00F368C8" w:rsidRPr="00F368C8">
        <w:t xml:space="preserve"> </w:t>
      </w:r>
      <w:r w:rsidR="00F368C8" w:rsidRPr="00F368C8">
        <w:rPr>
          <w:rStyle w:val="Object"/>
        </w:rPr>
        <w:t>D</w:t>
      </w:r>
      <w:r w:rsidRPr="00F368C8">
        <w:rPr>
          <w:rStyle w:val="Object"/>
        </w:rPr>
        <w:t>irectory &lt;C:\Program Files (x86)\SAP Business Objects\Data Services\bin\AccessServer_1&gt; does not exist. Do you want to create it? (BODI-310034</w:t>
      </w:r>
      <w:r w:rsidRPr="00F368C8">
        <w:t xml:space="preserve">), choose the </w:t>
      </w:r>
      <w:r w:rsidRPr="00F368C8">
        <w:rPr>
          <w:rStyle w:val="Object"/>
        </w:rPr>
        <w:t>OK</w:t>
      </w:r>
      <w:r w:rsidRPr="00F368C8">
        <w:t xml:space="preserve"> button.</w:t>
      </w:r>
    </w:p>
    <w:p w14:paraId="2DB01939" w14:textId="77777777" w:rsidR="00BF0AAF" w:rsidRPr="00F368C8" w:rsidRDefault="00F368C8" w:rsidP="00F134EE">
      <w:pPr>
        <w:numPr>
          <w:ilvl w:val="0"/>
          <w:numId w:val="32"/>
        </w:numPr>
      </w:pPr>
      <w:r w:rsidRPr="00F368C8">
        <w:t xml:space="preserve">On the </w:t>
      </w:r>
      <w:r w:rsidRPr="00F368C8">
        <w:rPr>
          <w:rStyle w:val="Object"/>
        </w:rPr>
        <w:t xml:space="preserve">Access Server Configuration Editor </w:t>
      </w:r>
      <w:r w:rsidRPr="00F368C8">
        <w:t>dialog box, c</w:t>
      </w:r>
      <w:r w:rsidR="00BF0AAF" w:rsidRPr="00F368C8">
        <w:t xml:space="preserve">hoose the </w:t>
      </w:r>
      <w:r w:rsidR="00BF0AAF" w:rsidRPr="00F368C8">
        <w:rPr>
          <w:rStyle w:val="Object"/>
        </w:rPr>
        <w:t>OK</w:t>
      </w:r>
      <w:r w:rsidR="00BF0AAF" w:rsidRPr="00F368C8">
        <w:t xml:space="preserve"> button.</w:t>
      </w:r>
    </w:p>
    <w:p w14:paraId="57C479FF" w14:textId="77777777" w:rsidR="00BF0AAF" w:rsidRPr="00F368C8" w:rsidRDefault="00F368C8" w:rsidP="00F134EE">
      <w:pPr>
        <w:numPr>
          <w:ilvl w:val="0"/>
          <w:numId w:val="32"/>
        </w:numPr>
      </w:pPr>
      <w:r w:rsidRPr="00F368C8">
        <w:t xml:space="preserve">To restart the service, on the </w:t>
      </w:r>
      <w:r w:rsidR="00B25A97">
        <w:rPr>
          <w:rStyle w:val="Object"/>
        </w:rPr>
        <w:t xml:space="preserve">SAP </w:t>
      </w:r>
      <w:r w:rsidRPr="00F368C8">
        <w:rPr>
          <w:rStyle w:val="Object"/>
        </w:rPr>
        <w:t xml:space="preserve">Data Services Server </w:t>
      </w:r>
      <w:r w:rsidRPr="00071D31">
        <w:t>Manager dialog box</w:t>
      </w:r>
      <w:r>
        <w:t>, c</w:t>
      </w:r>
      <w:r w:rsidR="00BF0AAF" w:rsidRPr="00F368C8">
        <w:t xml:space="preserve">hoose the </w:t>
      </w:r>
      <w:r w:rsidR="00BF0AAF" w:rsidRPr="00F368C8">
        <w:rPr>
          <w:rStyle w:val="Object"/>
        </w:rPr>
        <w:t>Close and</w:t>
      </w:r>
      <w:r w:rsidR="00BF0AAF" w:rsidRPr="00F368C8">
        <w:t xml:space="preserve"> </w:t>
      </w:r>
      <w:r w:rsidR="00BF0AAF" w:rsidRPr="00F368C8">
        <w:rPr>
          <w:rStyle w:val="Object"/>
        </w:rPr>
        <w:t>Restart</w:t>
      </w:r>
      <w:r w:rsidR="00BF0AAF" w:rsidRPr="00F368C8">
        <w:t xml:space="preserve"> button.</w:t>
      </w:r>
    </w:p>
    <w:p w14:paraId="278900C2" w14:textId="77777777" w:rsidR="00BF0AAF" w:rsidRPr="00F368C8" w:rsidRDefault="00BF0AAF" w:rsidP="00F134EE">
      <w:pPr>
        <w:numPr>
          <w:ilvl w:val="0"/>
          <w:numId w:val="32"/>
        </w:numPr>
      </w:pPr>
      <w:r w:rsidRPr="00F368C8">
        <w:t xml:space="preserve">If the </w:t>
      </w:r>
      <w:r w:rsidR="00F368C8" w:rsidRPr="00F368C8">
        <w:t xml:space="preserve">system displays the </w:t>
      </w:r>
      <w:r w:rsidRPr="00F368C8">
        <w:t xml:space="preserve">message </w:t>
      </w:r>
      <w:r w:rsidRPr="00F368C8">
        <w:rPr>
          <w:rStyle w:val="Object"/>
        </w:rPr>
        <w:t>This will restart Data Services Service on this machine. (BODI-310037)</w:t>
      </w:r>
      <w:r w:rsidRPr="00F368C8">
        <w:t xml:space="preserve">, choose the </w:t>
      </w:r>
      <w:r w:rsidRPr="00F368C8">
        <w:rPr>
          <w:rStyle w:val="Object"/>
        </w:rPr>
        <w:t>OK</w:t>
      </w:r>
      <w:r w:rsidRPr="00F368C8">
        <w:t xml:space="preserve"> button.</w:t>
      </w:r>
    </w:p>
    <w:p w14:paraId="4DEED324" w14:textId="77777777" w:rsidR="00BF0AAF" w:rsidRPr="00F368C8" w:rsidRDefault="00BF0AAF" w:rsidP="00F134EE">
      <w:pPr>
        <w:numPr>
          <w:ilvl w:val="0"/>
          <w:numId w:val="32"/>
        </w:numPr>
      </w:pPr>
      <w:r w:rsidRPr="00F368C8">
        <w:t xml:space="preserve">If the Job Server does not restart, right-click </w:t>
      </w:r>
      <w:r w:rsidRPr="00F368C8">
        <w:rPr>
          <w:rStyle w:val="Object"/>
        </w:rPr>
        <w:t>Manage</w:t>
      </w:r>
      <w:r w:rsidRPr="00F368C8">
        <w:t xml:space="preserve"> and </w:t>
      </w:r>
      <w:r w:rsidR="00F368C8" w:rsidRPr="00F368C8">
        <w:t xml:space="preserve">choose </w:t>
      </w:r>
      <w:r w:rsidRPr="00F368C8">
        <w:rPr>
          <w:rStyle w:val="Object"/>
        </w:rPr>
        <w:t>Configuration Services</w:t>
      </w:r>
      <w:r w:rsidRPr="00F368C8">
        <w:t xml:space="preserve">. Right-click </w:t>
      </w:r>
      <w:r w:rsidR="00AC3C05">
        <w:rPr>
          <w:rStyle w:val="Object"/>
        </w:rPr>
        <w:t xml:space="preserve">Find </w:t>
      </w:r>
      <w:r w:rsidRPr="00F368C8">
        <w:rPr>
          <w:rStyle w:val="Object"/>
        </w:rPr>
        <w:t>Data Services</w:t>
      </w:r>
      <w:r w:rsidRPr="00F368C8">
        <w:t xml:space="preserve"> and </w:t>
      </w:r>
      <w:r w:rsidR="00F368C8" w:rsidRPr="00F368C8">
        <w:t xml:space="preserve">choose </w:t>
      </w:r>
      <w:r w:rsidRPr="00F368C8">
        <w:rPr>
          <w:rStyle w:val="Object"/>
        </w:rPr>
        <w:t>Start</w:t>
      </w:r>
      <w:r w:rsidRPr="00F368C8">
        <w:t>.</w:t>
      </w:r>
    </w:p>
    <w:p w14:paraId="5E26DC8D" w14:textId="77777777" w:rsidR="00BF0AAF" w:rsidRPr="00071D31" w:rsidRDefault="00BF0AAF" w:rsidP="00A45736">
      <w:pPr>
        <w:rPr>
          <w:lang w:eastAsia="zh-CN"/>
        </w:rPr>
      </w:pPr>
    </w:p>
    <w:p w14:paraId="13E7EA36" w14:textId="77777777" w:rsidR="008E200F" w:rsidRPr="00071D31" w:rsidRDefault="009F1006" w:rsidP="008E200F">
      <w:pPr>
        <w:pStyle w:val="Heading2"/>
      </w:pPr>
      <w:r w:rsidRPr="00071D31">
        <w:t xml:space="preserve"> </w:t>
      </w:r>
      <w:bookmarkStart w:id="454" w:name="_Toc493166035"/>
      <w:r w:rsidR="008E200F" w:rsidRPr="00071D31">
        <w:t>Import Data Services ATL Code Files</w:t>
      </w:r>
      <w:bookmarkEnd w:id="454"/>
    </w:p>
    <w:p w14:paraId="4310DD0E" w14:textId="77777777" w:rsidR="008E200F" w:rsidRPr="00071D31" w:rsidRDefault="008E200F" w:rsidP="00F368C8">
      <w:pPr>
        <w:pStyle w:val="Heading9"/>
      </w:pPr>
      <w:r w:rsidRPr="00071D31">
        <w:t>Use</w:t>
      </w:r>
    </w:p>
    <w:p w14:paraId="78FD27D7" w14:textId="77777777" w:rsidR="008E200F" w:rsidRPr="00F368C8" w:rsidRDefault="008E200F" w:rsidP="002926F3">
      <w:pPr>
        <w:autoSpaceDE w:val="0"/>
        <w:autoSpaceDN w:val="0"/>
        <w:adjustRightInd w:val="0"/>
      </w:pPr>
      <w:r w:rsidRPr="00F368C8">
        <w:t xml:space="preserve">All the code developed for the SAP Best Practices for Data Migration is delivered in ATL files (the native export file format </w:t>
      </w:r>
      <w:r w:rsidR="00BA4B5B">
        <w:t xml:space="preserve">produced by SAP </w:t>
      </w:r>
      <w:r w:rsidRPr="00F368C8">
        <w:t>Data Services). These files need to be imported into their respective repositories so that the Data Migration content can be used within the toolset.</w:t>
      </w:r>
    </w:p>
    <w:p w14:paraId="22EE676E" w14:textId="77777777" w:rsidR="00ED095F" w:rsidRPr="00071D31" w:rsidRDefault="003B5EFB" w:rsidP="00F368C8">
      <w:pPr>
        <w:pStyle w:val="NoteParagraph"/>
      </w:pPr>
      <w:r w:rsidRPr="00071D31">
        <w:rPr>
          <w:noProof/>
          <w:lang w:eastAsia="zh-CN"/>
        </w:rPr>
        <w:drawing>
          <wp:inline distT="0" distB="0" distL="0" distR="0" wp14:anchorId="6AFD5155" wp14:editId="132621FE">
            <wp:extent cx="231775" cy="231775"/>
            <wp:effectExtent l="0" t="0" r="0" b="0"/>
            <wp:docPr id="20" name="Picture 20"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2F02B869" w14:textId="77777777" w:rsidR="00ED095F" w:rsidRPr="00071D31" w:rsidRDefault="004A3A3B" w:rsidP="00F368C8">
      <w:pPr>
        <w:pStyle w:val="NoteParagraph"/>
      </w:pPr>
      <w:r w:rsidRPr="00071D31">
        <w:t xml:space="preserve">For </w:t>
      </w:r>
      <w:r w:rsidR="00F368C8">
        <w:t>the Data Quality</w:t>
      </w:r>
      <w:r w:rsidR="00545902" w:rsidRPr="00071D31">
        <w:t xml:space="preserve"> package, e</w:t>
      </w:r>
      <w:r w:rsidR="009F1006" w:rsidRPr="00071D31">
        <w:t>nsure that the following</w:t>
      </w:r>
      <w:r w:rsidR="009F1006" w:rsidRPr="00071D31">
        <w:rPr>
          <w:lang w:eastAsia="zh-CN"/>
        </w:rPr>
        <w:t xml:space="preserve"> </w:t>
      </w:r>
      <w:r w:rsidR="007B6361" w:rsidRPr="00071D31">
        <w:rPr>
          <w:lang w:eastAsia="zh-CN"/>
        </w:rPr>
        <w:t>.</w:t>
      </w:r>
      <w:r w:rsidR="009F1006" w:rsidRPr="00071D31">
        <w:rPr>
          <w:lang w:eastAsia="zh-CN"/>
        </w:rPr>
        <w:t>csv</w:t>
      </w:r>
      <w:r w:rsidR="009F1006" w:rsidRPr="00071D31">
        <w:t xml:space="preserve"> file</w:t>
      </w:r>
      <w:r w:rsidR="009F1006" w:rsidRPr="00071D31">
        <w:rPr>
          <w:lang w:eastAsia="zh-CN"/>
        </w:rPr>
        <w:t>s</w:t>
      </w:r>
      <w:r w:rsidR="009F1006" w:rsidRPr="00071D31">
        <w:t xml:space="preserve"> are in the </w:t>
      </w:r>
      <w:r w:rsidR="009F1006" w:rsidRPr="00F368C8">
        <w:rPr>
          <w:rStyle w:val="Object"/>
        </w:rPr>
        <w:t>C:\Migration_DQ</w:t>
      </w:r>
      <w:r w:rsidR="009F1006" w:rsidRPr="00071D31">
        <w:t xml:space="preserve"> </w:t>
      </w:r>
      <w:r w:rsidR="00A617E7" w:rsidRPr="00071D31">
        <w:t>folder:</w:t>
      </w:r>
    </w:p>
    <w:p w14:paraId="166958A2" w14:textId="77777777" w:rsidR="00ED095F" w:rsidRPr="00F368C8" w:rsidRDefault="009F1006" w:rsidP="00F368C8">
      <w:pPr>
        <w:pStyle w:val="NoteParagraph"/>
      </w:pPr>
      <w:r w:rsidRPr="00F368C8">
        <w:t>COMMON_INPUT.csv</w:t>
      </w:r>
    </w:p>
    <w:p w14:paraId="6279F313" w14:textId="77777777" w:rsidR="00ED095F" w:rsidRPr="00F368C8" w:rsidRDefault="009F1006" w:rsidP="00F368C8">
      <w:pPr>
        <w:pStyle w:val="NoteParagraph"/>
      </w:pPr>
      <w:r w:rsidRPr="00F368C8">
        <w:t>PACKAGE_CONTROL.csv</w:t>
      </w:r>
    </w:p>
    <w:p w14:paraId="7B6F10E4" w14:textId="77777777" w:rsidR="00ED095F" w:rsidRPr="00F368C8" w:rsidRDefault="009F1006" w:rsidP="00F368C8">
      <w:pPr>
        <w:pStyle w:val="NoteParagraph"/>
      </w:pPr>
      <w:r w:rsidRPr="00F368C8">
        <w:t>SOURCE_DETAILS.csv</w:t>
      </w:r>
    </w:p>
    <w:p w14:paraId="6EE7F7BB" w14:textId="77777777" w:rsidR="00ED095F" w:rsidRPr="00F368C8" w:rsidRDefault="009F1006" w:rsidP="00F368C8">
      <w:pPr>
        <w:pStyle w:val="NoteParagraph"/>
      </w:pPr>
      <w:r w:rsidRPr="00F368C8">
        <w:t>STD_COUNTRY_LIST.csv</w:t>
      </w:r>
    </w:p>
    <w:p w14:paraId="5417B958" w14:textId="77777777" w:rsidR="009F1006" w:rsidRPr="00F368C8" w:rsidRDefault="009F1006" w:rsidP="00F368C8">
      <w:pPr>
        <w:pStyle w:val="NoteParagraph"/>
      </w:pPr>
      <w:proofErr w:type="spellStart"/>
      <w:r w:rsidRPr="00F368C8">
        <w:t>TABLES_TO_IMPORT.csc</w:t>
      </w:r>
      <w:proofErr w:type="spellEnd"/>
    </w:p>
    <w:p w14:paraId="2D2E3AEA" w14:textId="77777777" w:rsidR="009F1006" w:rsidRPr="00F368C8" w:rsidRDefault="009F1006" w:rsidP="002926F3">
      <w:pPr>
        <w:autoSpaceDE w:val="0"/>
        <w:autoSpaceDN w:val="0"/>
        <w:adjustRightInd w:val="0"/>
      </w:pPr>
    </w:p>
    <w:p w14:paraId="6196E398" w14:textId="77777777" w:rsidR="008E200F" w:rsidRPr="00071D31" w:rsidRDefault="008E200F" w:rsidP="00F368C8">
      <w:pPr>
        <w:pStyle w:val="Heading9"/>
      </w:pPr>
      <w:r w:rsidRPr="00071D31">
        <w:t>Prerequisites</w:t>
      </w:r>
    </w:p>
    <w:p w14:paraId="74A62E15" w14:textId="77777777" w:rsidR="00244CAB" w:rsidRPr="00071D31" w:rsidRDefault="00300D4E" w:rsidP="008E200F">
      <w:pPr>
        <w:rPr>
          <w:lang w:eastAsia="zh-CN"/>
        </w:rPr>
      </w:pPr>
      <w:r w:rsidRPr="00071D31">
        <w:rPr>
          <w:lang w:eastAsia="zh-CN"/>
        </w:rPr>
        <w:t xml:space="preserve">Ensure </w:t>
      </w:r>
      <w:r w:rsidR="00526A26" w:rsidRPr="00071D31">
        <w:rPr>
          <w:lang w:eastAsia="zh-CN"/>
        </w:rPr>
        <w:t>that the</w:t>
      </w:r>
      <w:r w:rsidRPr="00071D31">
        <w:rPr>
          <w:lang w:eastAsia="zh-CN"/>
        </w:rPr>
        <w:t xml:space="preserve"> following files are stored in the</w:t>
      </w:r>
      <w:r w:rsidR="00A20D1E" w:rsidRPr="00071D31">
        <w:rPr>
          <w:lang w:eastAsia="zh-CN"/>
        </w:rPr>
        <w:t xml:space="preserve"> </w:t>
      </w:r>
      <w:r w:rsidR="00B166DB" w:rsidRPr="00071D31">
        <w:rPr>
          <w:lang w:eastAsia="zh-CN"/>
        </w:rPr>
        <w:t>specific</w:t>
      </w:r>
      <w:r w:rsidRPr="00071D31">
        <w:rPr>
          <w:lang w:eastAsia="zh-CN"/>
        </w:rPr>
        <w:t xml:space="preserve"> folder</w:t>
      </w:r>
      <w:r w:rsidR="00697196" w:rsidRPr="00071D31">
        <w:rPr>
          <w:lang w:eastAsia="zh-CN"/>
        </w:rPr>
        <w:t xml:space="preserve"> for each data migration package</w:t>
      </w:r>
      <w:r w:rsidR="00526A26" w:rsidRPr="00071D31">
        <w:rPr>
          <w:lang w:eastAsia="zh-CN"/>
        </w:rPr>
        <w:t>:</w:t>
      </w:r>
    </w:p>
    <w:p w14:paraId="2642E31A" w14:textId="77777777" w:rsidR="008E200F" w:rsidRPr="00071D31" w:rsidRDefault="006679BC" w:rsidP="008E200F">
      <w:pPr>
        <w:rPr>
          <w:lang w:eastAsia="zh-CN"/>
        </w:rPr>
      </w:pPr>
      <w:r>
        <w:rPr>
          <w:lang w:eastAsia="zh-CN"/>
        </w:rPr>
        <w:t xml:space="preserve">For </w:t>
      </w:r>
      <w:r>
        <w:rPr>
          <w:rFonts w:hint="eastAsia"/>
          <w:lang w:eastAsia="zh-CN"/>
        </w:rPr>
        <w:t>S4HANA</w:t>
      </w:r>
      <w:r w:rsidR="00966846" w:rsidRPr="00071D31">
        <w:rPr>
          <w:lang w:eastAsia="zh-CN"/>
        </w:rPr>
        <w:t xml:space="preserve">, </w:t>
      </w:r>
      <w:r w:rsidR="008826F8" w:rsidRPr="00071D31">
        <w:rPr>
          <w:lang w:eastAsia="zh-CN"/>
        </w:rPr>
        <w:t>in</w:t>
      </w:r>
      <w:r w:rsidR="008E200F" w:rsidRPr="00071D31">
        <w:t xml:space="preserve"> the </w:t>
      </w:r>
      <w:r w:rsidR="008E200F" w:rsidRPr="00F368C8">
        <w:rPr>
          <w:rStyle w:val="Object"/>
        </w:rPr>
        <w:t>C:\Migration</w:t>
      </w:r>
      <w:r w:rsidR="001820FE">
        <w:rPr>
          <w:rStyle w:val="Object"/>
        </w:rPr>
        <w:t>_S4HANA</w:t>
      </w:r>
      <w:r w:rsidR="008E200F" w:rsidRPr="00F368C8">
        <w:rPr>
          <w:rStyle w:val="Object"/>
        </w:rPr>
        <w:t xml:space="preserve">\DataServicesATL </w:t>
      </w:r>
      <w:r w:rsidR="008E200F" w:rsidRPr="00071D31">
        <w:t>folder, you have the following files: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1" w:lastRow="0" w:firstColumn="1" w:lastColumn="0" w:noHBand="0" w:noVBand="1"/>
      </w:tblPr>
      <w:tblGrid>
        <w:gridCol w:w="3795"/>
        <w:gridCol w:w="4773"/>
      </w:tblGrid>
      <w:tr w:rsidR="008E200F" w:rsidRPr="00071D31" w14:paraId="3DB35294" w14:textId="77777777" w:rsidTr="00DB0DC8">
        <w:trPr>
          <w:tblHeader/>
        </w:trPr>
        <w:tc>
          <w:tcPr>
            <w:tcW w:w="181.80pt" w:type="dxa"/>
            <w:shd w:val="clear" w:color="auto" w:fill="C6C6C6"/>
          </w:tcPr>
          <w:p w14:paraId="6F0F1F81" w14:textId="77777777" w:rsidR="008E200F" w:rsidRPr="00071D31" w:rsidRDefault="008E200F" w:rsidP="00224106">
            <w:pPr>
              <w:pStyle w:val="TableHeading"/>
            </w:pPr>
            <w:r w:rsidRPr="00071D31">
              <w:t>Filename</w:t>
            </w:r>
          </w:p>
        </w:tc>
        <w:tc>
          <w:tcPr>
            <w:tcW w:w="228.60pt" w:type="dxa"/>
            <w:shd w:val="clear" w:color="auto" w:fill="C6C6C6"/>
          </w:tcPr>
          <w:p w14:paraId="32388782" w14:textId="77777777" w:rsidR="008E200F" w:rsidRPr="00071D31" w:rsidRDefault="008E200F" w:rsidP="00224106">
            <w:pPr>
              <w:pStyle w:val="TableHeading"/>
            </w:pPr>
            <w:r w:rsidRPr="00071D31">
              <w:t>Description</w:t>
            </w:r>
          </w:p>
        </w:tc>
      </w:tr>
      <w:tr w:rsidR="000E12D7" w:rsidRPr="00071D31" w14:paraId="5615FF6F" w14:textId="77777777" w:rsidTr="00DB0DC8">
        <w:tc>
          <w:tcPr>
            <w:tcW w:w="181.80pt" w:type="dxa"/>
          </w:tcPr>
          <w:p w14:paraId="2373D521" w14:textId="77777777" w:rsidR="000E12D7" w:rsidRPr="00071D31" w:rsidRDefault="000E12D7" w:rsidP="00224106">
            <w:pPr>
              <w:pStyle w:val="TableText"/>
            </w:pPr>
            <w:r w:rsidRPr="00071D31">
              <w:t>DataStores_MSSQL2008.atl</w:t>
            </w:r>
          </w:p>
        </w:tc>
        <w:tc>
          <w:tcPr>
            <w:tcW w:w="228.60pt" w:type="dxa"/>
          </w:tcPr>
          <w:p w14:paraId="2DC412E7" w14:textId="77777777" w:rsidR="000E12D7" w:rsidRPr="00071D31" w:rsidRDefault="000E12D7" w:rsidP="00224106">
            <w:pPr>
              <w:pStyle w:val="TableText"/>
            </w:pPr>
            <w:r w:rsidRPr="00071D31">
              <w:t xml:space="preserve">The </w:t>
            </w:r>
            <w:proofErr w:type="spellStart"/>
            <w:r w:rsidRPr="00071D31">
              <w:t>datastores</w:t>
            </w:r>
            <w:proofErr w:type="spellEnd"/>
            <w:r w:rsidRPr="00071D31">
              <w:t xml:space="preserve"> file containing the DS_SAP, DS_DM_REPO_IDOC, DS_STG_MGMT_LKP, DS_STG_MGMT_LKP_INIT, DS_STG_OBJ and DS_STG_OBJ_INIT </w:t>
            </w:r>
            <w:proofErr w:type="spellStart"/>
            <w:r w:rsidRPr="00071D31">
              <w:t>datastores</w:t>
            </w:r>
            <w:proofErr w:type="spellEnd"/>
            <w:r w:rsidRPr="00071D31">
              <w:t>.</w:t>
            </w:r>
          </w:p>
        </w:tc>
      </w:tr>
      <w:tr w:rsidR="000E12D7" w:rsidRPr="00071D31" w14:paraId="5AA31E1A" w14:textId="77777777" w:rsidTr="00DB0DC8">
        <w:tc>
          <w:tcPr>
            <w:tcW w:w="181.80pt" w:type="dxa"/>
          </w:tcPr>
          <w:p w14:paraId="24F52529" w14:textId="77777777" w:rsidR="000E12D7" w:rsidRPr="00071D31" w:rsidRDefault="000E12D7" w:rsidP="00224106">
            <w:pPr>
              <w:pStyle w:val="TableText"/>
            </w:pPr>
            <w:proofErr w:type="spellStart"/>
            <w:r w:rsidRPr="00071D31">
              <w:t>DM_REPO_Lookup_Jobs.atl</w:t>
            </w:r>
            <w:proofErr w:type="spellEnd"/>
          </w:p>
        </w:tc>
        <w:tc>
          <w:tcPr>
            <w:tcW w:w="228.60pt" w:type="dxa"/>
          </w:tcPr>
          <w:p w14:paraId="6B9F5595" w14:textId="77777777" w:rsidR="000E12D7" w:rsidRPr="00071D31" w:rsidRDefault="000E12D7" w:rsidP="001D19FA">
            <w:pPr>
              <w:pStyle w:val="TableText"/>
            </w:pPr>
            <w:r w:rsidRPr="00071D31">
              <w:t xml:space="preserve">The lookup Job code required for </w:t>
            </w:r>
            <w:r w:rsidR="001D19FA">
              <w:t xml:space="preserve">S4HANA </w:t>
            </w:r>
            <w:r w:rsidRPr="00071D31">
              <w:t>lookup generation.</w:t>
            </w:r>
          </w:p>
        </w:tc>
      </w:tr>
      <w:tr w:rsidR="000E12D7" w:rsidRPr="00071D31" w14:paraId="7DF3F94A" w14:textId="77777777" w:rsidTr="00DB0DC8">
        <w:trPr>
          <w:cantSplit/>
        </w:trPr>
        <w:tc>
          <w:tcPr>
            <w:tcW w:w="181.80pt" w:type="dxa"/>
          </w:tcPr>
          <w:p w14:paraId="3EC6B7B8" w14:textId="77777777" w:rsidR="000E12D7" w:rsidRPr="00071D31" w:rsidRDefault="000E12D7" w:rsidP="00224106">
            <w:pPr>
              <w:pStyle w:val="TableText"/>
            </w:pPr>
            <w:proofErr w:type="spellStart"/>
            <w:r w:rsidRPr="00071D31">
              <w:t>DM_REPO_IDOC_A_To_M_Without_Datastores.atl</w:t>
            </w:r>
            <w:proofErr w:type="spellEnd"/>
          </w:p>
        </w:tc>
        <w:tc>
          <w:tcPr>
            <w:tcW w:w="228.60pt" w:type="dxa"/>
          </w:tcPr>
          <w:p w14:paraId="6882D360" w14:textId="77777777" w:rsidR="000E12D7" w:rsidRPr="00071D31" w:rsidRDefault="000E12D7" w:rsidP="00224106">
            <w:pPr>
              <w:pStyle w:val="TableText"/>
            </w:pPr>
            <w:r w:rsidRPr="00071D31">
              <w:t xml:space="preserve">All </w:t>
            </w:r>
            <w:proofErr w:type="spellStart"/>
            <w:r w:rsidRPr="00071D31">
              <w:t>IDoc</w:t>
            </w:r>
            <w:proofErr w:type="spellEnd"/>
            <w:r w:rsidRPr="00071D31">
              <w:t xml:space="preserve"> Jobs for objects named A through M.</w:t>
            </w:r>
          </w:p>
        </w:tc>
      </w:tr>
      <w:tr w:rsidR="000E12D7" w:rsidRPr="00071D31" w14:paraId="4F8CA050" w14:textId="77777777" w:rsidTr="00DB0DC8">
        <w:tc>
          <w:tcPr>
            <w:tcW w:w="181.80pt" w:type="dxa"/>
          </w:tcPr>
          <w:p w14:paraId="13AF8FE9" w14:textId="77777777" w:rsidR="000E12D7" w:rsidRPr="00071D31" w:rsidRDefault="000E12D7" w:rsidP="00224106">
            <w:pPr>
              <w:pStyle w:val="TableText"/>
            </w:pPr>
            <w:proofErr w:type="spellStart"/>
            <w:r w:rsidRPr="00071D31">
              <w:t>DM_REPO_IDOC_N_To_Z_Without_Datastores.atl</w:t>
            </w:r>
            <w:proofErr w:type="spellEnd"/>
          </w:p>
        </w:tc>
        <w:tc>
          <w:tcPr>
            <w:tcW w:w="228.60pt" w:type="dxa"/>
          </w:tcPr>
          <w:p w14:paraId="51309338" w14:textId="77777777" w:rsidR="000E12D7" w:rsidRPr="00071D31" w:rsidRDefault="000E12D7" w:rsidP="00224106">
            <w:pPr>
              <w:pStyle w:val="TableText"/>
            </w:pPr>
            <w:r w:rsidRPr="00071D31">
              <w:t xml:space="preserve">All </w:t>
            </w:r>
            <w:proofErr w:type="spellStart"/>
            <w:r w:rsidRPr="00071D31">
              <w:t>IDoc</w:t>
            </w:r>
            <w:proofErr w:type="spellEnd"/>
            <w:r w:rsidRPr="00071D31">
              <w:t xml:space="preserve"> Jobs for objects named N through Z.</w:t>
            </w:r>
          </w:p>
        </w:tc>
      </w:tr>
      <w:tr w:rsidR="000E12D7" w:rsidRPr="00071D31" w14:paraId="4855D057" w14:textId="77777777" w:rsidTr="00DB0DC8">
        <w:tc>
          <w:tcPr>
            <w:tcW w:w="181.80pt" w:type="dxa"/>
          </w:tcPr>
          <w:p w14:paraId="60EEF627" w14:textId="77777777" w:rsidR="000E12D7" w:rsidRPr="00071D31" w:rsidRDefault="000E12D7" w:rsidP="00224106">
            <w:pPr>
              <w:pStyle w:val="TableText"/>
            </w:pPr>
            <w:proofErr w:type="spellStart"/>
            <w:r w:rsidRPr="00071D31">
              <w:t>DM_REPO_IDOC_IDocStatus_and_Recon.atl</w:t>
            </w:r>
            <w:proofErr w:type="spellEnd"/>
          </w:p>
        </w:tc>
        <w:tc>
          <w:tcPr>
            <w:tcW w:w="228.60pt" w:type="dxa"/>
          </w:tcPr>
          <w:p w14:paraId="4A660EE2" w14:textId="77777777" w:rsidR="000E12D7" w:rsidRPr="00071D31" w:rsidRDefault="000E12D7" w:rsidP="00224106">
            <w:pPr>
              <w:pStyle w:val="TableText"/>
            </w:pPr>
            <w:proofErr w:type="spellStart"/>
            <w:r w:rsidRPr="00071D31">
              <w:t>IDoc</w:t>
            </w:r>
            <w:proofErr w:type="spellEnd"/>
            <w:r w:rsidRPr="00071D31">
              <w:t xml:space="preserve"> status and Reconciliation code.</w:t>
            </w:r>
          </w:p>
        </w:tc>
      </w:tr>
      <w:tr w:rsidR="000E12D7" w:rsidRPr="00071D31" w14:paraId="3BEB8FCC" w14:textId="77777777" w:rsidTr="00DB0DC8">
        <w:tc>
          <w:tcPr>
            <w:tcW w:w="181.80pt" w:type="dxa"/>
          </w:tcPr>
          <w:p w14:paraId="1F266416" w14:textId="77777777" w:rsidR="000E12D7" w:rsidRPr="00071D31" w:rsidRDefault="000E12D7" w:rsidP="00224106">
            <w:pPr>
              <w:pStyle w:val="TableText"/>
            </w:pPr>
            <w:proofErr w:type="spellStart"/>
            <w:r w:rsidRPr="00071D31">
              <w:t>DM_REPO_IDOC_Project.atl</w:t>
            </w:r>
            <w:proofErr w:type="spellEnd"/>
          </w:p>
        </w:tc>
        <w:tc>
          <w:tcPr>
            <w:tcW w:w="228.60pt" w:type="dxa"/>
          </w:tcPr>
          <w:p w14:paraId="1EDA689A" w14:textId="77777777" w:rsidR="000E12D7" w:rsidRPr="00071D31" w:rsidRDefault="000E12D7" w:rsidP="00224106">
            <w:pPr>
              <w:pStyle w:val="TableText"/>
            </w:pPr>
            <w:r w:rsidRPr="00071D31">
              <w:t>Project file to create the project association or all of the jobs created in the first two files together.</w:t>
            </w:r>
          </w:p>
        </w:tc>
      </w:tr>
    </w:tbl>
    <w:p w14:paraId="56F85342" w14:textId="77777777" w:rsidR="00AF012F" w:rsidRPr="00071D31" w:rsidRDefault="00AF012F" w:rsidP="00AF012F">
      <w:pPr>
        <w:rPr>
          <w:lang w:eastAsia="zh-CN"/>
        </w:rPr>
      </w:pPr>
      <w:r w:rsidRPr="00071D31">
        <w:rPr>
          <w:lang w:eastAsia="zh-CN"/>
        </w:rPr>
        <w:t xml:space="preserve">For </w:t>
      </w:r>
      <w:r w:rsidR="009E016D" w:rsidRPr="00071D31">
        <w:rPr>
          <w:lang w:eastAsia="zh-CN"/>
        </w:rPr>
        <w:t>DQ</w:t>
      </w:r>
      <w:r w:rsidRPr="00071D31">
        <w:rPr>
          <w:lang w:eastAsia="zh-CN"/>
        </w:rPr>
        <w:t>, in</w:t>
      </w:r>
      <w:r w:rsidRPr="00071D31">
        <w:t xml:space="preserve"> the </w:t>
      </w:r>
      <w:r w:rsidRPr="00F368C8">
        <w:rPr>
          <w:rStyle w:val="Object"/>
        </w:rPr>
        <w:t>C:\Migration_</w:t>
      </w:r>
      <w:r w:rsidR="00445E90" w:rsidRPr="00F368C8">
        <w:rPr>
          <w:rStyle w:val="Object"/>
        </w:rPr>
        <w:t>DQ</w:t>
      </w:r>
      <w:r w:rsidRPr="00F368C8">
        <w:rPr>
          <w:rStyle w:val="Object"/>
        </w:rPr>
        <w:t xml:space="preserve">\DataServicesATL </w:t>
      </w:r>
      <w:r w:rsidRPr="00071D31">
        <w:t>folder, you have the following files: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795"/>
        <w:gridCol w:w="4773"/>
      </w:tblGrid>
      <w:tr w:rsidR="00C22D48" w:rsidRPr="00071D31" w14:paraId="36FD0EB7" w14:textId="77777777" w:rsidTr="00DB0DC8">
        <w:trPr>
          <w:tblHeader/>
        </w:trPr>
        <w:tc>
          <w:tcPr>
            <w:tcW w:w="181.80pt" w:type="dxa"/>
            <w:shd w:val="clear" w:color="auto" w:fill="C6C6C6"/>
          </w:tcPr>
          <w:p w14:paraId="0F9EF621" w14:textId="77777777" w:rsidR="00AF012F" w:rsidRPr="00071D31" w:rsidRDefault="00AF012F" w:rsidP="00526A26">
            <w:pPr>
              <w:pStyle w:val="TableHeading"/>
            </w:pPr>
            <w:r w:rsidRPr="00071D31">
              <w:t>Filename</w:t>
            </w:r>
          </w:p>
        </w:tc>
        <w:tc>
          <w:tcPr>
            <w:tcW w:w="228.60pt" w:type="dxa"/>
            <w:shd w:val="clear" w:color="auto" w:fill="C6C6C6"/>
          </w:tcPr>
          <w:p w14:paraId="6054F9B9" w14:textId="77777777" w:rsidR="00AF012F" w:rsidRPr="00071D31" w:rsidRDefault="00AF012F" w:rsidP="00526A26">
            <w:pPr>
              <w:pStyle w:val="TableHeading"/>
            </w:pPr>
            <w:r w:rsidRPr="00071D31">
              <w:t>Description</w:t>
            </w:r>
          </w:p>
        </w:tc>
      </w:tr>
      <w:tr w:rsidR="00AF012F" w:rsidRPr="00071D31" w14:paraId="6ED3A5E1" w14:textId="77777777" w:rsidTr="00DB0DC8">
        <w:tc>
          <w:tcPr>
            <w:tcW w:w="181.80pt" w:type="dxa"/>
          </w:tcPr>
          <w:p w14:paraId="252A5A86" w14:textId="77777777" w:rsidR="008B254F" w:rsidRPr="00071D31" w:rsidRDefault="008B254F" w:rsidP="008B254F">
            <w:pPr>
              <w:pStyle w:val="TableText"/>
            </w:pPr>
            <w:r w:rsidRPr="008B254F">
              <w:t>DataStores_MSSQL2008.atl</w:t>
            </w:r>
          </w:p>
        </w:tc>
        <w:tc>
          <w:tcPr>
            <w:tcW w:w="228.60pt" w:type="dxa"/>
          </w:tcPr>
          <w:p w14:paraId="64DF8A90" w14:textId="77777777" w:rsidR="00AF012F" w:rsidRPr="00071D31" w:rsidRDefault="00946968" w:rsidP="00224106">
            <w:pPr>
              <w:pStyle w:val="TableText"/>
            </w:pPr>
            <w:r w:rsidRPr="00071D31">
              <w:t xml:space="preserve">The </w:t>
            </w:r>
            <w:proofErr w:type="spellStart"/>
            <w:r w:rsidRPr="00071D31">
              <w:t>datastores</w:t>
            </w:r>
            <w:proofErr w:type="spellEnd"/>
            <w:r w:rsidRPr="00071D31">
              <w:t xml:space="preserve"> file containing the DS_SAP, DS_DM_REPO_IDOC, DS_STG_MGMT_LKP and DS_STG_MGMT_INIT </w:t>
            </w:r>
            <w:proofErr w:type="spellStart"/>
            <w:r w:rsidRPr="00071D31">
              <w:t>datastores</w:t>
            </w:r>
            <w:proofErr w:type="spellEnd"/>
            <w:r w:rsidRPr="00071D31">
              <w:t>.</w:t>
            </w:r>
          </w:p>
        </w:tc>
      </w:tr>
      <w:tr w:rsidR="00AF012F" w:rsidRPr="00071D31" w14:paraId="29855F2A" w14:textId="77777777" w:rsidTr="00DB0DC8">
        <w:tc>
          <w:tcPr>
            <w:tcW w:w="181.80pt" w:type="dxa"/>
          </w:tcPr>
          <w:p w14:paraId="488F9456" w14:textId="77777777" w:rsidR="00AF012F" w:rsidRPr="00071D31" w:rsidRDefault="002769AB" w:rsidP="00224106">
            <w:pPr>
              <w:pStyle w:val="TableText"/>
            </w:pPr>
            <w:proofErr w:type="spellStart"/>
            <w:r w:rsidRPr="00071D31">
              <w:t>DQ_Processing_inc_RTS</w:t>
            </w:r>
            <w:r w:rsidR="004D0A34" w:rsidRPr="00071D31">
              <w:t>.atl</w:t>
            </w:r>
            <w:proofErr w:type="spellEnd"/>
          </w:p>
        </w:tc>
        <w:tc>
          <w:tcPr>
            <w:tcW w:w="228.60pt" w:type="dxa"/>
          </w:tcPr>
          <w:p w14:paraId="473A7ACA" w14:textId="77777777" w:rsidR="00AF012F" w:rsidRPr="00071D31" w:rsidRDefault="00AF012F" w:rsidP="00224106">
            <w:pPr>
              <w:pStyle w:val="TableText"/>
            </w:pPr>
          </w:p>
        </w:tc>
      </w:tr>
    </w:tbl>
    <w:p w14:paraId="7CA0A88B" w14:textId="77777777" w:rsidR="008E200F" w:rsidRPr="00071D31" w:rsidRDefault="008E200F" w:rsidP="00F368C8">
      <w:pPr>
        <w:pStyle w:val="Heading9"/>
      </w:pPr>
      <w:r w:rsidRPr="00071D31">
        <w:t>Procedure</w:t>
      </w:r>
    </w:p>
    <w:p w14:paraId="3A6ED7FB" w14:textId="77777777" w:rsidR="000A534D" w:rsidRPr="00071D31" w:rsidRDefault="000A534D" w:rsidP="000A534D">
      <w:pPr>
        <w:numPr>
          <w:ilvl w:val="0"/>
          <w:numId w:val="13"/>
        </w:numPr>
      </w:pPr>
      <w:r w:rsidRPr="00071D31">
        <w:lastRenderedPageBreak/>
        <w:t xml:space="preserve">From the Windows menu, choose </w:t>
      </w:r>
      <w:r w:rsidRPr="00F368C8">
        <w:rPr>
          <w:rStyle w:val="Object"/>
        </w:rPr>
        <w:t>Start → All Programs → SAP Data Services 4.</w:t>
      </w:r>
      <w:r>
        <w:rPr>
          <w:rStyle w:val="Object"/>
        </w:rPr>
        <w:t>2</w:t>
      </w:r>
      <w:r w:rsidRPr="00F368C8">
        <w:rPr>
          <w:rStyle w:val="Object"/>
        </w:rPr>
        <w:t xml:space="preserve"> → Data Services Designer. </w:t>
      </w:r>
      <w:r w:rsidRPr="00071D31">
        <w:t>The Designer prompts you for logon information associated with your repository database.</w:t>
      </w:r>
    </w:p>
    <w:p w14:paraId="496078D9" w14:textId="77777777" w:rsidR="008E200F" w:rsidRPr="00071D31" w:rsidRDefault="008E200F" w:rsidP="00F134EE">
      <w:pPr>
        <w:numPr>
          <w:ilvl w:val="0"/>
          <w:numId w:val="13"/>
        </w:numPr>
      </w:pPr>
      <w:r w:rsidRPr="00071D31">
        <w:t xml:space="preserve">In the </w:t>
      </w:r>
      <w:proofErr w:type="spellStart"/>
      <w:r w:rsidRPr="00F368C8">
        <w:rPr>
          <w:rStyle w:val="Object"/>
        </w:rPr>
        <w:t>BusinessObjects</w:t>
      </w:r>
      <w:proofErr w:type="spellEnd"/>
      <w:r w:rsidRPr="00F368C8">
        <w:rPr>
          <w:rStyle w:val="Object"/>
        </w:rPr>
        <w:t xml:space="preserve"> Data Services Repository Login</w:t>
      </w:r>
      <w:r w:rsidRPr="00071D31">
        <w:t xml:space="preserve"> dialog box, enter the following:</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293"/>
        <w:gridCol w:w="3006"/>
        <w:gridCol w:w="3269"/>
      </w:tblGrid>
      <w:tr w:rsidR="00561D9B" w:rsidRPr="00071D31" w14:paraId="0391439E" w14:textId="77777777" w:rsidTr="00DB0DC8">
        <w:tc>
          <w:tcPr>
            <w:tcW w:w="109.80pt" w:type="dxa"/>
            <w:shd w:val="clear" w:color="auto" w:fill="C6C6C6"/>
          </w:tcPr>
          <w:p w14:paraId="1508ED4F" w14:textId="77777777" w:rsidR="00561D9B" w:rsidRPr="00071D31" w:rsidRDefault="00561D9B" w:rsidP="00561D9B">
            <w:pPr>
              <w:pStyle w:val="TableHeading"/>
            </w:pPr>
            <w:r w:rsidRPr="00071D31">
              <w:t>Field</w:t>
            </w:r>
          </w:p>
        </w:tc>
        <w:tc>
          <w:tcPr>
            <w:tcW w:w="144pt" w:type="dxa"/>
            <w:shd w:val="clear" w:color="auto" w:fill="C6C6C6"/>
          </w:tcPr>
          <w:p w14:paraId="1284A653" w14:textId="77777777" w:rsidR="00561D9B" w:rsidRPr="00071D31" w:rsidRDefault="00561D9B" w:rsidP="00561D9B">
            <w:pPr>
              <w:pStyle w:val="TableHeading"/>
            </w:pPr>
            <w:r w:rsidRPr="00071D31">
              <w:t>User Action or Values</w:t>
            </w:r>
          </w:p>
        </w:tc>
        <w:tc>
          <w:tcPr>
            <w:tcW w:w="156.60pt" w:type="dxa"/>
            <w:shd w:val="clear" w:color="auto" w:fill="C6C6C6"/>
          </w:tcPr>
          <w:p w14:paraId="05ED8197" w14:textId="77777777" w:rsidR="00561D9B" w:rsidRPr="00071D31" w:rsidRDefault="00561D9B" w:rsidP="00561D9B">
            <w:pPr>
              <w:pStyle w:val="TableHeading"/>
            </w:pPr>
            <w:r w:rsidRPr="00071D31">
              <w:t>Comments</w:t>
            </w:r>
          </w:p>
        </w:tc>
      </w:tr>
      <w:tr w:rsidR="00561D9B" w:rsidRPr="00071D31" w14:paraId="1326EE00" w14:textId="77777777" w:rsidTr="00DB0DC8">
        <w:tc>
          <w:tcPr>
            <w:tcW w:w="109.80pt" w:type="dxa"/>
            <w:shd w:val="clear" w:color="auto" w:fill="auto"/>
          </w:tcPr>
          <w:p w14:paraId="76DBBBFE" w14:textId="77777777" w:rsidR="00561D9B" w:rsidRPr="00071D31" w:rsidRDefault="00561D9B" w:rsidP="00561D9B">
            <w:pPr>
              <w:pStyle w:val="TableText"/>
            </w:pPr>
            <w:r w:rsidRPr="00071D31">
              <w:t>System – host[:port]</w:t>
            </w:r>
          </w:p>
        </w:tc>
        <w:tc>
          <w:tcPr>
            <w:tcW w:w="144pt" w:type="dxa"/>
            <w:shd w:val="clear" w:color="auto" w:fill="auto"/>
          </w:tcPr>
          <w:p w14:paraId="66C7F6EF" w14:textId="77777777" w:rsidR="00561D9B" w:rsidRPr="00071D31" w:rsidRDefault="00561D9B" w:rsidP="00561D9B">
            <w:pPr>
              <w:pStyle w:val="TableText"/>
            </w:pPr>
            <w:r w:rsidRPr="00071D31">
              <w:t>&lt;</w:t>
            </w:r>
            <w:r w:rsidR="004A500E" w:rsidRPr="00071D31">
              <w:rPr>
                <w:lang w:eastAsia="zh-CN"/>
              </w:rPr>
              <w:t xml:space="preserve">the </w:t>
            </w:r>
            <w:r w:rsidRPr="00071D31">
              <w:t>computer name&gt;:6400</w:t>
            </w:r>
          </w:p>
        </w:tc>
        <w:tc>
          <w:tcPr>
            <w:tcW w:w="156.60pt" w:type="dxa"/>
            <w:shd w:val="clear" w:color="auto" w:fill="auto"/>
          </w:tcPr>
          <w:p w14:paraId="20590BD0" w14:textId="77777777" w:rsidR="00561D9B" w:rsidRPr="00071D31" w:rsidRDefault="00561D9B" w:rsidP="00561D9B">
            <w:pPr>
              <w:pStyle w:val="TableText"/>
            </w:pPr>
          </w:p>
        </w:tc>
      </w:tr>
      <w:tr w:rsidR="00561D9B" w:rsidRPr="00071D31" w14:paraId="2078CC76" w14:textId="77777777" w:rsidTr="00DB0DC8">
        <w:tc>
          <w:tcPr>
            <w:tcW w:w="109.80pt" w:type="dxa"/>
            <w:shd w:val="clear" w:color="auto" w:fill="auto"/>
          </w:tcPr>
          <w:p w14:paraId="57853BC2" w14:textId="77777777" w:rsidR="00561D9B" w:rsidRPr="00071D31" w:rsidRDefault="00561D9B" w:rsidP="00561D9B">
            <w:pPr>
              <w:pStyle w:val="TableText"/>
            </w:pPr>
            <w:r w:rsidRPr="00071D31">
              <w:t>User name</w:t>
            </w:r>
          </w:p>
        </w:tc>
        <w:tc>
          <w:tcPr>
            <w:tcW w:w="144pt" w:type="dxa"/>
            <w:shd w:val="clear" w:color="auto" w:fill="auto"/>
          </w:tcPr>
          <w:p w14:paraId="2D525F70" w14:textId="77777777" w:rsidR="00561D9B" w:rsidRPr="00071D31" w:rsidRDefault="00561D9B" w:rsidP="00561D9B">
            <w:pPr>
              <w:pStyle w:val="TableText"/>
            </w:pPr>
            <w:r w:rsidRPr="00071D31">
              <w:t>Administrator</w:t>
            </w:r>
          </w:p>
        </w:tc>
        <w:tc>
          <w:tcPr>
            <w:tcW w:w="156.60pt" w:type="dxa"/>
            <w:shd w:val="clear" w:color="auto" w:fill="auto"/>
          </w:tcPr>
          <w:p w14:paraId="4C241CFC" w14:textId="77777777" w:rsidR="00561D9B" w:rsidRPr="00071D31" w:rsidRDefault="00561D9B" w:rsidP="00561D9B">
            <w:pPr>
              <w:pStyle w:val="TableText"/>
            </w:pPr>
          </w:p>
        </w:tc>
      </w:tr>
      <w:tr w:rsidR="00561D9B" w:rsidRPr="00071D31" w14:paraId="719A0BA6" w14:textId="77777777" w:rsidTr="00DB0DC8">
        <w:tc>
          <w:tcPr>
            <w:tcW w:w="109.80pt" w:type="dxa"/>
            <w:shd w:val="clear" w:color="auto" w:fill="auto"/>
          </w:tcPr>
          <w:p w14:paraId="55488755" w14:textId="77777777" w:rsidR="00561D9B" w:rsidRPr="00071D31" w:rsidRDefault="00561D9B" w:rsidP="00561D9B">
            <w:pPr>
              <w:pStyle w:val="TableText"/>
            </w:pPr>
            <w:r w:rsidRPr="00071D31">
              <w:t>Password</w:t>
            </w:r>
          </w:p>
        </w:tc>
        <w:tc>
          <w:tcPr>
            <w:tcW w:w="144pt" w:type="dxa"/>
            <w:shd w:val="clear" w:color="auto" w:fill="auto"/>
          </w:tcPr>
          <w:p w14:paraId="5A7CB81F" w14:textId="77777777" w:rsidR="00561D9B" w:rsidRPr="00071D31" w:rsidRDefault="00561D9B" w:rsidP="00561D9B">
            <w:pPr>
              <w:pStyle w:val="TableText"/>
            </w:pPr>
            <w:r w:rsidRPr="00071D31">
              <w:t>&lt;password&gt;</w:t>
            </w:r>
          </w:p>
        </w:tc>
        <w:tc>
          <w:tcPr>
            <w:tcW w:w="156.60pt" w:type="dxa"/>
            <w:shd w:val="clear" w:color="auto" w:fill="auto"/>
          </w:tcPr>
          <w:p w14:paraId="7DB05AD8" w14:textId="77777777" w:rsidR="00561D9B" w:rsidRPr="00071D31" w:rsidRDefault="00561D9B" w:rsidP="00561D9B">
            <w:pPr>
              <w:pStyle w:val="TableText"/>
            </w:pPr>
            <w:r w:rsidRPr="00071D31">
              <w:t>Password you selected when installing BI</w:t>
            </w:r>
          </w:p>
        </w:tc>
      </w:tr>
      <w:tr w:rsidR="00561D9B" w:rsidRPr="00071D31" w14:paraId="197F2B4A" w14:textId="77777777" w:rsidTr="00DB0DC8">
        <w:tc>
          <w:tcPr>
            <w:tcW w:w="109.80pt" w:type="dxa"/>
            <w:shd w:val="clear" w:color="auto" w:fill="auto"/>
          </w:tcPr>
          <w:p w14:paraId="3DBDD0D2" w14:textId="77777777" w:rsidR="00561D9B" w:rsidRPr="00071D31" w:rsidRDefault="00561D9B" w:rsidP="00561D9B">
            <w:pPr>
              <w:pStyle w:val="TableText"/>
            </w:pPr>
            <w:r w:rsidRPr="00071D31">
              <w:t>Authentication</w:t>
            </w:r>
          </w:p>
        </w:tc>
        <w:tc>
          <w:tcPr>
            <w:tcW w:w="144pt" w:type="dxa"/>
            <w:shd w:val="clear" w:color="auto" w:fill="auto"/>
          </w:tcPr>
          <w:p w14:paraId="3600E952" w14:textId="77777777" w:rsidR="00561D9B" w:rsidRPr="00071D31" w:rsidRDefault="00561D9B" w:rsidP="00561D9B">
            <w:pPr>
              <w:pStyle w:val="TableText"/>
            </w:pPr>
            <w:r w:rsidRPr="00071D31">
              <w:t>Enterprise</w:t>
            </w:r>
          </w:p>
        </w:tc>
        <w:tc>
          <w:tcPr>
            <w:tcW w:w="156.60pt" w:type="dxa"/>
            <w:shd w:val="clear" w:color="auto" w:fill="auto"/>
          </w:tcPr>
          <w:p w14:paraId="5C03D13E" w14:textId="77777777" w:rsidR="00561D9B" w:rsidRPr="00071D31" w:rsidRDefault="00561D9B" w:rsidP="00561D9B">
            <w:pPr>
              <w:pStyle w:val="TableText"/>
            </w:pPr>
          </w:p>
        </w:tc>
      </w:tr>
    </w:tbl>
    <w:p w14:paraId="3EAC81B6" w14:textId="77777777" w:rsidR="00561D9B" w:rsidRPr="00071D31" w:rsidRDefault="007F5252" w:rsidP="00F134EE">
      <w:pPr>
        <w:numPr>
          <w:ilvl w:val="0"/>
          <w:numId w:val="13"/>
        </w:numPr>
      </w:pPr>
      <w:r w:rsidRPr="00071D31">
        <w:t xml:space="preserve">Choose </w:t>
      </w:r>
      <w:r w:rsidR="00C539D4" w:rsidRPr="00F368C8">
        <w:rPr>
          <w:rStyle w:val="Object"/>
        </w:rPr>
        <w:t>Log On</w:t>
      </w:r>
      <w:r w:rsidR="00561D9B" w:rsidRPr="00071D31">
        <w:rPr>
          <w:lang w:eastAsia="zh-CN"/>
        </w:rPr>
        <w:t>.</w:t>
      </w:r>
    </w:p>
    <w:p w14:paraId="7AF8F60F" w14:textId="77777777" w:rsidR="008E200F" w:rsidRPr="00071D31" w:rsidRDefault="00561D9B" w:rsidP="00F134EE">
      <w:pPr>
        <w:numPr>
          <w:ilvl w:val="0"/>
          <w:numId w:val="13"/>
        </w:numPr>
      </w:pPr>
      <w:r w:rsidRPr="00071D31">
        <w:rPr>
          <w:lang w:eastAsia="zh-CN"/>
        </w:rPr>
        <w:t>T</w:t>
      </w:r>
      <w:r w:rsidR="00BD2617" w:rsidRPr="00071D31">
        <w:rPr>
          <w:lang w:eastAsia="zh-CN"/>
        </w:rPr>
        <w:t xml:space="preserve">he repository </w:t>
      </w:r>
      <w:r w:rsidRPr="00071D31">
        <w:t>is</w:t>
      </w:r>
      <w:r w:rsidR="000F44A0" w:rsidRPr="00071D31">
        <w:t xml:space="preserve"> displayed in the list of repositories</w:t>
      </w:r>
      <w:r w:rsidR="007F5252" w:rsidRPr="00071D31">
        <w:t>.</w:t>
      </w:r>
      <w:r w:rsidR="00BD2617" w:rsidRPr="00071D31">
        <w:rPr>
          <w:lang w:eastAsia="zh-CN"/>
        </w:rPr>
        <w:t xml:space="preserve"> Select the repository</w:t>
      </w:r>
      <w:r w:rsidRPr="00071D31">
        <w:rPr>
          <w:lang w:eastAsia="zh-CN"/>
        </w:rPr>
        <w:t xml:space="preserve"> (for example, </w:t>
      </w:r>
      <w:r w:rsidR="007374E6">
        <w:t>DM_REPO_S4HANA</w:t>
      </w:r>
      <w:r w:rsidRPr="00071D31">
        <w:t xml:space="preserve">) </w:t>
      </w:r>
      <w:r w:rsidR="00BD2617" w:rsidRPr="00071D31">
        <w:t>and</w:t>
      </w:r>
      <w:r w:rsidR="007F5252" w:rsidRPr="00071D31">
        <w:t xml:space="preserve"> </w:t>
      </w:r>
      <w:r w:rsidR="003564DE" w:rsidRPr="00071D31">
        <w:rPr>
          <w:lang w:eastAsia="zh-CN"/>
        </w:rPr>
        <w:t>c</w:t>
      </w:r>
      <w:r w:rsidR="007F5252" w:rsidRPr="00071D31">
        <w:t xml:space="preserve">hoose </w:t>
      </w:r>
      <w:r w:rsidR="000F44A0" w:rsidRPr="00F368C8">
        <w:rPr>
          <w:rStyle w:val="Object"/>
        </w:rPr>
        <w:t>OK</w:t>
      </w:r>
      <w:r w:rsidR="000F44A0" w:rsidRPr="00071D31">
        <w:t>,</w:t>
      </w:r>
    </w:p>
    <w:p w14:paraId="3C04A093" w14:textId="77777777" w:rsidR="007A510F" w:rsidRPr="00071D31" w:rsidRDefault="003B5EFB" w:rsidP="00561D9B">
      <w:pPr>
        <w:pStyle w:val="NoteIcon"/>
        <w:rPr>
          <w:lang w:eastAsia="zh-CN"/>
        </w:rPr>
      </w:pPr>
      <w:r w:rsidRPr="00071D31">
        <w:rPr>
          <w:noProof/>
          <w:lang w:eastAsia="zh-CN"/>
        </w:rPr>
        <w:drawing>
          <wp:inline distT="0" distB="0" distL="0" distR="0" wp14:anchorId="38F2C758" wp14:editId="54D64C0A">
            <wp:extent cx="231775" cy="231775"/>
            <wp:effectExtent l="0" t="0" r="0" b="0"/>
            <wp:docPr id="21" name="Picture 21"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890FC73" w14:textId="77777777" w:rsidR="00B6616E" w:rsidRPr="00071D31" w:rsidRDefault="00B6616E" w:rsidP="00561D9B">
      <w:pPr>
        <w:pStyle w:val="NoteParagraph"/>
        <w:rPr>
          <w:lang w:eastAsia="zh-CN"/>
        </w:rPr>
      </w:pPr>
      <w:r w:rsidRPr="00071D31">
        <w:t xml:space="preserve">For Data Quality, </w:t>
      </w:r>
      <w:r w:rsidR="00EA4EBC" w:rsidRPr="00071D31">
        <w:rPr>
          <w:lang w:eastAsia="zh-CN"/>
        </w:rPr>
        <w:t xml:space="preserve">select </w:t>
      </w:r>
      <w:r w:rsidRPr="00071D31">
        <w:t>DM_REPO_DQ</w:t>
      </w:r>
    </w:p>
    <w:p w14:paraId="0D31817A" w14:textId="77777777" w:rsidR="008E200F" w:rsidRPr="00F368C8" w:rsidRDefault="00561D9B" w:rsidP="00F134EE">
      <w:pPr>
        <w:numPr>
          <w:ilvl w:val="0"/>
          <w:numId w:val="13"/>
        </w:numPr>
      </w:pPr>
      <w:r w:rsidRPr="00071D31">
        <w:t xml:space="preserve">You are now on the </w:t>
      </w:r>
      <w:proofErr w:type="spellStart"/>
      <w:r w:rsidRPr="00F368C8">
        <w:rPr>
          <w:rStyle w:val="Object"/>
        </w:rPr>
        <w:t>BusinessObjects</w:t>
      </w:r>
      <w:proofErr w:type="spellEnd"/>
      <w:r w:rsidRPr="00F368C8">
        <w:rPr>
          <w:rStyle w:val="Object"/>
        </w:rPr>
        <w:t xml:space="preserve"> </w:t>
      </w:r>
      <w:r w:rsidRPr="00071D31">
        <w:t>Da</w:t>
      </w:r>
      <w:r w:rsidRPr="00F368C8">
        <w:rPr>
          <w:rStyle w:val="Object"/>
        </w:rPr>
        <w:t>ta Service Designer</w:t>
      </w:r>
      <w:r w:rsidRPr="00071D31">
        <w:t xml:space="preserve"> screen. T</w:t>
      </w:r>
      <w:r w:rsidR="008E200F" w:rsidRPr="00F368C8">
        <w:t xml:space="preserve">he following ATL files are to be imported for this repository. Follow the steps below for importing each ATL file in the order </w:t>
      </w:r>
      <w:r w:rsidR="00F0143D" w:rsidRPr="00F368C8">
        <w:t>s</w:t>
      </w:r>
      <w:r w:rsidR="008E200F" w:rsidRPr="00F368C8">
        <w:t>hown below:</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238"/>
        <w:gridCol w:w="6330"/>
      </w:tblGrid>
      <w:tr w:rsidR="00EA6495" w:rsidRPr="00071D31" w14:paraId="74C06CB2" w14:textId="77777777" w:rsidTr="00DB0DC8">
        <w:trPr>
          <w:tblHeader/>
        </w:trPr>
        <w:tc>
          <w:tcPr>
            <w:tcW w:w="109.80pt" w:type="dxa"/>
            <w:shd w:val="clear" w:color="auto" w:fill="C6C6C6"/>
          </w:tcPr>
          <w:p w14:paraId="3F40D38D" w14:textId="77777777" w:rsidR="00033B5A" w:rsidRPr="00071D31" w:rsidRDefault="00E157E4" w:rsidP="00224106">
            <w:pPr>
              <w:pStyle w:val="TableHeading"/>
            </w:pPr>
            <w:r w:rsidRPr="00071D31">
              <w:t>Data</w:t>
            </w:r>
            <w:r w:rsidR="0062105B" w:rsidRPr="00071D31">
              <w:t xml:space="preserve"> </w:t>
            </w:r>
            <w:r w:rsidRPr="00071D31">
              <w:t>Migration Package</w:t>
            </w:r>
          </w:p>
        </w:tc>
        <w:tc>
          <w:tcPr>
            <w:tcW w:w="310.50pt" w:type="dxa"/>
            <w:shd w:val="clear" w:color="auto" w:fill="C6C6C6"/>
          </w:tcPr>
          <w:p w14:paraId="3500A4D6" w14:textId="77777777" w:rsidR="00033B5A" w:rsidRPr="00071D31" w:rsidRDefault="00127369" w:rsidP="00224106">
            <w:pPr>
              <w:pStyle w:val="TableHeading"/>
            </w:pPr>
            <w:r w:rsidRPr="00071D31">
              <w:t xml:space="preserve">ATL </w:t>
            </w:r>
            <w:r w:rsidR="00F24E19" w:rsidRPr="00071D31">
              <w:t>l</w:t>
            </w:r>
            <w:r w:rsidR="00282BA4" w:rsidRPr="00071D31">
              <w:t xml:space="preserve">oad </w:t>
            </w:r>
            <w:r w:rsidR="007D5E4D" w:rsidRPr="00071D31">
              <w:t>s</w:t>
            </w:r>
            <w:r w:rsidR="006250B5" w:rsidRPr="00071D31">
              <w:t>teps</w:t>
            </w:r>
            <w:r w:rsidR="00BC4B1A" w:rsidRPr="00071D31">
              <w:t xml:space="preserve"> </w:t>
            </w:r>
          </w:p>
        </w:tc>
      </w:tr>
      <w:tr w:rsidR="00EA6495" w:rsidRPr="00071D31" w14:paraId="29F7ECD2" w14:textId="77777777" w:rsidTr="00DB0DC8">
        <w:tc>
          <w:tcPr>
            <w:tcW w:w="109.80pt" w:type="dxa"/>
          </w:tcPr>
          <w:p w14:paraId="1516E965" w14:textId="77777777" w:rsidR="00033B5A" w:rsidRPr="00071D31" w:rsidRDefault="0000373D" w:rsidP="00224106">
            <w:pPr>
              <w:pStyle w:val="TableText"/>
            </w:pPr>
            <w:r>
              <w:t>S4HANA</w:t>
            </w:r>
          </w:p>
        </w:tc>
        <w:tc>
          <w:tcPr>
            <w:tcW w:w="310.50pt" w:type="dxa"/>
          </w:tcPr>
          <w:p w14:paraId="2B047D91" w14:textId="77777777" w:rsidR="00907D53" w:rsidRPr="00071D31" w:rsidRDefault="00907D53" w:rsidP="00561D9B">
            <w:pPr>
              <w:pStyle w:val="TableText"/>
            </w:pPr>
            <w:r w:rsidRPr="00071D31">
              <w:t>DataStores_MSSQL2008.atl</w:t>
            </w:r>
            <w:r w:rsidRPr="00071D31" w:rsidDel="00FD5E88">
              <w:t xml:space="preserve"> </w:t>
            </w:r>
            <w:proofErr w:type="spellStart"/>
            <w:r w:rsidRPr="00071D31">
              <w:t>DM_REPO_Lookup_Jobs.atl</w:t>
            </w:r>
            <w:proofErr w:type="spellEnd"/>
            <w:r w:rsidRPr="00071D31" w:rsidDel="00FD5E88">
              <w:t xml:space="preserve"> </w:t>
            </w:r>
          </w:p>
          <w:p w14:paraId="6651EE27" w14:textId="77777777" w:rsidR="00907D53" w:rsidRPr="00071D31" w:rsidRDefault="00907D53" w:rsidP="00561D9B">
            <w:pPr>
              <w:pStyle w:val="TableText"/>
            </w:pPr>
            <w:proofErr w:type="spellStart"/>
            <w:r w:rsidRPr="00071D31">
              <w:t>DM_REPO_IDOC_A_To_M_Without_Datastores.atl</w:t>
            </w:r>
            <w:proofErr w:type="spellEnd"/>
          </w:p>
          <w:p w14:paraId="702A3D22" w14:textId="77777777" w:rsidR="00907D53" w:rsidRPr="00071D31" w:rsidRDefault="00907D53" w:rsidP="00561D9B">
            <w:pPr>
              <w:pStyle w:val="TableText"/>
            </w:pPr>
            <w:proofErr w:type="spellStart"/>
            <w:r w:rsidRPr="00071D31">
              <w:t>DM_REPO_IDOC_N_To_Z_Without_Datastores.atl</w:t>
            </w:r>
            <w:proofErr w:type="spellEnd"/>
            <w:r w:rsidRPr="00071D31" w:rsidDel="00FD5E88">
              <w:t xml:space="preserve"> </w:t>
            </w:r>
          </w:p>
          <w:p w14:paraId="1F7841EE" w14:textId="77777777" w:rsidR="00907D53" w:rsidRPr="00071D31" w:rsidRDefault="00907D53" w:rsidP="00561D9B">
            <w:pPr>
              <w:pStyle w:val="TableText"/>
            </w:pPr>
            <w:proofErr w:type="spellStart"/>
            <w:r w:rsidRPr="00071D31">
              <w:t>DM_REPO_IDOC_IDocStatus_and_Recon.atl</w:t>
            </w:r>
            <w:proofErr w:type="spellEnd"/>
            <w:r w:rsidRPr="00071D31" w:rsidDel="00FD5E88">
              <w:t xml:space="preserve"> </w:t>
            </w:r>
          </w:p>
          <w:p w14:paraId="6386159C" w14:textId="77777777" w:rsidR="00033B5A" w:rsidRPr="00071D31" w:rsidRDefault="00907D53" w:rsidP="00561D9B">
            <w:pPr>
              <w:pStyle w:val="TableText"/>
            </w:pPr>
            <w:proofErr w:type="spellStart"/>
            <w:r w:rsidRPr="00071D31">
              <w:t>DM_REPO_IDOC_Project.atl</w:t>
            </w:r>
            <w:proofErr w:type="spellEnd"/>
          </w:p>
        </w:tc>
      </w:tr>
      <w:tr w:rsidR="00EA6495" w:rsidRPr="00071D31" w14:paraId="12028FE3" w14:textId="77777777" w:rsidTr="00DB0DC8">
        <w:trPr>
          <w:cantSplit/>
        </w:trPr>
        <w:tc>
          <w:tcPr>
            <w:tcW w:w="109.80pt" w:type="dxa"/>
          </w:tcPr>
          <w:p w14:paraId="27450464" w14:textId="77777777" w:rsidR="00BF29FC" w:rsidRPr="00071D31" w:rsidDel="00BF29FC" w:rsidRDefault="00DE2E65" w:rsidP="00224106">
            <w:pPr>
              <w:pStyle w:val="TableText"/>
            </w:pPr>
            <w:r w:rsidRPr="00071D31">
              <w:t>Data Quality</w:t>
            </w:r>
          </w:p>
        </w:tc>
        <w:tc>
          <w:tcPr>
            <w:tcW w:w="310.50pt" w:type="dxa"/>
          </w:tcPr>
          <w:p w14:paraId="1DC62A7A" w14:textId="77777777" w:rsidR="00CF6D3A" w:rsidRPr="00071D31" w:rsidRDefault="00CF6D3A" w:rsidP="00EA6495">
            <w:pPr>
              <w:pStyle w:val="TableText"/>
            </w:pPr>
            <w:proofErr w:type="spellStart"/>
            <w:r w:rsidRPr="00071D31">
              <w:t>DataStores_MSSQL_and_Oracle.atl</w:t>
            </w:r>
            <w:proofErr w:type="spellEnd"/>
          </w:p>
          <w:p w14:paraId="56583BFF" w14:textId="77777777" w:rsidR="00EA6495" w:rsidRPr="00071D31" w:rsidRDefault="006E2537" w:rsidP="00DE7770">
            <w:pPr>
              <w:pStyle w:val="TableText"/>
              <w:rPr>
                <w:lang w:eastAsia="zh-CN"/>
              </w:rPr>
            </w:pPr>
            <w:proofErr w:type="spellStart"/>
            <w:r w:rsidRPr="00071D31">
              <w:t>DQ</w:t>
            </w:r>
            <w:r w:rsidR="00AD6890" w:rsidRPr="00071D31">
              <w:t>_Processing_</w:t>
            </w:r>
            <w:r w:rsidRPr="00071D31">
              <w:t>in</w:t>
            </w:r>
            <w:r w:rsidR="00AD6890" w:rsidRPr="00071D31">
              <w:t>c_</w:t>
            </w:r>
            <w:r w:rsidRPr="00071D31">
              <w:t>RTS.atl</w:t>
            </w:r>
            <w:proofErr w:type="spellEnd"/>
          </w:p>
        </w:tc>
      </w:tr>
    </w:tbl>
    <w:p w14:paraId="0756C0AC" w14:textId="77777777" w:rsidR="008E200F" w:rsidRPr="00071D31" w:rsidRDefault="008E200F" w:rsidP="00F134EE">
      <w:pPr>
        <w:numPr>
          <w:ilvl w:val="0"/>
          <w:numId w:val="13"/>
        </w:numPr>
      </w:pPr>
      <w:r w:rsidRPr="00071D31">
        <w:t xml:space="preserve">From the </w:t>
      </w:r>
      <w:r w:rsidRPr="00F368C8">
        <w:rPr>
          <w:rStyle w:val="Object"/>
        </w:rPr>
        <w:t>Tools</w:t>
      </w:r>
      <w:r w:rsidRPr="00071D31">
        <w:t xml:space="preserve"> menu, choose </w:t>
      </w:r>
      <w:r w:rsidRPr="00F368C8">
        <w:rPr>
          <w:rStyle w:val="Object"/>
        </w:rPr>
        <w:t>Import from File</w:t>
      </w:r>
      <w:r w:rsidRPr="00071D31">
        <w:t>.</w:t>
      </w:r>
    </w:p>
    <w:p w14:paraId="262A4BB8" w14:textId="77777777" w:rsidR="00AA7106" w:rsidRPr="00071D31" w:rsidRDefault="008E200F" w:rsidP="00F134EE">
      <w:pPr>
        <w:numPr>
          <w:ilvl w:val="0"/>
          <w:numId w:val="13"/>
        </w:numPr>
      </w:pPr>
      <w:r w:rsidRPr="00071D31">
        <w:t xml:space="preserve">In the </w:t>
      </w:r>
      <w:r w:rsidRPr="00F368C8">
        <w:rPr>
          <w:rStyle w:val="Object"/>
        </w:rPr>
        <w:t>Open Import File</w:t>
      </w:r>
      <w:r w:rsidRPr="00071D31">
        <w:t xml:space="preserve"> dialog box, browse to the where the saved the </w:t>
      </w:r>
      <w:r w:rsidRPr="00F368C8">
        <w:rPr>
          <w:rStyle w:val="Object"/>
        </w:rPr>
        <w:t>ATL</w:t>
      </w:r>
      <w:r w:rsidRPr="00071D31">
        <w:t xml:space="preserve"> files are located, select the ATL file and choose </w:t>
      </w:r>
      <w:r w:rsidRPr="00F368C8">
        <w:rPr>
          <w:rStyle w:val="Object"/>
        </w:rPr>
        <w:t>Open</w:t>
      </w:r>
      <w:r w:rsidRPr="00071D31">
        <w:t xml:space="preserve">. </w:t>
      </w:r>
    </w:p>
    <w:p w14:paraId="3FA7A564" w14:textId="77777777" w:rsidR="00AA7106" w:rsidRPr="00071D31" w:rsidRDefault="003B5EFB" w:rsidP="00AA7106">
      <w:pPr>
        <w:pStyle w:val="NoteIcon"/>
      </w:pPr>
      <w:r w:rsidRPr="00071D31">
        <w:rPr>
          <w:noProof/>
          <w:lang w:eastAsia="zh-CN"/>
        </w:rPr>
        <w:drawing>
          <wp:inline distT="0" distB="0" distL="0" distR="0" wp14:anchorId="3C300A01" wp14:editId="19FC9132">
            <wp:extent cx="231775" cy="231775"/>
            <wp:effectExtent l="0" t="0" r="0" b="0"/>
            <wp:docPr id="22" name="Picture 2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D80B51D" w14:textId="77777777" w:rsidR="008E200F" w:rsidRPr="00071D31" w:rsidRDefault="00AA7106" w:rsidP="00AA7106">
      <w:pPr>
        <w:pStyle w:val="NoteParagraph"/>
      </w:pPr>
      <w:r w:rsidRPr="00071D31">
        <w:t>This action only</w:t>
      </w:r>
      <w:r w:rsidR="008E200F" w:rsidRPr="00071D31">
        <w:t xml:space="preserve"> import</w:t>
      </w:r>
      <w:r w:rsidRPr="00071D31">
        <w:t>s</w:t>
      </w:r>
      <w:r w:rsidR="008E200F" w:rsidRPr="00071D31">
        <w:t xml:space="preserve"> the file if the imported version is the same as the Data Services version </w:t>
      </w:r>
      <w:r w:rsidRPr="00071D31">
        <w:t xml:space="preserve">(or earlier) </w:t>
      </w:r>
      <w:r w:rsidR="008E200F" w:rsidRPr="00071D31">
        <w:t>that is cu</w:t>
      </w:r>
      <w:r w:rsidRPr="00071D31">
        <w:t>rrently running on your machine</w:t>
      </w:r>
      <w:r w:rsidR="008E200F" w:rsidRPr="00071D31">
        <w:t>. If the imported file does not match the Data Services version that is currently running, a warning message</w:t>
      </w:r>
      <w:r w:rsidR="000F44A0" w:rsidRPr="00071D31">
        <w:t xml:space="preserve"> </w:t>
      </w:r>
      <w:r w:rsidRPr="00071D31">
        <w:t xml:space="preserve">displays (you can </w:t>
      </w:r>
      <w:r w:rsidR="008E200F" w:rsidRPr="00071D31">
        <w:t>ignore. If the Data Services version is older than the ATL file then you get an error message and would not be able to import the file.</w:t>
      </w:r>
    </w:p>
    <w:p w14:paraId="6DB0CD75" w14:textId="77777777" w:rsidR="000F44A0" w:rsidRPr="00071D31" w:rsidRDefault="00AA7106" w:rsidP="00F134EE">
      <w:pPr>
        <w:numPr>
          <w:ilvl w:val="0"/>
          <w:numId w:val="13"/>
        </w:numPr>
      </w:pPr>
      <w:r w:rsidRPr="00071D31">
        <w:t xml:space="preserve">No passphrase is required. On the </w:t>
      </w:r>
      <w:r w:rsidRPr="00F368C8">
        <w:rPr>
          <w:rStyle w:val="Object"/>
        </w:rPr>
        <w:t>Passphrase</w:t>
      </w:r>
      <w:r w:rsidRPr="00071D31">
        <w:t xml:space="preserve"> dialog box, c</w:t>
      </w:r>
      <w:r w:rsidR="00F0143D" w:rsidRPr="00071D31">
        <w:t xml:space="preserve">hoose </w:t>
      </w:r>
      <w:r w:rsidR="000F44A0" w:rsidRPr="00F368C8">
        <w:rPr>
          <w:rStyle w:val="Object"/>
        </w:rPr>
        <w:t>Import</w:t>
      </w:r>
      <w:r w:rsidR="000F44A0" w:rsidRPr="00071D31">
        <w:t>.</w:t>
      </w:r>
    </w:p>
    <w:p w14:paraId="32C6FCFD" w14:textId="77777777" w:rsidR="008E200F" w:rsidRPr="00F368C8" w:rsidRDefault="008E200F" w:rsidP="00F134EE">
      <w:pPr>
        <w:numPr>
          <w:ilvl w:val="0"/>
          <w:numId w:val="13"/>
        </w:numPr>
      </w:pPr>
      <w:r w:rsidRPr="00F368C8">
        <w:t xml:space="preserve">Repeat steps </w:t>
      </w:r>
      <w:r w:rsidR="00AA7106" w:rsidRPr="00F368C8">
        <w:t>5 to 8</w:t>
      </w:r>
      <w:r w:rsidRPr="00F368C8">
        <w:t xml:space="preserve"> for all ATL files listed above in the order specified.</w:t>
      </w:r>
    </w:p>
    <w:p w14:paraId="16E43693" w14:textId="77777777" w:rsidR="008E200F" w:rsidRPr="00071D31" w:rsidRDefault="003B5EFB" w:rsidP="008E200F">
      <w:pPr>
        <w:pStyle w:val="NoteIcon"/>
      </w:pPr>
      <w:r w:rsidRPr="00071D31">
        <w:rPr>
          <w:noProof/>
          <w:lang w:eastAsia="zh-CN"/>
        </w:rPr>
        <w:drawing>
          <wp:inline distT="0" distB="0" distL="0" distR="0" wp14:anchorId="095AF3EC" wp14:editId="014C6687">
            <wp:extent cx="231775" cy="231775"/>
            <wp:effectExtent l="0" t="0" r="0" b="0"/>
            <wp:docPr id="23" name="Picture 23"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8E200F" w:rsidRPr="00071D31">
        <w:t xml:space="preserve"> </w:t>
      </w:r>
    </w:p>
    <w:p w14:paraId="4C0E75E0" w14:textId="77777777" w:rsidR="008E200F" w:rsidRPr="00071D31" w:rsidRDefault="008E200F" w:rsidP="008E200F">
      <w:pPr>
        <w:pStyle w:val="NoteParagraph"/>
      </w:pPr>
      <w:r w:rsidRPr="00071D31">
        <w:t xml:space="preserve">Importing the ATL file </w:t>
      </w:r>
      <w:r w:rsidR="00AA7106" w:rsidRPr="00071D31">
        <w:t xml:space="preserve">can </w:t>
      </w:r>
      <w:r w:rsidRPr="00071D31">
        <w:t xml:space="preserve">take </w:t>
      </w:r>
      <w:r w:rsidR="00AA7106" w:rsidRPr="00071D31">
        <w:t xml:space="preserve">a </w:t>
      </w:r>
      <w:r w:rsidRPr="00071D31">
        <w:t>few minutes.</w:t>
      </w:r>
    </w:p>
    <w:p w14:paraId="61CCEF5C" w14:textId="77777777" w:rsidR="008E200F" w:rsidRPr="00071D31" w:rsidRDefault="008E200F" w:rsidP="008E200F">
      <w:pPr>
        <w:pStyle w:val="NoteParagraph"/>
      </w:pPr>
      <w:r w:rsidRPr="00071D31">
        <w:t xml:space="preserve">After importing each ATL, we recommend </w:t>
      </w:r>
      <w:r w:rsidR="00AA7106" w:rsidRPr="00071D31">
        <w:t>exiting out</w:t>
      </w:r>
      <w:r w:rsidRPr="00071D31">
        <w:t xml:space="preserve"> of Designer and ope</w:t>
      </w:r>
      <w:r w:rsidR="00AA7106" w:rsidRPr="00071D31">
        <w:t>ning</w:t>
      </w:r>
      <w:r w:rsidRPr="00071D31">
        <w:t xml:space="preserve"> it again (log</w:t>
      </w:r>
      <w:r w:rsidR="00AA7106" w:rsidRPr="00071D31">
        <w:t>ging</w:t>
      </w:r>
      <w:r w:rsidRPr="00071D31">
        <w:t xml:space="preserve"> back in) to </w:t>
      </w:r>
      <w:r w:rsidR="00AA7106" w:rsidRPr="00071D31">
        <w:t>import</w:t>
      </w:r>
      <w:r w:rsidRPr="00071D31">
        <w:t xml:space="preserve"> the next ATL file.</w:t>
      </w:r>
    </w:p>
    <w:p w14:paraId="0E078639" w14:textId="77777777" w:rsidR="008E200F" w:rsidRPr="00071D31" w:rsidRDefault="008E200F" w:rsidP="00F134EE">
      <w:pPr>
        <w:numPr>
          <w:ilvl w:val="0"/>
          <w:numId w:val="13"/>
        </w:numPr>
      </w:pPr>
      <w:r w:rsidRPr="00071D31">
        <w:t xml:space="preserve">If the import is successful, the following project </w:t>
      </w:r>
      <w:r w:rsidR="00AA7106" w:rsidRPr="00071D31">
        <w:t>is</w:t>
      </w:r>
      <w:r w:rsidRPr="00071D31">
        <w:t xml:space="preserve"> visible in the </w:t>
      </w:r>
      <w:r w:rsidRPr="00F368C8">
        <w:rPr>
          <w:rStyle w:val="Object"/>
        </w:rPr>
        <w:t>Project</w:t>
      </w:r>
      <w:r w:rsidRPr="00071D31">
        <w:t xml:space="preserve"> tab in the </w:t>
      </w:r>
      <w:r w:rsidRPr="00F368C8">
        <w:rPr>
          <w:rStyle w:val="Object"/>
        </w:rPr>
        <w:t>Local Object Library</w:t>
      </w:r>
      <w:r w:rsidRPr="00071D31">
        <w:t xml:space="preserve"> (bottom-left section) of the Designer screen.</w:t>
      </w:r>
    </w:p>
    <w:p w14:paraId="51B4FE77" w14:textId="77777777" w:rsidR="009E6A70" w:rsidRPr="00071D31" w:rsidRDefault="003B5EFB" w:rsidP="00AA7106">
      <w:pPr>
        <w:pStyle w:val="NoteIcon"/>
      </w:pPr>
      <w:r w:rsidRPr="00071D31">
        <w:rPr>
          <w:noProof/>
          <w:lang w:eastAsia="zh-CN"/>
        </w:rPr>
        <w:lastRenderedPageBreak/>
        <w:drawing>
          <wp:inline distT="0" distB="0" distL="0" distR="0" wp14:anchorId="6B05E896" wp14:editId="5CB8AE64">
            <wp:extent cx="231775" cy="231775"/>
            <wp:effectExtent l="0" t="0" r="0" b="0"/>
            <wp:docPr id="24" name="Picture 24"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2792F931" w14:textId="77777777" w:rsidR="0096534C" w:rsidRPr="00F368C8" w:rsidRDefault="00BA128B" w:rsidP="00AA7106">
      <w:pPr>
        <w:pStyle w:val="NoteParagraph"/>
      </w:pPr>
      <w:r w:rsidRPr="00F368C8">
        <w:t>The following list shows all project name</w:t>
      </w:r>
      <w:r w:rsidR="00CD30A4" w:rsidRPr="00F368C8">
        <w:t>s</w:t>
      </w:r>
      <w:r w:rsidRPr="00F368C8">
        <w:t xml:space="preserve"> for each package.</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322"/>
        <w:gridCol w:w="5246"/>
      </w:tblGrid>
      <w:tr w:rsidR="0096534C" w:rsidRPr="00071D31" w14:paraId="76BD501A" w14:textId="77777777" w:rsidTr="00DB0DC8">
        <w:trPr>
          <w:tblHeader/>
        </w:trPr>
        <w:tc>
          <w:tcPr>
            <w:tcW w:w="136.80pt" w:type="dxa"/>
            <w:shd w:val="clear" w:color="auto" w:fill="C6C6C6"/>
          </w:tcPr>
          <w:p w14:paraId="4C6E9E19" w14:textId="77777777" w:rsidR="0096534C" w:rsidRPr="00071D31" w:rsidRDefault="0096534C" w:rsidP="00AA7106">
            <w:pPr>
              <w:pStyle w:val="TableHeading"/>
            </w:pPr>
            <w:r w:rsidRPr="00071D31">
              <w:t>Data Migration Package</w:t>
            </w:r>
          </w:p>
        </w:tc>
        <w:tc>
          <w:tcPr>
            <w:tcW w:w="216pt" w:type="dxa"/>
            <w:shd w:val="clear" w:color="auto" w:fill="C6C6C6"/>
          </w:tcPr>
          <w:p w14:paraId="4AB401FE" w14:textId="77777777" w:rsidR="0096534C" w:rsidRPr="00071D31" w:rsidRDefault="0096534C" w:rsidP="00AA7106">
            <w:pPr>
              <w:pStyle w:val="TableHeading"/>
            </w:pPr>
            <w:r w:rsidRPr="00071D31">
              <w:t xml:space="preserve">Project Name </w:t>
            </w:r>
          </w:p>
        </w:tc>
      </w:tr>
      <w:tr w:rsidR="0096534C" w:rsidRPr="00071D31" w14:paraId="740E1407" w14:textId="77777777" w:rsidTr="00DB0DC8">
        <w:tc>
          <w:tcPr>
            <w:tcW w:w="136.80pt" w:type="dxa"/>
          </w:tcPr>
          <w:p w14:paraId="57B6E5B0" w14:textId="77777777" w:rsidR="0096534C" w:rsidRPr="00071D31" w:rsidRDefault="00C251ED" w:rsidP="00AA7106">
            <w:pPr>
              <w:pStyle w:val="TableText"/>
            </w:pPr>
            <w:r>
              <w:t>S4HANA</w:t>
            </w:r>
          </w:p>
        </w:tc>
        <w:tc>
          <w:tcPr>
            <w:tcW w:w="216pt" w:type="dxa"/>
          </w:tcPr>
          <w:p w14:paraId="1E966EAD" w14:textId="77777777" w:rsidR="00995337" w:rsidRPr="00071D31" w:rsidRDefault="002A22DB" w:rsidP="00F909C4">
            <w:pPr>
              <w:pStyle w:val="TableText"/>
            </w:pPr>
            <w:r w:rsidRPr="00071D31">
              <w:t>DM_BPFDM_IDOC</w:t>
            </w:r>
          </w:p>
          <w:p w14:paraId="0C209F3E" w14:textId="77777777" w:rsidR="00995337" w:rsidRPr="00071D31" w:rsidRDefault="00995337" w:rsidP="00F909C4">
            <w:pPr>
              <w:pStyle w:val="TableText"/>
            </w:pPr>
            <w:proofErr w:type="spellStart"/>
            <w:r w:rsidRPr="00071D31">
              <w:t>DM_BPFDM_Lookups</w:t>
            </w:r>
            <w:proofErr w:type="spellEnd"/>
            <w:r w:rsidRPr="00071D31" w:rsidDel="002A22DB">
              <w:t xml:space="preserve"> </w:t>
            </w:r>
          </w:p>
          <w:p w14:paraId="5A89D06F" w14:textId="77777777" w:rsidR="0096534C" w:rsidRPr="00071D31" w:rsidRDefault="00995337" w:rsidP="00F909C4">
            <w:pPr>
              <w:pStyle w:val="TableText"/>
            </w:pPr>
            <w:proofErr w:type="spellStart"/>
            <w:r w:rsidRPr="00071D31">
              <w:t>DM_BPFDM_Reconciliation</w:t>
            </w:r>
            <w:proofErr w:type="spellEnd"/>
            <w:r w:rsidRPr="00071D31" w:rsidDel="002A22DB">
              <w:t xml:space="preserve"> </w:t>
            </w:r>
          </w:p>
        </w:tc>
      </w:tr>
      <w:tr w:rsidR="0096534C" w:rsidRPr="00071D31" w14:paraId="6CE20D94" w14:textId="77777777" w:rsidTr="00DB0DC8">
        <w:trPr>
          <w:cantSplit/>
        </w:trPr>
        <w:tc>
          <w:tcPr>
            <w:tcW w:w="136.80pt" w:type="dxa"/>
          </w:tcPr>
          <w:p w14:paraId="5B234B59" w14:textId="77777777" w:rsidR="0096534C" w:rsidRPr="00071D31" w:rsidDel="00BF29FC" w:rsidRDefault="0096534C" w:rsidP="00AA7106">
            <w:pPr>
              <w:pStyle w:val="TableText"/>
            </w:pPr>
            <w:r w:rsidRPr="00071D31">
              <w:t>Data Quality</w:t>
            </w:r>
          </w:p>
        </w:tc>
        <w:tc>
          <w:tcPr>
            <w:tcW w:w="216pt" w:type="dxa"/>
          </w:tcPr>
          <w:p w14:paraId="740E8A71" w14:textId="77777777" w:rsidR="0096534C" w:rsidRPr="00071D31" w:rsidRDefault="00823352" w:rsidP="00F909C4">
            <w:pPr>
              <w:pStyle w:val="TableText"/>
            </w:pPr>
            <w:r w:rsidRPr="00071D31">
              <w:t>PRJ_DM_DQ</w:t>
            </w:r>
          </w:p>
        </w:tc>
      </w:tr>
    </w:tbl>
    <w:p w14:paraId="372FE2C6" w14:textId="77777777" w:rsidR="008E200F" w:rsidRPr="00071D31" w:rsidRDefault="008E200F" w:rsidP="00F134EE">
      <w:pPr>
        <w:numPr>
          <w:ilvl w:val="0"/>
          <w:numId w:val="13"/>
        </w:numPr>
      </w:pPr>
      <w:r w:rsidRPr="00071D31">
        <w:t xml:space="preserve">In the </w:t>
      </w:r>
      <w:r w:rsidRPr="00F368C8">
        <w:rPr>
          <w:rStyle w:val="Object"/>
        </w:rPr>
        <w:t>Local Object Library</w:t>
      </w:r>
      <w:r w:rsidRPr="00071D31">
        <w:t xml:space="preserve"> section (bottom-left) of the screen, choose the </w:t>
      </w:r>
      <w:proofErr w:type="spellStart"/>
      <w:r w:rsidRPr="00F368C8">
        <w:rPr>
          <w:rStyle w:val="Object"/>
        </w:rPr>
        <w:t>Datastores</w:t>
      </w:r>
      <w:proofErr w:type="spellEnd"/>
      <w:r w:rsidR="00AA7106" w:rsidRPr="00F368C8">
        <w:rPr>
          <w:rStyle w:val="Object"/>
        </w:rPr>
        <w:t xml:space="preserve"> </w:t>
      </w:r>
      <w:r w:rsidRPr="00071D31">
        <w:t>tab</w:t>
      </w:r>
      <w:r w:rsidRPr="00F368C8">
        <w:rPr>
          <w:rStyle w:val="Object"/>
        </w:rPr>
        <w:t xml:space="preserve">. </w:t>
      </w:r>
      <w:r w:rsidRPr="00071D31">
        <w:t>You</w:t>
      </w:r>
      <w:r w:rsidRPr="00F368C8">
        <w:rPr>
          <w:rStyle w:val="Object"/>
        </w:rPr>
        <w:t xml:space="preserve"> </w:t>
      </w:r>
      <w:r w:rsidRPr="00071D31">
        <w:t xml:space="preserve">must see the </w:t>
      </w:r>
      <w:proofErr w:type="spellStart"/>
      <w:r w:rsidRPr="00071D31">
        <w:t>Datastores</w:t>
      </w:r>
      <w:proofErr w:type="spellEnd"/>
      <w:r w:rsidRPr="00071D31">
        <w:t xml:space="preserve"> listed in the </w:t>
      </w:r>
      <w:r w:rsidRPr="00F368C8">
        <w:rPr>
          <w:rStyle w:val="Object"/>
        </w:rPr>
        <w:t>Local Object Library</w:t>
      </w:r>
      <w:r w:rsidRPr="00071D31">
        <w:t xml:space="preserve"> (bottom-left section) of the Designer screen.</w:t>
      </w:r>
    </w:p>
    <w:p w14:paraId="431B9115" w14:textId="77777777" w:rsidR="008E200F" w:rsidRPr="00071D31" w:rsidRDefault="003B5EFB" w:rsidP="002926F3">
      <w:pPr>
        <w:pStyle w:val="NoteIcon"/>
      </w:pPr>
      <w:r w:rsidRPr="00071D31">
        <w:rPr>
          <w:noProof/>
          <w:lang w:eastAsia="zh-CN"/>
        </w:rPr>
        <w:drawing>
          <wp:inline distT="0" distB="0" distL="0" distR="0" wp14:anchorId="340706EC" wp14:editId="0CA16859">
            <wp:extent cx="231775" cy="231775"/>
            <wp:effectExtent l="0" t="0" r="0" b="0"/>
            <wp:docPr id="25" name="Picture 25"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399B397" w14:textId="77777777" w:rsidR="008E200F" w:rsidRPr="00F368C8" w:rsidRDefault="008E200F" w:rsidP="002926F3">
      <w:pPr>
        <w:pStyle w:val="NoteParagraph"/>
      </w:pPr>
      <w:r w:rsidRPr="00071D31">
        <w:t xml:space="preserve">The next three steps only need to be completed once the target SAP environment is available. You do not need to configure the SAP </w:t>
      </w:r>
      <w:proofErr w:type="spellStart"/>
      <w:r w:rsidRPr="00071D31">
        <w:t>Datastore</w:t>
      </w:r>
      <w:proofErr w:type="spellEnd"/>
      <w:r w:rsidRPr="00071D31">
        <w:t xml:space="preserve"> to be able to run through the remaining steps or to execute the Lookup table creation job.</w:t>
      </w:r>
    </w:p>
    <w:p w14:paraId="0A8B5CFC" w14:textId="77777777" w:rsidR="008E200F" w:rsidRPr="00071D31" w:rsidRDefault="008E200F" w:rsidP="00F134EE">
      <w:pPr>
        <w:numPr>
          <w:ilvl w:val="0"/>
          <w:numId w:val="13"/>
        </w:numPr>
      </w:pPr>
      <w:r w:rsidRPr="00071D31">
        <w:t xml:space="preserve">If you do not have a target SAP application installed and configured, skip this step and the next two steps. </w:t>
      </w:r>
      <w:r w:rsidR="00B87D86" w:rsidRPr="00071D31">
        <w:t>Right-click</w:t>
      </w:r>
      <w:r w:rsidRPr="00071D31">
        <w:t xml:space="preserve"> the </w:t>
      </w:r>
      <w:proofErr w:type="spellStart"/>
      <w:r w:rsidRPr="00071D31">
        <w:t>datastore</w:t>
      </w:r>
      <w:proofErr w:type="spellEnd"/>
      <w:r w:rsidRPr="00071D31">
        <w:t xml:space="preserve"> </w:t>
      </w:r>
      <w:r w:rsidRPr="00F368C8">
        <w:rPr>
          <w:rStyle w:val="Object"/>
        </w:rPr>
        <w:t>DS_SAP</w:t>
      </w:r>
      <w:r w:rsidRPr="00071D31">
        <w:t xml:space="preserve"> on the bottom-left section and choose </w:t>
      </w:r>
      <w:r w:rsidRPr="00F368C8">
        <w:rPr>
          <w:rStyle w:val="Object"/>
        </w:rPr>
        <w:t>Edit</w:t>
      </w:r>
      <w:r w:rsidRPr="00071D31">
        <w:t>.</w:t>
      </w:r>
    </w:p>
    <w:p w14:paraId="1F7ADAB5" w14:textId="77777777" w:rsidR="008E200F" w:rsidRPr="00071D31" w:rsidRDefault="003B5EFB" w:rsidP="008E200F">
      <w:pPr>
        <w:pStyle w:val="NoteParagraph"/>
      </w:pPr>
      <w:r w:rsidRPr="00071D31">
        <w:rPr>
          <w:noProof/>
          <w:lang w:eastAsia="zh-CN"/>
        </w:rPr>
        <w:drawing>
          <wp:inline distT="0" distB="0" distL="0" distR="0" wp14:anchorId="272CE54A" wp14:editId="00652240">
            <wp:extent cx="231775" cy="231775"/>
            <wp:effectExtent l="0" t="0" r="0" b="0"/>
            <wp:docPr id="26" name="Picture 26"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47251D35" w14:textId="77777777" w:rsidR="008E200F" w:rsidRPr="00071D31" w:rsidRDefault="008E200F" w:rsidP="008E200F">
      <w:pPr>
        <w:pStyle w:val="NoteParagraph"/>
      </w:pPr>
      <w:proofErr w:type="spellStart"/>
      <w:r w:rsidRPr="00071D31">
        <w:t>Datastores</w:t>
      </w:r>
      <w:proofErr w:type="spellEnd"/>
      <w:r w:rsidRPr="00071D31">
        <w:t xml:space="preserve"> represent connections to databases and applications used in your project. Under each </w:t>
      </w:r>
      <w:proofErr w:type="spellStart"/>
      <w:r w:rsidRPr="00071D31">
        <w:t>datastore</w:t>
      </w:r>
      <w:proofErr w:type="spellEnd"/>
      <w:r w:rsidRPr="00071D31">
        <w:t xml:space="preserve"> is a list of tables, documents, and function metadata imported into Data Services that can be used as sources or targets in your Dataflows.</w:t>
      </w:r>
    </w:p>
    <w:p w14:paraId="75DE50B8" w14:textId="77777777" w:rsidR="008E200F" w:rsidRPr="00071D31" w:rsidRDefault="008E200F" w:rsidP="00F134EE">
      <w:pPr>
        <w:numPr>
          <w:ilvl w:val="0"/>
          <w:numId w:val="13"/>
        </w:numPr>
      </w:pPr>
      <w:r w:rsidRPr="00071D31">
        <w:t xml:space="preserve">On the </w:t>
      </w:r>
      <w:r w:rsidRPr="00F368C8">
        <w:rPr>
          <w:rStyle w:val="Object"/>
        </w:rPr>
        <w:t xml:space="preserve">Edit </w:t>
      </w:r>
      <w:proofErr w:type="spellStart"/>
      <w:r w:rsidRPr="00F368C8">
        <w:rPr>
          <w:rStyle w:val="Object"/>
        </w:rPr>
        <w:t>Datastore</w:t>
      </w:r>
      <w:proofErr w:type="spellEnd"/>
      <w:r w:rsidRPr="00F368C8">
        <w:rPr>
          <w:rStyle w:val="Object"/>
        </w:rPr>
        <w:t xml:space="preserve"> DS_SAP</w:t>
      </w:r>
      <w:r w:rsidRPr="00071D31">
        <w:t xml:space="preserve"> dialog box, you can modify the values in </w:t>
      </w:r>
      <w:r w:rsidR="005D4A2E" w:rsidRPr="00F368C8">
        <w:rPr>
          <w:rStyle w:val="Object"/>
        </w:rPr>
        <w:t>A</w:t>
      </w:r>
      <w:r w:rsidRPr="00F368C8">
        <w:rPr>
          <w:rStyle w:val="Object"/>
        </w:rPr>
        <w:t>pplication server</w:t>
      </w:r>
      <w:r w:rsidRPr="00071D31">
        <w:t xml:space="preserve">, </w:t>
      </w:r>
      <w:r w:rsidRPr="00F368C8">
        <w:rPr>
          <w:rStyle w:val="Object"/>
        </w:rPr>
        <w:t>User name</w:t>
      </w:r>
      <w:r w:rsidRPr="00071D31">
        <w:t xml:space="preserve">, and </w:t>
      </w:r>
      <w:r w:rsidRPr="00F368C8">
        <w:rPr>
          <w:rStyle w:val="Object"/>
        </w:rPr>
        <w:t>Password</w:t>
      </w:r>
      <w:r w:rsidRPr="00071D31">
        <w:t xml:space="preserve"> based on your SAP target environment. </w:t>
      </w:r>
    </w:p>
    <w:p w14:paraId="6CCB9435" w14:textId="77777777" w:rsidR="00F909C4" w:rsidRPr="00F368C8" w:rsidRDefault="008E200F" w:rsidP="00F134EE">
      <w:pPr>
        <w:numPr>
          <w:ilvl w:val="0"/>
          <w:numId w:val="13"/>
        </w:numPr>
      </w:pPr>
      <w:r w:rsidRPr="00071D31">
        <w:t xml:space="preserve">Choose the </w:t>
      </w:r>
      <w:r w:rsidRPr="00F368C8">
        <w:rPr>
          <w:rStyle w:val="Object"/>
        </w:rPr>
        <w:t>Advanced</w:t>
      </w:r>
      <w:r w:rsidR="00F909C4" w:rsidRPr="00071D31">
        <w:t xml:space="preserve"> button.</w:t>
      </w:r>
    </w:p>
    <w:p w14:paraId="5901AEB6" w14:textId="77777777" w:rsidR="00F909C4" w:rsidRPr="00F368C8" w:rsidRDefault="00F909C4" w:rsidP="00F134EE">
      <w:pPr>
        <w:numPr>
          <w:ilvl w:val="0"/>
          <w:numId w:val="13"/>
        </w:numPr>
      </w:pPr>
      <w:r w:rsidRPr="00071D31">
        <w:t>C</w:t>
      </w:r>
      <w:r w:rsidR="008E200F" w:rsidRPr="00071D31">
        <w:t xml:space="preserve">hange the values so </w:t>
      </w:r>
      <w:r w:rsidRPr="00071D31">
        <w:t xml:space="preserve">to </w:t>
      </w:r>
      <w:r w:rsidR="008E200F" w:rsidRPr="00071D31">
        <w:t xml:space="preserve">refer to the required SAP </w:t>
      </w:r>
      <w:r w:rsidR="00D819B5">
        <w:t xml:space="preserve">S4HANA </w:t>
      </w:r>
      <w:r w:rsidR="008E200F" w:rsidRPr="00071D31">
        <w:t xml:space="preserve">application server, setting the </w:t>
      </w:r>
      <w:r w:rsidR="008E200F" w:rsidRPr="00F368C8">
        <w:rPr>
          <w:rStyle w:val="Object"/>
        </w:rPr>
        <w:t>Client</w:t>
      </w:r>
      <w:r w:rsidR="008E200F" w:rsidRPr="00071D31">
        <w:t xml:space="preserve">, </w:t>
      </w:r>
      <w:r w:rsidR="008E200F" w:rsidRPr="00F368C8">
        <w:rPr>
          <w:rStyle w:val="Object"/>
        </w:rPr>
        <w:t>System Number</w:t>
      </w:r>
      <w:r w:rsidR="008E200F" w:rsidRPr="00071D31">
        <w:t xml:space="preserve">, </w:t>
      </w:r>
      <w:r w:rsidR="008E200F" w:rsidRPr="00F368C8">
        <w:rPr>
          <w:rStyle w:val="Object"/>
        </w:rPr>
        <w:t>Language, and</w:t>
      </w:r>
      <w:r w:rsidR="008E200F" w:rsidRPr="00071D31">
        <w:t xml:space="preserve"> </w:t>
      </w:r>
      <w:r w:rsidR="008E200F" w:rsidRPr="00F368C8">
        <w:rPr>
          <w:rStyle w:val="Object"/>
        </w:rPr>
        <w:t>Code page</w:t>
      </w:r>
      <w:r w:rsidR="008E200F" w:rsidRPr="00071D31">
        <w:t xml:space="preserve">. </w:t>
      </w:r>
    </w:p>
    <w:p w14:paraId="309866E4" w14:textId="77777777" w:rsidR="008E200F" w:rsidRPr="00F368C8" w:rsidRDefault="008E200F" w:rsidP="00F134EE">
      <w:pPr>
        <w:numPr>
          <w:ilvl w:val="0"/>
          <w:numId w:val="13"/>
        </w:numPr>
      </w:pPr>
      <w:r w:rsidRPr="00071D31">
        <w:t xml:space="preserve">In </w:t>
      </w:r>
      <w:r w:rsidRPr="00F368C8">
        <w:rPr>
          <w:rStyle w:val="Object"/>
        </w:rPr>
        <w:t>Data transfer method,</w:t>
      </w:r>
      <w:r w:rsidRPr="00071D31">
        <w:t xml:space="preserve"> the default selection is </w:t>
      </w:r>
      <w:r w:rsidRPr="00F368C8">
        <w:rPr>
          <w:rStyle w:val="Object"/>
        </w:rPr>
        <w:t>Direct download</w:t>
      </w:r>
      <w:r w:rsidR="00F909C4" w:rsidRPr="00F368C8">
        <w:rPr>
          <w:rStyle w:val="Object"/>
        </w:rPr>
        <w:t xml:space="preserve">. </w:t>
      </w:r>
      <w:r w:rsidR="00F909C4" w:rsidRPr="00071D31">
        <w:t>O</w:t>
      </w:r>
      <w:r w:rsidRPr="00071D31">
        <w:t xml:space="preserve">nly </w:t>
      </w:r>
      <w:r w:rsidR="00F909C4" w:rsidRPr="00071D31">
        <w:t xml:space="preserve">use this </w:t>
      </w:r>
      <w:r w:rsidRPr="00071D31">
        <w:t>to demonstrate connectivity</w:t>
      </w:r>
      <w:r w:rsidR="00F909C4" w:rsidRPr="00071D31">
        <w:t xml:space="preserve">; change it </w:t>
      </w:r>
      <w:r w:rsidRPr="00071D31">
        <w:t xml:space="preserve">to either FTP or Shared Directory before executing the </w:t>
      </w:r>
      <w:proofErr w:type="spellStart"/>
      <w:r w:rsidRPr="00F368C8">
        <w:rPr>
          <w:rStyle w:val="Object"/>
        </w:rPr>
        <w:t>Job_DM_Reconcile</w:t>
      </w:r>
      <w:proofErr w:type="spellEnd"/>
      <w:r w:rsidRPr="00F368C8">
        <w:rPr>
          <w:rStyle w:val="Object"/>
        </w:rPr>
        <w:t xml:space="preserve"> Job</w:t>
      </w:r>
      <w:r w:rsidRPr="00071D31">
        <w:t>. The data transfer method d</w:t>
      </w:r>
      <w:r w:rsidRPr="00071D31">
        <w:rPr>
          <w:rFonts w:cs="Arial"/>
        </w:rPr>
        <w:t>efines how to retrieve data from the SAP ECC server to Data Services and the staging area. Choose</w:t>
      </w:r>
      <w:r w:rsidRPr="00F368C8">
        <w:t xml:space="preserve"> </w:t>
      </w:r>
      <w:r w:rsidRPr="00F368C8">
        <w:rPr>
          <w:rStyle w:val="Object"/>
        </w:rPr>
        <w:t>OK</w:t>
      </w:r>
      <w:r w:rsidRPr="00F368C8">
        <w:t>.</w:t>
      </w:r>
    </w:p>
    <w:p w14:paraId="61B00C72" w14:textId="77777777" w:rsidR="008E200F" w:rsidRPr="00071D31" w:rsidRDefault="003B5EFB" w:rsidP="00F909C4">
      <w:pPr>
        <w:pStyle w:val="NoteIcon"/>
      </w:pPr>
      <w:r w:rsidRPr="00071D31">
        <w:rPr>
          <w:noProof/>
          <w:lang w:eastAsia="zh-CN"/>
        </w:rPr>
        <w:drawing>
          <wp:inline distT="0" distB="0" distL="0" distR="0" wp14:anchorId="42DFA6F9" wp14:editId="1915815E">
            <wp:extent cx="231775" cy="231775"/>
            <wp:effectExtent l="0" t="0" r="0" b="0"/>
            <wp:docPr id="27" name="Picture 27"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7"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8E200F" w:rsidRPr="00071D31">
        <w:t xml:space="preserve"> </w:t>
      </w:r>
    </w:p>
    <w:p w14:paraId="39DA6687" w14:textId="77777777" w:rsidR="008E200F" w:rsidRPr="00071D31" w:rsidRDefault="008E200F" w:rsidP="00F909C4">
      <w:pPr>
        <w:pStyle w:val="NoteParagraph"/>
      </w:pPr>
      <w:r w:rsidRPr="00071D31">
        <w:t xml:space="preserve">FTP or Shared Directory is used for large volumes of data transfer. When configuring the FTP information in the </w:t>
      </w:r>
      <w:proofErr w:type="spellStart"/>
      <w:r w:rsidRPr="00071D31">
        <w:t>Datastore</w:t>
      </w:r>
      <w:proofErr w:type="spellEnd"/>
      <w:r w:rsidRPr="00071D31">
        <w:t xml:space="preserve">, ensure that the SAP system has been configured so that the user specified in the </w:t>
      </w:r>
      <w:proofErr w:type="spellStart"/>
      <w:r w:rsidRPr="00071D31">
        <w:t>Datastore</w:t>
      </w:r>
      <w:proofErr w:type="spellEnd"/>
      <w:r w:rsidRPr="00071D31">
        <w:t xml:space="preserve"> as the FTP user has read access to files created by the SAP OS system user &lt;SID&gt;</w:t>
      </w:r>
      <w:proofErr w:type="spellStart"/>
      <w:r w:rsidRPr="00071D31">
        <w:t>adm.</w:t>
      </w:r>
      <w:proofErr w:type="spellEnd"/>
      <w:r w:rsidRPr="00071D31">
        <w:t xml:space="preserve"> The OS user is used to create the data files produced by the ABAP code produced and executed by Data Services. </w:t>
      </w:r>
    </w:p>
    <w:p w14:paraId="0A9C1F37" w14:textId="77777777" w:rsidR="008E200F" w:rsidRPr="00071D31" w:rsidRDefault="008E200F" w:rsidP="008E200F">
      <w:pPr>
        <w:pStyle w:val="NoteParagraph"/>
        <w:rPr>
          <w:rFonts w:cs="Arial"/>
        </w:rPr>
      </w:pPr>
      <w:r w:rsidRPr="00071D31">
        <w:rPr>
          <w:rFonts w:cs="Arial"/>
        </w:rPr>
        <w:t xml:space="preserve">For Shared Directory the user running the Job Server Service would need network access to the shared folder on the SAP server that is configured in the </w:t>
      </w:r>
      <w:proofErr w:type="spellStart"/>
      <w:r w:rsidRPr="00071D31">
        <w:rPr>
          <w:rFonts w:cs="Arial"/>
        </w:rPr>
        <w:t>Datastore</w:t>
      </w:r>
      <w:proofErr w:type="spellEnd"/>
      <w:r w:rsidRPr="00071D31">
        <w:rPr>
          <w:rFonts w:cs="Arial"/>
        </w:rPr>
        <w:t>. The same read access requirements on the files produced by the OS user are required for the Shared Directory setup as for the FTP setup.</w:t>
      </w:r>
    </w:p>
    <w:p w14:paraId="2266301D" w14:textId="77777777" w:rsidR="008E200F" w:rsidRPr="00071D31" w:rsidRDefault="008E200F" w:rsidP="008E200F">
      <w:pPr>
        <w:pStyle w:val="NoteParagraph"/>
        <w:rPr>
          <w:rFonts w:cs="Arial"/>
        </w:rPr>
      </w:pPr>
      <w:r w:rsidRPr="00071D31">
        <w:rPr>
          <w:rFonts w:cs="Arial"/>
        </w:rPr>
        <w:t>The Local directory and Generated ABAP directory are where the data files produced by the ABAP programs and the ABAP programs themselves are located on the Data Services server respectively.</w:t>
      </w:r>
    </w:p>
    <w:p w14:paraId="455085AD" w14:textId="77777777" w:rsidR="008E200F" w:rsidRPr="00071D31" w:rsidRDefault="008E200F" w:rsidP="008E200F">
      <w:pPr>
        <w:pStyle w:val="NoteParagraph"/>
        <w:rPr>
          <w:rFonts w:cs="Arial"/>
        </w:rPr>
      </w:pPr>
      <w:r w:rsidRPr="00071D31">
        <w:rPr>
          <w:rFonts w:cs="Arial"/>
        </w:rPr>
        <w:t xml:space="preserve">You can test access to the SAP directory by using a standard FTP connection from the Windows command line to check whether you can perform a </w:t>
      </w:r>
      <w:r w:rsidRPr="00F368C8">
        <w:rPr>
          <w:rStyle w:val="Object"/>
        </w:rPr>
        <w:t>get</w:t>
      </w:r>
      <w:r w:rsidRPr="00071D31">
        <w:rPr>
          <w:rFonts w:cs="Arial"/>
        </w:rPr>
        <w:t xml:space="preserve"> on a file produced in the specified directory using the user information you have been given. Likewise you can test the shared directory folder file transfer by logging into </w:t>
      </w:r>
      <w:r w:rsidRPr="00071D31">
        <w:rPr>
          <w:rFonts w:cs="Arial"/>
        </w:rPr>
        <w:lastRenderedPageBreak/>
        <w:t>Windows using the Data Services service logon account and trying to copy an OS user file across from the shared folder to the Data Services server.</w:t>
      </w:r>
    </w:p>
    <w:p w14:paraId="3D252014" w14:textId="77777777" w:rsidR="008E200F" w:rsidRPr="00071D31" w:rsidRDefault="008E200F" w:rsidP="008E200F">
      <w:pPr>
        <w:pStyle w:val="NoteParagraph"/>
      </w:pPr>
      <w:r w:rsidRPr="00071D31">
        <w:rPr>
          <w:rFonts w:cs="Arial"/>
        </w:rPr>
        <w:t>For more information about this setup, see the Data Services Supplement for SAP in the Data Services Technical Manuals.</w:t>
      </w:r>
      <w:r w:rsidRPr="00071D31">
        <w:t xml:space="preserve"> </w:t>
      </w:r>
      <w:r w:rsidRPr="00071D31">
        <w:br/>
      </w:r>
    </w:p>
    <w:p w14:paraId="544C7E20" w14:textId="77777777" w:rsidR="008F415C" w:rsidRPr="00071D31" w:rsidRDefault="00B87D86" w:rsidP="00F134EE">
      <w:pPr>
        <w:numPr>
          <w:ilvl w:val="0"/>
          <w:numId w:val="13"/>
        </w:numPr>
      </w:pPr>
      <w:r w:rsidRPr="00071D31">
        <w:t>Right-click</w:t>
      </w:r>
      <w:r w:rsidR="008F415C" w:rsidRPr="00071D31">
        <w:t xml:space="preserve"> the next </w:t>
      </w:r>
      <w:proofErr w:type="spellStart"/>
      <w:r w:rsidR="008F415C" w:rsidRPr="00071D31">
        <w:t>Datastore</w:t>
      </w:r>
      <w:proofErr w:type="spellEnd"/>
      <w:r w:rsidR="008F415C" w:rsidRPr="00071D31">
        <w:t xml:space="preserve"> </w:t>
      </w:r>
      <w:r w:rsidR="008F415C" w:rsidRPr="00F368C8">
        <w:rPr>
          <w:rStyle w:val="Object"/>
        </w:rPr>
        <w:t xml:space="preserve">DS_STG_MGMT_LKP_INIT </w:t>
      </w:r>
      <w:r w:rsidR="008F415C" w:rsidRPr="00071D31">
        <w:t>and choose</w:t>
      </w:r>
      <w:r w:rsidR="008F415C" w:rsidRPr="00F368C8">
        <w:rPr>
          <w:rStyle w:val="Object"/>
        </w:rPr>
        <w:t xml:space="preserve"> Edit. </w:t>
      </w:r>
      <w:r w:rsidR="008F415C" w:rsidRPr="00071D31">
        <w:t xml:space="preserve">On the </w:t>
      </w:r>
      <w:r w:rsidR="008F415C" w:rsidRPr="00F368C8">
        <w:rPr>
          <w:rStyle w:val="Object"/>
        </w:rPr>
        <w:t xml:space="preserve">Edit </w:t>
      </w:r>
      <w:proofErr w:type="spellStart"/>
      <w:r w:rsidR="008F415C" w:rsidRPr="00F368C8">
        <w:rPr>
          <w:rStyle w:val="Object"/>
        </w:rPr>
        <w:t>Datastore</w:t>
      </w:r>
      <w:proofErr w:type="spellEnd"/>
      <w:r w:rsidR="008F415C" w:rsidRPr="00F368C8">
        <w:rPr>
          <w:rStyle w:val="Object"/>
        </w:rPr>
        <w:t xml:space="preserve"> DS_STG_MGMT_LKP_INIT</w:t>
      </w:r>
      <w:r w:rsidR="008F415C" w:rsidRPr="00071D31">
        <w:t xml:space="preserve"> dialog box, you can modify the values for </w:t>
      </w:r>
      <w:r w:rsidR="008F415C" w:rsidRPr="00F368C8">
        <w:rPr>
          <w:rStyle w:val="Object"/>
        </w:rPr>
        <w:t>Database Server Name, Database name</w:t>
      </w:r>
      <w:r w:rsidR="008F415C" w:rsidRPr="00071D31">
        <w:t xml:space="preserve">, </w:t>
      </w:r>
      <w:r w:rsidR="008F415C" w:rsidRPr="00F368C8">
        <w:rPr>
          <w:rStyle w:val="Object"/>
        </w:rPr>
        <w:t>User name, and</w:t>
      </w:r>
      <w:r w:rsidR="008F415C" w:rsidRPr="00071D31">
        <w:t xml:space="preserve"> </w:t>
      </w:r>
      <w:r w:rsidR="008F415C" w:rsidRPr="00F368C8">
        <w:rPr>
          <w:rStyle w:val="Object"/>
        </w:rPr>
        <w:t>Password</w:t>
      </w:r>
      <w:r w:rsidR="008F415C" w:rsidRPr="00071D31">
        <w:t xml:space="preserve"> and then choose </w:t>
      </w:r>
      <w:r w:rsidR="008F415C" w:rsidRPr="00F368C8">
        <w:rPr>
          <w:rStyle w:val="Object"/>
        </w:rPr>
        <w:t>OK.</w:t>
      </w:r>
      <w:r w:rsidR="008F415C" w:rsidRPr="00071D31">
        <w:t xml:space="preserve"> Set the values to point to the</w:t>
      </w:r>
      <w:r w:rsidR="00E134BB" w:rsidRPr="00071D31">
        <w:t xml:space="preserve"> staging database</w:t>
      </w:r>
      <w:r w:rsidR="00F909C4" w:rsidRPr="00071D31">
        <w:t xml:space="preserve"> (for example,</w:t>
      </w:r>
      <w:r w:rsidR="00EC5FDC" w:rsidRPr="00071D31">
        <w:t xml:space="preserve"> </w:t>
      </w:r>
      <w:r w:rsidR="00B219AB">
        <w:rPr>
          <w:rStyle w:val="UserInput"/>
        </w:rPr>
        <w:t xml:space="preserve">DM_STG_S4HANA </w:t>
      </w:r>
      <w:r w:rsidR="008F415C" w:rsidRPr="00071D31">
        <w:t>if deploying the SME mode</w:t>
      </w:r>
      <w:r w:rsidR="00F909C4" w:rsidRPr="00071D31">
        <w:t>l)</w:t>
      </w:r>
      <w:r w:rsidR="008F415C" w:rsidRPr="00071D31">
        <w:t xml:space="preserve"> or to</w:t>
      </w:r>
      <w:r w:rsidR="00A1210C" w:rsidRPr="00071D31">
        <w:t xml:space="preserve"> another database</w:t>
      </w:r>
      <w:r w:rsidR="00F909C4" w:rsidRPr="00071D31">
        <w:t xml:space="preserve"> (for example, </w:t>
      </w:r>
      <w:r w:rsidR="008F415C" w:rsidRPr="00071D31">
        <w:rPr>
          <w:rStyle w:val="UserInput"/>
        </w:rPr>
        <w:t>DM_STG_MGMT_LKP_</w:t>
      </w:r>
      <w:r w:rsidR="00026575">
        <w:rPr>
          <w:rStyle w:val="UserInput"/>
        </w:rPr>
        <w:t>S4HANA</w:t>
      </w:r>
      <w:r w:rsidR="00F909C4" w:rsidRPr="00071D31">
        <w:t xml:space="preserve">) </w:t>
      </w:r>
      <w:r w:rsidR="008F415C" w:rsidRPr="00071D31">
        <w:t xml:space="preserve">if deploying the LE model. </w:t>
      </w:r>
    </w:p>
    <w:p w14:paraId="158F69D2" w14:textId="77777777" w:rsidR="00FB3DC9" w:rsidRPr="00071D31" w:rsidRDefault="003B5EFB" w:rsidP="002926F3">
      <w:pPr>
        <w:pStyle w:val="NoteIcon"/>
      </w:pPr>
      <w:r w:rsidRPr="00071D31">
        <w:rPr>
          <w:noProof/>
          <w:lang w:eastAsia="zh-CN"/>
        </w:rPr>
        <w:drawing>
          <wp:inline distT="0" distB="0" distL="0" distR="0" wp14:anchorId="6910AC04" wp14:editId="3FA4107C">
            <wp:extent cx="231775" cy="231775"/>
            <wp:effectExtent l="0" t="0" r="0" b="0"/>
            <wp:docPr id="28" name="Picture 28"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39DB48C0" w14:textId="77777777" w:rsidR="00FB3DC9" w:rsidRPr="00071D31" w:rsidRDefault="00FB3DC9" w:rsidP="002926F3">
      <w:pPr>
        <w:pStyle w:val="NoteParagraph"/>
      </w:pPr>
      <w:r w:rsidRPr="00071D31">
        <w:rPr>
          <w:lang w:eastAsia="zh-CN"/>
        </w:rPr>
        <w:t>If you are using the</w:t>
      </w:r>
      <w:r w:rsidR="00AB1DED">
        <w:rPr>
          <w:lang w:eastAsia="zh-CN"/>
        </w:rPr>
        <w:t xml:space="preserve"> database </w:t>
      </w:r>
      <w:r w:rsidR="00AB1DED">
        <w:rPr>
          <w:rFonts w:hint="eastAsia"/>
          <w:lang w:eastAsia="zh-CN"/>
        </w:rPr>
        <w:t xml:space="preserve">SAP HANA, </w:t>
      </w:r>
      <w:r w:rsidR="00AB1DED">
        <w:rPr>
          <w:lang w:eastAsia="zh-CN"/>
        </w:rPr>
        <w:t>MS SQL 2005, Oracle</w:t>
      </w:r>
      <w:r w:rsidR="00AB1DED">
        <w:rPr>
          <w:rFonts w:hint="eastAsia"/>
          <w:lang w:eastAsia="zh-CN"/>
        </w:rPr>
        <w:t xml:space="preserve"> or</w:t>
      </w:r>
      <w:r w:rsidRPr="00071D31">
        <w:rPr>
          <w:lang w:eastAsia="zh-CN"/>
        </w:rPr>
        <w:t xml:space="preserve"> DB2, refer to section 4.</w:t>
      </w:r>
      <w:r w:rsidR="005C30F3" w:rsidRPr="00071D31">
        <w:rPr>
          <w:lang w:eastAsia="zh-CN"/>
        </w:rPr>
        <w:t>1</w:t>
      </w:r>
      <w:r w:rsidR="00A668D1">
        <w:rPr>
          <w:rFonts w:hint="eastAsia"/>
          <w:lang w:eastAsia="zh-CN"/>
        </w:rPr>
        <w:t>3</w:t>
      </w:r>
      <w:r w:rsidRPr="00071D31">
        <w:rPr>
          <w:lang w:eastAsia="zh-CN"/>
        </w:rPr>
        <w:t>.1 to create a new configuration.</w:t>
      </w:r>
    </w:p>
    <w:p w14:paraId="2C82AEB7" w14:textId="77777777" w:rsidR="008F415C" w:rsidRPr="00071D31" w:rsidRDefault="008F415C" w:rsidP="00F134EE">
      <w:pPr>
        <w:numPr>
          <w:ilvl w:val="0"/>
          <w:numId w:val="13"/>
        </w:numPr>
      </w:pPr>
      <w:r w:rsidRPr="00071D31">
        <w:t xml:space="preserve">Repeat the previous step for the </w:t>
      </w:r>
      <w:proofErr w:type="spellStart"/>
      <w:r w:rsidRPr="00071D31">
        <w:t>Datastores</w:t>
      </w:r>
      <w:proofErr w:type="spellEnd"/>
      <w:r w:rsidRPr="00071D31">
        <w:t xml:space="preserve"> </w:t>
      </w:r>
      <w:r w:rsidRPr="00F368C8">
        <w:rPr>
          <w:rStyle w:val="Object"/>
        </w:rPr>
        <w:t xml:space="preserve">DS_STG_MGMT_LKP </w:t>
      </w:r>
      <w:r w:rsidRPr="00071D31">
        <w:t>as it also needs to point at the same database depending on the LE or SME deployment model</w:t>
      </w:r>
    </w:p>
    <w:p w14:paraId="2C756877" w14:textId="77777777" w:rsidR="008F415C" w:rsidRPr="00F368C8" w:rsidRDefault="00B87D86" w:rsidP="00F134EE">
      <w:pPr>
        <w:numPr>
          <w:ilvl w:val="0"/>
          <w:numId w:val="13"/>
        </w:numPr>
        <w:rPr>
          <w:rStyle w:val="Object"/>
        </w:rPr>
      </w:pPr>
      <w:r w:rsidRPr="00071D31">
        <w:t>Right-click</w:t>
      </w:r>
      <w:r w:rsidR="008F415C" w:rsidRPr="00071D31">
        <w:t xml:space="preserve"> the next </w:t>
      </w:r>
      <w:proofErr w:type="spellStart"/>
      <w:r w:rsidR="008F415C" w:rsidRPr="00071D31">
        <w:t>Datastore</w:t>
      </w:r>
      <w:proofErr w:type="spellEnd"/>
      <w:r w:rsidR="008F415C" w:rsidRPr="00071D31">
        <w:t xml:space="preserve"> </w:t>
      </w:r>
      <w:r w:rsidR="008F415C" w:rsidRPr="00F368C8">
        <w:rPr>
          <w:rStyle w:val="Object"/>
        </w:rPr>
        <w:t xml:space="preserve">DS_STG_OBJ </w:t>
      </w:r>
      <w:r w:rsidR="008F415C" w:rsidRPr="00071D31">
        <w:t>and choose</w:t>
      </w:r>
      <w:r w:rsidR="008F415C" w:rsidRPr="00F368C8">
        <w:rPr>
          <w:rStyle w:val="Object"/>
        </w:rPr>
        <w:t xml:space="preserve"> Edit. </w:t>
      </w:r>
      <w:r w:rsidR="008F415C" w:rsidRPr="00071D31">
        <w:t xml:space="preserve">On the </w:t>
      </w:r>
      <w:r w:rsidR="008F415C" w:rsidRPr="00F368C8">
        <w:rPr>
          <w:rStyle w:val="Object"/>
        </w:rPr>
        <w:t xml:space="preserve">Edit </w:t>
      </w:r>
      <w:proofErr w:type="spellStart"/>
      <w:r w:rsidR="008F415C" w:rsidRPr="00F368C8">
        <w:rPr>
          <w:rStyle w:val="Object"/>
        </w:rPr>
        <w:t>Datastore</w:t>
      </w:r>
      <w:proofErr w:type="spellEnd"/>
      <w:r w:rsidR="008F415C" w:rsidRPr="00F368C8">
        <w:rPr>
          <w:rStyle w:val="Object"/>
        </w:rPr>
        <w:t xml:space="preserve"> DS_STG_OBJ</w:t>
      </w:r>
      <w:r w:rsidR="008F415C" w:rsidRPr="00071D31">
        <w:t xml:space="preserve"> dialog box, you can modify the values for </w:t>
      </w:r>
      <w:r w:rsidR="008F415C" w:rsidRPr="00F368C8">
        <w:rPr>
          <w:rStyle w:val="Object"/>
        </w:rPr>
        <w:t>Database Server Name, Database name</w:t>
      </w:r>
      <w:r w:rsidR="008F415C" w:rsidRPr="00071D31">
        <w:t xml:space="preserve">, </w:t>
      </w:r>
      <w:r w:rsidR="008F415C" w:rsidRPr="00F368C8">
        <w:rPr>
          <w:rStyle w:val="Object"/>
        </w:rPr>
        <w:t>User name, and</w:t>
      </w:r>
      <w:r w:rsidR="008F415C" w:rsidRPr="00071D31">
        <w:t xml:space="preserve"> </w:t>
      </w:r>
      <w:r w:rsidR="008F415C" w:rsidRPr="00F368C8">
        <w:rPr>
          <w:rStyle w:val="Object"/>
        </w:rPr>
        <w:t>Password</w:t>
      </w:r>
      <w:r w:rsidR="008F415C" w:rsidRPr="00071D31">
        <w:t xml:space="preserve"> and then choose </w:t>
      </w:r>
      <w:r w:rsidR="008F415C" w:rsidRPr="00F368C8">
        <w:rPr>
          <w:rStyle w:val="Object"/>
        </w:rPr>
        <w:t>OK.</w:t>
      </w:r>
      <w:r w:rsidR="008F415C" w:rsidRPr="00071D31">
        <w:t xml:space="preserve"> Set the values to point to the </w:t>
      </w:r>
      <w:r w:rsidR="003F2A03" w:rsidRPr="00071D31">
        <w:t>staging database</w:t>
      </w:r>
      <w:r w:rsidR="00F909C4" w:rsidRPr="00071D31">
        <w:t xml:space="preserve"> (for example, </w:t>
      </w:r>
      <w:r w:rsidR="008F415C" w:rsidRPr="00071D31">
        <w:rPr>
          <w:rStyle w:val="UserInput"/>
        </w:rPr>
        <w:t>DM_STG_</w:t>
      </w:r>
      <w:r w:rsidR="00B942A2">
        <w:rPr>
          <w:rStyle w:val="UserInput"/>
        </w:rPr>
        <w:t>S4HANA</w:t>
      </w:r>
      <w:r w:rsidR="00F909C4" w:rsidRPr="00071D31">
        <w:t>).</w:t>
      </w:r>
    </w:p>
    <w:p w14:paraId="2F3569BC" w14:textId="77777777" w:rsidR="008F415C" w:rsidRPr="00071D31" w:rsidRDefault="008F415C" w:rsidP="00F134EE">
      <w:pPr>
        <w:numPr>
          <w:ilvl w:val="0"/>
          <w:numId w:val="13"/>
        </w:numPr>
      </w:pPr>
      <w:r w:rsidRPr="00071D31">
        <w:t xml:space="preserve">Repeat the previous step for the </w:t>
      </w:r>
      <w:r w:rsidRPr="00F368C8">
        <w:rPr>
          <w:rStyle w:val="Object"/>
        </w:rPr>
        <w:t xml:space="preserve">DS_STG_OBJ_INIT </w:t>
      </w:r>
      <w:proofErr w:type="spellStart"/>
      <w:r w:rsidRPr="00071D31">
        <w:t>datastore</w:t>
      </w:r>
      <w:proofErr w:type="spellEnd"/>
      <w:r w:rsidRPr="00071D31">
        <w:t xml:space="preserve"> as this also needs to point to the same staging database</w:t>
      </w:r>
      <w:r w:rsidR="009B01D1" w:rsidRPr="00071D31">
        <w:t xml:space="preserve"> </w:t>
      </w:r>
      <w:r w:rsidR="00B856A1" w:rsidRPr="00071D31">
        <w:rPr>
          <w:rStyle w:val="UserInput"/>
        </w:rPr>
        <w:t>DM_STG_</w:t>
      </w:r>
      <w:r w:rsidR="00AD3A4E">
        <w:rPr>
          <w:rStyle w:val="UserInput"/>
        </w:rPr>
        <w:t>S4HANA</w:t>
      </w:r>
      <w:r w:rsidRPr="00071D31">
        <w:t>.</w:t>
      </w:r>
    </w:p>
    <w:p w14:paraId="2F26163B" w14:textId="77777777" w:rsidR="00F909C4" w:rsidRPr="00071D31" w:rsidRDefault="00B87D86" w:rsidP="00F134EE">
      <w:pPr>
        <w:numPr>
          <w:ilvl w:val="0"/>
          <w:numId w:val="13"/>
        </w:numPr>
      </w:pPr>
      <w:r w:rsidRPr="00071D31">
        <w:t>Right-click</w:t>
      </w:r>
      <w:r w:rsidR="008F415C" w:rsidRPr="00071D31">
        <w:t xml:space="preserve"> the </w:t>
      </w:r>
      <w:proofErr w:type="spellStart"/>
      <w:r w:rsidR="008F415C" w:rsidRPr="00071D31">
        <w:t>datastore</w:t>
      </w:r>
      <w:proofErr w:type="spellEnd"/>
      <w:r w:rsidR="008F415C" w:rsidRPr="00071D31">
        <w:t xml:space="preserve"> </w:t>
      </w:r>
      <w:r w:rsidR="008F415C" w:rsidRPr="00F368C8">
        <w:rPr>
          <w:rStyle w:val="Object"/>
        </w:rPr>
        <w:t>DS_DM_REPO_IDOC</w:t>
      </w:r>
      <w:r w:rsidR="008F415C" w:rsidRPr="00071D31">
        <w:t xml:space="preserve"> and choose </w:t>
      </w:r>
      <w:r w:rsidR="008F415C" w:rsidRPr="00F368C8">
        <w:rPr>
          <w:rStyle w:val="Object"/>
        </w:rPr>
        <w:t>Edit</w:t>
      </w:r>
      <w:r w:rsidR="008F415C" w:rsidRPr="00071D31">
        <w:t xml:space="preserve">. </w:t>
      </w:r>
    </w:p>
    <w:p w14:paraId="632FB377" w14:textId="77777777" w:rsidR="00F909C4" w:rsidRPr="00071D31" w:rsidRDefault="008F415C" w:rsidP="00F134EE">
      <w:pPr>
        <w:numPr>
          <w:ilvl w:val="0"/>
          <w:numId w:val="13"/>
        </w:numPr>
      </w:pPr>
      <w:r w:rsidRPr="00071D31">
        <w:t xml:space="preserve">On the </w:t>
      </w:r>
      <w:r w:rsidRPr="00F368C8">
        <w:rPr>
          <w:rStyle w:val="Object"/>
        </w:rPr>
        <w:t xml:space="preserve">Edit </w:t>
      </w:r>
      <w:proofErr w:type="spellStart"/>
      <w:r w:rsidRPr="00F368C8">
        <w:rPr>
          <w:rStyle w:val="Object"/>
        </w:rPr>
        <w:t>Datastore</w:t>
      </w:r>
      <w:proofErr w:type="spellEnd"/>
      <w:r w:rsidRPr="00F368C8">
        <w:rPr>
          <w:rStyle w:val="Object"/>
        </w:rPr>
        <w:t xml:space="preserve"> DS_DM_REPO_IDOC</w:t>
      </w:r>
      <w:r w:rsidRPr="00071D31">
        <w:t xml:space="preserve"> dialog box, modify the values for </w:t>
      </w:r>
      <w:r w:rsidRPr="00F368C8">
        <w:rPr>
          <w:rStyle w:val="Object"/>
        </w:rPr>
        <w:t>Database Server Name</w:t>
      </w:r>
      <w:r w:rsidRPr="00071D31">
        <w:t xml:space="preserve">, </w:t>
      </w:r>
      <w:r w:rsidRPr="00F368C8">
        <w:rPr>
          <w:rStyle w:val="Object"/>
        </w:rPr>
        <w:t>Database name</w:t>
      </w:r>
      <w:r w:rsidRPr="00071D31">
        <w:t xml:space="preserve">, </w:t>
      </w:r>
      <w:r w:rsidRPr="00F368C8">
        <w:rPr>
          <w:rStyle w:val="Object"/>
        </w:rPr>
        <w:t>User name,</w:t>
      </w:r>
      <w:r w:rsidRPr="00071D31">
        <w:t xml:space="preserve"> and </w:t>
      </w:r>
      <w:r w:rsidRPr="00F368C8">
        <w:rPr>
          <w:rStyle w:val="Object"/>
        </w:rPr>
        <w:t>Password</w:t>
      </w:r>
      <w:r w:rsidRPr="00071D31">
        <w:t xml:space="preserve"> and then choose </w:t>
      </w:r>
      <w:r w:rsidRPr="00F368C8">
        <w:rPr>
          <w:rStyle w:val="Object"/>
        </w:rPr>
        <w:t>OK</w:t>
      </w:r>
      <w:r w:rsidRPr="00071D31">
        <w:t xml:space="preserve">. </w:t>
      </w:r>
    </w:p>
    <w:p w14:paraId="3804DADC" w14:textId="77777777" w:rsidR="008F415C" w:rsidRPr="00071D31" w:rsidRDefault="008F415C" w:rsidP="00F134EE">
      <w:pPr>
        <w:numPr>
          <w:ilvl w:val="0"/>
          <w:numId w:val="13"/>
        </w:numPr>
      </w:pPr>
      <w:r w:rsidRPr="00071D31">
        <w:t>Set the values to point to the</w:t>
      </w:r>
      <w:r w:rsidR="00896A88" w:rsidRPr="00071D31">
        <w:t xml:space="preserve"> repository database</w:t>
      </w:r>
      <w:r w:rsidR="00F909C4" w:rsidRPr="00071D31">
        <w:t xml:space="preserve"> (for example,</w:t>
      </w:r>
      <w:r w:rsidR="00D7496E" w:rsidRPr="00071D31">
        <w:t xml:space="preserve"> </w:t>
      </w:r>
      <w:r w:rsidRPr="00F368C8">
        <w:rPr>
          <w:rStyle w:val="Object"/>
        </w:rPr>
        <w:t>DM_REPO_</w:t>
      </w:r>
      <w:r w:rsidR="004A1972">
        <w:rPr>
          <w:rStyle w:val="Object"/>
        </w:rPr>
        <w:t>S4HANA</w:t>
      </w:r>
      <w:r w:rsidR="00F909C4" w:rsidRPr="00071D31">
        <w:t xml:space="preserve">) – the </w:t>
      </w:r>
      <w:r w:rsidRPr="00071D31">
        <w:t>repository</w:t>
      </w:r>
      <w:r w:rsidR="00F909C4" w:rsidRPr="00071D31">
        <w:t xml:space="preserve"> you are currently logged into.</w:t>
      </w:r>
    </w:p>
    <w:p w14:paraId="2D4D02B7" w14:textId="77777777" w:rsidR="008E200F" w:rsidRPr="00071D31" w:rsidRDefault="003B5EFB" w:rsidP="002926F3">
      <w:pPr>
        <w:pStyle w:val="NoteIcon"/>
      </w:pPr>
      <w:r w:rsidRPr="00071D31">
        <w:rPr>
          <w:noProof/>
          <w:lang w:eastAsia="zh-CN"/>
        </w:rPr>
        <w:drawing>
          <wp:inline distT="0" distB="0" distL="0" distR="0" wp14:anchorId="141948A1" wp14:editId="29040B53">
            <wp:extent cx="231775" cy="231775"/>
            <wp:effectExtent l="0" t="0" r="0" b="0"/>
            <wp:docPr id="29" name="Picture 29"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8E200F" w:rsidRPr="00071D31">
        <w:t xml:space="preserve"> </w:t>
      </w:r>
    </w:p>
    <w:p w14:paraId="7E6DE352" w14:textId="77777777" w:rsidR="008E200F" w:rsidRPr="00071D31" w:rsidRDefault="008E200F" w:rsidP="002926F3">
      <w:pPr>
        <w:pStyle w:val="NoteParagraph"/>
      </w:pPr>
      <w:r w:rsidRPr="00071D31">
        <w:t>Reconciliation Job functionality is not affected by the service pack level of the target SAP environment.</w:t>
      </w:r>
    </w:p>
    <w:p w14:paraId="58B6AD82" w14:textId="77777777" w:rsidR="00FB3DC9" w:rsidRPr="00071D31" w:rsidRDefault="00FB3DC9" w:rsidP="00FB3DC9">
      <w:pPr>
        <w:pStyle w:val="Heading3"/>
        <w:rPr>
          <w:lang w:eastAsia="zh-CN"/>
        </w:rPr>
      </w:pPr>
      <w:bookmarkStart w:id="455" w:name="_Toc302727597"/>
      <w:bookmarkStart w:id="456" w:name="_Toc493166036"/>
      <w:r w:rsidRPr="00071D31">
        <w:rPr>
          <w:lang w:eastAsia="zh-CN"/>
        </w:rPr>
        <w:t xml:space="preserve">Create New </w:t>
      </w:r>
      <w:proofErr w:type="spellStart"/>
      <w:r w:rsidRPr="00071D31">
        <w:rPr>
          <w:lang w:eastAsia="zh-CN"/>
        </w:rPr>
        <w:t>Datastore</w:t>
      </w:r>
      <w:proofErr w:type="spellEnd"/>
      <w:r w:rsidRPr="00071D31">
        <w:rPr>
          <w:lang w:eastAsia="zh-CN"/>
        </w:rPr>
        <w:t xml:space="preserve"> Configuration for Non SQL Server 2008</w:t>
      </w:r>
      <w:bookmarkEnd w:id="455"/>
      <w:bookmarkEnd w:id="456"/>
    </w:p>
    <w:p w14:paraId="732B43A4" w14:textId="77777777" w:rsidR="00FB3DC9" w:rsidRPr="00071D31" w:rsidRDefault="00FB3DC9" w:rsidP="00F368C8">
      <w:pPr>
        <w:pStyle w:val="Heading9"/>
      </w:pPr>
      <w:r w:rsidRPr="00071D31">
        <w:t>Use</w:t>
      </w:r>
    </w:p>
    <w:p w14:paraId="5DCEEE9A" w14:textId="77777777" w:rsidR="00FB3DC9" w:rsidRPr="00071D31" w:rsidRDefault="00FB3DC9" w:rsidP="002926F3">
      <w:pPr>
        <w:spacing w:beforeAutospacing="1" w:afterAutospacing="1"/>
        <w:rPr>
          <w:lang w:eastAsia="zh-CN"/>
        </w:rPr>
      </w:pPr>
      <w:r w:rsidRPr="00071D31">
        <w:rPr>
          <w:lang w:eastAsia="zh-CN"/>
        </w:rPr>
        <w:t xml:space="preserve">The supplied </w:t>
      </w:r>
      <w:proofErr w:type="spellStart"/>
      <w:r w:rsidRPr="00071D31">
        <w:rPr>
          <w:lang w:eastAsia="zh-CN"/>
        </w:rPr>
        <w:t>datastores</w:t>
      </w:r>
      <w:proofErr w:type="spellEnd"/>
      <w:r w:rsidRPr="00071D31">
        <w:rPr>
          <w:lang w:eastAsia="zh-CN"/>
        </w:rPr>
        <w:t xml:space="preserve"> only contains configurations for </w:t>
      </w:r>
      <w:r w:rsidRPr="00F368C8">
        <w:rPr>
          <w:rStyle w:val="Object"/>
        </w:rPr>
        <w:t>SQL_Server_2008_CI</w:t>
      </w:r>
      <w:r w:rsidRPr="00071D31">
        <w:rPr>
          <w:lang w:eastAsia="zh-CN"/>
        </w:rPr>
        <w:t xml:space="preserve"> (case insensitive) and </w:t>
      </w:r>
      <w:r w:rsidRPr="00F368C8">
        <w:rPr>
          <w:rStyle w:val="Object"/>
        </w:rPr>
        <w:t xml:space="preserve">SQL_Server_2008_CS (case sensitive) </w:t>
      </w:r>
      <w:r w:rsidRPr="00071D31">
        <w:t>databases</w:t>
      </w:r>
      <w:r w:rsidR="0072260E" w:rsidRPr="00071D31">
        <w:t>, you</w:t>
      </w:r>
      <w:r w:rsidRPr="00071D31">
        <w:t xml:space="preserve"> </w:t>
      </w:r>
      <w:r w:rsidRPr="00071D31">
        <w:rPr>
          <w:lang w:eastAsia="zh-CN"/>
        </w:rPr>
        <w:t>need to</w:t>
      </w:r>
      <w:r w:rsidRPr="00071D31">
        <w:t xml:space="preserve"> add new configurations</w:t>
      </w:r>
      <w:r w:rsidRPr="00071D31">
        <w:rPr>
          <w:lang w:eastAsia="zh-CN"/>
        </w:rPr>
        <w:t xml:space="preserve"> if you are using MS SQL 2005 or Oracle or DB2 for the staging or repository databases.</w:t>
      </w:r>
    </w:p>
    <w:p w14:paraId="66A465E1" w14:textId="77777777" w:rsidR="00FB3DC9" w:rsidRPr="00071D31" w:rsidRDefault="00FB3DC9" w:rsidP="00F368C8">
      <w:pPr>
        <w:pStyle w:val="Heading9"/>
        <w:rPr>
          <w:lang w:eastAsia="zh-CN"/>
        </w:rPr>
      </w:pPr>
      <w:r w:rsidRPr="00071D31">
        <w:t>Prerequisites</w:t>
      </w:r>
    </w:p>
    <w:p w14:paraId="4BE56412" w14:textId="77777777" w:rsidR="00FB3DC9" w:rsidRPr="00071D31" w:rsidRDefault="00FB3DC9" w:rsidP="002926F3">
      <w:pPr>
        <w:spacing w:beforeAutospacing="1" w:afterAutospacing="1"/>
        <w:rPr>
          <w:lang w:eastAsia="zh-CN"/>
        </w:rPr>
      </w:pPr>
      <w:r w:rsidRPr="00F368C8">
        <w:t>ATL files</w:t>
      </w:r>
      <w:r w:rsidRPr="00071D31">
        <w:rPr>
          <w:lang w:eastAsia="zh-CN"/>
        </w:rPr>
        <w:t xml:space="preserve"> in the section </w:t>
      </w:r>
      <w:r w:rsidR="00601B1F" w:rsidRPr="00071D31">
        <w:rPr>
          <w:lang w:eastAsia="zh-CN"/>
        </w:rPr>
        <w:t>4.</w:t>
      </w:r>
      <w:r w:rsidR="00172CFE">
        <w:rPr>
          <w:lang w:eastAsia="zh-CN"/>
        </w:rPr>
        <w:t>1</w:t>
      </w:r>
      <w:r w:rsidR="00172CFE">
        <w:rPr>
          <w:rFonts w:hint="eastAsia"/>
          <w:lang w:eastAsia="zh-CN"/>
        </w:rPr>
        <w:t>3</w:t>
      </w:r>
      <w:r w:rsidR="00B01B01" w:rsidRPr="00071D31">
        <w:rPr>
          <w:lang w:eastAsia="zh-CN"/>
        </w:rPr>
        <w:t xml:space="preserve"> </w:t>
      </w:r>
      <w:r w:rsidRPr="00071D31">
        <w:rPr>
          <w:lang w:eastAsia="zh-CN"/>
        </w:rPr>
        <w:t xml:space="preserve">MUST be imported. </w:t>
      </w:r>
    </w:p>
    <w:p w14:paraId="3A3CDFA1" w14:textId="77777777" w:rsidR="00FB3DC9" w:rsidRPr="00071D31" w:rsidRDefault="00FB3DC9" w:rsidP="00F368C8">
      <w:pPr>
        <w:pStyle w:val="Heading9"/>
      </w:pPr>
      <w:r w:rsidRPr="00071D31">
        <w:t xml:space="preserve">Procedure </w:t>
      </w:r>
    </w:p>
    <w:p w14:paraId="4C5BFC34" w14:textId="77777777" w:rsidR="00FB3DC9" w:rsidRPr="00071D31" w:rsidRDefault="00FB3DC9" w:rsidP="00F134EE">
      <w:pPr>
        <w:numPr>
          <w:ilvl w:val="0"/>
          <w:numId w:val="17"/>
        </w:numPr>
      </w:pPr>
      <w:r w:rsidRPr="00071D31">
        <w:t>Log on to</w:t>
      </w:r>
      <w:r w:rsidRPr="00F368C8">
        <w:rPr>
          <w:rStyle w:val="Object"/>
        </w:rPr>
        <w:t xml:space="preserve"> Data Services Designer,</w:t>
      </w:r>
      <w:r w:rsidRPr="00071D31">
        <w:t xml:space="preserve"> and </w:t>
      </w:r>
      <w:r w:rsidR="0077153B" w:rsidRPr="00071D31">
        <w:t xml:space="preserve">choose </w:t>
      </w:r>
      <w:proofErr w:type="spellStart"/>
      <w:r w:rsidRPr="00F368C8">
        <w:rPr>
          <w:rStyle w:val="Object"/>
        </w:rPr>
        <w:t>Datastores</w:t>
      </w:r>
      <w:proofErr w:type="spellEnd"/>
      <w:r w:rsidRPr="00071D31">
        <w:t xml:space="preserve"> in the </w:t>
      </w:r>
      <w:r w:rsidRPr="00F368C8">
        <w:rPr>
          <w:rStyle w:val="Object"/>
        </w:rPr>
        <w:t>Local Object Library</w:t>
      </w:r>
      <w:r w:rsidR="002926F3" w:rsidRPr="00F368C8">
        <w:rPr>
          <w:rStyle w:val="Object"/>
        </w:rPr>
        <w:t>.</w:t>
      </w:r>
    </w:p>
    <w:p w14:paraId="7FE73320" w14:textId="77777777" w:rsidR="00FB3DC9" w:rsidRPr="00071D31" w:rsidRDefault="00B87D86" w:rsidP="00F134EE">
      <w:pPr>
        <w:numPr>
          <w:ilvl w:val="0"/>
          <w:numId w:val="17"/>
        </w:numPr>
      </w:pPr>
      <w:r w:rsidRPr="00071D31">
        <w:t>Right-click</w:t>
      </w:r>
      <w:r w:rsidR="002926F3" w:rsidRPr="00071D31">
        <w:t xml:space="preserve"> a</w:t>
      </w:r>
      <w:r w:rsidR="00FB3DC9" w:rsidRPr="00071D31">
        <w:t xml:space="preserve"> </w:t>
      </w:r>
      <w:proofErr w:type="spellStart"/>
      <w:r w:rsidR="00FB3DC9" w:rsidRPr="00071D31">
        <w:t>Datastore</w:t>
      </w:r>
      <w:proofErr w:type="spellEnd"/>
      <w:r w:rsidR="00FB3DC9" w:rsidRPr="00071D31">
        <w:t xml:space="preserve"> you want to configure, and </w:t>
      </w:r>
      <w:r w:rsidR="00F909C4" w:rsidRPr="00071D31">
        <w:t xml:space="preserve">choose </w:t>
      </w:r>
      <w:r w:rsidR="00FB3DC9" w:rsidRPr="00F368C8">
        <w:rPr>
          <w:rStyle w:val="Object"/>
        </w:rPr>
        <w:t xml:space="preserve">Edit. </w:t>
      </w:r>
    </w:p>
    <w:p w14:paraId="63A14377" w14:textId="77777777" w:rsidR="00FB3DC9" w:rsidRPr="00071D31" w:rsidRDefault="00FB3DC9" w:rsidP="00F134EE">
      <w:pPr>
        <w:numPr>
          <w:ilvl w:val="0"/>
          <w:numId w:val="17"/>
        </w:numPr>
      </w:pPr>
      <w:r w:rsidRPr="00071D31">
        <w:t>On the</w:t>
      </w:r>
      <w:r w:rsidRPr="00F368C8">
        <w:rPr>
          <w:rStyle w:val="Object"/>
        </w:rPr>
        <w:t xml:space="preserve"> Edit </w:t>
      </w:r>
      <w:proofErr w:type="spellStart"/>
      <w:r w:rsidRPr="00F368C8">
        <w:rPr>
          <w:rStyle w:val="Object"/>
        </w:rPr>
        <w:t>Datastore</w:t>
      </w:r>
      <w:proofErr w:type="spellEnd"/>
      <w:r w:rsidRPr="00F368C8">
        <w:rPr>
          <w:rStyle w:val="Object"/>
        </w:rPr>
        <w:t xml:space="preserve"> DS_STG_MGMT_LKP_INIT </w:t>
      </w:r>
      <w:r w:rsidRPr="00071D31">
        <w:t>dialog box</w:t>
      </w:r>
      <w:r w:rsidRPr="00F368C8">
        <w:rPr>
          <w:rStyle w:val="Object"/>
        </w:rPr>
        <w:t xml:space="preserve">, </w:t>
      </w:r>
      <w:r w:rsidR="006F1332" w:rsidRPr="00071D31">
        <w:t xml:space="preserve">choose </w:t>
      </w:r>
      <w:r w:rsidRPr="00F368C8">
        <w:rPr>
          <w:rStyle w:val="Object"/>
        </w:rPr>
        <w:t>Advanced</w:t>
      </w:r>
      <w:r w:rsidRPr="00071D31">
        <w:t xml:space="preserve"> </w:t>
      </w:r>
      <w:r w:rsidRPr="00F368C8">
        <w:rPr>
          <w:rStyle w:val="Object"/>
        </w:rPr>
        <w:sym w:font="Symbol" w:char="F0AE"/>
      </w:r>
      <w:r w:rsidRPr="00071D31">
        <w:t xml:space="preserve"> </w:t>
      </w:r>
      <w:r w:rsidRPr="00F368C8">
        <w:rPr>
          <w:rStyle w:val="Object"/>
        </w:rPr>
        <w:t>Edit</w:t>
      </w:r>
      <w:r w:rsidR="006F1332" w:rsidRPr="00071D31">
        <w:t>.</w:t>
      </w:r>
    </w:p>
    <w:p w14:paraId="3CA61B5A" w14:textId="77777777" w:rsidR="00FB3DC9" w:rsidRPr="00071D31" w:rsidRDefault="00FB3DC9" w:rsidP="00F134EE">
      <w:pPr>
        <w:numPr>
          <w:ilvl w:val="0"/>
          <w:numId w:val="17"/>
        </w:numPr>
      </w:pPr>
      <w:r w:rsidRPr="00071D31">
        <w:lastRenderedPageBreak/>
        <w:t>On</w:t>
      </w:r>
      <w:r w:rsidRPr="00071D31">
        <w:rPr>
          <w:lang w:eastAsia="zh-CN"/>
        </w:rPr>
        <w:t xml:space="preserve"> the </w:t>
      </w:r>
      <w:r w:rsidRPr="00F368C8">
        <w:rPr>
          <w:rStyle w:val="Object"/>
        </w:rPr>
        <w:t xml:space="preserve">Connections for </w:t>
      </w:r>
      <w:proofErr w:type="spellStart"/>
      <w:r w:rsidRPr="00F368C8">
        <w:rPr>
          <w:rStyle w:val="Object"/>
        </w:rPr>
        <w:t>Datastore</w:t>
      </w:r>
      <w:proofErr w:type="spellEnd"/>
      <w:r w:rsidRPr="00F368C8">
        <w:rPr>
          <w:rStyle w:val="Object"/>
        </w:rPr>
        <w:t xml:space="preserve"> DS_STG_MGMT_LKP_INIT </w:t>
      </w:r>
      <w:r w:rsidRPr="00071D31">
        <w:rPr>
          <w:lang w:eastAsia="zh-CN"/>
        </w:rPr>
        <w:t>screen</w:t>
      </w:r>
      <w:r w:rsidRPr="00F368C8">
        <w:rPr>
          <w:rStyle w:val="Object"/>
        </w:rPr>
        <w:t xml:space="preserve">, </w:t>
      </w:r>
      <w:r w:rsidR="007F5252" w:rsidRPr="00071D31">
        <w:t xml:space="preserve">choose </w:t>
      </w:r>
      <w:r w:rsidRPr="00F368C8">
        <w:rPr>
          <w:rStyle w:val="Object"/>
        </w:rPr>
        <w:t xml:space="preserve">Create New Configuration. </w:t>
      </w:r>
    </w:p>
    <w:p w14:paraId="4B740D7B" w14:textId="77777777" w:rsidR="00FB3DC9" w:rsidRPr="00071D31" w:rsidRDefault="00FB3DC9" w:rsidP="00F134EE">
      <w:pPr>
        <w:numPr>
          <w:ilvl w:val="0"/>
          <w:numId w:val="17"/>
        </w:numPr>
      </w:pPr>
      <w:r w:rsidRPr="00071D31">
        <w:t xml:space="preserve">On the </w:t>
      </w:r>
      <w:r w:rsidRPr="00F368C8">
        <w:rPr>
          <w:rStyle w:val="Object"/>
        </w:rPr>
        <w:t>Create New Configuration</w:t>
      </w:r>
      <w:r w:rsidRPr="00071D31">
        <w:t xml:space="preserve"> dialog box, </w:t>
      </w:r>
      <w:r w:rsidR="0077153B" w:rsidRPr="00071D31">
        <w:t xml:space="preserve">make the following entries and choose </w:t>
      </w:r>
      <w:r w:rsidR="0077153B" w:rsidRPr="00F368C8">
        <w:rPr>
          <w:rStyle w:val="Object"/>
        </w:rPr>
        <w:t>OK</w:t>
      </w:r>
      <w:r w:rsidR="0077153B" w:rsidRPr="00071D31">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945"/>
        <w:gridCol w:w="3388"/>
        <w:gridCol w:w="2235"/>
      </w:tblGrid>
      <w:tr w:rsidR="0077153B" w:rsidRPr="00071D31" w14:paraId="73330518" w14:textId="77777777" w:rsidTr="00DB0DC8">
        <w:tc>
          <w:tcPr>
            <w:tcW w:w="152.20pt" w:type="dxa"/>
            <w:shd w:val="clear" w:color="auto" w:fill="C6C6C6"/>
          </w:tcPr>
          <w:p w14:paraId="3E3613F5" w14:textId="77777777" w:rsidR="0077153B" w:rsidRPr="00071D31" w:rsidRDefault="0077153B" w:rsidP="00685ABE">
            <w:pPr>
              <w:pStyle w:val="TableHeading"/>
            </w:pPr>
            <w:r w:rsidRPr="00071D31">
              <w:t>Field</w:t>
            </w:r>
          </w:p>
        </w:tc>
        <w:tc>
          <w:tcPr>
            <w:tcW w:w="174.95pt" w:type="dxa"/>
            <w:shd w:val="clear" w:color="auto" w:fill="C6C6C6"/>
          </w:tcPr>
          <w:p w14:paraId="3BA8638A" w14:textId="77777777" w:rsidR="0077153B" w:rsidRPr="00071D31" w:rsidRDefault="0077153B" w:rsidP="00685ABE">
            <w:pPr>
              <w:pStyle w:val="TableHeading"/>
            </w:pPr>
            <w:r w:rsidRPr="00071D31">
              <w:t>User Action or Values</w:t>
            </w:r>
          </w:p>
        </w:tc>
        <w:tc>
          <w:tcPr>
            <w:tcW w:w="114.35pt" w:type="dxa"/>
            <w:shd w:val="clear" w:color="auto" w:fill="C6C6C6"/>
          </w:tcPr>
          <w:p w14:paraId="45FF6E30" w14:textId="77777777" w:rsidR="0077153B" w:rsidRPr="00071D31" w:rsidRDefault="0077153B" w:rsidP="00685ABE">
            <w:pPr>
              <w:pStyle w:val="TableHeading"/>
            </w:pPr>
            <w:r w:rsidRPr="00071D31">
              <w:t>Comments</w:t>
            </w:r>
          </w:p>
        </w:tc>
      </w:tr>
      <w:tr w:rsidR="00F66202" w:rsidRPr="00071D31" w14:paraId="672D3C5F" w14:textId="77777777" w:rsidTr="00DB0DC8">
        <w:tc>
          <w:tcPr>
            <w:tcW w:w="152.20pt" w:type="dxa"/>
            <w:shd w:val="clear" w:color="auto" w:fill="auto"/>
          </w:tcPr>
          <w:p w14:paraId="07576BDF" w14:textId="77777777" w:rsidR="0077153B" w:rsidRPr="00071D31" w:rsidRDefault="0077153B" w:rsidP="00685ABE">
            <w:pPr>
              <w:pStyle w:val="TableText"/>
            </w:pPr>
            <w:r w:rsidRPr="00071D31">
              <w:t>Name</w:t>
            </w:r>
          </w:p>
        </w:tc>
        <w:tc>
          <w:tcPr>
            <w:tcW w:w="174.95pt" w:type="dxa"/>
            <w:shd w:val="clear" w:color="auto" w:fill="auto"/>
          </w:tcPr>
          <w:p w14:paraId="3FD2111E" w14:textId="77777777" w:rsidR="0077153B" w:rsidRPr="00071D31" w:rsidRDefault="0077153B" w:rsidP="00685ABE">
            <w:pPr>
              <w:pStyle w:val="TableText"/>
            </w:pPr>
            <w:r w:rsidRPr="00071D31">
              <w:t>&lt;name&gt;</w:t>
            </w:r>
          </w:p>
        </w:tc>
        <w:tc>
          <w:tcPr>
            <w:tcW w:w="114.35pt" w:type="dxa"/>
            <w:shd w:val="clear" w:color="auto" w:fill="auto"/>
          </w:tcPr>
          <w:p w14:paraId="78E79432" w14:textId="77777777" w:rsidR="0077153B" w:rsidRPr="00071D31" w:rsidRDefault="0077153B" w:rsidP="00685ABE">
            <w:pPr>
              <w:pStyle w:val="TableText"/>
            </w:pPr>
            <w:r w:rsidRPr="00071D31">
              <w:t>For example, Oracle</w:t>
            </w:r>
          </w:p>
        </w:tc>
      </w:tr>
      <w:tr w:rsidR="00F66202" w:rsidRPr="00071D31" w14:paraId="4DC4521F" w14:textId="77777777" w:rsidTr="00DB0DC8">
        <w:tc>
          <w:tcPr>
            <w:tcW w:w="152.20pt" w:type="dxa"/>
            <w:shd w:val="clear" w:color="auto" w:fill="auto"/>
          </w:tcPr>
          <w:p w14:paraId="4D71EC3E" w14:textId="77777777" w:rsidR="0077153B" w:rsidRPr="00071D31" w:rsidRDefault="0077153B" w:rsidP="00685ABE">
            <w:pPr>
              <w:pStyle w:val="TableText"/>
            </w:pPr>
            <w:r w:rsidRPr="00071D31">
              <w:t>Database type</w:t>
            </w:r>
          </w:p>
        </w:tc>
        <w:tc>
          <w:tcPr>
            <w:tcW w:w="174.95pt" w:type="dxa"/>
            <w:shd w:val="clear" w:color="auto" w:fill="auto"/>
          </w:tcPr>
          <w:p w14:paraId="2680D74C" w14:textId="77777777" w:rsidR="0077153B" w:rsidRPr="00071D31" w:rsidRDefault="0077153B" w:rsidP="00685ABE">
            <w:pPr>
              <w:pStyle w:val="TableText"/>
            </w:pPr>
            <w:r w:rsidRPr="00071D31">
              <w:t>&lt;database type&gt;</w:t>
            </w:r>
          </w:p>
        </w:tc>
        <w:tc>
          <w:tcPr>
            <w:tcW w:w="114.35pt" w:type="dxa"/>
            <w:shd w:val="clear" w:color="auto" w:fill="auto"/>
          </w:tcPr>
          <w:p w14:paraId="37D0511B" w14:textId="77777777" w:rsidR="0077153B" w:rsidRPr="00071D31" w:rsidRDefault="0077153B" w:rsidP="00685ABE">
            <w:pPr>
              <w:pStyle w:val="TableText"/>
            </w:pPr>
            <w:r w:rsidRPr="00071D31">
              <w:t>For example, Oracle</w:t>
            </w:r>
          </w:p>
        </w:tc>
      </w:tr>
      <w:tr w:rsidR="0077153B" w:rsidRPr="00071D31" w14:paraId="243C6E62" w14:textId="77777777" w:rsidTr="00DB0DC8">
        <w:tc>
          <w:tcPr>
            <w:tcW w:w="152.20pt" w:type="dxa"/>
            <w:shd w:val="clear" w:color="auto" w:fill="auto"/>
          </w:tcPr>
          <w:p w14:paraId="7F8F5CE1" w14:textId="77777777" w:rsidR="0077153B" w:rsidRPr="00071D31" w:rsidRDefault="0077153B" w:rsidP="00685ABE">
            <w:pPr>
              <w:pStyle w:val="TableText"/>
            </w:pPr>
            <w:r w:rsidRPr="00071D31">
              <w:t>Database version</w:t>
            </w:r>
          </w:p>
        </w:tc>
        <w:tc>
          <w:tcPr>
            <w:tcW w:w="174.95pt" w:type="dxa"/>
            <w:shd w:val="clear" w:color="auto" w:fill="auto"/>
          </w:tcPr>
          <w:p w14:paraId="39EB19FA" w14:textId="77777777" w:rsidR="0077153B" w:rsidRPr="00071D31" w:rsidRDefault="0077153B" w:rsidP="00685ABE">
            <w:pPr>
              <w:pStyle w:val="TableText"/>
            </w:pPr>
            <w:r w:rsidRPr="00071D31">
              <w:t>&lt;version&gt;</w:t>
            </w:r>
          </w:p>
        </w:tc>
        <w:tc>
          <w:tcPr>
            <w:tcW w:w="114.35pt" w:type="dxa"/>
            <w:shd w:val="clear" w:color="auto" w:fill="auto"/>
          </w:tcPr>
          <w:p w14:paraId="0B505794" w14:textId="77777777" w:rsidR="0077153B" w:rsidRPr="00071D31" w:rsidRDefault="00274C9F" w:rsidP="00685ABE">
            <w:pPr>
              <w:pStyle w:val="TableText"/>
            </w:pPr>
            <w:r>
              <w:t>For example, Oracle 12c</w:t>
            </w:r>
          </w:p>
        </w:tc>
      </w:tr>
      <w:tr w:rsidR="0077153B" w:rsidRPr="00071D31" w14:paraId="38370C0D" w14:textId="77777777" w:rsidTr="00DB0DC8">
        <w:tc>
          <w:tcPr>
            <w:tcW w:w="152.20pt" w:type="dxa"/>
            <w:shd w:val="clear" w:color="auto" w:fill="auto"/>
          </w:tcPr>
          <w:p w14:paraId="3D63601F" w14:textId="77777777" w:rsidR="0077153B" w:rsidRPr="00071D31" w:rsidRDefault="0077153B" w:rsidP="00685ABE">
            <w:pPr>
              <w:pStyle w:val="TableText"/>
            </w:pPr>
            <w:r w:rsidRPr="00071D31">
              <w:t>Use values from</w:t>
            </w:r>
          </w:p>
        </w:tc>
        <w:tc>
          <w:tcPr>
            <w:tcW w:w="174.95pt" w:type="dxa"/>
            <w:shd w:val="clear" w:color="auto" w:fill="auto"/>
          </w:tcPr>
          <w:p w14:paraId="286B59C8" w14:textId="77777777" w:rsidR="0077153B" w:rsidRPr="00071D31" w:rsidRDefault="0077153B" w:rsidP="00685ABE">
            <w:pPr>
              <w:pStyle w:val="TableText"/>
            </w:pPr>
            <w:r w:rsidRPr="00071D31">
              <w:t>&lt;database&gt;</w:t>
            </w:r>
          </w:p>
        </w:tc>
        <w:tc>
          <w:tcPr>
            <w:tcW w:w="114.35pt" w:type="dxa"/>
            <w:shd w:val="clear" w:color="auto" w:fill="auto"/>
          </w:tcPr>
          <w:p w14:paraId="3960234D" w14:textId="77777777" w:rsidR="0077153B" w:rsidRPr="00071D31" w:rsidRDefault="0077153B" w:rsidP="00685ABE">
            <w:pPr>
              <w:pStyle w:val="TableText"/>
            </w:pPr>
            <w:r w:rsidRPr="00071D31">
              <w:t>For example, Microsoft SQL Server 2008</w:t>
            </w:r>
          </w:p>
        </w:tc>
      </w:tr>
      <w:tr w:rsidR="0077153B" w:rsidRPr="00071D31" w14:paraId="595526D1" w14:textId="77777777" w:rsidTr="00DB0DC8">
        <w:tc>
          <w:tcPr>
            <w:tcW w:w="152.20pt" w:type="dxa"/>
            <w:shd w:val="clear" w:color="auto" w:fill="auto"/>
          </w:tcPr>
          <w:p w14:paraId="32D628B6" w14:textId="77777777" w:rsidR="0077153B" w:rsidRPr="00071D31" w:rsidRDefault="0077153B" w:rsidP="00685ABE">
            <w:pPr>
              <w:pStyle w:val="TableText"/>
            </w:pPr>
            <w:r w:rsidRPr="00071D31">
              <w:t>Restore values if they already exist</w:t>
            </w:r>
          </w:p>
        </w:tc>
        <w:tc>
          <w:tcPr>
            <w:tcW w:w="174.95pt" w:type="dxa"/>
            <w:shd w:val="clear" w:color="auto" w:fill="auto"/>
          </w:tcPr>
          <w:p w14:paraId="5CE4ADB9" w14:textId="77777777" w:rsidR="0077153B" w:rsidRPr="00071D31" w:rsidRDefault="0077153B" w:rsidP="00685ABE">
            <w:pPr>
              <w:pStyle w:val="TableText"/>
            </w:pPr>
            <w:r w:rsidRPr="00071D31">
              <w:t>Deselected</w:t>
            </w:r>
          </w:p>
        </w:tc>
        <w:tc>
          <w:tcPr>
            <w:tcW w:w="114.35pt" w:type="dxa"/>
            <w:shd w:val="clear" w:color="auto" w:fill="auto"/>
          </w:tcPr>
          <w:p w14:paraId="4BE989B8" w14:textId="77777777" w:rsidR="0077153B" w:rsidRPr="00071D31" w:rsidRDefault="0077153B" w:rsidP="00685ABE">
            <w:pPr>
              <w:pStyle w:val="TableText"/>
            </w:pPr>
          </w:p>
        </w:tc>
      </w:tr>
    </w:tbl>
    <w:p w14:paraId="32BF0B00" w14:textId="77777777" w:rsidR="00FB3DC9" w:rsidRPr="00071D31" w:rsidRDefault="00FB3DC9" w:rsidP="00F134EE">
      <w:pPr>
        <w:numPr>
          <w:ilvl w:val="0"/>
          <w:numId w:val="17"/>
        </w:numPr>
      </w:pPr>
      <w:r w:rsidRPr="00071D31">
        <w:t xml:space="preserve"> The new connection </w:t>
      </w:r>
      <w:r w:rsidR="0077153B" w:rsidRPr="00071D31">
        <w:t>is</w:t>
      </w:r>
      <w:r w:rsidRPr="00071D31">
        <w:t xml:space="preserve"> </w:t>
      </w:r>
      <w:r w:rsidR="0072260E" w:rsidRPr="00071D31">
        <w:t>listed</w:t>
      </w:r>
      <w:r w:rsidR="0077153B" w:rsidRPr="00071D31">
        <w:t>. Enter the configuration as follows: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0" w:lastRow="0" w:firstColumn="0" w:lastColumn="0" w:noHBand="0" w:noVBand="0"/>
      </w:tblPr>
      <w:tblGrid>
        <w:gridCol w:w="1446"/>
        <w:gridCol w:w="1429"/>
        <w:gridCol w:w="1525"/>
        <w:gridCol w:w="1468"/>
        <w:gridCol w:w="2700"/>
      </w:tblGrid>
      <w:tr w:rsidR="000203FF" w:rsidRPr="00071D31" w14:paraId="2F6E23B2" w14:textId="77777777" w:rsidTr="00DB0DC8">
        <w:trPr>
          <w:trHeight w:val="347"/>
        </w:trPr>
        <w:tc>
          <w:tcPr>
            <w:tcW w:w="74.45pt" w:type="dxa"/>
            <w:shd w:val="clear" w:color="auto" w:fill="C6C6C6"/>
          </w:tcPr>
          <w:p w14:paraId="6615C821" w14:textId="77777777" w:rsidR="000203FF" w:rsidRPr="00071D31" w:rsidRDefault="000203FF" w:rsidP="00224106">
            <w:pPr>
              <w:pStyle w:val="TableHeading"/>
            </w:pPr>
            <w:r w:rsidRPr="00071D31">
              <w:t>Field name</w:t>
            </w:r>
          </w:p>
        </w:tc>
        <w:tc>
          <w:tcPr>
            <w:tcW w:w="73.55pt" w:type="dxa"/>
            <w:shd w:val="clear" w:color="auto" w:fill="C6C6C6"/>
          </w:tcPr>
          <w:p w14:paraId="6CAB7E9D" w14:textId="77777777" w:rsidR="000203FF" w:rsidRPr="00071D31" w:rsidRDefault="000203FF" w:rsidP="00224106">
            <w:pPr>
              <w:pStyle w:val="TableHeading"/>
            </w:pPr>
            <w:r w:rsidRPr="00071D31">
              <w:t>MS SQL 2005</w:t>
            </w:r>
          </w:p>
        </w:tc>
        <w:tc>
          <w:tcPr>
            <w:tcW w:w="78.55pt" w:type="dxa"/>
            <w:shd w:val="clear" w:color="auto" w:fill="C6C6C6"/>
          </w:tcPr>
          <w:p w14:paraId="0A254B11" w14:textId="77777777" w:rsidR="000203FF" w:rsidRPr="00071D31" w:rsidRDefault="000203FF" w:rsidP="00224106">
            <w:pPr>
              <w:pStyle w:val="TableHeading"/>
            </w:pPr>
            <w:r w:rsidRPr="00071D31">
              <w:t>Oracle</w:t>
            </w:r>
          </w:p>
        </w:tc>
        <w:tc>
          <w:tcPr>
            <w:tcW w:w="75.60pt" w:type="dxa"/>
            <w:shd w:val="clear" w:color="auto" w:fill="C6C6C6"/>
          </w:tcPr>
          <w:p w14:paraId="53BD92BB" w14:textId="77777777" w:rsidR="000203FF" w:rsidRPr="00071D31" w:rsidRDefault="000203FF" w:rsidP="00224106">
            <w:pPr>
              <w:pStyle w:val="TableHeading"/>
            </w:pPr>
            <w:r w:rsidRPr="00071D31">
              <w:t>DB2</w:t>
            </w:r>
          </w:p>
        </w:tc>
        <w:tc>
          <w:tcPr>
            <w:tcW w:w="139.35pt" w:type="dxa"/>
            <w:shd w:val="clear" w:color="auto" w:fill="C6C6C6"/>
          </w:tcPr>
          <w:p w14:paraId="2AB2FBAF" w14:textId="77777777" w:rsidR="000203FF" w:rsidRPr="00071D31" w:rsidRDefault="000203FF" w:rsidP="00113F42">
            <w:pPr>
              <w:pStyle w:val="TableHeading"/>
              <w:rPr>
                <w:lang w:eastAsia="zh-CN"/>
              </w:rPr>
            </w:pPr>
            <w:r>
              <w:rPr>
                <w:rFonts w:hint="eastAsia"/>
                <w:lang w:eastAsia="zh-CN"/>
              </w:rPr>
              <w:t>SAP HANA</w:t>
            </w:r>
          </w:p>
        </w:tc>
      </w:tr>
      <w:tr w:rsidR="000203FF" w:rsidRPr="00071D31" w14:paraId="19F0B90E" w14:textId="77777777" w:rsidTr="00DB0DC8">
        <w:trPr>
          <w:trHeight w:val="334"/>
        </w:trPr>
        <w:tc>
          <w:tcPr>
            <w:tcW w:w="74.45pt" w:type="dxa"/>
          </w:tcPr>
          <w:p w14:paraId="2F5C2334" w14:textId="77777777" w:rsidR="000203FF" w:rsidRPr="00071D31" w:rsidRDefault="000203FF" w:rsidP="00224106">
            <w:pPr>
              <w:pStyle w:val="TableText"/>
            </w:pPr>
            <w:r w:rsidRPr="00071D31">
              <w:t>Name</w:t>
            </w:r>
          </w:p>
        </w:tc>
        <w:tc>
          <w:tcPr>
            <w:tcW w:w="73.55pt" w:type="dxa"/>
          </w:tcPr>
          <w:p w14:paraId="7CBF5CED" w14:textId="77777777" w:rsidR="000203FF" w:rsidRPr="00071D31" w:rsidRDefault="000203FF" w:rsidP="00224106">
            <w:pPr>
              <w:pStyle w:val="TableText"/>
            </w:pPr>
            <w:r w:rsidRPr="00071D31">
              <w:t>SQL2005</w:t>
            </w:r>
          </w:p>
        </w:tc>
        <w:tc>
          <w:tcPr>
            <w:tcW w:w="78.55pt" w:type="dxa"/>
          </w:tcPr>
          <w:p w14:paraId="545CE489" w14:textId="77777777" w:rsidR="000203FF" w:rsidRPr="00071D31" w:rsidRDefault="000203FF" w:rsidP="00224106">
            <w:pPr>
              <w:pStyle w:val="TableText"/>
            </w:pPr>
            <w:r w:rsidRPr="00071D31">
              <w:t>Oracle</w:t>
            </w:r>
          </w:p>
        </w:tc>
        <w:tc>
          <w:tcPr>
            <w:tcW w:w="75.60pt" w:type="dxa"/>
          </w:tcPr>
          <w:p w14:paraId="0AB8401A" w14:textId="77777777" w:rsidR="000203FF" w:rsidRPr="00071D31" w:rsidRDefault="000203FF" w:rsidP="00224106">
            <w:pPr>
              <w:pStyle w:val="TableText"/>
            </w:pPr>
            <w:r w:rsidRPr="00071D31">
              <w:t>DB2</w:t>
            </w:r>
          </w:p>
        </w:tc>
        <w:tc>
          <w:tcPr>
            <w:tcW w:w="139.35pt" w:type="dxa"/>
          </w:tcPr>
          <w:p w14:paraId="597FE13D" w14:textId="77777777" w:rsidR="000203FF" w:rsidRPr="00071D31" w:rsidRDefault="000203FF" w:rsidP="00113F42">
            <w:pPr>
              <w:pStyle w:val="TableText"/>
              <w:rPr>
                <w:lang w:eastAsia="zh-CN"/>
              </w:rPr>
            </w:pPr>
            <w:r>
              <w:rPr>
                <w:rFonts w:hint="eastAsia"/>
                <w:lang w:eastAsia="zh-CN"/>
              </w:rPr>
              <w:t>SAP HANA</w:t>
            </w:r>
          </w:p>
        </w:tc>
      </w:tr>
      <w:tr w:rsidR="000203FF" w:rsidRPr="00071D31" w14:paraId="7329C73A" w14:textId="77777777" w:rsidTr="00DB0DC8">
        <w:trPr>
          <w:trHeight w:val="334"/>
        </w:trPr>
        <w:tc>
          <w:tcPr>
            <w:tcW w:w="74.45pt" w:type="dxa"/>
          </w:tcPr>
          <w:p w14:paraId="42F80409" w14:textId="77777777" w:rsidR="000203FF" w:rsidRPr="00071D31" w:rsidRDefault="000203FF" w:rsidP="00224106">
            <w:pPr>
              <w:pStyle w:val="TableText"/>
            </w:pPr>
            <w:r w:rsidRPr="00071D31">
              <w:t>Database type</w:t>
            </w:r>
          </w:p>
        </w:tc>
        <w:tc>
          <w:tcPr>
            <w:tcW w:w="73.55pt" w:type="dxa"/>
          </w:tcPr>
          <w:p w14:paraId="3FBF9EB8" w14:textId="77777777" w:rsidR="000203FF" w:rsidRPr="00071D31" w:rsidRDefault="000203FF" w:rsidP="00224106">
            <w:pPr>
              <w:pStyle w:val="TableText"/>
            </w:pPr>
            <w:r w:rsidRPr="00071D31">
              <w:t>Microsoft SQL Server</w:t>
            </w:r>
          </w:p>
        </w:tc>
        <w:tc>
          <w:tcPr>
            <w:tcW w:w="78.55pt" w:type="dxa"/>
          </w:tcPr>
          <w:p w14:paraId="3538BD54" w14:textId="77777777" w:rsidR="000203FF" w:rsidRPr="00071D31" w:rsidRDefault="000203FF" w:rsidP="00224106">
            <w:pPr>
              <w:pStyle w:val="TableText"/>
            </w:pPr>
            <w:r w:rsidRPr="00071D31">
              <w:t>Oracle</w:t>
            </w:r>
          </w:p>
        </w:tc>
        <w:tc>
          <w:tcPr>
            <w:tcW w:w="75.60pt" w:type="dxa"/>
          </w:tcPr>
          <w:p w14:paraId="5CC41A1A" w14:textId="77777777" w:rsidR="000203FF" w:rsidRPr="00071D31" w:rsidRDefault="000203FF" w:rsidP="00224106">
            <w:pPr>
              <w:pStyle w:val="TableText"/>
            </w:pPr>
            <w:r w:rsidRPr="00071D31">
              <w:t>DB2</w:t>
            </w:r>
          </w:p>
        </w:tc>
        <w:tc>
          <w:tcPr>
            <w:tcW w:w="139.35pt" w:type="dxa"/>
          </w:tcPr>
          <w:p w14:paraId="6A2A486F" w14:textId="77777777" w:rsidR="000203FF" w:rsidRPr="00071D31" w:rsidRDefault="000203FF" w:rsidP="00113F42">
            <w:pPr>
              <w:pStyle w:val="TableText"/>
            </w:pPr>
            <w:r>
              <w:rPr>
                <w:rFonts w:hint="eastAsia"/>
                <w:lang w:eastAsia="zh-CN"/>
              </w:rPr>
              <w:t>SAP HANA</w:t>
            </w:r>
          </w:p>
        </w:tc>
      </w:tr>
      <w:tr w:rsidR="000203FF" w:rsidRPr="00071D31" w14:paraId="114C0752" w14:textId="77777777" w:rsidTr="00DB0DC8">
        <w:trPr>
          <w:trHeight w:val="334"/>
        </w:trPr>
        <w:tc>
          <w:tcPr>
            <w:tcW w:w="74.45pt" w:type="dxa"/>
          </w:tcPr>
          <w:p w14:paraId="24CCF468" w14:textId="77777777" w:rsidR="000203FF" w:rsidRPr="00071D31" w:rsidRDefault="000203FF" w:rsidP="00224106">
            <w:pPr>
              <w:pStyle w:val="TableText"/>
            </w:pPr>
            <w:r w:rsidRPr="00071D31">
              <w:t>Database Version</w:t>
            </w:r>
          </w:p>
        </w:tc>
        <w:tc>
          <w:tcPr>
            <w:tcW w:w="73.55pt" w:type="dxa"/>
          </w:tcPr>
          <w:p w14:paraId="65C908D4" w14:textId="77777777" w:rsidR="000203FF" w:rsidRPr="00071D31" w:rsidRDefault="000203FF" w:rsidP="00224106">
            <w:pPr>
              <w:pStyle w:val="TableText"/>
            </w:pPr>
            <w:r w:rsidRPr="00071D31">
              <w:t>Microsoft SQL Server 2005</w:t>
            </w:r>
          </w:p>
        </w:tc>
        <w:tc>
          <w:tcPr>
            <w:tcW w:w="78.55pt" w:type="dxa"/>
          </w:tcPr>
          <w:p w14:paraId="6C649F0E" w14:textId="77777777" w:rsidR="000203FF" w:rsidRPr="00071D31" w:rsidRDefault="000203FF" w:rsidP="00224106">
            <w:pPr>
              <w:pStyle w:val="TableText"/>
            </w:pPr>
            <w:r w:rsidRPr="00071D31">
              <w:t>Oracle 10g or Oracle 11g</w:t>
            </w:r>
            <w:r w:rsidR="00E91EF2">
              <w:t xml:space="preserve"> or Oracle 12c</w:t>
            </w:r>
          </w:p>
        </w:tc>
        <w:tc>
          <w:tcPr>
            <w:tcW w:w="75.60pt" w:type="dxa"/>
          </w:tcPr>
          <w:p w14:paraId="6B36C775" w14:textId="77777777" w:rsidR="000203FF" w:rsidRPr="00071D31" w:rsidRDefault="000203FF" w:rsidP="00224106">
            <w:pPr>
              <w:pStyle w:val="TableText"/>
            </w:pPr>
            <w:r w:rsidRPr="00071D31">
              <w:t>DB2 UDB 9.x</w:t>
            </w:r>
          </w:p>
        </w:tc>
        <w:tc>
          <w:tcPr>
            <w:tcW w:w="139.35pt" w:type="dxa"/>
          </w:tcPr>
          <w:p w14:paraId="2F8EB895" w14:textId="77777777" w:rsidR="000203FF" w:rsidRPr="00071D31" w:rsidRDefault="000203FF" w:rsidP="00113F42">
            <w:pPr>
              <w:pStyle w:val="TableText"/>
            </w:pPr>
            <w:r>
              <w:rPr>
                <w:rFonts w:hint="eastAsia"/>
                <w:lang w:eastAsia="zh-CN"/>
              </w:rPr>
              <w:t>HANA 1</w:t>
            </w:r>
            <w:r w:rsidRPr="00071D31">
              <w:t>.x</w:t>
            </w:r>
          </w:p>
        </w:tc>
      </w:tr>
      <w:tr w:rsidR="000203FF" w:rsidRPr="00071D31" w14:paraId="361E5B5E" w14:textId="77777777" w:rsidTr="00DB0DC8">
        <w:trPr>
          <w:trHeight w:val="334"/>
        </w:trPr>
        <w:tc>
          <w:tcPr>
            <w:tcW w:w="74.45pt" w:type="dxa"/>
          </w:tcPr>
          <w:p w14:paraId="2CC18A70" w14:textId="77777777" w:rsidR="000203FF" w:rsidRPr="00071D31" w:rsidRDefault="000203FF" w:rsidP="00224106">
            <w:pPr>
              <w:pStyle w:val="TableText"/>
            </w:pPr>
            <w:r w:rsidRPr="00071D31">
              <w:t>Data Source</w:t>
            </w:r>
          </w:p>
        </w:tc>
        <w:tc>
          <w:tcPr>
            <w:tcW w:w="73.55pt" w:type="dxa"/>
          </w:tcPr>
          <w:p w14:paraId="17E8C6A1" w14:textId="77777777" w:rsidR="000203FF" w:rsidRPr="00071D31" w:rsidRDefault="000203FF" w:rsidP="00224106">
            <w:pPr>
              <w:pStyle w:val="TableText"/>
            </w:pPr>
            <w:r w:rsidRPr="00071D31">
              <w:t>N/A</w:t>
            </w:r>
          </w:p>
        </w:tc>
        <w:tc>
          <w:tcPr>
            <w:tcW w:w="78.55pt" w:type="dxa"/>
          </w:tcPr>
          <w:p w14:paraId="5818BD18" w14:textId="77777777" w:rsidR="000203FF" w:rsidRPr="00071D31" w:rsidRDefault="000203FF" w:rsidP="00224106">
            <w:pPr>
              <w:pStyle w:val="TableText"/>
            </w:pPr>
            <w:r w:rsidRPr="00071D31">
              <w:t>N/A</w:t>
            </w:r>
          </w:p>
        </w:tc>
        <w:tc>
          <w:tcPr>
            <w:tcW w:w="75.60pt" w:type="dxa"/>
          </w:tcPr>
          <w:p w14:paraId="481B1ACF" w14:textId="77777777" w:rsidR="000203FF" w:rsidRPr="00071D31" w:rsidRDefault="000203FF" w:rsidP="00224106">
            <w:pPr>
              <w:pStyle w:val="TableText"/>
            </w:pPr>
            <w:r w:rsidRPr="00071D31">
              <w:t>&lt; Data Source&gt;</w:t>
            </w:r>
          </w:p>
        </w:tc>
        <w:tc>
          <w:tcPr>
            <w:tcW w:w="139.35pt" w:type="dxa"/>
          </w:tcPr>
          <w:p w14:paraId="52E04FEA" w14:textId="77777777" w:rsidR="00D322A2" w:rsidRDefault="00D322A2" w:rsidP="00113F42">
            <w:pPr>
              <w:pStyle w:val="TableText"/>
              <w:rPr>
                <w:lang w:eastAsia="zh-CN"/>
              </w:rPr>
            </w:pPr>
            <w:r w:rsidRPr="00071D31">
              <w:t>&lt; Data Source&gt;</w:t>
            </w:r>
          </w:p>
          <w:p w14:paraId="0266A040" w14:textId="77777777" w:rsidR="000203FF" w:rsidRPr="00D322A2" w:rsidRDefault="00D322A2" w:rsidP="002710B6">
            <w:pPr>
              <w:pStyle w:val="TableText"/>
              <w:rPr>
                <w:i/>
                <w:lang w:eastAsia="zh-CN"/>
              </w:rPr>
            </w:pPr>
            <w:r>
              <w:rPr>
                <w:lang w:eastAsia="zh-CN"/>
              </w:rPr>
              <w:t>F</w:t>
            </w:r>
            <w:r>
              <w:rPr>
                <w:rFonts w:hint="eastAsia"/>
                <w:lang w:eastAsia="zh-CN"/>
              </w:rPr>
              <w:t xml:space="preserve">or example: </w:t>
            </w:r>
            <w:r w:rsidR="00DF2AC8" w:rsidRPr="00DF2AC8">
              <w:rPr>
                <w:rFonts w:cs="Arial"/>
                <w:i/>
              </w:rPr>
              <w:t>DM_STG_MGMT_LKP_</w:t>
            </w:r>
            <w:r w:rsidR="002710B6">
              <w:rPr>
                <w:rFonts w:cs="Arial"/>
                <w:i/>
              </w:rPr>
              <w:t>S4HANA</w:t>
            </w:r>
          </w:p>
        </w:tc>
      </w:tr>
      <w:tr w:rsidR="000203FF" w:rsidRPr="00071D31" w14:paraId="3968FB07" w14:textId="77777777" w:rsidTr="00DB0DC8">
        <w:trPr>
          <w:trHeight w:val="347"/>
        </w:trPr>
        <w:tc>
          <w:tcPr>
            <w:tcW w:w="74.45pt" w:type="dxa"/>
          </w:tcPr>
          <w:p w14:paraId="45A3EDC2" w14:textId="77777777" w:rsidR="000203FF" w:rsidRPr="00071D31" w:rsidRDefault="000203FF" w:rsidP="00224106">
            <w:pPr>
              <w:pStyle w:val="TableText"/>
            </w:pPr>
            <w:r w:rsidRPr="00071D31">
              <w:t>Database Server name</w:t>
            </w:r>
          </w:p>
        </w:tc>
        <w:tc>
          <w:tcPr>
            <w:tcW w:w="73.55pt" w:type="dxa"/>
          </w:tcPr>
          <w:p w14:paraId="3CE4F655" w14:textId="77777777" w:rsidR="000203FF" w:rsidRPr="00071D31" w:rsidRDefault="000203FF" w:rsidP="00224106">
            <w:pPr>
              <w:pStyle w:val="TableText"/>
            </w:pPr>
            <w:r w:rsidRPr="00071D31">
              <w:t>&lt; Database Server name&gt;</w:t>
            </w:r>
          </w:p>
        </w:tc>
        <w:tc>
          <w:tcPr>
            <w:tcW w:w="78.55pt" w:type="dxa"/>
          </w:tcPr>
          <w:p w14:paraId="36CADFF7" w14:textId="77777777" w:rsidR="000203FF" w:rsidRPr="00071D31" w:rsidRDefault="000203FF" w:rsidP="00224106">
            <w:pPr>
              <w:pStyle w:val="TableText"/>
            </w:pPr>
            <w:r w:rsidRPr="00071D31">
              <w:t>N/A</w:t>
            </w:r>
          </w:p>
        </w:tc>
        <w:tc>
          <w:tcPr>
            <w:tcW w:w="75.60pt" w:type="dxa"/>
          </w:tcPr>
          <w:p w14:paraId="1FFECC57" w14:textId="77777777" w:rsidR="000203FF" w:rsidRPr="00071D31" w:rsidRDefault="000203FF" w:rsidP="00224106">
            <w:pPr>
              <w:pStyle w:val="TableText"/>
            </w:pPr>
            <w:r w:rsidRPr="00071D31">
              <w:t>N/A</w:t>
            </w:r>
          </w:p>
        </w:tc>
        <w:tc>
          <w:tcPr>
            <w:tcW w:w="139.35pt" w:type="dxa"/>
          </w:tcPr>
          <w:p w14:paraId="0CF1F5A2" w14:textId="77777777" w:rsidR="000203FF" w:rsidRPr="00071D31" w:rsidRDefault="000203FF" w:rsidP="00113F42">
            <w:pPr>
              <w:pStyle w:val="TableText"/>
            </w:pPr>
            <w:r w:rsidRPr="00071D31">
              <w:t>N/A</w:t>
            </w:r>
          </w:p>
        </w:tc>
      </w:tr>
      <w:tr w:rsidR="000203FF" w:rsidRPr="00071D31" w14:paraId="2998E9D6" w14:textId="77777777" w:rsidTr="00DB0DC8">
        <w:trPr>
          <w:trHeight w:val="347"/>
        </w:trPr>
        <w:tc>
          <w:tcPr>
            <w:tcW w:w="74.45pt" w:type="dxa"/>
          </w:tcPr>
          <w:p w14:paraId="0B7317B5" w14:textId="77777777" w:rsidR="000203FF" w:rsidRPr="00071D31" w:rsidRDefault="000203FF" w:rsidP="00224106">
            <w:pPr>
              <w:pStyle w:val="TableText"/>
            </w:pPr>
            <w:r w:rsidRPr="00071D31">
              <w:t>Database Connection name</w:t>
            </w:r>
          </w:p>
        </w:tc>
        <w:tc>
          <w:tcPr>
            <w:tcW w:w="73.55pt" w:type="dxa"/>
          </w:tcPr>
          <w:p w14:paraId="59613E43" w14:textId="77777777" w:rsidR="000203FF" w:rsidRPr="00071D31" w:rsidRDefault="000203FF" w:rsidP="00224106">
            <w:pPr>
              <w:pStyle w:val="TableText"/>
            </w:pPr>
            <w:r w:rsidRPr="00071D31">
              <w:t>N/A</w:t>
            </w:r>
          </w:p>
        </w:tc>
        <w:tc>
          <w:tcPr>
            <w:tcW w:w="78.55pt" w:type="dxa"/>
          </w:tcPr>
          <w:p w14:paraId="029E836F" w14:textId="77777777" w:rsidR="000203FF" w:rsidRPr="00071D31" w:rsidRDefault="000203FF" w:rsidP="00224106">
            <w:pPr>
              <w:pStyle w:val="TableText"/>
            </w:pPr>
            <w:r w:rsidRPr="00071D31">
              <w:t>&lt; Database Connection name &gt;</w:t>
            </w:r>
          </w:p>
        </w:tc>
        <w:tc>
          <w:tcPr>
            <w:tcW w:w="75.60pt" w:type="dxa"/>
          </w:tcPr>
          <w:p w14:paraId="1624ECCE" w14:textId="77777777" w:rsidR="000203FF" w:rsidRPr="00071D31" w:rsidRDefault="000203FF" w:rsidP="00224106">
            <w:pPr>
              <w:pStyle w:val="TableText"/>
            </w:pPr>
            <w:r w:rsidRPr="00071D31">
              <w:t>N/A</w:t>
            </w:r>
          </w:p>
        </w:tc>
        <w:tc>
          <w:tcPr>
            <w:tcW w:w="139.35pt" w:type="dxa"/>
          </w:tcPr>
          <w:p w14:paraId="219D4626" w14:textId="77777777" w:rsidR="000203FF" w:rsidRPr="00071D31" w:rsidRDefault="000203FF" w:rsidP="00113F42">
            <w:pPr>
              <w:pStyle w:val="TableText"/>
            </w:pPr>
            <w:r w:rsidRPr="00071D31">
              <w:t>N/A</w:t>
            </w:r>
          </w:p>
        </w:tc>
      </w:tr>
      <w:tr w:rsidR="000203FF" w:rsidRPr="00071D31" w14:paraId="433818C5" w14:textId="77777777" w:rsidTr="00DB0DC8">
        <w:trPr>
          <w:trHeight w:val="334"/>
        </w:trPr>
        <w:tc>
          <w:tcPr>
            <w:tcW w:w="74.45pt" w:type="dxa"/>
          </w:tcPr>
          <w:p w14:paraId="6A4F7BE6" w14:textId="77777777" w:rsidR="000203FF" w:rsidRPr="00071D31" w:rsidRDefault="000203FF" w:rsidP="00224106">
            <w:pPr>
              <w:pStyle w:val="TableText"/>
            </w:pPr>
            <w:r w:rsidRPr="00071D31">
              <w:t>Database name</w:t>
            </w:r>
          </w:p>
        </w:tc>
        <w:tc>
          <w:tcPr>
            <w:tcW w:w="73.55pt" w:type="dxa"/>
          </w:tcPr>
          <w:p w14:paraId="06511980" w14:textId="77777777" w:rsidR="000203FF" w:rsidRPr="00071D31" w:rsidRDefault="000203FF" w:rsidP="00224106">
            <w:pPr>
              <w:pStyle w:val="TableText"/>
            </w:pPr>
            <w:r w:rsidRPr="00071D31">
              <w:t>&lt; Database name&gt;</w:t>
            </w:r>
          </w:p>
        </w:tc>
        <w:tc>
          <w:tcPr>
            <w:tcW w:w="78.55pt" w:type="dxa"/>
          </w:tcPr>
          <w:p w14:paraId="704BE909" w14:textId="77777777" w:rsidR="000203FF" w:rsidRPr="00071D31" w:rsidRDefault="000203FF" w:rsidP="00224106">
            <w:pPr>
              <w:pStyle w:val="TableText"/>
            </w:pPr>
            <w:r w:rsidRPr="00071D31">
              <w:t>&lt; Database name&gt;</w:t>
            </w:r>
          </w:p>
        </w:tc>
        <w:tc>
          <w:tcPr>
            <w:tcW w:w="75.60pt" w:type="dxa"/>
          </w:tcPr>
          <w:p w14:paraId="2B37FE8C" w14:textId="77777777" w:rsidR="000203FF" w:rsidRPr="00071D31" w:rsidRDefault="000203FF" w:rsidP="00224106">
            <w:pPr>
              <w:pStyle w:val="TableText"/>
            </w:pPr>
            <w:r w:rsidRPr="00071D31">
              <w:t>N/A</w:t>
            </w:r>
          </w:p>
        </w:tc>
        <w:tc>
          <w:tcPr>
            <w:tcW w:w="139.35pt" w:type="dxa"/>
          </w:tcPr>
          <w:p w14:paraId="1E2D1980" w14:textId="77777777" w:rsidR="000203FF" w:rsidRPr="00071D31" w:rsidRDefault="000203FF" w:rsidP="00113F42">
            <w:pPr>
              <w:pStyle w:val="TableText"/>
            </w:pPr>
            <w:r w:rsidRPr="00071D31">
              <w:t>N/A</w:t>
            </w:r>
          </w:p>
        </w:tc>
      </w:tr>
      <w:tr w:rsidR="000203FF" w:rsidRPr="00071D31" w14:paraId="126B8C24" w14:textId="77777777" w:rsidTr="00DB0DC8">
        <w:trPr>
          <w:trHeight w:val="334"/>
        </w:trPr>
        <w:tc>
          <w:tcPr>
            <w:tcW w:w="74.45pt" w:type="dxa"/>
          </w:tcPr>
          <w:p w14:paraId="5A1B0C2A" w14:textId="77777777" w:rsidR="000203FF" w:rsidRPr="00071D31" w:rsidRDefault="000203FF" w:rsidP="00224106">
            <w:pPr>
              <w:pStyle w:val="TableText"/>
            </w:pPr>
            <w:r w:rsidRPr="00071D31">
              <w:t>User name</w:t>
            </w:r>
          </w:p>
        </w:tc>
        <w:tc>
          <w:tcPr>
            <w:tcW w:w="73.55pt" w:type="dxa"/>
          </w:tcPr>
          <w:p w14:paraId="5AAE95DA" w14:textId="77777777" w:rsidR="000203FF" w:rsidRPr="00071D31" w:rsidRDefault="000203FF" w:rsidP="00224106">
            <w:pPr>
              <w:pStyle w:val="TableText"/>
            </w:pPr>
            <w:proofErr w:type="spellStart"/>
            <w:r w:rsidRPr="00071D31">
              <w:t>sa</w:t>
            </w:r>
            <w:proofErr w:type="spellEnd"/>
          </w:p>
        </w:tc>
        <w:tc>
          <w:tcPr>
            <w:tcW w:w="78.55pt" w:type="dxa"/>
          </w:tcPr>
          <w:p w14:paraId="76B7A9ED" w14:textId="77777777" w:rsidR="000203FF" w:rsidRPr="00071D31" w:rsidRDefault="000203FF" w:rsidP="00224106">
            <w:pPr>
              <w:pStyle w:val="TableText"/>
            </w:pPr>
            <w:r w:rsidRPr="00071D31">
              <w:t>&lt; User name&gt;</w:t>
            </w:r>
          </w:p>
        </w:tc>
        <w:tc>
          <w:tcPr>
            <w:tcW w:w="75.60pt" w:type="dxa"/>
          </w:tcPr>
          <w:p w14:paraId="7EFEF237" w14:textId="77777777" w:rsidR="000203FF" w:rsidRPr="00071D31" w:rsidRDefault="000203FF" w:rsidP="00224106">
            <w:pPr>
              <w:pStyle w:val="TableText"/>
            </w:pPr>
            <w:r w:rsidRPr="00071D31">
              <w:t>&lt; User name&gt;</w:t>
            </w:r>
          </w:p>
        </w:tc>
        <w:tc>
          <w:tcPr>
            <w:tcW w:w="139.35pt" w:type="dxa"/>
          </w:tcPr>
          <w:p w14:paraId="159F1168" w14:textId="77777777" w:rsidR="000203FF" w:rsidRPr="00071D31" w:rsidRDefault="000203FF" w:rsidP="00113F42">
            <w:pPr>
              <w:pStyle w:val="TableText"/>
            </w:pPr>
            <w:r w:rsidRPr="00071D31">
              <w:t>&lt; User name&gt;</w:t>
            </w:r>
          </w:p>
        </w:tc>
      </w:tr>
      <w:tr w:rsidR="000203FF" w:rsidRPr="00071D31" w14:paraId="345F41AA" w14:textId="77777777" w:rsidTr="00DB0DC8">
        <w:trPr>
          <w:trHeight w:val="334"/>
        </w:trPr>
        <w:tc>
          <w:tcPr>
            <w:tcW w:w="74.45pt" w:type="dxa"/>
          </w:tcPr>
          <w:p w14:paraId="42EBEDE3" w14:textId="77777777" w:rsidR="000203FF" w:rsidRPr="00071D31" w:rsidRDefault="000203FF" w:rsidP="00224106">
            <w:pPr>
              <w:pStyle w:val="TableText"/>
            </w:pPr>
            <w:r w:rsidRPr="00071D31">
              <w:t>Password</w:t>
            </w:r>
          </w:p>
        </w:tc>
        <w:tc>
          <w:tcPr>
            <w:tcW w:w="73.55pt" w:type="dxa"/>
          </w:tcPr>
          <w:p w14:paraId="7011E8C4" w14:textId="77777777" w:rsidR="000203FF" w:rsidRPr="00071D31" w:rsidRDefault="000203FF" w:rsidP="00224106">
            <w:pPr>
              <w:pStyle w:val="TableText"/>
            </w:pPr>
            <w:r w:rsidRPr="00071D31">
              <w:t>&lt; Password &gt;</w:t>
            </w:r>
          </w:p>
        </w:tc>
        <w:tc>
          <w:tcPr>
            <w:tcW w:w="78.55pt" w:type="dxa"/>
          </w:tcPr>
          <w:p w14:paraId="7A1B9618" w14:textId="77777777" w:rsidR="000203FF" w:rsidRPr="00071D31" w:rsidRDefault="000203FF" w:rsidP="00224106">
            <w:pPr>
              <w:pStyle w:val="TableText"/>
            </w:pPr>
            <w:r w:rsidRPr="00071D31">
              <w:t>&lt; Password &gt;</w:t>
            </w:r>
          </w:p>
        </w:tc>
        <w:tc>
          <w:tcPr>
            <w:tcW w:w="75.60pt" w:type="dxa"/>
          </w:tcPr>
          <w:p w14:paraId="0F5A1055" w14:textId="77777777" w:rsidR="000203FF" w:rsidRPr="00071D31" w:rsidRDefault="000203FF" w:rsidP="00224106">
            <w:pPr>
              <w:pStyle w:val="TableText"/>
            </w:pPr>
            <w:r w:rsidRPr="00071D31">
              <w:t>&lt; Password &gt;</w:t>
            </w:r>
          </w:p>
        </w:tc>
        <w:tc>
          <w:tcPr>
            <w:tcW w:w="139.35pt" w:type="dxa"/>
          </w:tcPr>
          <w:p w14:paraId="0D3138DE" w14:textId="77777777" w:rsidR="000203FF" w:rsidRPr="00071D31" w:rsidRDefault="000203FF" w:rsidP="00113F42">
            <w:pPr>
              <w:pStyle w:val="TableText"/>
            </w:pPr>
            <w:r w:rsidRPr="00071D31">
              <w:t>&lt; Password &gt;</w:t>
            </w:r>
          </w:p>
        </w:tc>
      </w:tr>
      <w:tr w:rsidR="000203FF" w:rsidRPr="00071D31" w14:paraId="1036FD90" w14:textId="77777777" w:rsidTr="00DB0DC8">
        <w:trPr>
          <w:trHeight w:val="362"/>
        </w:trPr>
        <w:tc>
          <w:tcPr>
            <w:tcW w:w="74.45pt" w:type="dxa"/>
          </w:tcPr>
          <w:p w14:paraId="4566E642" w14:textId="77777777" w:rsidR="000203FF" w:rsidRPr="00071D31" w:rsidRDefault="000203FF" w:rsidP="00224106">
            <w:pPr>
              <w:pStyle w:val="TableText"/>
            </w:pPr>
            <w:r w:rsidRPr="00071D31">
              <w:t>Aliases-&gt;DS_OWNER</w:t>
            </w:r>
          </w:p>
        </w:tc>
        <w:tc>
          <w:tcPr>
            <w:tcW w:w="73.55pt" w:type="dxa"/>
          </w:tcPr>
          <w:p w14:paraId="179C411B" w14:textId="77777777" w:rsidR="000203FF" w:rsidRPr="00071D31" w:rsidRDefault="000203FF" w:rsidP="00224106">
            <w:pPr>
              <w:pStyle w:val="TableText"/>
            </w:pPr>
            <w:proofErr w:type="spellStart"/>
            <w:r w:rsidRPr="00071D31">
              <w:t>dbo</w:t>
            </w:r>
            <w:proofErr w:type="spellEnd"/>
          </w:p>
        </w:tc>
        <w:tc>
          <w:tcPr>
            <w:tcW w:w="78.55pt" w:type="dxa"/>
          </w:tcPr>
          <w:p w14:paraId="607A5517" w14:textId="77777777" w:rsidR="000203FF" w:rsidRPr="00071D31" w:rsidRDefault="000203FF" w:rsidP="00224106">
            <w:pPr>
              <w:pStyle w:val="TableText"/>
            </w:pPr>
            <w:r w:rsidRPr="00071D31">
              <w:t>&lt; User name&gt;</w:t>
            </w:r>
          </w:p>
        </w:tc>
        <w:tc>
          <w:tcPr>
            <w:tcW w:w="75.60pt" w:type="dxa"/>
          </w:tcPr>
          <w:p w14:paraId="501F3A9B" w14:textId="77777777" w:rsidR="000203FF" w:rsidRPr="00071D31" w:rsidRDefault="000203FF" w:rsidP="00224106">
            <w:pPr>
              <w:pStyle w:val="TableText"/>
            </w:pPr>
            <w:r w:rsidRPr="00071D31">
              <w:t>&lt; User name&gt;</w:t>
            </w:r>
          </w:p>
        </w:tc>
        <w:tc>
          <w:tcPr>
            <w:tcW w:w="139.35pt" w:type="dxa"/>
          </w:tcPr>
          <w:p w14:paraId="591831AF" w14:textId="77777777" w:rsidR="000203FF" w:rsidRPr="00071D31" w:rsidRDefault="006D5A8E" w:rsidP="00D86661">
            <w:pPr>
              <w:pStyle w:val="TableText"/>
              <w:rPr>
                <w:lang w:eastAsia="zh-CN"/>
              </w:rPr>
            </w:pPr>
            <w:r>
              <w:t>User name</w:t>
            </w:r>
            <w:r>
              <w:rPr>
                <w:rFonts w:hint="eastAsia"/>
                <w:lang w:eastAsia="zh-CN"/>
              </w:rPr>
              <w:t xml:space="preserve"> </w:t>
            </w:r>
            <w:r w:rsidR="00D322A2">
              <w:rPr>
                <w:rFonts w:hint="eastAsia"/>
                <w:lang w:eastAsia="zh-CN"/>
              </w:rPr>
              <w:t>or schema name</w:t>
            </w:r>
            <w:r w:rsidR="00D86661">
              <w:rPr>
                <w:rFonts w:hint="eastAsia"/>
                <w:lang w:eastAsia="zh-CN"/>
              </w:rPr>
              <w:t xml:space="preserve"> (</w:t>
            </w:r>
            <w:r w:rsidR="00BA5F9B" w:rsidRPr="00C95908">
              <w:rPr>
                <w:lang w:eastAsia="x-none"/>
              </w:rPr>
              <w:t>attach to</w:t>
            </w:r>
            <w:r w:rsidR="00BA5F9B" w:rsidRPr="00071D31">
              <w:t xml:space="preserve"> User name</w:t>
            </w:r>
            <w:r w:rsidR="00D86661">
              <w:rPr>
                <w:rFonts w:hint="eastAsia"/>
                <w:lang w:eastAsia="zh-CN"/>
              </w:rPr>
              <w:t>)</w:t>
            </w:r>
          </w:p>
        </w:tc>
      </w:tr>
    </w:tbl>
    <w:p w14:paraId="28AA41E0" w14:textId="77777777" w:rsidR="00FB3DC9" w:rsidRPr="00071D31" w:rsidRDefault="00FB3DC9" w:rsidP="00F134EE">
      <w:pPr>
        <w:numPr>
          <w:ilvl w:val="0"/>
          <w:numId w:val="17"/>
        </w:numPr>
      </w:pPr>
      <w:r w:rsidRPr="00071D31">
        <w:t xml:space="preserve">Choose </w:t>
      </w:r>
      <w:r w:rsidRPr="00F368C8">
        <w:rPr>
          <w:rStyle w:val="Object"/>
        </w:rPr>
        <w:t>OK</w:t>
      </w:r>
      <w:r w:rsidRPr="00071D31">
        <w:t>.</w:t>
      </w:r>
    </w:p>
    <w:p w14:paraId="26ADE992" w14:textId="77777777" w:rsidR="00FB3DC9" w:rsidRPr="00071D31" w:rsidRDefault="00FB3DC9" w:rsidP="00F134EE">
      <w:pPr>
        <w:numPr>
          <w:ilvl w:val="0"/>
          <w:numId w:val="17"/>
        </w:numPr>
      </w:pPr>
      <w:r w:rsidRPr="00071D31">
        <w:t xml:space="preserve">Repeat steps 3 to 7 for the </w:t>
      </w:r>
      <w:proofErr w:type="spellStart"/>
      <w:r w:rsidRPr="00071D31">
        <w:t>Datastores</w:t>
      </w:r>
      <w:proofErr w:type="spellEnd"/>
      <w:r w:rsidRPr="00071D31">
        <w:t xml:space="preserve"> </w:t>
      </w:r>
      <w:r w:rsidRPr="00F368C8">
        <w:rPr>
          <w:rStyle w:val="Object"/>
        </w:rPr>
        <w:t>DS_STG_MGMT_LKP, DS_STG_OBJ, DS_STG_OBJ_INIT and DS_DM_REPO_IDOC</w:t>
      </w:r>
      <w:r w:rsidRPr="00071D31">
        <w:t>.</w:t>
      </w:r>
    </w:p>
    <w:p w14:paraId="78E64C8B" w14:textId="77777777" w:rsidR="00D23167" w:rsidRPr="00071D31" w:rsidRDefault="00031E1F" w:rsidP="00D23167">
      <w:pPr>
        <w:pStyle w:val="Heading2"/>
        <w:tabs>
          <w:tab w:val="num" w:pos="51.30pt"/>
        </w:tabs>
        <w:ind w:start="51.30pt"/>
      </w:pPr>
      <w:bookmarkStart w:id="457" w:name="_Toc342325228"/>
      <w:bookmarkStart w:id="458" w:name="_Toc346637814"/>
      <w:r w:rsidRPr="00071D31">
        <w:rPr>
          <w:lang w:eastAsia="zh-CN"/>
        </w:rPr>
        <w:lastRenderedPageBreak/>
        <w:t xml:space="preserve"> </w:t>
      </w:r>
      <w:bookmarkStart w:id="459" w:name="_Toc493166037"/>
      <w:r w:rsidR="00D23167" w:rsidRPr="00071D31">
        <w:t>Configure Data Services Management Console</w:t>
      </w:r>
      <w:bookmarkEnd w:id="457"/>
      <w:bookmarkEnd w:id="458"/>
      <w:bookmarkEnd w:id="459"/>
    </w:p>
    <w:p w14:paraId="36136DC7" w14:textId="77777777" w:rsidR="00D23167" w:rsidRPr="00071D31" w:rsidRDefault="00D23167" w:rsidP="00D23167">
      <w:r w:rsidRPr="00071D31">
        <w:t>The Data Services Management Console is used for scheduling and executing jobs over the intranet rather than just executing jobs in the Designer application. It is also used to configure and control the Profiler capabilities of the Data Services toolset. For connecting to the Data Services Management Console, do the following:</w:t>
      </w:r>
    </w:p>
    <w:p w14:paraId="226739BF" w14:textId="77777777" w:rsidR="00D23167" w:rsidRPr="00071D31" w:rsidRDefault="00D23167" w:rsidP="00F134EE">
      <w:pPr>
        <w:numPr>
          <w:ilvl w:val="0"/>
          <w:numId w:val="31"/>
        </w:numPr>
      </w:pPr>
      <w:r w:rsidRPr="00071D31">
        <w:t xml:space="preserve">From the Windows menu, choose </w:t>
      </w:r>
      <w:r w:rsidRPr="00F368C8">
        <w:rPr>
          <w:rStyle w:val="Object"/>
        </w:rPr>
        <w:t>Start → All</w:t>
      </w:r>
      <w:r w:rsidR="00A132E1">
        <w:rPr>
          <w:rStyle w:val="Object"/>
        </w:rPr>
        <w:t xml:space="preserve"> Programs → SAP Data Services 4.</w:t>
      </w:r>
      <w:r w:rsidRPr="00F368C8">
        <w:rPr>
          <w:rStyle w:val="Object"/>
        </w:rPr>
        <w:t>2 → Data Services Management Console.</w:t>
      </w:r>
    </w:p>
    <w:p w14:paraId="6D1F0EAE" w14:textId="77777777" w:rsidR="00D23167" w:rsidRPr="00071D31" w:rsidRDefault="00D23167" w:rsidP="00F134EE">
      <w:pPr>
        <w:numPr>
          <w:ilvl w:val="0"/>
          <w:numId w:val="31"/>
        </w:numPr>
      </w:pPr>
      <w:r w:rsidRPr="00071D31">
        <w:t xml:space="preserve">On the </w:t>
      </w:r>
      <w:r w:rsidRPr="00F368C8">
        <w:rPr>
          <w:rStyle w:val="Object"/>
        </w:rPr>
        <w:t>Log On</w:t>
      </w:r>
      <w:r w:rsidRPr="00071D31">
        <w:t xml:space="preserve"> screen, enter the following and choose the </w:t>
      </w:r>
      <w:r w:rsidRPr="00F368C8">
        <w:rPr>
          <w:rStyle w:val="Object"/>
        </w:rPr>
        <w:t xml:space="preserve">Log On </w:t>
      </w:r>
      <w:r w:rsidRPr="00071D31">
        <w:t>button</w:t>
      </w:r>
      <w:r w:rsidRPr="00F368C8">
        <w:rPr>
          <w:rStyle w:val="Object"/>
        </w:rPr>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549"/>
        <w:gridCol w:w="2622"/>
        <w:gridCol w:w="4397"/>
      </w:tblGrid>
      <w:tr w:rsidR="00D23167" w:rsidRPr="00071D31" w14:paraId="1E669D98" w14:textId="77777777" w:rsidTr="00DB0DC8">
        <w:tc>
          <w:tcPr>
            <w:tcW w:w="74.20pt" w:type="dxa"/>
            <w:shd w:val="clear" w:color="auto" w:fill="C6C6C6"/>
          </w:tcPr>
          <w:p w14:paraId="5B830F30" w14:textId="77777777" w:rsidR="00D23167" w:rsidRPr="00071D31" w:rsidRDefault="00D23167" w:rsidP="00EF1936">
            <w:pPr>
              <w:pStyle w:val="TableHeading"/>
            </w:pPr>
            <w:r w:rsidRPr="00071D31">
              <w:t>Field</w:t>
            </w:r>
          </w:p>
        </w:tc>
        <w:tc>
          <w:tcPr>
            <w:tcW w:w="125.60pt" w:type="dxa"/>
            <w:shd w:val="clear" w:color="auto" w:fill="C6C6C6"/>
          </w:tcPr>
          <w:p w14:paraId="4DEA8685" w14:textId="77777777" w:rsidR="00D23167" w:rsidRPr="00071D31" w:rsidRDefault="00D23167" w:rsidP="00EF1936">
            <w:pPr>
              <w:pStyle w:val="TableHeading"/>
            </w:pPr>
            <w:r w:rsidRPr="00071D31">
              <w:t>User Action or Values</w:t>
            </w:r>
          </w:p>
        </w:tc>
        <w:tc>
          <w:tcPr>
            <w:tcW w:w="210.60pt" w:type="dxa"/>
            <w:shd w:val="clear" w:color="auto" w:fill="C6C6C6"/>
          </w:tcPr>
          <w:p w14:paraId="39376D3D" w14:textId="77777777" w:rsidR="00D23167" w:rsidRPr="00071D31" w:rsidRDefault="00D23167" w:rsidP="00EF1936">
            <w:pPr>
              <w:pStyle w:val="TableHeading"/>
            </w:pPr>
            <w:r w:rsidRPr="00071D31">
              <w:t>Comments</w:t>
            </w:r>
          </w:p>
        </w:tc>
      </w:tr>
      <w:tr w:rsidR="00D23167" w:rsidRPr="00071D31" w14:paraId="60209E2C" w14:textId="77777777" w:rsidTr="00DB0DC8">
        <w:tc>
          <w:tcPr>
            <w:tcW w:w="74.20pt" w:type="dxa"/>
            <w:shd w:val="clear" w:color="auto" w:fill="auto"/>
          </w:tcPr>
          <w:p w14:paraId="61B8A14A" w14:textId="77777777" w:rsidR="00D23167" w:rsidRPr="00071D31" w:rsidRDefault="00D23167" w:rsidP="00EF1936">
            <w:pPr>
              <w:pStyle w:val="TableText"/>
            </w:pPr>
            <w:r w:rsidRPr="00071D31">
              <w:t>System</w:t>
            </w:r>
          </w:p>
        </w:tc>
        <w:tc>
          <w:tcPr>
            <w:tcW w:w="125.60pt" w:type="dxa"/>
            <w:shd w:val="clear" w:color="auto" w:fill="auto"/>
          </w:tcPr>
          <w:p w14:paraId="03108242" w14:textId="77777777" w:rsidR="00D23167" w:rsidRPr="00071D31" w:rsidRDefault="00D23167" w:rsidP="005A2819">
            <w:pPr>
              <w:pStyle w:val="TableText"/>
              <w:rPr>
                <w:lang w:eastAsia="zh-CN"/>
              </w:rPr>
            </w:pPr>
            <w:r w:rsidRPr="00071D31">
              <w:t>&lt;</w:t>
            </w:r>
            <w:r w:rsidR="005A2819" w:rsidRPr="00071D31">
              <w:rPr>
                <w:lang w:eastAsia="zh-CN"/>
              </w:rPr>
              <w:t>The</w:t>
            </w:r>
            <w:r w:rsidR="00892E68" w:rsidRPr="00071D31">
              <w:rPr>
                <w:lang w:eastAsia="zh-CN"/>
              </w:rPr>
              <w:t xml:space="preserve"> </w:t>
            </w:r>
            <w:r w:rsidR="00D37B7D" w:rsidRPr="00071D31">
              <w:t>computer name&gt;</w:t>
            </w:r>
          </w:p>
        </w:tc>
        <w:tc>
          <w:tcPr>
            <w:tcW w:w="210.60pt" w:type="dxa"/>
            <w:shd w:val="clear" w:color="auto" w:fill="auto"/>
          </w:tcPr>
          <w:p w14:paraId="2B61C072" w14:textId="77777777" w:rsidR="00D23167" w:rsidRPr="00071D31" w:rsidRDefault="00D23167" w:rsidP="00EF1936">
            <w:pPr>
              <w:pStyle w:val="TableText"/>
            </w:pPr>
          </w:p>
        </w:tc>
      </w:tr>
      <w:tr w:rsidR="00D23167" w:rsidRPr="00071D31" w14:paraId="6F6AE7E1" w14:textId="77777777" w:rsidTr="00DB0DC8">
        <w:tc>
          <w:tcPr>
            <w:tcW w:w="74.20pt" w:type="dxa"/>
            <w:shd w:val="clear" w:color="auto" w:fill="auto"/>
          </w:tcPr>
          <w:p w14:paraId="5E60D6C6" w14:textId="77777777" w:rsidR="00D23167" w:rsidRPr="00071D31" w:rsidRDefault="00D23167" w:rsidP="00EF1936">
            <w:pPr>
              <w:pStyle w:val="TableText"/>
            </w:pPr>
            <w:r w:rsidRPr="00071D31">
              <w:t>User Name</w:t>
            </w:r>
          </w:p>
        </w:tc>
        <w:tc>
          <w:tcPr>
            <w:tcW w:w="125.60pt" w:type="dxa"/>
            <w:shd w:val="clear" w:color="auto" w:fill="auto"/>
          </w:tcPr>
          <w:p w14:paraId="441C4D23" w14:textId="77777777" w:rsidR="00D23167" w:rsidRPr="00071D31" w:rsidRDefault="000D59D6" w:rsidP="00EF1936">
            <w:pPr>
              <w:pStyle w:val="TableText"/>
              <w:rPr>
                <w:lang w:eastAsia="zh-CN"/>
              </w:rPr>
            </w:pPr>
            <w:r w:rsidRPr="00071D31">
              <w:t>Administrator</w:t>
            </w:r>
          </w:p>
        </w:tc>
        <w:tc>
          <w:tcPr>
            <w:tcW w:w="210.60pt" w:type="dxa"/>
            <w:shd w:val="clear" w:color="auto" w:fill="auto"/>
          </w:tcPr>
          <w:p w14:paraId="0CC7FE13" w14:textId="77777777" w:rsidR="00D23167" w:rsidRPr="00071D31" w:rsidRDefault="00D23167" w:rsidP="00EF1936">
            <w:pPr>
              <w:pStyle w:val="TableText"/>
            </w:pPr>
          </w:p>
        </w:tc>
      </w:tr>
      <w:tr w:rsidR="00D23167" w:rsidRPr="00071D31" w14:paraId="0269D38E" w14:textId="77777777" w:rsidTr="00DB0DC8">
        <w:tc>
          <w:tcPr>
            <w:tcW w:w="74.20pt" w:type="dxa"/>
            <w:shd w:val="clear" w:color="auto" w:fill="auto"/>
          </w:tcPr>
          <w:p w14:paraId="734E9FCA" w14:textId="77777777" w:rsidR="00D23167" w:rsidRPr="00071D31" w:rsidRDefault="00D23167" w:rsidP="00EF1936">
            <w:pPr>
              <w:pStyle w:val="TableText"/>
            </w:pPr>
            <w:r w:rsidRPr="00071D31">
              <w:t>Password</w:t>
            </w:r>
          </w:p>
        </w:tc>
        <w:tc>
          <w:tcPr>
            <w:tcW w:w="125.60pt" w:type="dxa"/>
            <w:shd w:val="clear" w:color="auto" w:fill="auto"/>
          </w:tcPr>
          <w:p w14:paraId="2A550EBB" w14:textId="77777777" w:rsidR="00D23167" w:rsidRPr="00071D31" w:rsidRDefault="00D23167" w:rsidP="00EF1936">
            <w:pPr>
              <w:pStyle w:val="TableText"/>
            </w:pPr>
            <w:r w:rsidRPr="00071D31">
              <w:t>&lt;password&gt;</w:t>
            </w:r>
          </w:p>
        </w:tc>
        <w:tc>
          <w:tcPr>
            <w:tcW w:w="210.60pt" w:type="dxa"/>
            <w:shd w:val="clear" w:color="auto" w:fill="auto"/>
          </w:tcPr>
          <w:p w14:paraId="1C22E9A3" w14:textId="77777777" w:rsidR="00D23167" w:rsidRPr="00071D31" w:rsidRDefault="00D23167" w:rsidP="00EF1936">
            <w:pPr>
              <w:pStyle w:val="TableText"/>
            </w:pPr>
            <w:r w:rsidRPr="00071D31">
              <w:t>Enter the password you selected when installing IPS or BI platform</w:t>
            </w:r>
          </w:p>
        </w:tc>
      </w:tr>
      <w:tr w:rsidR="00D23167" w:rsidRPr="00071D31" w14:paraId="1B8706C4" w14:textId="77777777" w:rsidTr="00DB0DC8">
        <w:tc>
          <w:tcPr>
            <w:tcW w:w="74.20pt" w:type="dxa"/>
            <w:shd w:val="clear" w:color="auto" w:fill="auto"/>
          </w:tcPr>
          <w:p w14:paraId="30E5B10C" w14:textId="77777777" w:rsidR="00D23167" w:rsidRPr="00071D31" w:rsidRDefault="00D23167" w:rsidP="00EF1936">
            <w:pPr>
              <w:pStyle w:val="TableText"/>
            </w:pPr>
            <w:r w:rsidRPr="00071D31">
              <w:t>Authentication</w:t>
            </w:r>
          </w:p>
        </w:tc>
        <w:tc>
          <w:tcPr>
            <w:tcW w:w="125.60pt" w:type="dxa"/>
            <w:shd w:val="clear" w:color="auto" w:fill="auto"/>
          </w:tcPr>
          <w:p w14:paraId="76C5F79E" w14:textId="77777777" w:rsidR="00D23167" w:rsidRPr="00071D31" w:rsidRDefault="00D23167" w:rsidP="00EF1936">
            <w:pPr>
              <w:pStyle w:val="TableText"/>
            </w:pPr>
            <w:r w:rsidRPr="00071D31">
              <w:t>Enterprise</w:t>
            </w:r>
          </w:p>
        </w:tc>
        <w:tc>
          <w:tcPr>
            <w:tcW w:w="210.60pt" w:type="dxa"/>
            <w:shd w:val="clear" w:color="auto" w:fill="auto"/>
          </w:tcPr>
          <w:p w14:paraId="23B96C93" w14:textId="77777777" w:rsidR="00D23167" w:rsidRPr="00071D31" w:rsidRDefault="00D23167" w:rsidP="00EF1936">
            <w:pPr>
              <w:pStyle w:val="TableText"/>
            </w:pPr>
          </w:p>
        </w:tc>
      </w:tr>
    </w:tbl>
    <w:p w14:paraId="261B4BFF" w14:textId="77777777" w:rsidR="00D23167" w:rsidRPr="00071D31" w:rsidRDefault="00D23167" w:rsidP="00F368C8">
      <w:pPr>
        <w:rPr>
          <w:lang w:eastAsia="zh-CN"/>
        </w:rPr>
      </w:pPr>
    </w:p>
    <w:p w14:paraId="003F315C" w14:textId="77777777" w:rsidR="008E200F" w:rsidRPr="00071D31" w:rsidRDefault="00657D94" w:rsidP="008E200F">
      <w:pPr>
        <w:pStyle w:val="Heading2"/>
      </w:pPr>
      <w:r w:rsidRPr="00071D31">
        <w:t xml:space="preserve"> </w:t>
      </w:r>
      <w:bookmarkStart w:id="460" w:name="_Toc493166038"/>
      <w:r w:rsidR="008E200F" w:rsidRPr="00071D31">
        <w:t xml:space="preserve">Configure Data Services Designer to </w:t>
      </w:r>
      <w:r w:rsidR="006376D4" w:rsidRPr="00071D31">
        <w:t>U</w:t>
      </w:r>
      <w:r w:rsidR="008E200F" w:rsidRPr="00071D31">
        <w:t>se Profiler Functionality (Optional)</w:t>
      </w:r>
      <w:bookmarkEnd w:id="460"/>
    </w:p>
    <w:p w14:paraId="135540FC" w14:textId="77777777" w:rsidR="008E200F" w:rsidRPr="00F368C8" w:rsidRDefault="008E200F" w:rsidP="00F134EE">
      <w:pPr>
        <w:numPr>
          <w:ilvl w:val="0"/>
          <w:numId w:val="12"/>
        </w:numPr>
        <w:rPr>
          <w:rStyle w:val="Object"/>
        </w:rPr>
      </w:pPr>
      <w:r w:rsidRPr="00071D31">
        <w:t xml:space="preserve">From the Windows menu, choose </w:t>
      </w:r>
      <w:r w:rsidRPr="00F368C8">
        <w:rPr>
          <w:rStyle w:val="Object"/>
        </w:rPr>
        <w:t xml:space="preserve">Start → All Programs → </w:t>
      </w:r>
      <w:r w:rsidR="005A2DAF">
        <w:rPr>
          <w:rStyle w:val="Object"/>
        </w:rPr>
        <w:t xml:space="preserve">SAP </w:t>
      </w:r>
      <w:r w:rsidR="00D3173A" w:rsidRPr="00F368C8">
        <w:rPr>
          <w:rStyle w:val="Object"/>
        </w:rPr>
        <w:t>Data Services 4.</w:t>
      </w:r>
      <w:r w:rsidR="00197385" w:rsidRPr="00F368C8">
        <w:rPr>
          <w:rStyle w:val="Object"/>
        </w:rPr>
        <w:t xml:space="preserve"> 2</w:t>
      </w:r>
      <w:r w:rsidR="00D3173A" w:rsidRPr="00F368C8">
        <w:rPr>
          <w:rStyle w:val="Object"/>
        </w:rPr>
        <w:t xml:space="preserve"> </w:t>
      </w:r>
      <w:r w:rsidRPr="00F368C8">
        <w:rPr>
          <w:rStyle w:val="Object"/>
        </w:rPr>
        <w:t xml:space="preserve"> → Data Services Designer</w:t>
      </w:r>
    </w:p>
    <w:p w14:paraId="48AABD9E" w14:textId="77777777" w:rsidR="008E200F" w:rsidRPr="00F368C8" w:rsidRDefault="008E200F" w:rsidP="00F134EE">
      <w:pPr>
        <w:numPr>
          <w:ilvl w:val="0"/>
          <w:numId w:val="12"/>
        </w:numPr>
        <w:rPr>
          <w:rStyle w:val="Object"/>
        </w:rPr>
      </w:pPr>
      <w:r w:rsidRPr="00071D31">
        <w:t>Log on with your</w:t>
      </w:r>
      <w:r w:rsidR="00405613" w:rsidRPr="00071D31">
        <w:t xml:space="preserve"> </w:t>
      </w:r>
      <w:r w:rsidRPr="00071D31">
        <w:t xml:space="preserve">logon </w:t>
      </w:r>
      <w:r w:rsidR="00405613" w:rsidRPr="00071D31">
        <w:t>user</w:t>
      </w:r>
      <w:r w:rsidR="005017F1" w:rsidRPr="00071D31">
        <w:t xml:space="preserve"> and choose the repository</w:t>
      </w:r>
      <w:r w:rsidR="004237DD">
        <w:t xml:space="preserve"> DM_REPO_S4HANA</w:t>
      </w:r>
      <w:r w:rsidRPr="00071D31">
        <w:t>.</w:t>
      </w:r>
    </w:p>
    <w:p w14:paraId="593935D6" w14:textId="77777777" w:rsidR="00C67A07" w:rsidRPr="00071D31" w:rsidRDefault="003B5EFB" w:rsidP="002926F3">
      <w:pPr>
        <w:pStyle w:val="NoteIcon"/>
        <w:rPr>
          <w:lang w:eastAsia="zh-CN"/>
        </w:rPr>
      </w:pPr>
      <w:r w:rsidRPr="00071D31">
        <w:rPr>
          <w:noProof/>
          <w:lang w:eastAsia="zh-CN"/>
        </w:rPr>
        <w:drawing>
          <wp:inline distT="0" distB="0" distL="0" distR="0" wp14:anchorId="1B3349E5" wp14:editId="19A68865">
            <wp:extent cx="231775" cy="231775"/>
            <wp:effectExtent l="0" t="0" r="0" b="0"/>
            <wp:docPr id="30" name="Picture 30"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2D34430" w14:textId="77777777" w:rsidR="00C67A07" w:rsidRPr="00F368C8" w:rsidRDefault="00F66202" w:rsidP="007D714D">
      <w:pPr>
        <w:pStyle w:val="NoteParagraph"/>
        <w:rPr>
          <w:lang w:eastAsia="zh-CN"/>
        </w:rPr>
      </w:pPr>
      <w:r w:rsidRPr="00071D31">
        <w:rPr>
          <w:lang w:eastAsia="zh-CN"/>
        </w:rPr>
        <w:t xml:space="preserve">For the following deployed </w:t>
      </w:r>
      <w:r w:rsidR="00C67A07" w:rsidRPr="00071D31">
        <w:rPr>
          <w:lang w:eastAsia="zh-CN"/>
        </w:rPr>
        <w:t>package</w:t>
      </w:r>
      <w:r w:rsidRPr="00071D31">
        <w:rPr>
          <w:lang w:eastAsia="zh-CN"/>
        </w:rPr>
        <w:t>s</w:t>
      </w:r>
      <w:r w:rsidR="00C67A07" w:rsidRPr="00071D31">
        <w:rPr>
          <w:lang w:eastAsia="zh-CN"/>
        </w:rPr>
        <w:t xml:space="preserve">, </w:t>
      </w:r>
      <w:r w:rsidRPr="00071D31">
        <w:rPr>
          <w:lang w:eastAsia="zh-CN"/>
        </w:rPr>
        <w:t>use</w:t>
      </w:r>
      <w:r w:rsidR="00C67A07" w:rsidRPr="00071D31">
        <w:rPr>
          <w:lang w:eastAsia="zh-CN"/>
        </w:rPr>
        <w:t xml:space="preserve"> the </w:t>
      </w:r>
      <w:r w:rsidRPr="00071D31">
        <w:rPr>
          <w:lang w:eastAsia="zh-CN"/>
        </w:rPr>
        <w:t>appropriate</w:t>
      </w:r>
      <w:r w:rsidR="00C67A07" w:rsidRPr="00071D31">
        <w:rPr>
          <w:lang w:eastAsia="zh-CN"/>
        </w:rPr>
        <w:t xml:space="preserve"> repository name: </w:t>
      </w:r>
    </w:p>
    <w:p w14:paraId="7DEB990F" w14:textId="77777777" w:rsidR="00C67A07" w:rsidRPr="00071D31" w:rsidRDefault="00C67A07" w:rsidP="00F134EE">
      <w:pPr>
        <w:numPr>
          <w:ilvl w:val="0"/>
          <w:numId w:val="21"/>
        </w:numPr>
      </w:pPr>
      <w:r w:rsidRPr="00071D31">
        <w:t>For Data Quality, choose the repository DM_REPO_DQ</w:t>
      </w:r>
      <w:r w:rsidR="00F66202" w:rsidRPr="00071D31">
        <w:t>.</w:t>
      </w:r>
    </w:p>
    <w:p w14:paraId="525BDA6C" w14:textId="77777777" w:rsidR="008E200F" w:rsidRPr="00F368C8" w:rsidRDefault="008E200F" w:rsidP="00F134EE">
      <w:pPr>
        <w:numPr>
          <w:ilvl w:val="0"/>
          <w:numId w:val="12"/>
        </w:numPr>
        <w:rPr>
          <w:rStyle w:val="Object"/>
        </w:rPr>
      </w:pPr>
      <w:r w:rsidRPr="00071D31">
        <w:t xml:space="preserve">In the </w:t>
      </w:r>
      <w:r w:rsidRPr="00F368C8">
        <w:rPr>
          <w:rStyle w:val="Object"/>
        </w:rPr>
        <w:t>Tools</w:t>
      </w:r>
      <w:r w:rsidRPr="00071D31">
        <w:t xml:space="preserve"> menu, choose </w:t>
      </w:r>
      <w:r w:rsidRPr="00F368C8">
        <w:rPr>
          <w:rStyle w:val="Object"/>
        </w:rPr>
        <w:t>Profiler Server Login.</w:t>
      </w:r>
    </w:p>
    <w:p w14:paraId="28D74976" w14:textId="77777777" w:rsidR="008E200F" w:rsidRPr="00F368C8" w:rsidRDefault="008E200F" w:rsidP="00F134EE">
      <w:pPr>
        <w:numPr>
          <w:ilvl w:val="0"/>
          <w:numId w:val="12"/>
        </w:numPr>
        <w:rPr>
          <w:rStyle w:val="Object"/>
        </w:rPr>
      </w:pPr>
      <w:r w:rsidRPr="00071D31">
        <w:t xml:space="preserve">In the </w:t>
      </w:r>
      <w:r w:rsidR="00B25A97">
        <w:rPr>
          <w:rStyle w:val="Object"/>
        </w:rPr>
        <w:t xml:space="preserve">SAP </w:t>
      </w:r>
      <w:r w:rsidRPr="00F368C8">
        <w:rPr>
          <w:rStyle w:val="Object"/>
        </w:rPr>
        <w:t>Data Services Profiler Server Login</w:t>
      </w:r>
      <w:r w:rsidRPr="00071D31">
        <w:t xml:space="preserve"> dialog box, leave the default values as-is (default password is </w:t>
      </w:r>
      <w:r w:rsidRPr="00071D31">
        <w:rPr>
          <w:rStyle w:val="UserInput"/>
        </w:rPr>
        <w:t>admin</w:t>
      </w:r>
      <w:r w:rsidRPr="00071D31">
        <w:t>):</w:t>
      </w:r>
    </w:p>
    <w:p w14:paraId="662A00BE" w14:textId="77777777" w:rsidR="008E200F" w:rsidRPr="00F368C8" w:rsidRDefault="008E200F" w:rsidP="00F134EE">
      <w:pPr>
        <w:numPr>
          <w:ilvl w:val="0"/>
          <w:numId w:val="12"/>
        </w:numPr>
        <w:rPr>
          <w:rStyle w:val="Object"/>
        </w:rPr>
      </w:pPr>
      <w:r w:rsidRPr="00071D31">
        <w:t xml:space="preserve">Choose </w:t>
      </w:r>
      <w:r w:rsidRPr="00F368C8">
        <w:rPr>
          <w:rStyle w:val="Object"/>
        </w:rPr>
        <w:t>Connect</w:t>
      </w:r>
      <w:r w:rsidRPr="00071D31">
        <w:t>.</w:t>
      </w:r>
    </w:p>
    <w:p w14:paraId="746B60CC" w14:textId="77777777" w:rsidR="008E200F" w:rsidRPr="00071D31" w:rsidRDefault="003B5EFB" w:rsidP="008E200F">
      <w:pPr>
        <w:pStyle w:val="NoteIcon"/>
      </w:pPr>
      <w:r w:rsidRPr="00071D31">
        <w:rPr>
          <w:noProof/>
          <w:lang w:eastAsia="zh-CN"/>
        </w:rPr>
        <w:drawing>
          <wp:inline distT="0" distB="0" distL="0" distR="0" wp14:anchorId="24CB58FE" wp14:editId="2821DAFF">
            <wp:extent cx="231775" cy="231775"/>
            <wp:effectExtent l="0" t="0" r="0" b="0"/>
            <wp:docPr id="31" name="Picture 31"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566D61E7" w14:textId="77777777" w:rsidR="008E200F" w:rsidRPr="00071D31" w:rsidRDefault="008E200F" w:rsidP="008E200F">
      <w:pPr>
        <w:pStyle w:val="NoteParagraph"/>
      </w:pPr>
      <w:r w:rsidRPr="00071D31">
        <w:t xml:space="preserve">When you connect to your source database or files (for information, refer to the SAP Best Practices </w:t>
      </w:r>
      <w:r w:rsidRPr="00F368C8">
        <w:rPr>
          <w:rStyle w:val="Object"/>
        </w:rPr>
        <w:t>Data Migration Extensions Guide</w:t>
      </w:r>
      <w:r w:rsidRPr="00071D31">
        <w:t xml:space="preserve">), you now have the option to choose </w:t>
      </w:r>
      <w:r w:rsidRPr="00F368C8">
        <w:rPr>
          <w:rStyle w:val="Object"/>
        </w:rPr>
        <w:t xml:space="preserve">Submit Column Profile Request </w:t>
      </w:r>
      <w:r w:rsidRPr="00071D31">
        <w:t xml:space="preserve">or </w:t>
      </w:r>
      <w:r w:rsidRPr="00F368C8">
        <w:rPr>
          <w:rStyle w:val="Object"/>
        </w:rPr>
        <w:t xml:space="preserve">Submit Relationship Profile Request </w:t>
      </w:r>
      <w:r w:rsidRPr="00071D31">
        <w:t xml:space="preserve">when you </w:t>
      </w:r>
      <w:r w:rsidR="00B87D86" w:rsidRPr="00071D31">
        <w:t>right-click</w:t>
      </w:r>
      <w:r w:rsidRPr="00071D31">
        <w:t xml:space="preserve"> a table. For more information about the Profiler functionality, see </w:t>
      </w:r>
      <w:r w:rsidRPr="00F368C8">
        <w:rPr>
          <w:rStyle w:val="Object"/>
        </w:rPr>
        <w:t>Data Assessment</w:t>
      </w:r>
      <w:r w:rsidRPr="00071D31">
        <w:t xml:space="preserve"> section of the </w:t>
      </w:r>
      <w:r w:rsidRPr="00F368C8">
        <w:rPr>
          <w:rStyle w:val="Object"/>
        </w:rPr>
        <w:t>Data Services Designer Guide</w:t>
      </w:r>
      <w:r w:rsidRPr="00071D31">
        <w:t xml:space="preserve"> within the </w:t>
      </w:r>
      <w:r w:rsidRPr="00F368C8">
        <w:rPr>
          <w:rStyle w:val="Object"/>
        </w:rPr>
        <w:t>Data Services Technical Manuals</w:t>
      </w:r>
      <w:r w:rsidRPr="00071D31">
        <w:t xml:space="preserve"> delivered with the product installation.</w:t>
      </w:r>
    </w:p>
    <w:p w14:paraId="3D51B50F" w14:textId="77777777" w:rsidR="003A3393" w:rsidRPr="00071D31" w:rsidRDefault="003A3393" w:rsidP="003A3393">
      <w:pPr>
        <w:pStyle w:val="Heading2"/>
      </w:pPr>
      <w:bookmarkStart w:id="461" w:name="_Toc335849508"/>
      <w:bookmarkStart w:id="462" w:name="_Toc493166039"/>
      <w:r w:rsidRPr="00071D31">
        <w:t>Configure the Real-Time Service</w:t>
      </w:r>
      <w:bookmarkEnd w:id="461"/>
      <w:r w:rsidR="00E33936" w:rsidRPr="00071D31">
        <w:t xml:space="preserve"> (Optional)</w:t>
      </w:r>
      <w:bookmarkEnd w:id="462"/>
    </w:p>
    <w:p w14:paraId="029BC7A3" w14:textId="77777777" w:rsidR="003A3393" w:rsidRPr="00071D31" w:rsidRDefault="003A3393" w:rsidP="00F368C8">
      <w:pPr>
        <w:pStyle w:val="Heading9"/>
      </w:pPr>
      <w:r w:rsidRPr="00071D31">
        <w:t>Use</w:t>
      </w:r>
    </w:p>
    <w:p w14:paraId="2D465AC2" w14:textId="77777777" w:rsidR="003A3393" w:rsidRPr="00071D31" w:rsidRDefault="00F368C8" w:rsidP="003A3393">
      <w:r>
        <w:t xml:space="preserve">To enable </w:t>
      </w:r>
      <w:r w:rsidR="003A3393" w:rsidRPr="00071D31">
        <w:t xml:space="preserve">the </w:t>
      </w:r>
      <w:r w:rsidR="003A3393" w:rsidRPr="00F368C8">
        <w:rPr>
          <w:rStyle w:val="Object"/>
        </w:rPr>
        <w:t>Admin Console</w:t>
      </w:r>
      <w:r>
        <w:t xml:space="preserve"> </w:t>
      </w:r>
      <w:r w:rsidR="003A3393" w:rsidRPr="00071D31">
        <w:t>utility to access the DQ database</w:t>
      </w:r>
      <w:r>
        <w:t>, you must configure and start</w:t>
      </w:r>
      <w:r w:rsidR="003A3393" w:rsidRPr="00071D31">
        <w:t xml:space="preserve"> a real-time service.</w:t>
      </w:r>
    </w:p>
    <w:p w14:paraId="7F149433" w14:textId="77777777" w:rsidR="00024402" w:rsidRPr="00071D31" w:rsidRDefault="003B5EFB" w:rsidP="00F368C8">
      <w:pPr>
        <w:pStyle w:val="NoteIcon"/>
      </w:pPr>
      <w:r w:rsidRPr="00071D31">
        <w:rPr>
          <w:noProof/>
          <w:lang w:eastAsia="zh-CN"/>
        </w:rPr>
        <w:drawing>
          <wp:inline distT="0" distB="0" distL="0" distR="0" wp14:anchorId="35DB307E" wp14:editId="34E03308">
            <wp:extent cx="231775" cy="231775"/>
            <wp:effectExtent l="0" t="0" r="0" b="0"/>
            <wp:docPr id="32" name="Picture 3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a:effectLst/>
                  </pic:spPr>
                </pic:pic>
              </a:graphicData>
            </a:graphic>
          </wp:inline>
        </w:drawing>
      </w:r>
      <w:r w:rsidR="00024402" w:rsidRPr="00071D31">
        <w:t xml:space="preserve"> </w:t>
      </w:r>
    </w:p>
    <w:p w14:paraId="5386638F" w14:textId="77777777" w:rsidR="00024402" w:rsidRPr="00071D31" w:rsidRDefault="00024402" w:rsidP="00F368C8">
      <w:pPr>
        <w:pStyle w:val="NoteParagraph"/>
      </w:pPr>
      <w:r w:rsidRPr="00071D31">
        <w:t>This section is only for Data Quality package.</w:t>
      </w:r>
    </w:p>
    <w:p w14:paraId="65A648AD" w14:textId="77777777" w:rsidR="003A3393" w:rsidRPr="00071D31" w:rsidRDefault="003A3393" w:rsidP="00F368C8">
      <w:pPr>
        <w:pStyle w:val="Heading9"/>
      </w:pPr>
      <w:r w:rsidRPr="00071D31">
        <w:t>Procedure</w:t>
      </w:r>
    </w:p>
    <w:p w14:paraId="373F0BFC" w14:textId="77777777" w:rsidR="003A3393" w:rsidRPr="00F368C8" w:rsidRDefault="003A3393" w:rsidP="00F134EE">
      <w:pPr>
        <w:numPr>
          <w:ilvl w:val="0"/>
          <w:numId w:val="35"/>
        </w:numPr>
      </w:pPr>
      <w:r w:rsidRPr="00071D31">
        <w:lastRenderedPageBreak/>
        <w:t xml:space="preserve">From the Windows menu, choose </w:t>
      </w:r>
      <w:r w:rsidRPr="00F368C8">
        <w:rPr>
          <w:rStyle w:val="Object"/>
        </w:rPr>
        <w:t>Start → All</w:t>
      </w:r>
      <w:r w:rsidR="00B25A97">
        <w:rPr>
          <w:rStyle w:val="Object"/>
        </w:rPr>
        <w:t xml:space="preserve"> Programs → SAP </w:t>
      </w:r>
      <w:r w:rsidRPr="00F368C8">
        <w:rPr>
          <w:rStyle w:val="Object"/>
        </w:rPr>
        <w:t>Data Services</w:t>
      </w:r>
      <w:r w:rsidR="00B25A97">
        <w:rPr>
          <w:rStyle w:val="Object"/>
        </w:rPr>
        <w:t xml:space="preserve"> 4.2</w:t>
      </w:r>
      <w:r w:rsidRPr="00F368C8">
        <w:rPr>
          <w:rStyle w:val="Object"/>
        </w:rPr>
        <w:t xml:space="preserve"> → Data Services Management Console.</w:t>
      </w:r>
    </w:p>
    <w:p w14:paraId="08BB950C" w14:textId="77777777" w:rsidR="00F368C8" w:rsidRDefault="003A3393" w:rsidP="00F134EE">
      <w:pPr>
        <w:numPr>
          <w:ilvl w:val="0"/>
          <w:numId w:val="35"/>
        </w:numPr>
      </w:pPr>
      <w:r w:rsidRPr="00071D31">
        <w:t xml:space="preserve">Connect and login using the information you provided during the installation. </w:t>
      </w:r>
    </w:p>
    <w:p w14:paraId="1F51A050" w14:textId="77777777" w:rsidR="003A3393" w:rsidRPr="00071D31" w:rsidRDefault="003A3393" w:rsidP="00F134EE">
      <w:pPr>
        <w:numPr>
          <w:ilvl w:val="0"/>
          <w:numId w:val="35"/>
        </w:numPr>
      </w:pPr>
      <w:r w:rsidRPr="00071D31">
        <w:t xml:space="preserve">Choose </w:t>
      </w:r>
      <w:r w:rsidR="00F368C8">
        <w:t xml:space="preserve">the </w:t>
      </w:r>
      <w:r w:rsidRPr="00F368C8">
        <w:rPr>
          <w:rStyle w:val="Object"/>
        </w:rPr>
        <w:t>Administrator</w:t>
      </w:r>
      <w:r w:rsidRPr="00071D31">
        <w:t xml:space="preserve"> link.</w:t>
      </w:r>
    </w:p>
    <w:p w14:paraId="197FE452" w14:textId="77777777" w:rsidR="003A3393" w:rsidRPr="00F368C8" w:rsidRDefault="003A3393" w:rsidP="00F134EE">
      <w:pPr>
        <w:numPr>
          <w:ilvl w:val="0"/>
          <w:numId w:val="35"/>
        </w:numPr>
        <w:rPr>
          <w:rStyle w:val="Object"/>
        </w:rPr>
      </w:pPr>
      <w:r w:rsidRPr="00F368C8">
        <w:t xml:space="preserve">Expand </w:t>
      </w:r>
      <w:r w:rsidRPr="00F368C8">
        <w:rPr>
          <w:rStyle w:val="Object"/>
        </w:rPr>
        <w:t xml:space="preserve">Management </w:t>
      </w:r>
      <w:r w:rsidRPr="00F368C8">
        <w:t>node</w:t>
      </w:r>
      <w:r w:rsidR="00F368C8" w:rsidRPr="00F368C8">
        <w:t xml:space="preserve"> and choose </w:t>
      </w:r>
      <w:r w:rsidRPr="00F368C8">
        <w:rPr>
          <w:rStyle w:val="Object"/>
        </w:rPr>
        <w:t>Access Servers</w:t>
      </w:r>
      <w:r w:rsidR="00F368C8" w:rsidRPr="00F368C8">
        <w:t>.</w:t>
      </w:r>
    </w:p>
    <w:p w14:paraId="5A66EDA9" w14:textId="77777777" w:rsidR="003A3393" w:rsidRPr="00F368C8" w:rsidRDefault="00F368C8" w:rsidP="00F134EE">
      <w:pPr>
        <w:numPr>
          <w:ilvl w:val="0"/>
          <w:numId w:val="35"/>
        </w:numPr>
        <w:rPr>
          <w:rStyle w:val="Object"/>
        </w:rPr>
      </w:pPr>
      <w:r w:rsidRPr="00F368C8">
        <w:t xml:space="preserve">On the </w:t>
      </w:r>
      <w:r w:rsidR="003A3393" w:rsidRPr="00F368C8">
        <w:rPr>
          <w:rStyle w:val="Object"/>
        </w:rPr>
        <w:t xml:space="preserve">Access Servers </w:t>
      </w:r>
      <w:r w:rsidRPr="00F368C8">
        <w:t>dialog box, c</w:t>
      </w:r>
      <w:r w:rsidR="003A3393" w:rsidRPr="00F368C8">
        <w:t>hoose</w:t>
      </w:r>
      <w:r w:rsidR="003A3393" w:rsidRPr="00F368C8">
        <w:rPr>
          <w:rStyle w:val="Object"/>
        </w:rPr>
        <w:t xml:space="preserve"> </w:t>
      </w:r>
      <w:r w:rsidRPr="00F368C8">
        <w:rPr>
          <w:rStyle w:val="Object"/>
        </w:rPr>
        <w:t xml:space="preserve">the </w:t>
      </w:r>
      <w:r w:rsidR="003A3393" w:rsidRPr="00F368C8">
        <w:rPr>
          <w:rStyle w:val="Object"/>
        </w:rPr>
        <w:t xml:space="preserve">Add </w:t>
      </w:r>
      <w:r w:rsidR="003A3393" w:rsidRPr="00F368C8">
        <w:t>button</w:t>
      </w:r>
      <w:r w:rsidRPr="00F368C8">
        <w:t>.</w:t>
      </w:r>
    </w:p>
    <w:p w14:paraId="39B85E5C" w14:textId="77777777" w:rsidR="00F368C8" w:rsidRPr="00F368C8" w:rsidRDefault="00F368C8" w:rsidP="00F134EE">
      <w:pPr>
        <w:numPr>
          <w:ilvl w:val="0"/>
          <w:numId w:val="35"/>
        </w:numPr>
        <w:rPr>
          <w:rStyle w:val="Object"/>
        </w:rPr>
      </w:pPr>
      <w:r w:rsidRPr="00F368C8">
        <w:t>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488"/>
        <w:gridCol w:w="2365"/>
        <w:gridCol w:w="2715"/>
      </w:tblGrid>
      <w:tr w:rsidR="00F368C8" w:rsidRPr="00071D31" w14:paraId="3FD98E72" w14:textId="77777777" w:rsidTr="00DB0DC8">
        <w:tc>
          <w:tcPr>
            <w:tcW w:w="167.05pt" w:type="dxa"/>
            <w:shd w:val="clear" w:color="auto" w:fill="C6C6C6"/>
          </w:tcPr>
          <w:p w14:paraId="7108D3D3" w14:textId="77777777" w:rsidR="00F368C8" w:rsidRPr="00071D31" w:rsidRDefault="00F368C8" w:rsidP="00F368C8">
            <w:pPr>
              <w:pStyle w:val="TableHeading"/>
            </w:pPr>
            <w:r w:rsidRPr="00071D31">
              <w:t>Field</w:t>
            </w:r>
          </w:p>
        </w:tc>
        <w:tc>
          <w:tcPr>
            <w:tcW w:w="113.30pt" w:type="dxa"/>
            <w:shd w:val="clear" w:color="auto" w:fill="C6C6C6"/>
          </w:tcPr>
          <w:p w14:paraId="7AB32EC6" w14:textId="77777777" w:rsidR="00F368C8" w:rsidRPr="00071D31" w:rsidRDefault="00F368C8" w:rsidP="00F368C8">
            <w:pPr>
              <w:pStyle w:val="TableHeading"/>
            </w:pPr>
            <w:r w:rsidRPr="00071D31">
              <w:t>User Action or Values</w:t>
            </w:r>
          </w:p>
        </w:tc>
        <w:tc>
          <w:tcPr>
            <w:tcW w:w="130.05pt" w:type="dxa"/>
            <w:shd w:val="clear" w:color="auto" w:fill="C6C6C6"/>
          </w:tcPr>
          <w:p w14:paraId="47165C23" w14:textId="77777777" w:rsidR="00F368C8" w:rsidRPr="00071D31" w:rsidRDefault="00F368C8" w:rsidP="00F368C8">
            <w:pPr>
              <w:pStyle w:val="TableHeading"/>
            </w:pPr>
            <w:r w:rsidRPr="00071D31">
              <w:t>Comments</w:t>
            </w:r>
          </w:p>
        </w:tc>
      </w:tr>
      <w:tr w:rsidR="00F368C8" w:rsidRPr="00071D31" w14:paraId="58EDB555" w14:textId="77777777" w:rsidTr="00DB0DC8">
        <w:tc>
          <w:tcPr>
            <w:tcW w:w="167.05pt" w:type="dxa"/>
            <w:shd w:val="clear" w:color="auto" w:fill="auto"/>
          </w:tcPr>
          <w:p w14:paraId="183A7C31" w14:textId="77777777" w:rsidR="00F368C8" w:rsidRPr="00071D31" w:rsidRDefault="00F368C8" w:rsidP="00F368C8">
            <w:pPr>
              <w:pStyle w:val="TableText"/>
            </w:pPr>
            <w:r>
              <w:t>Machine name</w:t>
            </w:r>
          </w:p>
        </w:tc>
        <w:tc>
          <w:tcPr>
            <w:tcW w:w="113.30pt" w:type="dxa"/>
            <w:shd w:val="clear" w:color="auto" w:fill="auto"/>
          </w:tcPr>
          <w:p w14:paraId="16BB0FF0" w14:textId="77777777" w:rsidR="00F368C8" w:rsidRPr="00071D31" w:rsidRDefault="00F368C8" w:rsidP="00F368C8">
            <w:pPr>
              <w:pStyle w:val="TableText"/>
              <w:rPr>
                <w:lang w:eastAsia="zh-CN"/>
              </w:rPr>
            </w:pPr>
            <w:r>
              <w:t>&lt;machine name&gt;</w:t>
            </w:r>
          </w:p>
        </w:tc>
        <w:tc>
          <w:tcPr>
            <w:tcW w:w="130.05pt" w:type="dxa"/>
            <w:shd w:val="clear" w:color="auto" w:fill="auto"/>
          </w:tcPr>
          <w:p w14:paraId="215F1D24" w14:textId="77777777" w:rsidR="00F368C8" w:rsidRPr="00071D31" w:rsidRDefault="00F368C8" w:rsidP="00F368C8">
            <w:pPr>
              <w:pStyle w:val="TableText"/>
            </w:pPr>
          </w:p>
        </w:tc>
      </w:tr>
      <w:tr w:rsidR="00F368C8" w:rsidRPr="00071D31" w14:paraId="74F36F0A" w14:textId="77777777" w:rsidTr="00DB0DC8">
        <w:tc>
          <w:tcPr>
            <w:tcW w:w="167.05pt" w:type="dxa"/>
            <w:shd w:val="clear" w:color="auto" w:fill="auto"/>
          </w:tcPr>
          <w:p w14:paraId="3252741E" w14:textId="77777777" w:rsidR="00F368C8" w:rsidRDefault="00F368C8" w:rsidP="00F368C8">
            <w:pPr>
              <w:pStyle w:val="TableText"/>
            </w:pPr>
            <w:r>
              <w:t>Communication port</w:t>
            </w:r>
          </w:p>
        </w:tc>
        <w:tc>
          <w:tcPr>
            <w:tcW w:w="113.30pt" w:type="dxa"/>
            <w:shd w:val="clear" w:color="auto" w:fill="auto"/>
          </w:tcPr>
          <w:p w14:paraId="203D6E81" w14:textId="77777777" w:rsidR="00F368C8" w:rsidRDefault="00F368C8" w:rsidP="00F368C8">
            <w:pPr>
              <w:pStyle w:val="TableText"/>
            </w:pPr>
            <w:r>
              <w:t>4000</w:t>
            </w:r>
          </w:p>
        </w:tc>
        <w:tc>
          <w:tcPr>
            <w:tcW w:w="130.05pt" w:type="dxa"/>
            <w:shd w:val="clear" w:color="auto" w:fill="auto"/>
          </w:tcPr>
          <w:p w14:paraId="6FC508E7" w14:textId="77777777" w:rsidR="00F368C8" w:rsidRPr="00071D31" w:rsidRDefault="00F368C8" w:rsidP="00F368C8">
            <w:pPr>
              <w:pStyle w:val="TableText"/>
            </w:pPr>
          </w:p>
        </w:tc>
      </w:tr>
    </w:tbl>
    <w:p w14:paraId="39F7CCD7" w14:textId="77777777" w:rsidR="003A3393" w:rsidRPr="00F368C8" w:rsidRDefault="003A3393" w:rsidP="00F134EE">
      <w:pPr>
        <w:numPr>
          <w:ilvl w:val="0"/>
          <w:numId w:val="35"/>
        </w:numPr>
        <w:rPr>
          <w:rStyle w:val="Object"/>
        </w:rPr>
      </w:pPr>
      <w:r w:rsidRPr="00F368C8">
        <w:t>Choose</w:t>
      </w:r>
      <w:r w:rsidRPr="00F368C8">
        <w:rPr>
          <w:rStyle w:val="Object"/>
        </w:rPr>
        <w:t xml:space="preserve"> Apply </w:t>
      </w:r>
      <w:r w:rsidRPr="00F368C8">
        <w:t>button</w:t>
      </w:r>
      <w:r w:rsidRPr="00F368C8">
        <w:rPr>
          <w:rStyle w:val="Object"/>
        </w:rPr>
        <w:t>.</w:t>
      </w:r>
    </w:p>
    <w:p w14:paraId="727A37D5" w14:textId="77777777" w:rsidR="003A3393" w:rsidRPr="00071D31" w:rsidRDefault="003A3393" w:rsidP="00F134EE">
      <w:pPr>
        <w:numPr>
          <w:ilvl w:val="0"/>
          <w:numId w:val="35"/>
        </w:numPr>
      </w:pPr>
      <w:r w:rsidRPr="00071D31">
        <w:t xml:space="preserve">Expand </w:t>
      </w:r>
      <w:r w:rsidR="00F368C8">
        <w:t xml:space="preserve">and choose the </w:t>
      </w:r>
      <w:r w:rsidRPr="00F368C8">
        <w:rPr>
          <w:rStyle w:val="Object"/>
        </w:rPr>
        <w:t>Real-Time</w:t>
      </w:r>
      <w:r w:rsidR="00F368C8" w:rsidRPr="00F223C5">
        <w:sym w:font="Symbol" w:char="F0AE"/>
      </w:r>
      <w:r w:rsidR="00F368C8">
        <w:t xml:space="preserve"> </w:t>
      </w:r>
      <w:r w:rsidRPr="00F368C8">
        <w:rPr>
          <w:rStyle w:val="Object"/>
        </w:rPr>
        <w:t>&lt;machine name&gt;:4000</w:t>
      </w:r>
      <w:r w:rsidRPr="00071D31">
        <w:t xml:space="preserve"> </w:t>
      </w:r>
      <w:r w:rsidR="00F368C8" w:rsidRPr="00F223C5">
        <w:sym w:font="Symbol" w:char="F0AE"/>
      </w:r>
      <w:r w:rsidR="00F368C8">
        <w:t xml:space="preserve"> </w:t>
      </w:r>
      <w:r w:rsidRPr="00F368C8">
        <w:rPr>
          <w:rStyle w:val="Object"/>
        </w:rPr>
        <w:t>Real-Time Services</w:t>
      </w:r>
      <w:r w:rsidRPr="00071D31">
        <w:t xml:space="preserve"> node</w:t>
      </w:r>
      <w:r w:rsidR="00F368C8">
        <w:t>.</w:t>
      </w:r>
    </w:p>
    <w:p w14:paraId="55BCDD84" w14:textId="77777777" w:rsidR="003A3393" w:rsidRPr="00071D31" w:rsidRDefault="003A3393" w:rsidP="00F134EE">
      <w:pPr>
        <w:numPr>
          <w:ilvl w:val="0"/>
          <w:numId w:val="35"/>
        </w:numPr>
      </w:pPr>
      <w:r w:rsidRPr="00071D31">
        <w:t xml:space="preserve">Choose </w:t>
      </w:r>
      <w:r w:rsidR="00F368C8">
        <w:t xml:space="preserve">the </w:t>
      </w:r>
      <w:r w:rsidRPr="00F368C8">
        <w:rPr>
          <w:rStyle w:val="Object"/>
        </w:rPr>
        <w:t>Real-Time Services Configuration</w:t>
      </w:r>
      <w:r w:rsidRPr="00071D31">
        <w:t xml:space="preserve"> tab.</w:t>
      </w:r>
    </w:p>
    <w:p w14:paraId="498AE399" w14:textId="77777777" w:rsidR="003A3393" w:rsidRDefault="00F368C8" w:rsidP="00F134EE">
      <w:pPr>
        <w:numPr>
          <w:ilvl w:val="0"/>
          <w:numId w:val="35"/>
        </w:numPr>
      </w:pPr>
      <w:r>
        <w:t>T</w:t>
      </w:r>
      <w:r w:rsidRPr="00071D31">
        <w:t xml:space="preserve">o create </w:t>
      </w:r>
      <w:r>
        <w:t>the following real-time service, c</w:t>
      </w:r>
      <w:r w:rsidR="003A3393" w:rsidRPr="00071D31">
        <w:t xml:space="preserve">hoose </w:t>
      </w:r>
      <w:r w:rsidR="003A3393" w:rsidRPr="00F368C8">
        <w:rPr>
          <w:rStyle w:val="Object"/>
        </w:rPr>
        <w:t>Add</w:t>
      </w:r>
      <w:r>
        <w:t>.</w:t>
      </w:r>
    </w:p>
    <w:p w14:paraId="704A4BD5" w14:textId="77777777" w:rsidR="00F368C8" w:rsidRPr="00071D31" w:rsidRDefault="00F368C8" w:rsidP="00F134EE">
      <w:pPr>
        <w:numPr>
          <w:ilvl w:val="0"/>
          <w:numId w:val="35"/>
        </w:numPr>
      </w:pPr>
      <w:r>
        <w:t xml:space="preserve">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929"/>
        <w:gridCol w:w="3775"/>
        <w:gridCol w:w="1864"/>
      </w:tblGrid>
      <w:tr w:rsidR="003A3393" w:rsidRPr="00071D31" w14:paraId="604E99AE" w14:textId="77777777" w:rsidTr="00DB0DC8">
        <w:trPr>
          <w:tblHeader/>
        </w:trPr>
        <w:tc>
          <w:tcPr>
            <w:tcW w:w="140.30pt" w:type="dxa"/>
            <w:shd w:val="clear" w:color="auto" w:fill="C6C6C6"/>
          </w:tcPr>
          <w:p w14:paraId="6D4C0FC1" w14:textId="77777777" w:rsidR="003A3393" w:rsidRPr="00071D31" w:rsidRDefault="003A3393" w:rsidP="00F368C8">
            <w:pPr>
              <w:pStyle w:val="TableHeading"/>
            </w:pPr>
            <w:r w:rsidRPr="00071D31">
              <w:t>Job Name</w:t>
            </w:r>
          </w:p>
        </w:tc>
        <w:tc>
          <w:tcPr>
            <w:tcW w:w="180.80pt" w:type="dxa"/>
            <w:shd w:val="clear" w:color="auto" w:fill="C6C6C6"/>
          </w:tcPr>
          <w:p w14:paraId="1A05562D" w14:textId="77777777" w:rsidR="003A3393" w:rsidRPr="00071D31" w:rsidRDefault="003A3393" w:rsidP="00F368C8">
            <w:pPr>
              <w:pStyle w:val="TableHeading"/>
            </w:pPr>
            <w:r w:rsidRPr="00071D31">
              <w:t>Service Name</w:t>
            </w:r>
          </w:p>
        </w:tc>
        <w:tc>
          <w:tcPr>
            <w:tcW w:w="89.30pt" w:type="dxa"/>
            <w:shd w:val="clear" w:color="auto" w:fill="C6C6C6"/>
          </w:tcPr>
          <w:p w14:paraId="59C7C7F3" w14:textId="77777777" w:rsidR="003A3393" w:rsidRPr="00071D31" w:rsidRDefault="003A3393" w:rsidP="00F368C8">
            <w:pPr>
              <w:pStyle w:val="TableHeading"/>
            </w:pPr>
            <w:r w:rsidRPr="00071D31">
              <w:t>Complete</w:t>
            </w:r>
          </w:p>
        </w:tc>
      </w:tr>
      <w:tr w:rsidR="003A3393" w:rsidRPr="00071D31" w14:paraId="4562D738" w14:textId="77777777" w:rsidTr="00DB0DC8">
        <w:tc>
          <w:tcPr>
            <w:tcW w:w="140.30pt" w:type="dxa"/>
            <w:shd w:val="clear" w:color="auto" w:fill="auto"/>
          </w:tcPr>
          <w:p w14:paraId="426A9156" w14:textId="77777777" w:rsidR="003A3393" w:rsidRPr="00071D31" w:rsidRDefault="003A3393" w:rsidP="00F368C8">
            <w:pPr>
              <w:pStyle w:val="TableText"/>
            </w:pPr>
            <w:r w:rsidRPr="00071D31">
              <w:t>JOB_DQ_ADMIN</w:t>
            </w:r>
          </w:p>
        </w:tc>
        <w:tc>
          <w:tcPr>
            <w:tcW w:w="180.80pt" w:type="dxa"/>
            <w:shd w:val="clear" w:color="auto" w:fill="auto"/>
          </w:tcPr>
          <w:p w14:paraId="0D566404" w14:textId="77777777" w:rsidR="003A3393" w:rsidRPr="00071D31" w:rsidRDefault="003A3393" w:rsidP="00F368C8">
            <w:pPr>
              <w:pStyle w:val="TableText"/>
            </w:pPr>
            <w:r w:rsidRPr="00071D31">
              <w:t>RTS_JOB_DQ_ADMIN</w:t>
            </w:r>
          </w:p>
        </w:tc>
        <w:tc>
          <w:tcPr>
            <w:tcW w:w="89.30pt" w:type="dxa"/>
          </w:tcPr>
          <w:p w14:paraId="4647A3C7" w14:textId="77777777" w:rsidR="003A3393" w:rsidRPr="00071D31" w:rsidRDefault="003A3393" w:rsidP="00F368C8">
            <w:pPr>
              <w:pStyle w:val="TableText"/>
            </w:pPr>
          </w:p>
        </w:tc>
      </w:tr>
    </w:tbl>
    <w:p w14:paraId="7BE75595" w14:textId="77777777" w:rsidR="003A3393" w:rsidRPr="00071D31" w:rsidRDefault="003A3393" w:rsidP="00F134EE">
      <w:pPr>
        <w:numPr>
          <w:ilvl w:val="0"/>
          <w:numId w:val="35"/>
        </w:numPr>
      </w:pPr>
      <w:r w:rsidRPr="00071D31">
        <w:t xml:space="preserve">Choose the </w:t>
      </w:r>
      <w:r w:rsidRPr="00F368C8">
        <w:rPr>
          <w:rStyle w:val="Object"/>
        </w:rPr>
        <w:t>Add</w:t>
      </w:r>
      <w:r w:rsidRPr="00071D31">
        <w:t xml:space="preserve"> button</w:t>
      </w:r>
      <w:r w:rsidR="00F368C8">
        <w:t>.</w:t>
      </w:r>
    </w:p>
    <w:p w14:paraId="74CB37F3" w14:textId="77777777" w:rsidR="003A3393" w:rsidRDefault="00F368C8" w:rsidP="00F134EE">
      <w:pPr>
        <w:numPr>
          <w:ilvl w:val="0"/>
          <w:numId w:val="35"/>
        </w:numPr>
      </w:pPr>
      <w:r>
        <w:t>O</w:t>
      </w:r>
      <w:r w:rsidR="003A3393" w:rsidRPr="00071D31">
        <w:t xml:space="preserve">n </w:t>
      </w:r>
      <w:r>
        <w:t xml:space="preserve">the </w:t>
      </w:r>
      <w:r w:rsidR="003A3393" w:rsidRPr="00F368C8">
        <w:rPr>
          <w:rStyle w:val="Object"/>
        </w:rPr>
        <w:t>Real-Time Service Configuration</w:t>
      </w:r>
      <w:r w:rsidR="003A3393" w:rsidRPr="00071D31">
        <w:t xml:space="preserve"> dialog </w:t>
      </w:r>
      <w:r>
        <w:t>box, 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180"/>
        <w:gridCol w:w="4128"/>
        <w:gridCol w:w="2260"/>
      </w:tblGrid>
      <w:tr w:rsidR="00F368C8" w:rsidRPr="00071D31" w14:paraId="66AC884D" w14:textId="77777777" w:rsidTr="00DB0DC8">
        <w:tc>
          <w:tcPr>
            <w:tcW w:w="104.40pt" w:type="dxa"/>
            <w:shd w:val="clear" w:color="auto" w:fill="C6C6C6"/>
          </w:tcPr>
          <w:p w14:paraId="332E6B2D" w14:textId="77777777" w:rsidR="00F368C8" w:rsidRPr="00071D31" w:rsidRDefault="00F368C8" w:rsidP="00F368C8">
            <w:pPr>
              <w:pStyle w:val="TableHeading"/>
            </w:pPr>
            <w:r w:rsidRPr="00071D31">
              <w:t>Field</w:t>
            </w:r>
          </w:p>
        </w:tc>
        <w:tc>
          <w:tcPr>
            <w:tcW w:w="197.75pt" w:type="dxa"/>
            <w:shd w:val="clear" w:color="auto" w:fill="C6C6C6"/>
          </w:tcPr>
          <w:p w14:paraId="16D2679B" w14:textId="77777777" w:rsidR="00F368C8" w:rsidRPr="00071D31" w:rsidRDefault="00F368C8" w:rsidP="00F368C8">
            <w:pPr>
              <w:pStyle w:val="TableHeading"/>
            </w:pPr>
            <w:r w:rsidRPr="00071D31">
              <w:t>User Action or Values</w:t>
            </w:r>
          </w:p>
        </w:tc>
        <w:tc>
          <w:tcPr>
            <w:tcW w:w="108.25pt" w:type="dxa"/>
            <w:shd w:val="clear" w:color="auto" w:fill="C6C6C6"/>
          </w:tcPr>
          <w:p w14:paraId="20DD5903" w14:textId="77777777" w:rsidR="00F368C8" w:rsidRPr="00071D31" w:rsidRDefault="00F368C8" w:rsidP="00F368C8">
            <w:pPr>
              <w:pStyle w:val="TableHeading"/>
            </w:pPr>
            <w:r w:rsidRPr="00071D31">
              <w:t>Comments</w:t>
            </w:r>
          </w:p>
        </w:tc>
      </w:tr>
      <w:tr w:rsidR="00F368C8" w:rsidRPr="00F368C8" w14:paraId="124B8BCF" w14:textId="77777777" w:rsidTr="00DB0DC8">
        <w:tc>
          <w:tcPr>
            <w:tcW w:w="104.40pt" w:type="dxa"/>
            <w:shd w:val="clear" w:color="auto" w:fill="auto"/>
          </w:tcPr>
          <w:p w14:paraId="03F5E55E" w14:textId="77777777" w:rsidR="00F368C8" w:rsidRPr="00F368C8" w:rsidRDefault="00F368C8" w:rsidP="00F134EE">
            <w:pPr>
              <w:pStyle w:val="TableText"/>
            </w:pPr>
            <w:r w:rsidRPr="00F368C8">
              <w:t>Job name</w:t>
            </w:r>
          </w:p>
        </w:tc>
        <w:tc>
          <w:tcPr>
            <w:tcW w:w="197.75pt" w:type="dxa"/>
            <w:shd w:val="clear" w:color="auto" w:fill="auto"/>
          </w:tcPr>
          <w:p w14:paraId="0B6CF023" w14:textId="77777777" w:rsidR="00F368C8" w:rsidRPr="00F368C8" w:rsidRDefault="00F368C8" w:rsidP="00F134EE">
            <w:pPr>
              <w:pStyle w:val="TableText"/>
            </w:pPr>
            <w:r w:rsidRPr="00F368C8">
              <w:t>JOB_DQ_ADMIN</w:t>
            </w:r>
          </w:p>
        </w:tc>
        <w:tc>
          <w:tcPr>
            <w:tcW w:w="108.25pt" w:type="dxa"/>
            <w:shd w:val="clear" w:color="auto" w:fill="auto"/>
          </w:tcPr>
          <w:p w14:paraId="6D452FE6" w14:textId="77777777" w:rsidR="00F368C8" w:rsidRPr="00F368C8" w:rsidRDefault="00F368C8" w:rsidP="00F134EE">
            <w:pPr>
              <w:pStyle w:val="TableText"/>
            </w:pPr>
            <w:r w:rsidRPr="00F368C8">
              <w:t>Use the Browse Job button.</w:t>
            </w:r>
          </w:p>
        </w:tc>
      </w:tr>
      <w:tr w:rsidR="00F368C8" w:rsidRPr="00F368C8" w14:paraId="3E2CBC73" w14:textId="77777777" w:rsidTr="00DB0DC8">
        <w:tc>
          <w:tcPr>
            <w:tcW w:w="104.40pt" w:type="dxa"/>
            <w:shd w:val="clear" w:color="auto" w:fill="auto"/>
          </w:tcPr>
          <w:p w14:paraId="773F4469" w14:textId="77777777" w:rsidR="00F368C8" w:rsidRPr="00F368C8" w:rsidRDefault="00F368C8" w:rsidP="00F134EE">
            <w:pPr>
              <w:pStyle w:val="TableText"/>
            </w:pPr>
            <w:r w:rsidRPr="00F368C8">
              <w:t>Service name</w:t>
            </w:r>
          </w:p>
        </w:tc>
        <w:tc>
          <w:tcPr>
            <w:tcW w:w="197.75pt" w:type="dxa"/>
            <w:shd w:val="clear" w:color="auto" w:fill="auto"/>
          </w:tcPr>
          <w:p w14:paraId="51306389" w14:textId="77777777" w:rsidR="00F368C8" w:rsidRPr="00F368C8" w:rsidRDefault="00F368C8" w:rsidP="00F134EE">
            <w:pPr>
              <w:pStyle w:val="TableText"/>
            </w:pPr>
            <w:r w:rsidRPr="00F368C8">
              <w:t>RTS_JOB_DQ_ADMIN</w:t>
            </w:r>
          </w:p>
        </w:tc>
        <w:tc>
          <w:tcPr>
            <w:tcW w:w="108.25pt" w:type="dxa"/>
            <w:shd w:val="clear" w:color="auto" w:fill="auto"/>
          </w:tcPr>
          <w:p w14:paraId="48674E1E" w14:textId="77777777" w:rsidR="00F368C8" w:rsidRPr="00F368C8" w:rsidRDefault="00F368C8" w:rsidP="00F134EE">
            <w:pPr>
              <w:pStyle w:val="TableText"/>
            </w:pPr>
          </w:p>
        </w:tc>
      </w:tr>
      <w:tr w:rsidR="00F368C8" w:rsidRPr="00F368C8" w14:paraId="0836F687" w14:textId="77777777" w:rsidTr="00DB0DC8">
        <w:tc>
          <w:tcPr>
            <w:tcW w:w="104.40pt" w:type="dxa"/>
            <w:shd w:val="clear" w:color="auto" w:fill="auto"/>
          </w:tcPr>
          <w:p w14:paraId="554662AA" w14:textId="77777777" w:rsidR="00F368C8" w:rsidRPr="00F368C8" w:rsidRDefault="00F368C8" w:rsidP="00F134EE">
            <w:pPr>
              <w:pStyle w:val="TableText"/>
            </w:pPr>
            <w:r w:rsidRPr="00F368C8">
              <w:t>Repository name</w:t>
            </w:r>
          </w:p>
        </w:tc>
        <w:tc>
          <w:tcPr>
            <w:tcW w:w="197.75pt" w:type="dxa"/>
            <w:shd w:val="clear" w:color="auto" w:fill="auto"/>
          </w:tcPr>
          <w:p w14:paraId="0843FA43" w14:textId="77777777" w:rsidR="00F368C8" w:rsidRPr="00F368C8" w:rsidRDefault="00F368C8" w:rsidP="00F134EE">
            <w:pPr>
              <w:pStyle w:val="TableText"/>
            </w:pPr>
            <w:r w:rsidRPr="00F368C8">
              <w:t>&lt;keep default value&gt;</w:t>
            </w:r>
          </w:p>
        </w:tc>
        <w:tc>
          <w:tcPr>
            <w:tcW w:w="108.25pt" w:type="dxa"/>
            <w:shd w:val="clear" w:color="auto" w:fill="auto"/>
          </w:tcPr>
          <w:p w14:paraId="32E4A266" w14:textId="77777777" w:rsidR="00F368C8" w:rsidRPr="00F368C8" w:rsidRDefault="00F368C8" w:rsidP="00F134EE">
            <w:pPr>
              <w:pStyle w:val="TableText"/>
            </w:pPr>
          </w:p>
        </w:tc>
      </w:tr>
      <w:tr w:rsidR="00F368C8" w:rsidRPr="00F368C8" w14:paraId="48B1665D" w14:textId="77777777" w:rsidTr="00DB0DC8">
        <w:tc>
          <w:tcPr>
            <w:tcW w:w="104.40pt" w:type="dxa"/>
            <w:shd w:val="clear" w:color="auto" w:fill="auto"/>
          </w:tcPr>
          <w:p w14:paraId="3F9C59DB" w14:textId="77777777" w:rsidR="00F368C8" w:rsidRPr="00F368C8" w:rsidRDefault="00F368C8" w:rsidP="00F134EE">
            <w:pPr>
              <w:pStyle w:val="TableText"/>
            </w:pPr>
            <w:r w:rsidRPr="00F368C8">
              <w:t>Processing retry count max</w:t>
            </w:r>
          </w:p>
        </w:tc>
        <w:tc>
          <w:tcPr>
            <w:tcW w:w="197.75pt" w:type="dxa"/>
            <w:shd w:val="clear" w:color="auto" w:fill="auto"/>
          </w:tcPr>
          <w:p w14:paraId="6C3004F7" w14:textId="77777777" w:rsidR="00F368C8" w:rsidRPr="00F368C8" w:rsidRDefault="00F368C8" w:rsidP="00F134EE">
            <w:pPr>
              <w:pStyle w:val="TableText"/>
            </w:pPr>
            <w:r w:rsidRPr="00F368C8">
              <w:t>&lt;keep default value&gt;</w:t>
            </w:r>
          </w:p>
        </w:tc>
        <w:tc>
          <w:tcPr>
            <w:tcW w:w="108.25pt" w:type="dxa"/>
            <w:shd w:val="clear" w:color="auto" w:fill="auto"/>
          </w:tcPr>
          <w:p w14:paraId="093B72D7" w14:textId="77777777" w:rsidR="00F368C8" w:rsidRPr="00F368C8" w:rsidRDefault="00F368C8" w:rsidP="00F134EE">
            <w:pPr>
              <w:pStyle w:val="TableText"/>
            </w:pPr>
            <w:r w:rsidRPr="00F368C8">
              <w:t>Default value is 0</w:t>
            </w:r>
          </w:p>
        </w:tc>
      </w:tr>
      <w:tr w:rsidR="00F368C8" w:rsidRPr="00F368C8" w14:paraId="14669300" w14:textId="77777777" w:rsidTr="00DB0DC8">
        <w:tc>
          <w:tcPr>
            <w:tcW w:w="104.40pt" w:type="dxa"/>
            <w:shd w:val="clear" w:color="auto" w:fill="auto"/>
          </w:tcPr>
          <w:p w14:paraId="58B0E9D5" w14:textId="77777777" w:rsidR="00F368C8" w:rsidRPr="00F368C8" w:rsidRDefault="00F368C8" w:rsidP="00F134EE">
            <w:pPr>
              <w:pStyle w:val="TableText"/>
            </w:pPr>
            <w:r w:rsidRPr="00F368C8">
              <w:t>Enable job tracing</w:t>
            </w:r>
          </w:p>
        </w:tc>
        <w:tc>
          <w:tcPr>
            <w:tcW w:w="197.75pt" w:type="dxa"/>
            <w:shd w:val="clear" w:color="auto" w:fill="auto"/>
          </w:tcPr>
          <w:p w14:paraId="16076760" w14:textId="77777777" w:rsidR="00F368C8" w:rsidRPr="00F368C8" w:rsidRDefault="00F368C8" w:rsidP="00F134EE">
            <w:pPr>
              <w:pStyle w:val="TableText"/>
            </w:pPr>
            <w:r w:rsidRPr="00F368C8">
              <w:t>Deselected</w:t>
            </w:r>
          </w:p>
        </w:tc>
        <w:tc>
          <w:tcPr>
            <w:tcW w:w="108.25pt" w:type="dxa"/>
            <w:shd w:val="clear" w:color="auto" w:fill="auto"/>
          </w:tcPr>
          <w:p w14:paraId="35157CEE" w14:textId="77777777" w:rsidR="00F368C8" w:rsidRPr="00F368C8" w:rsidRDefault="00F368C8" w:rsidP="00F134EE">
            <w:pPr>
              <w:pStyle w:val="TableText"/>
            </w:pPr>
          </w:p>
        </w:tc>
      </w:tr>
      <w:tr w:rsidR="00F368C8" w:rsidRPr="00F368C8" w14:paraId="62DD61D8" w14:textId="77777777" w:rsidTr="00DB0DC8">
        <w:tc>
          <w:tcPr>
            <w:tcW w:w="104.40pt" w:type="dxa"/>
            <w:shd w:val="clear" w:color="auto" w:fill="auto"/>
          </w:tcPr>
          <w:p w14:paraId="3E2226FD" w14:textId="77777777" w:rsidR="00F368C8" w:rsidRPr="00F368C8" w:rsidRDefault="00F368C8" w:rsidP="00F134EE">
            <w:pPr>
              <w:pStyle w:val="TableText"/>
            </w:pPr>
            <w:r w:rsidRPr="00F368C8">
              <w:t>Startup timeout</w:t>
            </w:r>
          </w:p>
        </w:tc>
        <w:tc>
          <w:tcPr>
            <w:tcW w:w="197.75pt" w:type="dxa"/>
            <w:shd w:val="clear" w:color="auto" w:fill="auto"/>
          </w:tcPr>
          <w:p w14:paraId="3F3E9665" w14:textId="77777777" w:rsidR="00F368C8" w:rsidRPr="00F368C8" w:rsidRDefault="00F368C8" w:rsidP="00F134EE">
            <w:pPr>
              <w:pStyle w:val="TableText"/>
            </w:pPr>
            <w:r w:rsidRPr="00F368C8">
              <w:t>300</w:t>
            </w:r>
          </w:p>
        </w:tc>
        <w:tc>
          <w:tcPr>
            <w:tcW w:w="108.25pt" w:type="dxa"/>
            <w:shd w:val="clear" w:color="auto" w:fill="auto"/>
          </w:tcPr>
          <w:p w14:paraId="5F1C7C67" w14:textId="77777777" w:rsidR="00F368C8" w:rsidRPr="00F368C8" w:rsidRDefault="00F368C8" w:rsidP="00F134EE">
            <w:pPr>
              <w:pStyle w:val="TableText"/>
            </w:pPr>
          </w:p>
        </w:tc>
      </w:tr>
      <w:tr w:rsidR="00F368C8" w:rsidRPr="00F368C8" w14:paraId="3721CD93" w14:textId="77777777" w:rsidTr="00DB0DC8">
        <w:tc>
          <w:tcPr>
            <w:tcW w:w="104.40pt" w:type="dxa"/>
            <w:shd w:val="clear" w:color="auto" w:fill="auto"/>
          </w:tcPr>
          <w:p w14:paraId="61FF80EB" w14:textId="77777777" w:rsidR="00F368C8" w:rsidRPr="00F368C8" w:rsidRDefault="00F368C8" w:rsidP="00F134EE">
            <w:pPr>
              <w:pStyle w:val="TableText"/>
            </w:pPr>
            <w:r w:rsidRPr="00F368C8">
              <w:t>Queuing timeout</w:t>
            </w:r>
          </w:p>
        </w:tc>
        <w:tc>
          <w:tcPr>
            <w:tcW w:w="197.75pt" w:type="dxa"/>
            <w:shd w:val="clear" w:color="auto" w:fill="auto"/>
          </w:tcPr>
          <w:p w14:paraId="2201B554" w14:textId="77777777" w:rsidR="00F368C8" w:rsidRPr="00F368C8" w:rsidRDefault="00F368C8" w:rsidP="00F134EE">
            <w:pPr>
              <w:pStyle w:val="TableText"/>
            </w:pPr>
            <w:r w:rsidRPr="00F368C8">
              <w:t>400</w:t>
            </w:r>
          </w:p>
        </w:tc>
        <w:tc>
          <w:tcPr>
            <w:tcW w:w="108.25pt" w:type="dxa"/>
            <w:shd w:val="clear" w:color="auto" w:fill="auto"/>
          </w:tcPr>
          <w:p w14:paraId="369617F4" w14:textId="77777777" w:rsidR="00F368C8" w:rsidRPr="00F368C8" w:rsidRDefault="00F368C8" w:rsidP="00F134EE">
            <w:pPr>
              <w:pStyle w:val="TableText"/>
            </w:pPr>
          </w:p>
        </w:tc>
      </w:tr>
      <w:tr w:rsidR="00F368C8" w:rsidRPr="00F368C8" w14:paraId="7A15E0F7" w14:textId="77777777" w:rsidTr="00DB0DC8">
        <w:tc>
          <w:tcPr>
            <w:tcW w:w="104.40pt" w:type="dxa"/>
            <w:shd w:val="clear" w:color="auto" w:fill="auto"/>
          </w:tcPr>
          <w:p w14:paraId="26D84364" w14:textId="77777777" w:rsidR="00F368C8" w:rsidRPr="00F368C8" w:rsidRDefault="00F368C8" w:rsidP="00F134EE">
            <w:pPr>
              <w:pStyle w:val="TableText"/>
            </w:pPr>
            <w:r w:rsidRPr="00F368C8">
              <w:t>Processing timeout</w:t>
            </w:r>
          </w:p>
        </w:tc>
        <w:tc>
          <w:tcPr>
            <w:tcW w:w="197.75pt" w:type="dxa"/>
            <w:shd w:val="clear" w:color="auto" w:fill="auto"/>
          </w:tcPr>
          <w:p w14:paraId="519E15A4" w14:textId="77777777" w:rsidR="00F368C8" w:rsidRPr="00F368C8" w:rsidRDefault="00F368C8" w:rsidP="00F134EE">
            <w:pPr>
              <w:pStyle w:val="TableText"/>
            </w:pPr>
            <w:r w:rsidRPr="00F368C8">
              <w:t>200</w:t>
            </w:r>
          </w:p>
        </w:tc>
        <w:tc>
          <w:tcPr>
            <w:tcW w:w="108.25pt" w:type="dxa"/>
            <w:shd w:val="clear" w:color="auto" w:fill="auto"/>
          </w:tcPr>
          <w:p w14:paraId="38B104E7" w14:textId="77777777" w:rsidR="00F368C8" w:rsidRPr="00F368C8" w:rsidRDefault="00F368C8" w:rsidP="00F134EE">
            <w:pPr>
              <w:pStyle w:val="TableText"/>
            </w:pPr>
          </w:p>
        </w:tc>
      </w:tr>
      <w:tr w:rsidR="00F368C8" w:rsidRPr="00F368C8" w14:paraId="496884BA" w14:textId="77777777" w:rsidTr="00DB0DC8">
        <w:tc>
          <w:tcPr>
            <w:tcW w:w="104.40pt" w:type="dxa"/>
            <w:shd w:val="clear" w:color="auto" w:fill="auto"/>
          </w:tcPr>
          <w:p w14:paraId="346455C6" w14:textId="77777777" w:rsidR="00F368C8" w:rsidRPr="00F368C8" w:rsidRDefault="00F368C8" w:rsidP="00F134EE">
            <w:pPr>
              <w:pStyle w:val="TableText"/>
            </w:pPr>
            <w:r w:rsidRPr="00F368C8">
              <w:t>Recycle request count max</w:t>
            </w:r>
          </w:p>
        </w:tc>
        <w:tc>
          <w:tcPr>
            <w:tcW w:w="197.75pt" w:type="dxa"/>
            <w:shd w:val="clear" w:color="auto" w:fill="auto"/>
          </w:tcPr>
          <w:p w14:paraId="083B5218" w14:textId="77777777" w:rsidR="00F368C8" w:rsidRPr="00F368C8" w:rsidRDefault="00F368C8" w:rsidP="00F134EE">
            <w:pPr>
              <w:pStyle w:val="TableText"/>
            </w:pPr>
            <w:r w:rsidRPr="00F368C8">
              <w:t>10000</w:t>
            </w:r>
          </w:p>
        </w:tc>
        <w:tc>
          <w:tcPr>
            <w:tcW w:w="108.25pt" w:type="dxa"/>
            <w:shd w:val="clear" w:color="auto" w:fill="auto"/>
          </w:tcPr>
          <w:p w14:paraId="66C908EE" w14:textId="77777777" w:rsidR="00F368C8" w:rsidRPr="00F368C8" w:rsidRDefault="00F368C8" w:rsidP="00F134EE">
            <w:pPr>
              <w:pStyle w:val="TableText"/>
            </w:pPr>
          </w:p>
        </w:tc>
      </w:tr>
      <w:tr w:rsidR="00F368C8" w:rsidRPr="00F368C8" w14:paraId="6B19F6DA" w14:textId="77777777" w:rsidTr="00DB0DC8">
        <w:tc>
          <w:tcPr>
            <w:tcW w:w="104.40pt" w:type="dxa"/>
            <w:shd w:val="clear" w:color="auto" w:fill="auto"/>
          </w:tcPr>
          <w:p w14:paraId="49B8AD7C" w14:textId="77777777" w:rsidR="00F368C8" w:rsidRPr="00F368C8" w:rsidRDefault="00F368C8" w:rsidP="00F134EE">
            <w:pPr>
              <w:pStyle w:val="TableText"/>
            </w:pPr>
            <w:r w:rsidRPr="00F368C8">
              <w:t>Enable</w:t>
            </w:r>
          </w:p>
        </w:tc>
        <w:tc>
          <w:tcPr>
            <w:tcW w:w="197.75pt" w:type="dxa"/>
            <w:shd w:val="clear" w:color="auto" w:fill="auto"/>
          </w:tcPr>
          <w:p w14:paraId="4CE446B0" w14:textId="77777777" w:rsidR="00F368C8" w:rsidRPr="00F368C8" w:rsidRDefault="00F368C8" w:rsidP="00F134EE">
            <w:pPr>
              <w:pStyle w:val="TableText"/>
            </w:pPr>
            <w:r w:rsidRPr="00F368C8">
              <w:t>Selected</w:t>
            </w:r>
          </w:p>
        </w:tc>
        <w:tc>
          <w:tcPr>
            <w:tcW w:w="108.25pt" w:type="dxa"/>
            <w:shd w:val="clear" w:color="auto" w:fill="auto"/>
          </w:tcPr>
          <w:p w14:paraId="6C78A334" w14:textId="77777777" w:rsidR="00F368C8" w:rsidRPr="00F368C8" w:rsidRDefault="00F368C8" w:rsidP="00F134EE">
            <w:pPr>
              <w:pStyle w:val="TableText"/>
            </w:pPr>
          </w:p>
        </w:tc>
      </w:tr>
    </w:tbl>
    <w:p w14:paraId="5E1FF7DD" w14:textId="77777777" w:rsidR="003A3393" w:rsidRPr="00071D31" w:rsidRDefault="003A3393" w:rsidP="00F134EE">
      <w:pPr>
        <w:numPr>
          <w:ilvl w:val="0"/>
          <w:numId w:val="35"/>
        </w:numPr>
      </w:pPr>
      <w:r w:rsidRPr="00071D31">
        <w:t xml:space="preserve">In </w:t>
      </w:r>
      <w:r w:rsidR="00F368C8">
        <w:t xml:space="preserve">the </w:t>
      </w:r>
      <w:r w:rsidRPr="00F368C8">
        <w:rPr>
          <w:rStyle w:val="Object"/>
        </w:rPr>
        <w:t>Service Provider</w:t>
      </w:r>
      <w:r w:rsidRPr="00071D31">
        <w:t xml:space="preserve"> </w:t>
      </w:r>
      <w:r w:rsidR="00F368C8">
        <w:t xml:space="preserve">screen, </w:t>
      </w:r>
      <w:r w:rsidRPr="00071D31">
        <w:t xml:space="preserve">choose the </w:t>
      </w:r>
      <w:r w:rsidRPr="00F368C8">
        <w:rPr>
          <w:rStyle w:val="Object"/>
        </w:rPr>
        <w:t>Add</w:t>
      </w:r>
      <w:r w:rsidRPr="00071D31">
        <w:t xml:space="preserve"> button. The job server associated with the job </w:t>
      </w:r>
      <w:r w:rsidR="00F368C8">
        <w:t xml:space="preserve">is </w:t>
      </w:r>
      <w:r w:rsidRPr="00071D31">
        <w:t>displayed.</w:t>
      </w:r>
    </w:p>
    <w:p w14:paraId="0B74BE11" w14:textId="77777777" w:rsidR="003A3393" w:rsidRPr="00071D31" w:rsidRDefault="003A3393" w:rsidP="00F134EE">
      <w:pPr>
        <w:numPr>
          <w:ilvl w:val="0"/>
          <w:numId w:val="35"/>
        </w:numPr>
      </w:pPr>
      <w:r w:rsidRPr="00071D31">
        <w:t xml:space="preserve">Select </w:t>
      </w:r>
      <w:r w:rsidRPr="00F368C8">
        <w:rPr>
          <w:rStyle w:val="Object"/>
        </w:rPr>
        <w:t>Job Server</w:t>
      </w:r>
      <w:r w:rsidR="00F368C8">
        <w:t xml:space="preserve"> and </w:t>
      </w:r>
      <w:r w:rsidRPr="00071D31">
        <w:t xml:space="preserve">choose the </w:t>
      </w:r>
      <w:r w:rsidRPr="00F368C8">
        <w:rPr>
          <w:rStyle w:val="Object"/>
        </w:rPr>
        <w:t>Enable</w:t>
      </w:r>
      <w:r w:rsidRPr="00071D31">
        <w:t xml:space="preserve"> button.</w:t>
      </w:r>
    </w:p>
    <w:p w14:paraId="18AC516B" w14:textId="77777777" w:rsidR="003A3393" w:rsidRPr="00071D31" w:rsidRDefault="003A3393" w:rsidP="00F134EE">
      <w:pPr>
        <w:numPr>
          <w:ilvl w:val="0"/>
          <w:numId w:val="35"/>
        </w:numPr>
      </w:pPr>
      <w:r w:rsidRPr="00071D31">
        <w:t xml:space="preserve">Choose the </w:t>
      </w:r>
      <w:r w:rsidRPr="00F368C8">
        <w:rPr>
          <w:rStyle w:val="Object"/>
        </w:rPr>
        <w:t xml:space="preserve">Apply </w:t>
      </w:r>
      <w:r w:rsidRPr="00071D31">
        <w:t>button.</w:t>
      </w:r>
    </w:p>
    <w:p w14:paraId="25BC350A" w14:textId="77777777" w:rsidR="003A3393" w:rsidRPr="00071D31" w:rsidRDefault="003A3393" w:rsidP="00F134EE">
      <w:pPr>
        <w:numPr>
          <w:ilvl w:val="0"/>
          <w:numId w:val="35"/>
        </w:numPr>
      </w:pPr>
      <w:r w:rsidRPr="00071D31">
        <w:t xml:space="preserve">Choose the </w:t>
      </w:r>
      <w:r w:rsidRPr="00F368C8">
        <w:rPr>
          <w:rStyle w:val="Object"/>
        </w:rPr>
        <w:t>Real-Time Services</w:t>
      </w:r>
      <w:r w:rsidRPr="00071D31">
        <w:t xml:space="preserve"> node.</w:t>
      </w:r>
    </w:p>
    <w:p w14:paraId="404B78D4" w14:textId="77777777" w:rsidR="003A3393" w:rsidRPr="00071D31" w:rsidRDefault="003A3393" w:rsidP="00F134EE">
      <w:pPr>
        <w:numPr>
          <w:ilvl w:val="0"/>
          <w:numId w:val="35"/>
        </w:numPr>
      </w:pPr>
      <w:r w:rsidRPr="00071D31">
        <w:t xml:space="preserve">Choose the </w:t>
      </w:r>
      <w:r w:rsidRPr="00F368C8">
        <w:rPr>
          <w:rStyle w:val="Object"/>
        </w:rPr>
        <w:t>Real-Time Services Status</w:t>
      </w:r>
      <w:r w:rsidRPr="00071D31">
        <w:t xml:space="preserve"> tab.</w:t>
      </w:r>
    </w:p>
    <w:p w14:paraId="2A673FB3" w14:textId="77777777" w:rsidR="003A3393" w:rsidRPr="00071D31" w:rsidRDefault="003A3393" w:rsidP="00F134EE">
      <w:pPr>
        <w:numPr>
          <w:ilvl w:val="0"/>
          <w:numId w:val="35"/>
        </w:numPr>
      </w:pPr>
      <w:r w:rsidRPr="00071D31">
        <w:t xml:space="preserve">Choose </w:t>
      </w:r>
      <w:r w:rsidRPr="00F368C8">
        <w:rPr>
          <w:rStyle w:val="Object"/>
        </w:rPr>
        <w:t>Select All.</w:t>
      </w:r>
    </w:p>
    <w:p w14:paraId="560371F8" w14:textId="77777777" w:rsidR="003A3393" w:rsidRPr="00071D31" w:rsidRDefault="003A3393" w:rsidP="00F134EE">
      <w:pPr>
        <w:numPr>
          <w:ilvl w:val="0"/>
          <w:numId w:val="35"/>
        </w:numPr>
      </w:pPr>
      <w:r w:rsidRPr="00071D31">
        <w:t xml:space="preserve">Choose the </w:t>
      </w:r>
      <w:r w:rsidRPr="00F368C8">
        <w:t>Start</w:t>
      </w:r>
      <w:r w:rsidRPr="00071D31">
        <w:t xml:space="preserve"> button.</w:t>
      </w:r>
    </w:p>
    <w:p w14:paraId="5D381CEB" w14:textId="77777777" w:rsidR="003A3393" w:rsidRPr="00071D31" w:rsidRDefault="00F368C8" w:rsidP="00F134EE">
      <w:pPr>
        <w:numPr>
          <w:ilvl w:val="0"/>
          <w:numId w:val="35"/>
        </w:numPr>
      </w:pPr>
      <w:r>
        <w:lastRenderedPageBreak/>
        <w:t xml:space="preserve">Choose </w:t>
      </w:r>
      <w:r w:rsidR="003A3393" w:rsidRPr="00F368C8">
        <w:rPr>
          <w:rStyle w:val="Object"/>
        </w:rPr>
        <w:t>Real-Time Services Status</w:t>
      </w:r>
      <w:r w:rsidR="003A3393" w:rsidRPr="00071D31">
        <w:t xml:space="preserve"> title to refresh the screen. Your job must be flagged with a green symbol. </w:t>
      </w:r>
    </w:p>
    <w:p w14:paraId="4CBA5DCE" w14:textId="77777777" w:rsidR="0049553F" w:rsidRPr="00071D31" w:rsidRDefault="0049553F" w:rsidP="0049553F">
      <w:pPr>
        <w:pStyle w:val="Heading2"/>
      </w:pPr>
      <w:bookmarkStart w:id="463" w:name="_Toc335849509"/>
      <w:bookmarkStart w:id="464" w:name="_Toc493166040"/>
      <w:r w:rsidRPr="00071D31">
        <w:t>Configure Web Service</w:t>
      </w:r>
      <w:bookmarkEnd w:id="463"/>
      <w:r w:rsidR="00247047" w:rsidRPr="00071D31">
        <w:t xml:space="preserve"> (Optional)</w:t>
      </w:r>
      <w:bookmarkEnd w:id="464"/>
    </w:p>
    <w:p w14:paraId="24AD7A09" w14:textId="77777777" w:rsidR="0049553F" w:rsidRPr="00071D31" w:rsidRDefault="0049553F" w:rsidP="00F368C8">
      <w:pPr>
        <w:pStyle w:val="Heading9"/>
      </w:pPr>
      <w:r w:rsidRPr="00071D31">
        <w:t>Use</w:t>
      </w:r>
    </w:p>
    <w:p w14:paraId="2E2F68B6" w14:textId="77777777" w:rsidR="0049553F" w:rsidRPr="00071D31" w:rsidRDefault="0049553F" w:rsidP="0049553F">
      <w:r w:rsidRPr="00071D31">
        <w:t>The real-time service is now configured and active.  This now needs to be exposed as a web service in order for the Administration utility to function.</w:t>
      </w:r>
    </w:p>
    <w:p w14:paraId="6BD0E5DB" w14:textId="77777777" w:rsidR="00143EBD" w:rsidRPr="00071D31" w:rsidRDefault="003B5EFB" w:rsidP="00143EBD">
      <w:pPr>
        <w:pStyle w:val="NoteIcon"/>
      </w:pPr>
      <w:r w:rsidRPr="00071D31">
        <w:rPr>
          <w:noProof/>
          <w:lang w:eastAsia="zh-CN"/>
        </w:rPr>
        <w:drawing>
          <wp:inline distT="0" distB="0" distL="0" distR="0" wp14:anchorId="18128AE8" wp14:editId="1A67A752">
            <wp:extent cx="231775" cy="231775"/>
            <wp:effectExtent l="0" t="0" r="0" b="0"/>
            <wp:docPr id="33" name="Picture 33"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a:effectLst/>
                  </pic:spPr>
                </pic:pic>
              </a:graphicData>
            </a:graphic>
          </wp:inline>
        </w:drawing>
      </w:r>
      <w:r w:rsidR="00143EBD" w:rsidRPr="00071D31">
        <w:t xml:space="preserve"> </w:t>
      </w:r>
    </w:p>
    <w:p w14:paraId="480EF74C" w14:textId="77777777" w:rsidR="00143EBD" w:rsidRPr="00071D31" w:rsidRDefault="00143EBD" w:rsidP="00F368C8">
      <w:pPr>
        <w:pStyle w:val="NoteParagraph"/>
      </w:pPr>
      <w:r w:rsidRPr="00071D31">
        <w:t>This section is only for Data Quality package.</w:t>
      </w:r>
    </w:p>
    <w:p w14:paraId="0131F874" w14:textId="77777777" w:rsidR="0049553F" w:rsidRPr="00071D31" w:rsidRDefault="0049553F" w:rsidP="00F368C8">
      <w:pPr>
        <w:pStyle w:val="Heading9"/>
      </w:pPr>
      <w:r w:rsidRPr="00071D31">
        <w:t>Procedure</w:t>
      </w:r>
    </w:p>
    <w:p w14:paraId="75152572" w14:textId="77777777" w:rsidR="0049553F" w:rsidRPr="00F368C8" w:rsidRDefault="0049553F" w:rsidP="00F134EE">
      <w:pPr>
        <w:numPr>
          <w:ilvl w:val="0"/>
          <w:numId w:val="36"/>
        </w:numPr>
      </w:pPr>
      <w:r w:rsidRPr="00071D31">
        <w:t xml:space="preserve">From the Windows menu, choose </w:t>
      </w:r>
      <w:r w:rsidRPr="00F368C8">
        <w:rPr>
          <w:rStyle w:val="Object"/>
        </w:rPr>
        <w:t>Start → All</w:t>
      </w:r>
      <w:r w:rsidR="00B25A97">
        <w:rPr>
          <w:rStyle w:val="Object"/>
        </w:rPr>
        <w:t xml:space="preserve"> Programs → SAP </w:t>
      </w:r>
      <w:r w:rsidRPr="00F368C8">
        <w:rPr>
          <w:rStyle w:val="Object"/>
        </w:rPr>
        <w:t>Data Services</w:t>
      </w:r>
      <w:r w:rsidR="00B25A97">
        <w:rPr>
          <w:rStyle w:val="Object"/>
        </w:rPr>
        <w:t xml:space="preserve"> 4.2</w:t>
      </w:r>
      <w:r w:rsidRPr="00F368C8">
        <w:rPr>
          <w:rStyle w:val="Object"/>
        </w:rPr>
        <w:t xml:space="preserve"> → Data Services Management Console.</w:t>
      </w:r>
    </w:p>
    <w:p w14:paraId="474A862B" w14:textId="77777777" w:rsidR="0049553F" w:rsidRPr="00071D31" w:rsidRDefault="0049553F" w:rsidP="00F134EE">
      <w:pPr>
        <w:numPr>
          <w:ilvl w:val="0"/>
          <w:numId w:val="36"/>
        </w:numPr>
      </w:pPr>
      <w:r w:rsidRPr="00071D31">
        <w:t xml:space="preserve">Connect and login using the information you provided during the installation. Choose </w:t>
      </w:r>
      <w:r w:rsidR="00F368C8">
        <w:t xml:space="preserve">the </w:t>
      </w:r>
      <w:r w:rsidRPr="00F368C8">
        <w:rPr>
          <w:rStyle w:val="Object"/>
        </w:rPr>
        <w:t>Administrator</w:t>
      </w:r>
      <w:r w:rsidRPr="00071D31">
        <w:t xml:space="preserve"> link.</w:t>
      </w:r>
    </w:p>
    <w:p w14:paraId="1109F977" w14:textId="77777777" w:rsidR="0049553F" w:rsidRPr="00071D31" w:rsidRDefault="0049553F" w:rsidP="00F134EE">
      <w:pPr>
        <w:numPr>
          <w:ilvl w:val="0"/>
          <w:numId w:val="36"/>
        </w:numPr>
      </w:pPr>
      <w:r w:rsidRPr="00071D31">
        <w:t xml:space="preserve">Choose </w:t>
      </w:r>
      <w:r w:rsidR="00F368C8">
        <w:t xml:space="preserve">the </w:t>
      </w:r>
      <w:r w:rsidRPr="00F368C8">
        <w:rPr>
          <w:rStyle w:val="Object"/>
        </w:rPr>
        <w:t>Web Services</w:t>
      </w:r>
      <w:r w:rsidRPr="00071D31">
        <w:t xml:space="preserve"> node.</w:t>
      </w:r>
    </w:p>
    <w:p w14:paraId="46B3F58A" w14:textId="77777777" w:rsidR="0049553F" w:rsidRPr="00071D31" w:rsidRDefault="0049553F" w:rsidP="00F134EE">
      <w:pPr>
        <w:numPr>
          <w:ilvl w:val="0"/>
          <w:numId w:val="36"/>
        </w:numPr>
      </w:pPr>
      <w:r w:rsidRPr="00071D31">
        <w:t xml:space="preserve">Choose </w:t>
      </w:r>
      <w:r w:rsidRPr="00F368C8">
        <w:rPr>
          <w:rStyle w:val="Object"/>
        </w:rPr>
        <w:t>Web Services Configuration</w:t>
      </w:r>
      <w:r w:rsidRPr="00071D31">
        <w:t xml:space="preserve"> tab.</w:t>
      </w:r>
    </w:p>
    <w:p w14:paraId="00DF8887" w14:textId="77777777" w:rsidR="0049553F" w:rsidRPr="00071D31" w:rsidRDefault="0049553F" w:rsidP="00F134EE">
      <w:pPr>
        <w:numPr>
          <w:ilvl w:val="0"/>
          <w:numId w:val="36"/>
        </w:numPr>
      </w:pPr>
      <w:r w:rsidRPr="00F368C8">
        <w:t xml:space="preserve">In </w:t>
      </w:r>
      <w:r w:rsidR="00F368C8">
        <w:t xml:space="preserve">the dropdown, select </w:t>
      </w:r>
      <w:r w:rsidRPr="00F368C8">
        <w:rPr>
          <w:rStyle w:val="Object"/>
        </w:rPr>
        <w:t>Add Real-time Services</w:t>
      </w:r>
      <w:r w:rsidR="00F368C8" w:rsidRPr="00F368C8">
        <w:rPr>
          <w:rStyle w:val="Object"/>
        </w:rPr>
        <w:t xml:space="preserve"> </w:t>
      </w:r>
      <w:r w:rsidR="00F368C8">
        <w:t>and c</w:t>
      </w:r>
      <w:r w:rsidRPr="00071D31">
        <w:t xml:space="preserve">hoose the </w:t>
      </w:r>
      <w:r w:rsidRPr="00F368C8">
        <w:rPr>
          <w:rStyle w:val="Object"/>
        </w:rPr>
        <w:t>Apply</w:t>
      </w:r>
      <w:r w:rsidRPr="00071D31">
        <w:t xml:space="preserve"> button.</w:t>
      </w:r>
    </w:p>
    <w:p w14:paraId="1A854AE8" w14:textId="77777777" w:rsidR="0049553F" w:rsidRPr="00071D31" w:rsidRDefault="00F368C8" w:rsidP="00F134EE">
      <w:pPr>
        <w:numPr>
          <w:ilvl w:val="0"/>
          <w:numId w:val="36"/>
        </w:numPr>
      </w:pPr>
      <w:r>
        <w:t>On t</w:t>
      </w:r>
      <w:r w:rsidR="0049553F" w:rsidRPr="00071D31">
        <w:t xml:space="preserve">he </w:t>
      </w:r>
      <w:r w:rsidR="0049553F" w:rsidRPr="00F368C8">
        <w:rPr>
          <w:rStyle w:val="Object"/>
        </w:rPr>
        <w:t>Web Service Configuration – Add Real-Time Services</w:t>
      </w:r>
      <w:r w:rsidR="0049553F" w:rsidRPr="00071D31">
        <w:t xml:space="preserve"> </w:t>
      </w:r>
      <w:r>
        <w:t xml:space="preserve">dialog box, choose Select all to add all shown </w:t>
      </w:r>
      <w:r w:rsidR="0049553F" w:rsidRPr="00071D31">
        <w:t>real-time services to the web service.</w:t>
      </w:r>
    </w:p>
    <w:p w14:paraId="0697720A" w14:textId="77777777" w:rsidR="0049553F" w:rsidRPr="00071D31" w:rsidRDefault="0049553F" w:rsidP="00F134EE">
      <w:pPr>
        <w:numPr>
          <w:ilvl w:val="0"/>
          <w:numId w:val="36"/>
        </w:numPr>
      </w:pPr>
      <w:r w:rsidRPr="00071D31">
        <w:t xml:space="preserve">Choose the </w:t>
      </w:r>
      <w:r w:rsidRPr="00F368C8">
        <w:rPr>
          <w:rStyle w:val="Object"/>
        </w:rPr>
        <w:t>Add</w:t>
      </w:r>
      <w:r w:rsidRPr="00071D31">
        <w:t xml:space="preserve"> button.</w:t>
      </w:r>
    </w:p>
    <w:p w14:paraId="7AFE9ABF" w14:textId="77777777" w:rsidR="008E200F" w:rsidRPr="00071D31" w:rsidRDefault="00C05091" w:rsidP="008E200F">
      <w:pPr>
        <w:pStyle w:val="Heading2"/>
      </w:pPr>
      <w:r w:rsidRPr="00071D31">
        <w:t xml:space="preserve"> </w:t>
      </w:r>
      <w:bookmarkStart w:id="465" w:name="_Toc493166041"/>
      <w:r w:rsidR="008E200F" w:rsidRPr="00071D31">
        <w:t>Lookup Files</w:t>
      </w:r>
      <w:bookmarkEnd w:id="465"/>
    </w:p>
    <w:p w14:paraId="148380EC" w14:textId="77777777" w:rsidR="008E200F" w:rsidRPr="00071D31" w:rsidRDefault="008E200F" w:rsidP="008E200F">
      <w:r w:rsidRPr="00071D31">
        <w:t>Ensure that the LKP_*.</w:t>
      </w:r>
      <w:r w:rsidR="000F3415" w:rsidRPr="00071D31">
        <w:rPr>
          <w:lang w:eastAsia="zh-CN"/>
        </w:rPr>
        <w:t>TXT</w:t>
      </w:r>
      <w:r w:rsidRPr="00071D31">
        <w:t xml:space="preserve"> files, DEFAULT_NUMBER_RANGES.</w:t>
      </w:r>
      <w:r w:rsidR="000F3415" w:rsidRPr="00071D31">
        <w:rPr>
          <w:lang w:eastAsia="zh-CN"/>
        </w:rPr>
        <w:t>TXT</w:t>
      </w:r>
      <w:r w:rsidRPr="00071D31">
        <w:t xml:space="preserve"> and </w:t>
      </w:r>
      <w:r w:rsidRPr="00071D31">
        <w:rPr>
          <w:lang w:eastAsia="zh-CN"/>
        </w:rPr>
        <w:t xml:space="preserve">all </w:t>
      </w:r>
      <w:r w:rsidR="000F3415" w:rsidRPr="00071D31">
        <w:rPr>
          <w:lang w:eastAsia="zh-CN"/>
        </w:rPr>
        <w:t>CSV</w:t>
      </w:r>
      <w:r w:rsidRPr="00071D31">
        <w:t xml:space="preserve"> file</w:t>
      </w:r>
      <w:r w:rsidRPr="00071D31">
        <w:rPr>
          <w:lang w:eastAsia="zh-CN"/>
        </w:rPr>
        <w:t>s</w:t>
      </w:r>
      <w:r w:rsidRPr="00071D31">
        <w:t xml:space="preserve"> are in the </w:t>
      </w:r>
      <w:r w:rsidRPr="00F368C8">
        <w:rPr>
          <w:rStyle w:val="Object"/>
        </w:rPr>
        <w:t>C:\Migration</w:t>
      </w:r>
      <w:r w:rsidR="000F3415" w:rsidRPr="00F368C8">
        <w:rPr>
          <w:rStyle w:val="Object"/>
        </w:rPr>
        <w:t>_</w:t>
      </w:r>
      <w:r w:rsidR="00581C09">
        <w:rPr>
          <w:rStyle w:val="Object"/>
        </w:rPr>
        <w:t>S4HANA</w:t>
      </w:r>
      <w:r w:rsidRPr="00071D31">
        <w:t xml:space="preserve"> folder.</w:t>
      </w:r>
    </w:p>
    <w:p w14:paraId="13F58C6B" w14:textId="77777777" w:rsidR="00553090" w:rsidRPr="00071D31" w:rsidRDefault="00553090" w:rsidP="00553090">
      <w:pPr>
        <w:pStyle w:val="Heading2"/>
      </w:pPr>
      <w:bookmarkStart w:id="466" w:name="_Toc493166042"/>
      <w:proofErr w:type="spellStart"/>
      <w:r w:rsidRPr="00071D31">
        <w:t>IDoc</w:t>
      </w:r>
      <w:proofErr w:type="spellEnd"/>
      <w:r w:rsidRPr="00071D31">
        <w:t xml:space="preserve"> Settings</w:t>
      </w:r>
      <w:bookmarkEnd w:id="466"/>
    </w:p>
    <w:p w14:paraId="4E189E91" w14:textId="77777777" w:rsidR="00957761" w:rsidRDefault="00536E1F" w:rsidP="00553090">
      <w:r w:rsidRPr="00BC3EB3">
        <w:t xml:space="preserve">For more information about configuring your target SAP environment, see the </w:t>
      </w:r>
      <w:proofErr w:type="spellStart"/>
      <w:r w:rsidRPr="00BC3EB3">
        <w:t>IDoc</w:t>
      </w:r>
      <w:proofErr w:type="spellEnd"/>
      <w:r w:rsidRPr="00BC3EB3">
        <w:t xml:space="preserve"> Configuration Guide that is available on the step-by-step guide. Go to chapter Find out more in the bottom of page, select the link </w:t>
      </w:r>
      <w:r w:rsidRPr="00BC3EB3">
        <w:rPr>
          <w:rStyle w:val="Object"/>
        </w:rPr>
        <w:t>View content library</w:t>
      </w:r>
      <w:r w:rsidRPr="00BC3EB3">
        <w:t>, and search the type of Configuration guide, and select</w:t>
      </w:r>
      <w:r w:rsidRPr="00BC3EB3">
        <w:rPr>
          <w:rStyle w:val="Object"/>
        </w:rPr>
        <w:t xml:space="preserve"> W01 </w:t>
      </w:r>
      <w:proofErr w:type="spellStart"/>
      <w:r w:rsidRPr="00BC3EB3">
        <w:rPr>
          <w:rStyle w:val="Object"/>
        </w:rPr>
        <w:t>IDoc</w:t>
      </w:r>
      <w:proofErr w:type="spellEnd"/>
      <w:r w:rsidRPr="00BC3EB3">
        <w:rPr>
          <w:rStyle w:val="Object"/>
        </w:rPr>
        <w:t xml:space="preserve"> Configuration (W01_DS42_BB_ConfigGuide_EN_XX.doc</w:t>
      </w:r>
      <w:r w:rsidR="0021137C">
        <w:rPr>
          <w:rStyle w:val="Object"/>
        </w:rPr>
        <w:t>x</w:t>
      </w:r>
      <w:r w:rsidRPr="00BC3EB3">
        <w:rPr>
          <w:rStyle w:val="Object"/>
        </w:rPr>
        <w:t>)</w:t>
      </w:r>
      <w:r w:rsidRPr="00BC3EB3">
        <w:t>.</w:t>
      </w:r>
    </w:p>
    <w:p w14:paraId="2187F546" w14:textId="77777777" w:rsidR="00673D41" w:rsidRDefault="00673D41" w:rsidP="0005127E">
      <w:pPr>
        <w:pStyle w:val="Heading2"/>
      </w:pPr>
      <w:bookmarkStart w:id="467" w:name="_Toc493166043"/>
      <w:r>
        <w:t>User Settings</w:t>
      </w:r>
      <w:bookmarkEnd w:id="467"/>
    </w:p>
    <w:p w14:paraId="77D934AD" w14:textId="77777777" w:rsidR="0005127E" w:rsidRPr="008B7B30" w:rsidRDefault="0005127E" w:rsidP="0005127E">
      <w:pPr>
        <w:pStyle w:val="List"/>
        <w:widowControl w:val="0"/>
        <w:numPr>
          <w:ilvl w:val="0"/>
          <w:numId w:val="48"/>
        </w:numPr>
      </w:pPr>
      <w:r>
        <w:t>On</w:t>
      </w:r>
      <w:r w:rsidRPr="008B7B30">
        <w:t xml:space="preserve"> the </w:t>
      </w:r>
      <w:r w:rsidRPr="006E6C23">
        <w:rPr>
          <w:rStyle w:val="Object"/>
        </w:rPr>
        <w:t>SAP Easy Access</w:t>
      </w:r>
      <w:r w:rsidRPr="008B7B30">
        <w:t xml:space="preserve"> screen, access the activity using the following transaction:</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1" w:firstColumn="1" w:lastColumn="1" w:noHBand="0" w:noVBand="0"/>
      </w:tblPr>
      <w:tblGrid>
        <w:gridCol w:w="2292"/>
        <w:gridCol w:w="6276"/>
      </w:tblGrid>
      <w:tr w:rsidR="0005127E" w:rsidRPr="008B7B30" w14:paraId="58AAEC81" w14:textId="77777777" w:rsidTr="0005127E">
        <w:tc>
          <w:tcPr>
            <w:tcW w:w="114.60pt" w:type="dxa"/>
            <w:tcBorders>
              <w:top w:val="single" w:sz="4" w:space="0" w:color="808080"/>
              <w:start w:val="single" w:sz="4" w:space="0" w:color="808080"/>
              <w:bottom w:val="single" w:sz="4" w:space="0" w:color="808080"/>
              <w:end w:val="single" w:sz="4" w:space="0" w:color="808080"/>
            </w:tcBorders>
            <w:shd w:val="pct10" w:color="auto" w:fill="auto"/>
          </w:tcPr>
          <w:p w14:paraId="62C6BE2B" w14:textId="77777777" w:rsidR="0005127E" w:rsidRPr="003D6C1E" w:rsidRDefault="0005127E" w:rsidP="004663EC">
            <w:pPr>
              <w:pStyle w:val="TableHeading"/>
              <w:widowControl w:val="0"/>
            </w:pPr>
            <w:r>
              <w:t xml:space="preserve">Transaction </w:t>
            </w:r>
            <w:r w:rsidRPr="009A272F">
              <w:rPr>
                <w:rFonts w:hint="eastAsia"/>
                <w:lang w:eastAsia="zh-CN"/>
              </w:rPr>
              <w:t>c</w:t>
            </w:r>
            <w:r w:rsidRPr="003D6C1E">
              <w:t>ode</w:t>
            </w:r>
          </w:p>
        </w:tc>
        <w:tc>
          <w:tcPr>
            <w:tcW w:w="313.80pt" w:type="dxa"/>
            <w:tcBorders>
              <w:start w:val="single" w:sz="4" w:space="0" w:color="808080"/>
            </w:tcBorders>
          </w:tcPr>
          <w:p w14:paraId="7D7A520E" w14:textId="77777777" w:rsidR="0005127E" w:rsidRPr="008B7B30" w:rsidRDefault="0005127E" w:rsidP="004663EC">
            <w:pPr>
              <w:widowControl w:val="0"/>
              <w:rPr>
                <w:rStyle w:val="UserInput"/>
              </w:rPr>
            </w:pPr>
            <w:r>
              <w:rPr>
                <w:rStyle w:val="UserInput"/>
              </w:rPr>
              <w:t>SU3</w:t>
            </w:r>
          </w:p>
        </w:tc>
      </w:tr>
    </w:tbl>
    <w:p w14:paraId="303FEFCC" w14:textId="77777777" w:rsidR="00673D41" w:rsidRPr="0005127E" w:rsidRDefault="0005127E" w:rsidP="0005127E">
      <w:pPr>
        <w:pStyle w:val="ListParagraph"/>
        <w:numPr>
          <w:ilvl w:val="0"/>
          <w:numId w:val="48"/>
        </w:numPr>
        <w:rPr>
          <w:rStyle w:val="Object"/>
          <w:i w:val="0"/>
          <w:lang w:eastAsia="zh-CN"/>
        </w:rPr>
      </w:pPr>
      <w:r w:rsidRPr="008B7B30">
        <w:t xml:space="preserve">Choose </w:t>
      </w:r>
      <w:r>
        <w:rPr>
          <w:rStyle w:val="Object"/>
        </w:rPr>
        <w:t>Parameters.</w:t>
      </w:r>
    </w:p>
    <w:p w14:paraId="1FDF4445" w14:textId="77777777" w:rsidR="0005127E" w:rsidRDefault="0005127E" w:rsidP="0005127E">
      <w:pPr>
        <w:pStyle w:val="ListParagraph"/>
        <w:numPr>
          <w:ilvl w:val="0"/>
          <w:numId w:val="48"/>
        </w:numPr>
        <w:rPr>
          <w:lang w:eastAsia="zh-CN"/>
        </w:rPr>
      </w:pPr>
      <w:r>
        <w:rPr>
          <w:lang w:eastAsia="zh-CN"/>
        </w:rPr>
        <w:t>Make the new entry.</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292"/>
        <w:gridCol w:w="6276"/>
      </w:tblGrid>
      <w:tr w:rsidR="0005127E" w:rsidRPr="003D6C1E" w14:paraId="0F2A8CBF" w14:textId="77777777" w:rsidTr="0005127E">
        <w:tc>
          <w:tcPr>
            <w:tcW w:w="114.60pt" w:type="dxa"/>
            <w:tcBorders>
              <w:top w:val="single" w:sz="4" w:space="0" w:color="808080"/>
              <w:start w:val="single" w:sz="4" w:space="0" w:color="808080"/>
              <w:bottom w:val="single" w:sz="4" w:space="0" w:color="808080"/>
              <w:end w:val="single" w:sz="4" w:space="0" w:color="808080"/>
            </w:tcBorders>
            <w:shd w:val="pct10" w:color="auto" w:fill="auto"/>
          </w:tcPr>
          <w:p w14:paraId="534AD8C4" w14:textId="77777777" w:rsidR="0005127E" w:rsidRPr="003D6C1E" w:rsidRDefault="0005127E" w:rsidP="004663EC">
            <w:pPr>
              <w:pStyle w:val="TableHeading"/>
              <w:widowControl w:val="0"/>
            </w:pPr>
            <w:r w:rsidRPr="003D6C1E">
              <w:t>Field</w:t>
            </w:r>
          </w:p>
        </w:tc>
        <w:tc>
          <w:tcPr>
            <w:tcW w:w="313.80pt" w:type="dxa"/>
            <w:tcBorders>
              <w:top w:val="single" w:sz="4" w:space="0" w:color="808080"/>
              <w:start w:val="single" w:sz="4" w:space="0" w:color="808080"/>
              <w:bottom w:val="single" w:sz="4" w:space="0" w:color="808080"/>
              <w:end w:val="single" w:sz="4" w:space="0" w:color="808080"/>
            </w:tcBorders>
            <w:shd w:val="pct10" w:color="auto" w:fill="auto"/>
          </w:tcPr>
          <w:p w14:paraId="796ABEE7" w14:textId="77777777" w:rsidR="0005127E" w:rsidRPr="003D6C1E" w:rsidRDefault="0005127E" w:rsidP="004663EC">
            <w:pPr>
              <w:pStyle w:val="TableHeading"/>
              <w:widowControl w:val="0"/>
            </w:pPr>
            <w:r w:rsidRPr="003D6C1E">
              <w:t>User Action or Values</w:t>
            </w:r>
          </w:p>
        </w:tc>
      </w:tr>
      <w:tr w:rsidR="0005127E" w:rsidRPr="003D6C1E" w14:paraId="150C52FC" w14:textId="77777777" w:rsidTr="0005127E">
        <w:tc>
          <w:tcPr>
            <w:tcW w:w="114.60pt" w:type="dxa"/>
            <w:tcBorders>
              <w:top w:val="single" w:sz="4" w:space="0" w:color="808080"/>
            </w:tcBorders>
            <w:shd w:val="clear" w:color="auto" w:fill="auto"/>
          </w:tcPr>
          <w:p w14:paraId="6E66335B" w14:textId="77777777" w:rsidR="0005127E" w:rsidRPr="003D6C1E" w:rsidRDefault="0005127E" w:rsidP="004663EC">
            <w:pPr>
              <w:pStyle w:val="TableText"/>
              <w:widowControl w:val="0"/>
            </w:pPr>
            <w:r>
              <w:rPr>
                <w:rStyle w:val="Object"/>
              </w:rPr>
              <w:t>Set/Get parameter ID</w:t>
            </w:r>
          </w:p>
        </w:tc>
        <w:tc>
          <w:tcPr>
            <w:tcW w:w="313.80pt" w:type="dxa"/>
            <w:tcBorders>
              <w:top w:val="single" w:sz="4" w:space="0" w:color="808080"/>
            </w:tcBorders>
            <w:shd w:val="clear" w:color="auto" w:fill="auto"/>
          </w:tcPr>
          <w:p w14:paraId="61CD1E32" w14:textId="77777777" w:rsidR="0005127E" w:rsidRPr="003D6C1E" w:rsidRDefault="0005127E" w:rsidP="004663EC">
            <w:pPr>
              <w:pStyle w:val="TableText"/>
              <w:widowControl w:val="0"/>
            </w:pPr>
            <w:r>
              <w:rPr>
                <w:rStyle w:val="UserInput"/>
              </w:rPr>
              <w:t>MFLE_SWITCH</w:t>
            </w:r>
          </w:p>
        </w:tc>
      </w:tr>
      <w:tr w:rsidR="0005127E" w:rsidRPr="003D6C1E" w14:paraId="1225F266" w14:textId="77777777" w:rsidTr="0005127E">
        <w:tc>
          <w:tcPr>
            <w:tcW w:w="114.60pt" w:type="dxa"/>
            <w:shd w:val="clear" w:color="auto" w:fill="auto"/>
          </w:tcPr>
          <w:p w14:paraId="14D859D4" w14:textId="77777777" w:rsidR="0005127E" w:rsidRPr="003D6C1E" w:rsidRDefault="0005127E" w:rsidP="004663EC">
            <w:pPr>
              <w:pStyle w:val="TableText"/>
              <w:widowControl w:val="0"/>
              <w:rPr>
                <w:rStyle w:val="Object"/>
              </w:rPr>
            </w:pPr>
            <w:r>
              <w:rPr>
                <w:rStyle w:val="Object"/>
              </w:rPr>
              <w:t>Parameter value</w:t>
            </w:r>
          </w:p>
        </w:tc>
        <w:tc>
          <w:tcPr>
            <w:tcW w:w="313.80pt" w:type="dxa"/>
            <w:shd w:val="clear" w:color="auto" w:fill="auto"/>
          </w:tcPr>
          <w:p w14:paraId="4AFACA0B" w14:textId="77777777" w:rsidR="0005127E" w:rsidRPr="003D6C1E" w:rsidRDefault="0005127E" w:rsidP="004663EC">
            <w:pPr>
              <w:pStyle w:val="TableText"/>
              <w:widowControl w:val="0"/>
              <w:rPr>
                <w:rStyle w:val="UserInput"/>
              </w:rPr>
            </w:pPr>
            <w:r>
              <w:rPr>
                <w:rStyle w:val="UserInput"/>
              </w:rPr>
              <w:t>C</w:t>
            </w:r>
          </w:p>
        </w:tc>
      </w:tr>
    </w:tbl>
    <w:p w14:paraId="54D0E3D5" w14:textId="77777777" w:rsidR="0005127E" w:rsidRPr="008B7B30" w:rsidRDefault="0005127E" w:rsidP="0005127E">
      <w:pPr>
        <w:pStyle w:val="List"/>
        <w:widowControl w:val="0"/>
        <w:numPr>
          <w:ilvl w:val="0"/>
          <w:numId w:val="48"/>
        </w:numPr>
      </w:pPr>
      <w:r w:rsidRPr="008B7B30">
        <w:t>Save the entry.</w:t>
      </w:r>
    </w:p>
    <w:p w14:paraId="6CC145BB" w14:textId="77777777" w:rsidR="007624F7" w:rsidRPr="00071D31" w:rsidRDefault="005E03E8" w:rsidP="007624F7">
      <w:pPr>
        <w:pStyle w:val="Heading1"/>
      </w:pPr>
      <w:bookmarkStart w:id="468" w:name="_Toc301967307"/>
      <w:bookmarkStart w:id="469" w:name="_Toc303079458"/>
      <w:bookmarkStart w:id="470" w:name="_Toc303150244"/>
      <w:bookmarkStart w:id="471" w:name="_Ref279658014"/>
      <w:bookmarkStart w:id="472" w:name="_Toc289421510"/>
      <w:bookmarkEnd w:id="468"/>
      <w:bookmarkEnd w:id="469"/>
      <w:bookmarkEnd w:id="470"/>
      <w:r w:rsidRPr="00071D31">
        <w:br w:type="page"/>
      </w:r>
      <w:bookmarkStart w:id="473" w:name="_Toc493166044"/>
      <w:r w:rsidR="007624F7" w:rsidRPr="00071D31">
        <w:lastRenderedPageBreak/>
        <w:t>Post-Installation Activities</w:t>
      </w:r>
      <w:bookmarkEnd w:id="471"/>
      <w:bookmarkEnd w:id="472"/>
      <w:bookmarkEnd w:id="473"/>
    </w:p>
    <w:p w14:paraId="4D9D1197" w14:textId="77777777" w:rsidR="007624F7" w:rsidRPr="00071D31" w:rsidRDefault="007624F7" w:rsidP="002926F3">
      <w:pPr>
        <w:pStyle w:val="Heading2"/>
      </w:pPr>
      <w:bookmarkStart w:id="474" w:name="_Toc326828075"/>
      <w:bookmarkStart w:id="475" w:name="_Toc326828076"/>
      <w:bookmarkStart w:id="476" w:name="_Toc326828078"/>
      <w:bookmarkStart w:id="477" w:name="_Toc326828080"/>
      <w:bookmarkStart w:id="478" w:name="_Toc326828094"/>
      <w:bookmarkStart w:id="479" w:name="_Toc326828095"/>
      <w:bookmarkStart w:id="480" w:name="_Toc326828097"/>
      <w:bookmarkStart w:id="481" w:name="_Toc326828100"/>
      <w:bookmarkStart w:id="482" w:name="_Toc326828101"/>
      <w:bookmarkStart w:id="483" w:name="_Toc326828102"/>
      <w:bookmarkStart w:id="484" w:name="_Toc326828103"/>
      <w:bookmarkStart w:id="485" w:name="_Toc326828105"/>
      <w:bookmarkStart w:id="486" w:name="_Toc326828106"/>
      <w:bookmarkStart w:id="487" w:name="_Toc326828107"/>
      <w:bookmarkStart w:id="488" w:name="_Toc326828108"/>
      <w:bookmarkStart w:id="489" w:name="_Toc326828115"/>
      <w:bookmarkStart w:id="490" w:name="_Toc326828116"/>
      <w:bookmarkStart w:id="491" w:name="_Toc326828117"/>
      <w:bookmarkStart w:id="492" w:name="_Toc326828118"/>
      <w:bookmarkStart w:id="493" w:name="_Toc326828119"/>
      <w:bookmarkStart w:id="494" w:name="_Toc326828125"/>
      <w:bookmarkStart w:id="495" w:name="_Toc326828126"/>
      <w:bookmarkStart w:id="496" w:name="_Toc326828128"/>
      <w:bookmarkStart w:id="497" w:name="_Toc326828129"/>
      <w:bookmarkStart w:id="498" w:name="_Toc326828130"/>
      <w:bookmarkStart w:id="499" w:name="_Toc326828131"/>
      <w:bookmarkStart w:id="500" w:name="_Toc326828133"/>
      <w:bookmarkStart w:id="501" w:name="_Toc326828134"/>
      <w:bookmarkStart w:id="502" w:name="_Toc326828138"/>
      <w:bookmarkStart w:id="503" w:name="_Toc289421513"/>
      <w:bookmarkStart w:id="504" w:name="_Toc493166045"/>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r w:rsidRPr="00071D31">
        <w:t>Configure and Execute Lookup Initial Creation Job</w:t>
      </w:r>
      <w:bookmarkEnd w:id="503"/>
      <w:bookmarkEnd w:id="504"/>
    </w:p>
    <w:p w14:paraId="1DB8B509" w14:textId="77777777" w:rsidR="00CF275E" w:rsidRDefault="00CF275E" w:rsidP="00F368C8">
      <w:pPr>
        <w:pStyle w:val="Heading9"/>
      </w:pPr>
      <w:r>
        <w:rPr>
          <w:rFonts w:hint="eastAsia"/>
        </w:rPr>
        <w:t>U</w:t>
      </w:r>
      <w:r w:rsidR="00F839F9">
        <w:rPr>
          <w:rFonts w:hint="eastAsia"/>
        </w:rPr>
        <w:t>se</w:t>
      </w:r>
    </w:p>
    <w:p w14:paraId="5205D251" w14:textId="77777777" w:rsidR="007624F7" w:rsidRPr="00071D31" w:rsidRDefault="006E5CF8" w:rsidP="002926F3">
      <w:r w:rsidRPr="00071D31">
        <w:t xml:space="preserve">This is a mandatory step and is required to create the database structure and content of the Migration Services tool. You need to execute this job to allow you to map your legacy data values to the supporting SAP configuration table values. This then allows the legacy data to be validated and translated as required by SAP, for example if you need to translate a legacy account group to an equivalent SAP account group. The lookup table creation and initialization job </w:t>
      </w:r>
      <w:proofErr w:type="spellStart"/>
      <w:r w:rsidRPr="00F368C8">
        <w:rPr>
          <w:rStyle w:val="Object"/>
        </w:rPr>
        <w:t>Job_DM_Lookups_Initialise</w:t>
      </w:r>
      <w:proofErr w:type="spellEnd"/>
      <w:r w:rsidRPr="00071D31">
        <w:t xml:space="preserve"> and </w:t>
      </w:r>
      <w:proofErr w:type="spellStart"/>
      <w:r w:rsidRPr="00F368C8">
        <w:rPr>
          <w:rStyle w:val="Object"/>
        </w:rPr>
        <w:t>Job_DM_Lookups_FileToApp</w:t>
      </w:r>
      <w:proofErr w:type="spellEnd"/>
      <w:r w:rsidRPr="00F368C8">
        <w:rPr>
          <w:rStyle w:val="Object"/>
        </w:rPr>
        <w:t xml:space="preserve">, </w:t>
      </w:r>
      <w:r w:rsidRPr="00071D31">
        <w:t>are used to create the lookup database structure and populate it with the baseline values provided by SAP Best Practices. These values are used for translations from the legacy data to the SAP customized baseline data. For this purpose, all relevant data is collected directly from the SAP system by Data Services into files that we deliver to the partner/customer community. These files are then processed by this job and used to create the database structure required for the maintenance application.</w:t>
      </w:r>
    </w:p>
    <w:p w14:paraId="4462422B" w14:textId="77777777" w:rsidR="00A117C4" w:rsidRPr="00071D31" w:rsidRDefault="003B5EFB" w:rsidP="005E03E8">
      <w:pPr>
        <w:pStyle w:val="NoteIcon"/>
      </w:pPr>
      <w:r w:rsidRPr="00071D31">
        <w:rPr>
          <w:noProof/>
          <w:lang w:eastAsia="zh-CN"/>
        </w:rPr>
        <w:drawing>
          <wp:inline distT="0" distB="0" distL="0" distR="0" wp14:anchorId="158AC1BE" wp14:editId="07375E68">
            <wp:extent cx="231775" cy="231775"/>
            <wp:effectExtent l="0" t="0" r="0" b="0"/>
            <wp:docPr id="35" name="Picture 35"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891562C" w14:textId="77777777" w:rsidR="00850F86" w:rsidRPr="00071D31" w:rsidRDefault="00A117C4" w:rsidP="0082660B">
      <w:pPr>
        <w:pStyle w:val="NoteParagraph"/>
      </w:pPr>
      <w:r w:rsidRPr="00071D31">
        <w:t xml:space="preserve">If you are implementing </w:t>
      </w:r>
      <w:r w:rsidRPr="00587B35">
        <w:t>thi</w:t>
      </w:r>
      <w:r w:rsidR="00AF3780" w:rsidRPr="00587B35">
        <w:t xml:space="preserve">s Quick Guide </w:t>
      </w:r>
      <w:r w:rsidRPr="00587B35">
        <w:t>for Data</w:t>
      </w:r>
      <w:r w:rsidRPr="00071D31">
        <w:t xml:space="preserve"> Quality, </w:t>
      </w:r>
      <w:r w:rsidR="00460FF1" w:rsidRPr="00071D31">
        <w:t xml:space="preserve">please </w:t>
      </w:r>
      <w:r w:rsidRPr="00071D31">
        <w:t>skip this section</w:t>
      </w:r>
      <w:r w:rsidR="007C748B" w:rsidRPr="00071D31">
        <w:t>.</w:t>
      </w:r>
    </w:p>
    <w:p w14:paraId="4AA394B3" w14:textId="77777777" w:rsidR="00CF275E" w:rsidRPr="00551353" w:rsidRDefault="00CF275E" w:rsidP="00F368C8">
      <w:pPr>
        <w:pStyle w:val="Heading9"/>
      </w:pPr>
      <w:r w:rsidRPr="00551353">
        <w:t>Prerequisites</w:t>
      </w:r>
    </w:p>
    <w:p w14:paraId="008C7225" w14:textId="77777777" w:rsidR="00CF275E" w:rsidRDefault="00CF275E" w:rsidP="00CF275E">
      <w:pPr>
        <w:rPr>
          <w:lang w:eastAsia="zh-CN"/>
        </w:rPr>
      </w:pPr>
      <w:r w:rsidRPr="00551353">
        <w:t>Ensure that the LKP_*.txt files</w:t>
      </w:r>
      <w:r w:rsidRPr="00551353">
        <w:rPr>
          <w:lang w:eastAsia="zh-CN"/>
        </w:rPr>
        <w:t xml:space="preserve"> </w:t>
      </w:r>
      <w:r w:rsidRPr="00551353">
        <w:t xml:space="preserve">and </w:t>
      </w:r>
      <w:r w:rsidRPr="00551353">
        <w:rPr>
          <w:lang w:eastAsia="zh-CN"/>
        </w:rPr>
        <w:t>all csv</w:t>
      </w:r>
      <w:r w:rsidRPr="00551353">
        <w:t xml:space="preserve"> file</w:t>
      </w:r>
      <w:r w:rsidRPr="00551353">
        <w:rPr>
          <w:lang w:eastAsia="zh-CN"/>
        </w:rPr>
        <w:t>s</w:t>
      </w:r>
      <w:r w:rsidRPr="00551353">
        <w:t xml:space="preserve"> are in the </w:t>
      </w:r>
      <w:r w:rsidRPr="00F368C8">
        <w:rPr>
          <w:rStyle w:val="Object"/>
        </w:rPr>
        <w:t>C:\Migration_</w:t>
      </w:r>
      <w:r w:rsidR="00B13689">
        <w:rPr>
          <w:rStyle w:val="Object"/>
          <w:rFonts w:hint="eastAsia"/>
        </w:rPr>
        <w:t>S4HANA</w:t>
      </w:r>
      <w:r w:rsidRPr="00551353">
        <w:rPr>
          <w:lang w:eastAsia="zh-CN"/>
        </w:rPr>
        <w:t xml:space="preserve"> </w:t>
      </w:r>
      <w:r w:rsidRPr="00551353">
        <w:t>folder.</w:t>
      </w:r>
    </w:p>
    <w:p w14:paraId="2703A420" w14:textId="77777777" w:rsidR="006F4751" w:rsidRDefault="003B5EFB" w:rsidP="006F4751">
      <w:pPr>
        <w:pStyle w:val="Heading9"/>
        <w:ind w:start="36pt" w:firstLine="18pt"/>
        <w:rPr>
          <w:lang w:eastAsia="zh-CN"/>
        </w:rPr>
      </w:pPr>
      <w:r w:rsidRPr="00071D31">
        <w:rPr>
          <w:noProof/>
          <w:lang w:eastAsia="zh-CN"/>
        </w:rPr>
        <w:drawing>
          <wp:inline distT="0" distB="0" distL="0" distR="0" wp14:anchorId="722D8116" wp14:editId="56BE29DE">
            <wp:extent cx="231775" cy="231775"/>
            <wp:effectExtent l="0" t="0" r="0" b="0"/>
            <wp:docPr id="36" name="Picture 36"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6"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51BC1952" w14:textId="77777777" w:rsidR="006F4751" w:rsidRDefault="006F4751" w:rsidP="006F4751">
      <w:pPr>
        <w:ind w:start="54pt"/>
        <w:rPr>
          <w:lang w:eastAsia="zh-CN"/>
        </w:rPr>
      </w:pPr>
      <w:r>
        <w:rPr>
          <w:rFonts w:hint="eastAsia"/>
          <w:lang w:eastAsia="zh-CN"/>
        </w:rPr>
        <w:t>If you are using Sybase as your database, please do the following configuration in Data Services Designer:</w:t>
      </w:r>
    </w:p>
    <w:p w14:paraId="38243EE3" w14:textId="77777777" w:rsidR="006F4751" w:rsidRDefault="006F4751" w:rsidP="006F4751">
      <w:pPr>
        <w:ind w:start="54pt"/>
        <w:rPr>
          <w:i/>
          <w:lang w:eastAsia="zh-CN"/>
        </w:rPr>
      </w:pPr>
      <w:r>
        <w:rPr>
          <w:rFonts w:hint="eastAsia"/>
          <w:lang w:eastAsia="zh-CN"/>
        </w:rPr>
        <w:t xml:space="preserve">Go to </w:t>
      </w:r>
      <w:r w:rsidRPr="006F4751">
        <w:rPr>
          <w:rFonts w:hint="eastAsia"/>
          <w:i/>
          <w:lang w:eastAsia="zh-CN"/>
        </w:rPr>
        <w:t>Tools</w:t>
      </w:r>
      <w:r>
        <w:rPr>
          <w:rFonts w:hint="eastAsia"/>
          <w:i/>
          <w:lang w:eastAsia="zh-CN"/>
        </w:rPr>
        <w:t xml:space="preserve"> </w:t>
      </w:r>
      <w:r w:rsidRPr="000E4633">
        <w:rPr>
          <w:lang w:eastAsia="zh-CN"/>
        </w:rPr>
        <w:sym w:font="Wingdings" w:char="F0E0"/>
      </w:r>
      <w:r>
        <w:rPr>
          <w:rFonts w:hint="eastAsia"/>
          <w:i/>
          <w:lang w:eastAsia="zh-CN"/>
        </w:rPr>
        <w:t xml:space="preserve"> Options </w:t>
      </w:r>
      <w:r w:rsidR="000E4633" w:rsidRPr="000E4633">
        <w:rPr>
          <w:lang w:eastAsia="zh-CN"/>
        </w:rPr>
        <w:sym w:font="Wingdings" w:char="F0E0"/>
      </w:r>
      <w:r>
        <w:rPr>
          <w:rFonts w:hint="eastAsia"/>
          <w:i/>
          <w:lang w:eastAsia="zh-CN"/>
        </w:rPr>
        <w:t xml:space="preserve"> </w:t>
      </w:r>
      <w:r>
        <w:rPr>
          <w:i/>
          <w:lang w:eastAsia="zh-CN"/>
        </w:rPr>
        <w:t>Job Server</w:t>
      </w:r>
      <w:r>
        <w:rPr>
          <w:rFonts w:hint="eastAsia"/>
          <w:i/>
          <w:lang w:eastAsia="zh-CN"/>
        </w:rPr>
        <w:t xml:space="preserve"> </w:t>
      </w:r>
      <w:r w:rsidR="000E4633" w:rsidRPr="000E4633">
        <w:rPr>
          <w:lang w:eastAsia="zh-CN"/>
        </w:rPr>
        <w:sym w:font="Wingdings" w:char="F0E0"/>
      </w:r>
      <w:r>
        <w:rPr>
          <w:rFonts w:hint="eastAsia"/>
          <w:i/>
          <w:lang w:eastAsia="zh-CN"/>
        </w:rPr>
        <w:t xml:space="preserve"> General</w:t>
      </w:r>
    </w:p>
    <w:p w14:paraId="618D4F66" w14:textId="77777777" w:rsidR="006F4751" w:rsidRPr="006F4751" w:rsidRDefault="006F4751" w:rsidP="00BB5ED5">
      <w:pPr>
        <w:ind w:start="54pt"/>
        <w:rPr>
          <w:lang w:eastAsia="zh-CN"/>
        </w:rPr>
      </w:pPr>
      <w:r>
        <w:rPr>
          <w:rFonts w:hint="eastAsia"/>
          <w:lang w:eastAsia="zh-CN"/>
        </w:rPr>
        <w:t xml:space="preserve">Set: </w:t>
      </w:r>
      <w:r w:rsidRPr="004A0410">
        <w:rPr>
          <w:rFonts w:hint="eastAsia"/>
          <w:i/>
          <w:lang w:eastAsia="zh-CN"/>
        </w:rPr>
        <w:t>Section</w:t>
      </w:r>
      <w:r>
        <w:rPr>
          <w:rFonts w:hint="eastAsia"/>
          <w:lang w:eastAsia="zh-CN"/>
        </w:rPr>
        <w:t xml:space="preserve"> to </w:t>
      </w:r>
      <w:proofErr w:type="spellStart"/>
      <w:r w:rsidRPr="006F4751">
        <w:rPr>
          <w:lang w:eastAsia="zh-CN"/>
        </w:rPr>
        <w:t>AL_Engine</w:t>
      </w:r>
      <w:proofErr w:type="spellEnd"/>
      <w:r>
        <w:rPr>
          <w:rFonts w:hint="eastAsia"/>
          <w:lang w:eastAsia="zh-CN"/>
        </w:rPr>
        <w:t xml:space="preserve">; </w:t>
      </w:r>
      <w:r w:rsidRPr="004A0410">
        <w:rPr>
          <w:rFonts w:hint="eastAsia"/>
          <w:i/>
          <w:lang w:eastAsia="zh-CN"/>
        </w:rPr>
        <w:t>Key</w:t>
      </w:r>
      <w:r>
        <w:rPr>
          <w:rFonts w:hint="eastAsia"/>
          <w:lang w:eastAsia="zh-CN"/>
        </w:rPr>
        <w:t xml:space="preserve"> to </w:t>
      </w:r>
      <w:proofErr w:type="spellStart"/>
      <w:r w:rsidRPr="006F4751">
        <w:rPr>
          <w:lang w:eastAsia="zh-CN"/>
        </w:rPr>
        <w:t>Sybase_Client_Max_Connections</w:t>
      </w:r>
      <w:proofErr w:type="spellEnd"/>
      <w:r>
        <w:rPr>
          <w:rFonts w:hint="eastAsia"/>
          <w:lang w:eastAsia="zh-CN"/>
        </w:rPr>
        <w:t xml:space="preserve">; </w:t>
      </w:r>
      <w:r w:rsidRPr="004A0410">
        <w:rPr>
          <w:rFonts w:hint="eastAsia"/>
          <w:i/>
          <w:lang w:eastAsia="zh-CN"/>
        </w:rPr>
        <w:t>Value</w:t>
      </w:r>
      <w:r>
        <w:rPr>
          <w:rFonts w:hint="eastAsia"/>
          <w:lang w:eastAsia="zh-CN"/>
        </w:rPr>
        <w:t xml:space="preserve"> to 1000</w:t>
      </w:r>
    </w:p>
    <w:p w14:paraId="052BDA18" w14:textId="77777777" w:rsidR="007624F7" w:rsidRPr="00071D31" w:rsidRDefault="007624F7" w:rsidP="00F368C8">
      <w:pPr>
        <w:pStyle w:val="Heading9"/>
      </w:pPr>
      <w:r w:rsidRPr="00071D31">
        <w:t>Procedure</w:t>
      </w:r>
    </w:p>
    <w:p w14:paraId="7E5A7C9E" w14:textId="77777777" w:rsidR="00F368C8" w:rsidRPr="00F368C8" w:rsidRDefault="007700FD" w:rsidP="00F134EE">
      <w:pPr>
        <w:numPr>
          <w:ilvl w:val="0"/>
          <w:numId w:val="37"/>
        </w:numPr>
        <w:rPr>
          <w:rStyle w:val="Object"/>
          <w:i w:val="0"/>
        </w:rPr>
      </w:pPr>
      <w:r w:rsidRPr="00071D31">
        <w:t>Log on to</w:t>
      </w:r>
      <w:r w:rsidRPr="00F368C8">
        <w:rPr>
          <w:rStyle w:val="Object"/>
        </w:rPr>
        <w:t xml:space="preserve"> Data Services Designer</w:t>
      </w:r>
      <w:r w:rsidR="00F368C8">
        <w:rPr>
          <w:rStyle w:val="Object"/>
        </w:rPr>
        <w:t>.</w:t>
      </w:r>
    </w:p>
    <w:p w14:paraId="706BB88D" w14:textId="77777777" w:rsidR="00F368C8" w:rsidRPr="00F368C8" w:rsidRDefault="00F368C8" w:rsidP="00F134EE">
      <w:pPr>
        <w:numPr>
          <w:ilvl w:val="0"/>
          <w:numId w:val="37"/>
        </w:numPr>
        <w:rPr>
          <w:rStyle w:val="Object"/>
          <w:i w:val="0"/>
        </w:rPr>
      </w:pPr>
      <w:r>
        <w:t>O</w:t>
      </w:r>
      <w:r w:rsidR="007700FD" w:rsidRPr="00071D31">
        <w:t xml:space="preserve">pen the project </w:t>
      </w:r>
      <w:proofErr w:type="spellStart"/>
      <w:r w:rsidR="007700FD" w:rsidRPr="00F368C8">
        <w:rPr>
          <w:rStyle w:val="Object"/>
        </w:rPr>
        <w:t>DM_BPFDM_Lookups</w:t>
      </w:r>
      <w:proofErr w:type="spellEnd"/>
      <w:r w:rsidR="007700FD" w:rsidRPr="00F368C8">
        <w:rPr>
          <w:rStyle w:val="Object"/>
        </w:rPr>
        <w:t xml:space="preserve"> </w:t>
      </w:r>
      <w:r w:rsidR="007700FD" w:rsidRPr="00071D31">
        <w:t>from the Project Area</w:t>
      </w:r>
    </w:p>
    <w:p w14:paraId="6F93DC80" w14:textId="77777777" w:rsidR="007624F7" w:rsidRPr="00071D31" w:rsidRDefault="00F368C8" w:rsidP="00F134EE">
      <w:pPr>
        <w:numPr>
          <w:ilvl w:val="0"/>
          <w:numId w:val="37"/>
        </w:numPr>
      </w:pPr>
      <w:r w:rsidRPr="00F368C8">
        <w:t>R</w:t>
      </w:r>
      <w:r w:rsidR="00B87D86" w:rsidRPr="00F368C8">
        <w:t>ight</w:t>
      </w:r>
      <w:r w:rsidR="00B87D86" w:rsidRPr="00071D31">
        <w:t>-click</w:t>
      </w:r>
      <w:r w:rsidR="007700FD" w:rsidRPr="00071D31">
        <w:t xml:space="preserve"> the job</w:t>
      </w:r>
      <w:r w:rsidR="007700FD" w:rsidRPr="00F368C8">
        <w:rPr>
          <w:rStyle w:val="Object"/>
        </w:rPr>
        <w:t xml:space="preserve"> </w:t>
      </w:r>
      <w:proofErr w:type="spellStart"/>
      <w:r w:rsidR="007700FD" w:rsidRPr="00F368C8">
        <w:rPr>
          <w:rStyle w:val="Object"/>
        </w:rPr>
        <w:t>Job_DM_Lookups_Initialise</w:t>
      </w:r>
      <w:proofErr w:type="spellEnd"/>
      <w:r w:rsidR="007700FD" w:rsidRPr="00F368C8">
        <w:rPr>
          <w:rStyle w:val="Object"/>
        </w:rPr>
        <w:t xml:space="preserve">, </w:t>
      </w:r>
      <w:r w:rsidR="007700FD" w:rsidRPr="00071D31">
        <w:t>and choose</w:t>
      </w:r>
      <w:r w:rsidR="007700FD" w:rsidRPr="00F368C8">
        <w:rPr>
          <w:rStyle w:val="Object"/>
        </w:rPr>
        <w:t xml:space="preserve"> Execute. </w:t>
      </w:r>
      <w:r w:rsidR="002926F3" w:rsidRPr="00071D31">
        <w:t>If the system prompts you</w:t>
      </w:r>
      <w:r w:rsidR="007700FD" w:rsidRPr="00071D31">
        <w:t xml:space="preserve"> to save all changes and execute, choose</w:t>
      </w:r>
      <w:r w:rsidR="007700FD" w:rsidRPr="00F368C8">
        <w:rPr>
          <w:rStyle w:val="Object"/>
        </w:rPr>
        <w:t xml:space="preserve"> OK</w:t>
      </w:r>
      <w:r w:rsidR="007624F7" w:rsidRPr="00F368C8">
        <w:rPr>
          <w:rStyle w:val="Object"/>
        </w:rPr>
        <w:t>.</w:t>
      </w:r>
    </w:p>
    <w:p w14:paraId="167F0E44" w14:textId="77777777" w:rsidR="002926F3" w:rsidRPr="00071D31" w:rsidRDefault="00AD176A" w:rsidP="00F134EE">
      <w:pPr>
        <w:numPr>
          <w:ilvl w:val="0"/>
          <w:numId w:val="37"/>
        </w:numPr>
      </w:pPr>
      <w:r w:rsidRPr="00071D31">
        <w:t xml:space="preserve">On the </w:t>
      </w:r>
      <w:r w:rsidRPr="00F368C8">
        <w:rPr>
          <w:rStyle w:val="Object"/>
        </w:rPr>
        <w:t>Execution Properties</w:t>
      </w:r>
      <w:r w:rsidRPr="00071D31">
        <w:t xml:space="preserve"> dialog box, choose the </w:t>
      </w:r>
      <w:r w:rsidRPr="00F368C8">
        <w:rPr>
          <w:rStyle w:val="Object"/>
        </w:rPr>
        <w:t xml:space="preserve">Global Variable </w:t>
      </w:r>
      <w:r w:rsidRPr="00071D31">
        <w:t>tab</w:t>
      </w:r>
      <w:r w:rsidR="002926F3" w:rsidRPr="00071D31">
        <w:t>.</w:t>
      </w:r>
    </w:p>
    <w:p w14:paraId="2353129C" w14:textId="77777777" w:rsidR="00AD176A" w:rsidRPr="00071D31" w:rsidRDefault="002926F3" w:rsidP="00F134EE">
      <w:pPr>
        <w:numPr>
          <w:ilvl w:val="0"/>
          <w:numId w:val="37"/>
        </w:numPr>
      </w:pPr>
      <w:r w:rsidRPr="00071D31">
        <w:t xml:space="preserve">Make the following entries: </w:t>
      </w:r>
    </w:p>
    <w:p w14:paraId="44FD9E39" w14:textId="77777777" w:rsidR="006D13D0" w:rsidRPr="00071D31" w:rsidRDefault="00C43913" w:rsidP="00F368C8">
      <w:pPr>
        <w:pStyle w:val="ListContinue"/>
      </w:pPr>
      <w:r>
        <w:t>For S4HANA</w:t>
      </w:r>
      <w:r w:rsidR="00354796" w:rsidRPr="00071D31">
        <w:t xml:space="preserve"> package</w:t>
      </w:r>
      <w:r w:rsidR="00F368C8">
        <w:t>:</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0" w:lastRow="0" w:firstColumn="0" w:lastColumn="0" w:noHBand="0" w:noVBand="0"/>
      </w:tblPr>
      <w:tblGrid>
        <w:gridCol w:w="3290"/>
        <w:gridCol w:w="2436"/>
        <w:gridCol w:w="2842"/>
      </w:tblGrid>
      <w:tr w:rsidR="00D006D5" w:rsidRPr="00071D31" w14:paraId="6C648D16" w14:textId="77777777" w:rsidTr="00DB0DC8">
        <w:tc>
          <w:tcPr>
            <w:tcW w:w="145.80pt" w:type="dxa"/>
            <w:shd w:val="clear" w:color="auto" w:fill="C6C6C6"/>
          </w:tcPr>
          <w:p w14:paraId="50ABC959" w14:textId="77777777" w:rsidR="00D006D5" w:rsidRPr="00071D31" w:rsidRDefault="00D006D5" w:rsidP="005E03E8">
            <w:pPr>
              <w:pStyle w:val="TableHeading"/>
            </w:pPr>
            <w:r w:rsidRPr="00071D31">
              <w:t xml:space="preserve">Field </w:t>
            </w:r>
            <w:r w:rsidRPr="00071D31">
              <w:rPr>
                <w:lang w:eastAsia="zh-CN"/>
              </w:rPr>
              <w:t>n</w:t>
            </w:r>
            <w:r w:rsidRPr="00071D31">
              <w:t>ame</w:t>
            </w:r>
          </w:p>
        </w:tc>
        <w:tc>
          <w:tcPr>
            <w:tcW w:w="108pt" w:type="dxa"/>
            <w:shd w:val="clear" w:color="auto" w:fill="C6C6C6"/>
          </w:tcPr>
          <w:p w14:paraId="69583099" w14:textId="77777777" w:rsidR="00D006D5" w:rsidRPr="00071D31" w:rsidRDefault="001C1833" w:rsidP="005E03E8">
            <w:pPr>
              <w:pStyle w:val="TableHeading"/>
            </w:pPr>
            <w:r>
              <w:t>Values for S4HANA</w:t>
            </w:r>
          </w:p>
        </w:tc>
        <w:tc>
          <w:tcPr>
            <w:tcW w:w="126pt" w:type="dxa"/>
            <w:shd w:val="clear" w:color="auto" w:fill="C6C6C6"/>
          </w:tcPr>
          <w:p w14:paraId="774D528B" w14:textId="77777777" w:rsidR="00D006D5" w:rsidRPr="00071D31" w:rsidRDefault="00D006D5" w:rsidP="005E03E8">
            <w:pPr>
              <w:pStyle w:val="TableHeading"/>
            </w:pPr>
            <w:r w:rsidRPr="00071D31">
              <w:t>Comment</w:t>
            </w:r>
          </w:p>
        </w:tc>
      </w:tr>
      <w:tr w:rsidR="00D006D5" w:rsidRPr="00071D31" w14:paraId="6AD49A02" w14:textId="77777777" w:rsidTr="00DB0DC8">
        <w:tc>
          <w:tcPr>
            <w:tcW w:w="145.80pt" w:type="dxa"/>
          </w:tcPr>
          <w:p w14:paraId="68858917" w14:textId="77777777" w:rsidR="00D006D5" w:rsidRPr="00071D31" w:rsidRDefault="00D006D5" w:rsidP="005E03E8">
            <w:pPr>
              <w:pStyle w:val="TableText"/>
              <w:rPr>
                <w:i/>
                <w:lang w:eastAsia="zh-CN"/>
              </w:rPr>
            </w:pPr>
            <w:r w:rsidRPr="00F368C8">
              <w:rPr>
                <w:rStyle w:val="Object"/>
              </w:rPr>
              <w:t>$</w:t>
            </w:r>
            <w:proofErr w:type="spellStart"/>
            <w:r w:rsidRPr="00F368C8">
              <w:rPr>
                <w:rStyle w:val="Object"/>
              </w:rPr>
              <w:t>G_Path</w:t>
            </w:r>
            <w:proofErr w:type="spellEnd"/>
          </w:p>
        </w:tc>
        <w:tc>
          <w:tcPr>
            <w:tcW w:w="108pt" w:type="dxa"/>
          </w:tcPr>
          <w:p w14:paraId="65E91A2F" w14:textId="77777777" w:rsidR="00D006D5" w:rsidRPr="00071D31" w:rsidRDefault="00B63C48" w:rsidP="005E03E8">
            <w:pPr>
              <w:pStyle w:val="TableText"/>
              <w:rPr>
                <w:rStyle w:val="UserInput"/>
                <w:lang w:eastAsia="zh-CN"/>
              </w:rPr>
            </w:pPr>
            <w:r>
              <w:rPr>
                <w:rStyle w:val="Object"/>
              </w:rPr>
              <w:t>‘C:\\Migration_S4HANA</w:t>
            </w:r>
            <w:r w:rsidR="00D006D5" w:rsidRPr="00F368C8">
              <w:rPr>
                <w:rStyle w:val="Object"/>
              </w:rPr>
              <w:t xml:space="preserve">’ </w:t>
            </w:r>
          </w:p>
        </w:tc>
        <w:tc>
          <w:tcPr>
            <w:tcW w:w="126pt" w:type="dxa"/>
          </w:tcPr>
          <w:p w14:paraId="3A9E6D51" w14:textId="77777777" w:rsidR="00D006D5" w:rsidRPr="00071D31" w:rsidRDefault="00D006D5" w:rsidP="005E03E8">
            <w:pPr>
              <w:pStyle w:val="TableText"/>
            </w:pPr>
          </w:p>
        </w:tc>
      </w:tr>
      <w:tr w:rsidR="00D006D5" w:rsidRPr="00071D31" w14:paraId="76454888" w14:textId="77777777" w:rsidTr="00DB0DC8">
        <w:tc>
          <w:tcPr>
            <w:tcW w:w="145.80pt" w:type="dxa"/>
          </w:tcPr>
          <w:p w14:paraId="792539E8" w14:textId="77777777" w:rsidR="00D006D5" w:rsidRPr="00071D31" w:rsidRDefault="00D006D5" w:rsidP="005E03E8">
            <w:pPr>
              <w:pStyle w:val="TableText"/>
              <w:rPr>
                <w:i/>
              </w:rPr>
            </w:pPr>
            <w:r w:rsidRPr="00F368C8">
              <w:rPr>
                <w:rStyle w:val="Object"/>
              </w:rPr>
              <w:t>$</w:t>
            </w:r>
            <w:proofErr w:type="spellStart"/>
            <w:r w:rsidRPr="00F368C8">
              <w:rPr>
                <w:rStyle w:val="Object"/>
              </w:rPr>
              <w:t>G_MGMTtables_Create</w:t>
            </w:r>
            <w:proofErr w:type="spellEnd"/>
          </w:p>
        </w:tc>
        <w:tc>
          <w:tcPr>
            <w:tcW w:w="108pt" w:type="dxa"/>
          </w:tcPr>
          <w:p w14:paraId="242B6ACD" w14:textId="77777777" w:rsidR="00D006D5" w:rsidRPr="00071D31" w:rsidRDefault="00D006D5" w:rsidP="005E03E8">
            <w:pPr>
              <w:pStyle w:val="TableText"/>
            </w:pPr>
            <w:r w:rsidRPr="00F368C8">
              <w:rPr>
                <w:rStyle w:val="Object"/>
              </w:rPr>
              <w:t>‘Y’</w:t>
            </w:r>
          </w:p>
        </w:tc>
        <w:tc>
          <w:tcPr>
            <w:tcW w:w="126pt" w:type="dxa"/>
          </w:tcPr>
          <w:p w14:paraId="30ACF525" w14:textId="77777777" w:rsidR="00D006D5" w:rsidRPr="00071D31" w:rsidRDefault="00D006D5" w:rsidP="005E03E8">
            <w:pPr>
              <w:pStyle w:val="TableText"/>
              <w:rPr>
                <w:lang w:eastAsia="zh-CN"/>
              </w:rPr>
            </w:pPr>
            <w:r w:rsidRPr="00071D31">
              <w:rPr>
                <w:lang w:eastAsia="zh-CN"/>
              </w:rPr>
              <w:t>Initialize tables</w:t>
            </w:r>
          </w:p>
        </w:tc>
      </w:tr>
      <w:tr w:rsidR="00D006D5" w:rsidRPr="00071D31" w14:paraId="6EFC33E0" w14:textId="77777777" w:rsidTr="00DB0DC8">
        <w:tc>
          <w:tcPr>
            <w:tcW w:w="145.80pt" w:type="dxa"/>
          </w:tcPr>
          <w:p w14:paraId="5AFC7D2B" w14:textId="77777777" w:rsidR="00D006D5" w:rsidRPr="00071D31" w:rsidRDefault="00D006D5" w:rsidP="005E03E8">
            <w:pPr>
              <w:pStyle w:val="TableText"/>
              <w:rPr>
                <w:i/>
              </w:rPr>
            </w:pPr>
            <w:r w:rsidRPr="00F368C8">
              <w:rPr>
                <w:rStyle w:val="Object"/>
              </w:rPr>
              <w:t>$</w:t>
            </w:r>
            <w:proofErr w:type="spellStart"/>
            <w:r w:rsidRPr="00F368C8">
              <w:rPr>
                <w:rStyle w:val="Object"/>
              </w:rPr>
              <w:t>G_PopulateLookups</w:t>
            </w:r>
            <w:proofErr w:type="spellEnd"/>
          </w:p>
        </w:tc>
        <w:tc>
          <w:tcPr>
            <w:tcW w:w="108pt" w:type="dxa"/>
          </w:tcPr>
          <w:p w14:paraId="235ACCE4" w14:textId="77777777" w:rsidR="00D006D5" w:rsidRPr="00F368C8" w:rsidRDefault="00D006D5" w:rsidP="005E03E8">
            <w:pPr>
              <w:pStyle w:val="TableText"/>
              <w:rPr>
                <w:rStyle w:val="Object"/>
              </w:rPr>
            </w:pPr>
            <w:r w:rsidRPr="00F368C8">
              <w:rPr>
                <w:rStyle w:val="Object"/>
              </w:rPr>
              <w:t>‘Y’</w:t>
            </w:r>
          </w:p>
        </w:tc>
        <w:tc>
          <w:tcPr>
            <w:tcW w:w="126pt" w:type="dxa"/>
          </w:tcPr>
          <w:p w14:paraId="6D72FA60" w14:textId="77777777" w:rsidR="00D006D5" w:rsidRPr="00071D31" w:rsidRDefault="00D006D5" w:rsidP="005E03E8">
            <w:pPr>
              <w:pStyle w:val="TableText"/>
              <w:rPr>
                <w:lang w:eastAsia="zh-CN"/>
              </w:rPr>
            </w:pPr>
            <w:r w:rsidRPr="00071D31">
              <w:rPr>
                <w:lang w:eastAsia="zh-CN"/>
              </w:rPr>
              <w:t>Populate lookups data</w:t>
            </w:r>
          </w:p>
        </w:tc>
      </w:tr>
      <w:tr w:rsidR="00D006D5" w:rsidRPr="00071D31" w14:paraId="499BF437" w14:textId="77777777" w:rsidTr="00DB0DC8">
        <w:tc>
          <w:tcPr>
            <w:tcW w:w="145.80pt" w:type="dxa"/>
          </w:tcPr>
          <w:p w14:paraId="5C5F1415" w14:textId="77777777" w:rsidR="00D006D5" w:rsidRPr="00071D31" w:rsidRDefault="00D006D5" w:rsidP="005E03E8">
            <w:pPr>
              <w:pStyle w:val="TableText"/>
              <w:rPr>
                <w:i/>
              </w:rPr>
            </w:pPr>
            <w:r w:rsidRPr="00F368C8">
              <w:rPr>
                <w:rStyle w:val="Object"/>
              </w:rPr>
              <w:t>$</w:t>
            </w:r>
            <w:proofErr w:type="spellStart"/>
            <w:r w:rsidRPr="00F368C8">
              <w:rPr>
                <w:rStyle w:val="Object"/>
              </w:rPr>
              <w:t>G_PopulateViewToDF</w:t>
            </w:r>
            <w:proofErr w:type="spellEnd"/>
          </w:p>
        </w:tc>
        <w:tc>
          <w:tcPr>
            <w:tcW w:w="108pt" w:type="dxa"/>
          </w:tcPr>
          <w:p w14:paraId="46923F46" w14:textId="77777777" w:rsidR="00D006D5" w:rsidRPr="00071D31" w:rsidRDefault="00D006D5" w:rsidP="005E03E8">
            <w:pPr>
              <w:pStyle w:val="TableText"/>
            </w:pPr>
            <w:r w:rsidRPr="00F368C8">
              <w:rPr>
                <w:rStyle w:val="Object"/>
              </w:rPr>
              <w:t>‘Y’</w:t>
            </w:r>
          </w:p>
        </w:tc>
        <w:tc>
          <w:tcPr>
            <w:tcW w:w="126pt" w:type="dxa"/>
          </w:tcPr>
          <w:p w14:paraId="73922B81" w14:textId="77777777" w:rsidR="00D006D5" w:rsidRPr="00071D31" w:rsidDel="004825CB" w:rsidRDefault="00D006D5" w:rsidP="005E03E8">
            <w:pPr>
              <w:pStyle w:val="TableText"/>
              <w:rPr>
                <w:lang w:eastAsia="zh-CN"/>
              </w:rPr>
            </w:pPr>
            <w:r w:rsidRPr="00071D31">
              <w:rPr>
                <w:lang w:eastAsia="zh-CN"/>
              </w:rPr>
              <w:t>Populate view data</w:t>
            </w:r>
          </w:p>
        </w:tc>
      </w:tr>
      <w:tr w:rsidR="00D006D5" w:rsidRPr="00071D31" w14:paraId="2B076685" w14:textId="77777777" w:rsidTr="00DB0DC8">
        <w:tc>
          <w:tcPr>
            <w:tcW w:w="145.80pt" w:type="dxa"/>
          </w:tcPr>
          <w:p w14:paraId="7EF4C1A9" w14:textId="77777777" w:rsidR="00D006D5" w:rsidRPr="00071D31" w:rsidRDefault="00D006D5" w:rsidP="005E03E8">
            <w:pPr>
              <w:pStyle w:val="TableText"/>
              <w:rPr>
                <w:i/>
              </w:rPr>
            </w:pPr>
            <w:r w:rsidRPr="00F368C8">
              <w:rPr>
                <w:rStyle w:val="Object"/>
              </w:rPr>
              <w:t>$</w:t>
            </w:r>
            <w:proofErr w:type="spellStart"/>
            <w:r w:rsidRPr="00F368C8">
              <w:rPr>
                <w:rStyle w:val="Object"/>
              </w:rPr>
              <w:t>G_PopulateLookupWhereUsed</w:t>
            </w:r>
            <w:proofErr w:type="spellEnd"/>
          </w:p>
        </w:tc>
        <w:tc>
          <w:tcPr>
            <w:tcW w:w="108pt" w:type="dxa"/>
          </w:tcPr>
          <w:p w14:paraId="0EB66EE0" w14:textId="77777777" w:rsidR="00D006D5" w:rsidRPr="00071D31" w:rsidRDefault="00D006D5" w:rsidP="005E03E8">
            <w:pPr>
              <w:pStyle w:val="TableText"/>
            </w:pPr>
            <w:r w:rsidRPr="00F368C8">
              <w:rPr>
                <w:rStyle w:val="Object"/>
              </w:rPr>
              <w:t>‘Y’</w:t>
            </w:r>
          </w:p>
        </w:tc>
        <w:tc>
          <w:tcPr>
            <w:tcW w:w="126pt" w:type="dxa"/>
          </w:tcPr>
          <w:p w14:paraId="07C8523B" w14:textId="77777777" w:rsidR="00D006D5" w:rsidRPr="00071D31" w:rsidDel="004825CB" w:rsidRDefault="00D006D5" w:rsidP="005E03E8">
            <w:pPr>
              <w:pStyle w:val="TableText"/>
              <w:rPr>
                <w:lang w:eastAsia="zh-CN"/>
              </w:rPr>
            </w:pPr>
            <w:r w:rsidRPr="00071D31">
              <w:rPr>
                <w:lang w:eastAsia="zh-CN"/>
              </w:rPr>
              <w:t>Populate lookup table where used list</w:t>
            </w:r>
          </w:p>
        </w:tc>
      </w:tr>
      <w:tr w:rsidR="00D006D5" w:rsidRPr="00071D31" w14:paraId="33C013A3" w14:textId="77777777" w:rsidTr="00DB0DC8">
        <w:trPr>
          <w:trHeight w:val="665"/>
        </w:trPr>
        <w:tc>
          <w:tcPr>
            <w:tcW w:w="145.80pt" w:type="dxa"/>
          </w:tcPr>
          <w:p w14:paraId="55F4C1EC" w14:textId="77777777" w:rsidR="00D006D5" w:rsidRPr="00071D31" w:rsidRDefault="00D006D5" w:rsidP="005E03E8">
            <w:pPr>
              <w:pStyle w:val="TableText"/>
              <w:rPr>
                <w:i/>
              </w:rPr>
            </w:pPr>
            <w:r w:rsidRPr="00F368C8">
              <w:rPr>
                <w:rStyle w:val="Object"/>
              </w:rPr>
              <w:t>$</w:t>
            </w:r>
            <w:proofErr w:type="spellStart"/>
            <w:r w:rsidRPr="00F368C8">
              <w:rPr>
                <w:rStyle w:val="Object"/>
              </w:rPr>
              <w:t>G_PopulateLookupTableStructure</w:t>
            </w:r>
            <w:proofErr w:type="spellEnd"/>
          </w:p>
        </w:tc>
        <w:tc>
          <w:tcPr>
            <w:tcW w:w="108pt" w:type="dxa"/>
          </w:tcPr>
          <w:p w14:paraId="29C0711F" w14:textId="77777777" w:rsidR="00D006D5" w:rsidRPr="00071D31" w:rsidRDefault="00D006D5" w:rsidP="005E03E8">
            <w:pPr>
              <w:pStyle w:val="TableText"/>
            </w:pPr>
            <w:r w:rsidRPr="00F368C8">
              <w:rPr>
                <w:rStyle w:val="Object"/>
              </w:rPr>
              <w:t>‘Y’</w:t>
            </w:r>
          </w:p>
        </w:tc>
        <w:tc>
          <w:tcPr>
            <w:tcW w:w="126pt" w:type="dxa"/>
          </w:tcPr>
          <w:p w14:paraId="56C08BCD" w14:textId="77777777" w:rsidR="00D006D5" w:rsidRPr="00071D31" w:rsidRDefault="00D006D5" w:rsidP="005E03E8">
            <w:pPr>
              <w:pStyle w:val="TableText"/>
              <w:rPr>
                <w:lang w:eastAsia="zh-CN"/>
              </w:rPr>
            </w:pPr>
            <w:r w:rsidRPr="00071D31">
              <w:rPr>
                <w:lang w:eastAsia="zh-CN"/>
              </w:rPr>
              <w:t>Populate table structure</w:t>
            </w:r>
          </w:p>
        </w:tc>
      </w:tr>
      <w:tr w:rsidR="00D006D5" w:rsidRPr="00071D31" w14:paraId="4693B573" w14:textId="77777777" w:rsidTr="00DB0DC8">
        <w:tc>
          <w:tcPr>
            <w:tcW w:w="145.80pt" w:type="dxa"/>
          </w:tcPr>
          <w:p w14:paraId="6ABE17B9" w14:textId="77777777" w:rsidR="00D006D5" w:rsidRPr="00071D31" w:rsidRDefault="00D006D5" w:rsidP="005E03E8">
            <w:pPr>
              <w:pStyle w:val="TableText"/>
              <w:rPr>
                <w:i/>
              </w:rPr>
            </w:pPr>
            <w:r w:rsidRPr="00F368C8">
              <w:rPr>
                <w:rStyle w:val="Object"/>
              </w:rPr>
              <w:lastRenderedPageBreak/>
              <w:t>$</w:t>
            </w:r>
            <w:proofErr w:type="spellStart"/>
            <w:r w:rsidRPr="00F368C8">
              <w:rPr>
                <w:rStyle w:val="Object"/>
              </w:rPr>
              <w:t>G_Lookuptable_CreateImport</w:t>
            </w:r>
            <w:proofErr w:type="spellEnd"/>
          </w:p>
        </w:tc>
        <w:tc>
          <w:tcPr>
            <w:tcW w:w="108pt" w:type="dxa"/>
          </w:tcPr>
          <w:p w14:paraId="19A1074D" w14:textId="77777777" w:rsidR="00D006D5" w:rsidRPr="00071D31" w:rsidRDefault="00D006D5" w:rsidP="005E03E8">
            <w:pPr>
              <w:pStyle w:val="TableText"/>
            </w:pPr>
            <w:r w:rsidRPr="00F368C8">
              <w:rPr>
                <w:rStyle w:val="Object"/>
              </w:rPr>
              <w:t>‘Y’</w:t>
            </w:r>
          </w:p>
        </w:tc>
        <w:tc>
          <w:tcPr>
            <w:tcW w:w="126pt" w:type="dxa"/>
          </w:tcPr>
          <w:p w14:paraId="51A1C873" w14:textId="77777777" w:rsidR="00D006D5" w:rsidRPr="00071D31" w:rsidRDefault="00D006D5" w:rsidP="005E03E8">
            <w:pPr>
              <w:pStyle w:val="TableText"/>
              <w:rPr>
                <w:lang w:eastAsia="zh-CN"/>
              </w:rPr>
            </w:pPr>
            <w:r w:rsidRPr="00071D31">
              <w:rPr>
                <w:lang w:eastAsia="zh-CN"/>
              </w:rPr>
              <w:t>Create and import lookup tables</w:t>
            </w:r>
          </w:p>
        </w:tc>
      </w:tr>
      <w:tr w:rsidR="00D006D5" w:rsidRPr="00071D31" w14:paraId="3080FB8C" w14:textId="77777777" w:rsidTr="00DB0DC8">
        <w:tc>
          <w:tcPr>
            <w:tcW w:w="145.80pt" w:type="dxa"/>
          </w:tcPr>
          <w:p w14:paraId="2BA4D62B" w14:textId="77777777" w:rsidR="00D006D5" w:rsidRPr="00071D31" w:rsidRDefault="00D006D5" w:rsidP="005E03E8">
            <w:pPr>
              <w:pStyle w:val="TableText"/>
              <w:rPr>
                <w:i/>
              </w:rPr>
            </w:pPr>
            <w:r w:rsidRPr="00F368C8">
              <w:rPr>
                <w:rStyle w:val="Object"/>
              </w:rPr>
              <w:t>$</w:t>
            </w:r>
            <w:proofErr w:type="spellStart"/>
            <w:r w:rsidRPr="00F368C8">
              <w:rPr>
                <w:rStyle w:val="Object"/>
              </w:rPr>
              <w:t>G_MigrationServices_ProfilingConfig</w:t>
            </w:r>
            <w:proofErr w:type="spellEnd"/>
          </w:p>
        </w:tc>
        <w:tc>
          <w:tcPr>
            <w:tcW w:w="108pt" w:type="dxa"/>
          </w:tcPr>
          <w:p w14:paraId="6DB8FDD8" w14:textId="77777777" w:rsidR="00D006D5" w:rsidRPr="00F368C8" w:rsidRDefault="00D006D5" w:rsidP="005E03E8">
            <w:pPr>
              <w:pStyle w:val="TableText"/>
              <w:rPr>
                <w:rStyle w:val="Object"/>
              </w:rPr>
            </w:pPr>
            <w:r w:rsidRPr="00F368C8">
              <w:rPr>
                <w:rStyle w:val="Object"/>
              </w:rPr>
              <w:t>‘Y’</w:t>
            </w:r>
          </w:p>
        </w:tc>
        <w:tc>
          <w:tcPr>
            <w:tcW w:w="126pt" w:type="dxa"/>
          </w:tcPr>
          <w:p w14:paraId="6CEF3995" w14:textId="77777777" w:rsidR="00D006D5" w:rsidRPr="00071D31" w:rsidRDefault="00D006D5" w:rsidP="005E03E8">
            <w:pPr>
              <w:pStyle w:val="TableText"/>
              <w:rPr>
                <w:lang w:eastAsia="zh-CN"/>
              </w:rPr>
            </w:pPr>
          </w:p>
        </w:tc>
      </w:tr>
    </w:tbl>
    <w:p w14:paraId="5F3EEB6C" w14:textId="77777777" w:rsidR="007624F7" w:rsidRPr="00071D31" w:rsidRDefault="007624F7" w:rsidP="00F134EE">
      <w:pPr>
        <w:numPr>
          <w:ilvl w:val="0"/>
          <w:numId w:val="37"/>
        </w:numPr>
      </w:pPr>
      <w:r w:rsidRPr="00071D31">
        <w:t>Choose</w:t>
      </w:r>
      <w:r w:rsidRPr="00F368C8">
        <w:rPr>
          <w:rStyle w:val="Object"/>
        </w:rPr>
        <w:t xml:space="preserve"> OK.</w:t>
      </w:r>
    </w:p>
    <w:p w14:paraId="0BDA659B" w14:textId="77777777" w:rsidR="007624F7" w:rsidRPr="00071D31" w:rsidRDefault="007624F7" w:rsidP="00F134EE">
      <w:pPr>
        <w:numPr>
          <w:ilvl w:val="0"/>
          <w:numId w:val="37"/>
        </w:numPr>
      </w:pPr>
      <w:r w:rsidRPr="00071D31">
        <w:t xml:space="preserve">From the </w:t>
      </w:r>
      <w:r w:rsidRPr="00F368C8">
        <w:rPr>
          <w:rStyle w:val="Object"/>
        </w:rPr>
        <w:t>Project Area</w:t>
      </w:r>
      <w:r w:rsidRPr="00071D31">
        <w:t xml:space="preserve">, </w:t>
      </w:r>
      <w:r w:rsidR="00B87D86" w:rsidRPr="00071D31">
        <w:t>right-click</w:t>
      </w:r>
      <w:r w:rsidRPr="00071D31">
        <w:t xml:space="preserve"> </w:t>
      </w:r>
      <w:proofErr w:type="spellStart"/>
      <w:r w:rsidR="007700FD" w:rsidRPr="00F368C8">
        <w:rPr>
          <w:rStyle w:val="Object"/>
        </w:rPr>
        <w:t>Job_DM_Lookups_FileToApp</w:t>
      </w:r>
      <w:proofErr w:type="spellEnd"/>
      <w:r w:rsidRPr="00071D31">
        <w:t xml:space="preserve"> and choose </w:t>
      </w:r>
      <w:r w:rsidRPr="00F368C8">
        <w:rPr>
          <w:rStyle w:val="Object"/>
        </w:rPr>
        <w:t>Execute</w:t>
      </w:r>
      <w:r w:rsidRPr="00071D31">
        <w:t xml:space="preserve">. </w:t>
      </w:r>
      <w:r w:rsidR="002926F3" w:rsidRPr="00071D31">
        <w:t>If the system prompts you</w:t>
      </w:r>
      <w:r w:rsidRPr="00071D31">
        <w:t xml:space="preserve"> to save all changes and execute, choose </w:t>
      </w:r>
      <w:r w:rsidRPr="00F368C8">
        <w:rPr>
          <w:rStyle w:val="Object"/>
        </w:rPr>
        <w:t xml:space="preserve">OK. </w:t>
      </w:r>
    </w:p>
    <w:p w14:paraId="547896D7" w14:textId="77777777" w:rsidR="007624F7" w:rsidRPr="00071D31" w:rsidRDefault="007624F7" w:rsidP="00F134EE">
      <w:pPr>
        <w:numPr>
          <w:ilvl w:val="0"/>
          <w:numId w:val="37"/>
        </w:numPr>
      </w:pPr>
      <w:r w:rsidRPr="00071D31">
        <w:t xml:space="preserve">On the </w:t>
      </w:r>
      <w:r w:rsidRPr="00F368C8">
        <w:rPr>
          <w:rStyle w:val="Object"/>
        </w:rPr>
        <w:t>Execution Properties</w:t>
      </w:r>
      <w:r w:rsidRPr="00071D31">
        <w:t xml:space="preserve"> dialog box, choose the </w:t>
      </w:r>
      <w:r w:rsidRPr="00F368C8">
        <w:rPr>
          <w:rStyle w:val="Object"/>
        </w:rPr>
        <w:t>Global Variable</w:t>
      </w:r>
      <w:r w:rsidRPr="00071D31">
        <w:t xml:space="preserve"> tab and check/set the following: </w:t>
      </w:r>
    </w:p>
    <w:p w14:paraId="313FA467" w14:textId="77777777" w:rsidR="0043075A" w:rsidRPr="00071D31" w:rsidRDefault="00086722" w:rsidP="00F368C8">
      <w:pPr>
        <w:pStyle w:val="ListContinue"/>
      </w:pPr>
      <w:r>
        <w:t>For S4HANA</w:t>
      </w:r>
      <w:r w:rsidR="001803DB" w:rsidRPr="00071D31">
        <w:t xml:space="preserve"> package,</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0" w:lastRow="0" w:firstColumn="0" w:lastColumn="0" w:noHBand="0" w:noVBand="0"/>
      </w:tblPr>
      <w:tblGrid>
        <w:gridCol w:w="3420"/>
        <w:gridCol w:w="2780"/>
        <w:gridCol w:w="2368"/>
      </w:tblGrid>
      <w:tr w:rsidR="002926F3" w:rsidRPr="00071D31" w14:paraId="20EE9CBF" w14:textId="77777777" w:rsidTr="00DB0DC8">
        <w:tc>
          <w:tcPr>
            <w:tcW w:w="169.80pt" w:type="dxa"/>
            <w:shd w:val="clear" w:color="auto" w:fill="C6C6C6"/>
          </w:tcPr>
          <w:p w14:paraId="7192C547" w14:textId="77777777" w:rsidR="002926F3" w:rsidRPr="00071D31" w:rsidRDefault="002926F3" w:rsidP="002926F3">
            <w:pPr>
              <w:pStyle w:val="TableHeading"/>
            </w:pPr>
            <w:r w:rsidRPr="00071D31">
              <w:t xml:space="preserve">Field </w:t>
            </w:r>
            <w:r w:rsidRPr="00071D31">
              <w:rPr>
                <w:lang w:eastAsia="zh-CN"/>
              </w:rPr>
              <w:t>n</w:t>
            </w:r>
            <w:r w:rsidRPr="00071D31">
              <w:t>ame</w:t>
            </w:r>
          </w:p>
        </w:tc>
        <w:tc>
          <w:tcPr>
            <w:tcW w:w="138.05pt" w:type="dxa"/>
            <w:shd w:val="clear" w:color="auto" w:fill="C6C6C6"/>
          </w:tcPr>
          <w:p w14:paraId="26A72809" w14:textId="77777777" w:rsidR="002926F3" w:rsidRPr="00071D31" w:rsidRDefault="00EF7267" w:rsidP="002926F3">
            <w:pPr>
              <w:pStyle w:val="TableHeading"/>
            </w:pPr>
            <w:r>
              <w:t>Values for S4HANA</w:t>
            </w:r>
          </w:p>
        </w:tc>
        <w:tc>
          <w:tcPr>
            <w:tcW w:w="117.55pt" w:type="dxa"/>
            <w:shd w:val="clear" w:color="auto" w:fill="C6C6C6"/>
          </w:tcPr>
          <w:p w14:paraId="75B7A2D4" w14:textId="77777777" w:rsidR="002926F3" w:rsidRPr="00071D31" w:rsidRDefault="002926F3" w:rsidP="002926F3">
            <w:pPr>
              <w:pStyle w:val="TableHeading"/>
            </w:pPr>
            <w:r w:rsidRPr="00071D31">
              <w:t>Comment</w:t>
            </w:r>
          </w:p>
        </w:tc>
      </w:tr>
      <w:tr w:rsidR="002926F3" w:rsidRPr="00071D31" w14:paraId="74167062" w14:textId="77777777" w:rsidTr="00DB0DC8">
        <w:tc>
          <w:tcPr>
            <w:tcW w:w="169.80pt" w:type="dxa"/>
          </w:tcPr>
          <w:p w14:paraId="7D001D6E" w14:textId="77777777" w:rsidR="002926F3" w:rsidRPr="00071D31" w:rsidRDefault="002926F3" w:rsidP="002926F3">
            <w:pPr>
              <w:pStyle w:val="TableText"/>
              <w:rPr>
                <w:i/>
                <w:lang w:eastAsia="zh-CN"/>
              </w:rPr>
            </w:pPr>
            <w:r w:rsidRPr="00F368C8">
              <w:rPr>
                <w:rStyle w:val="Object"/>
              </w:rPr>
              <w:t>$</w:t>
            </w:r>
            <w:proofErr w:type="spellStart"/>
            <w:r w:rsidRPr="00F368C8">
              <w:rPr>
                <w:rStyle w:val="Object"/>
              </w:rPr>
              <w:t>G_Path</w:t>
            </w:r>
            <w:proofErr w:type="spellEnd"/>
          </w:p>
        </w:tc>
        <w:tc>
          <w:tcPr>
            <w:tcW w:w="138.05pt" w:type="dxa"/>
          </w:tcPr>
          <w:p w14:paraId="08760132" w14:textId="77777777" w:rsidR="002926F3" w:rsidRPr="00071D31" w:rsidRDefault="00835060" w:rsidP="002926F3">
            <w:pPr>
              <w:pStyle w:val="TableText"/>
              <w:rPr>
                <w:rStyle w:val="UserInput"/>
                <w:highlight w:val="yellow"/>
                <w:lang w:eastAsia="zh-CN"/>
              </w:rPr>
            </w:pPr>
            <w:r>
              <w:rPr>
                <w:rStyle w:val="Object"/>
              </w:rPr>
              <w:t>‘C:\\Migration_S4HANA</w:t>
            </w:r>
            <w:r w:rsidR="002926F3" w:rsidRPr="00F368C8">
              <w:rPr>
                <w:rStyle w:val="Object"/>
              </w:rPr>
              <w:t>’</w:t>
            </w:r>
          </w:p>
        </w:tc>
        <w:tc>
          <w:tcPr>
            <w:tcW w:w="117.55pt" w:type="dxa"/>
          </w:tcPr>
          <w:p w14:paraId="321894EF" w14:textId="77777777" w:rsidR="002926F3" w:rsidRPr="00071D31" w:rsidRDefault="002926F3" w:rsidP="002926F3">
            <w:pPr>
              <w:pStyle w:val="TableText"/>
            </w:pPr>
            <w:r w:rsidRPr="00071D31">
              <w:t>Ensure that $</w:t>
            </w:r>
            <w:proofErr w:type="spellStart"/>
            <w:r w:rsidRPr="00071D31">
              <w:t>G_Path</w:t>
            </w:r>
            <w:proofErr w:type="spellEnd"/>
            <w:r w:rsidRPr="00071D31">
              <w:t xml:space="preserve"> points to ‘C:\\Migration</w:t>
            </w:r>
            <w:r w:rsidR="008A5864">
              <w:rPr>
                <w:lang w:eastAsia="zh-CN"/>
              </w:rPr>
              <w:t>_S4HANA</w:t>
            </w:r>
            <w:r w:rsidRPr="00071D31">
              <w:t>’ or a location that you plan to keep your data migration files.</w:t>
            </w:r>
          </w:p>
        </w:tc>
      </w:tr>
      <w:tr w:rsidR="002926F3" w:rsidRPr="00071D31" w14:paraId="0E24D0DE" w14:textId="77777777" w:rsidTr="00DB0DC8">
        <w:tc>
          <w:tcPr>
            <w:tcW w:w="169.80pt" w:type="dxa"/>
          </w:tcPr>
          <w:p w14:paraId="1BE25E75" w14:textId="77777777" w:rsidR="002926F3" w:rsidRPr="00071D31" w:rsidRDefault="002926F3" w:rsidP="002926F3">
            <w:pPr>
              <w:pStyle w:val="TableText"/>
              <w:rPr>
                <w:i/>
              </w:rPr>
            </w:pPr>
            <w:r w:rsidRPr="00F368C8">
              <w:rPr>
                <w:rStyle w:val="Object"/>
              </w:rPr>
              <w:t>$</w:t>
            </w:r>
            <w:proofErr w:type="spellStart"/>
            <w:r w:rsidRPr="00F368C8">
              <w:rPr>
                <w:rStyle w:val="Object"/>
              </w:rPr>
              <w:t>G_GetDataFromObjectList</w:t>
            </w:r>
            <w:proofErr w:type="spellEnd"/>
          </w:p>
        </w:tc>
        <w:tc>
          <w:tcPr>
            <w:tcW w:w="138.05pt" w:type="dxa"/>
          </w:tcPr>
          <w:p w14:paraId="564E75E9" w14:textId="77777777" w:rsidR="002926F3" w:rsidRPr="00071D31" w:rsidRDefault="002926F3" w:rsidP="002926F3">
            <w:pPr>
              <w:pStyle w:val="TableText"/>
              <w:rPr>
                <w:highlight w:val="yellow"/>
              </w:rPr>
            </w:pPr>
            <w:r w:rsidRPr="00F368C8">
              <w:rPr>
                <w:rStyle w:val="Object"/>
              </w:rPr>
              <w:t>‘N’</w:t>
            </w:r>
          </w:p>
        </w:tc>
        <w:tc>
          <w:tcPr>
            <w:tcW w:w="117.55pt" w:type="dxa"/>
          </w:tcPr>
          <w:p w14:paraId="1B0E4975" w14:textId="77777777" w:rsidR="002926F3" w:rsidRPr="00071D31" w:rsidRDefault="002926F3" w:rsidP="002926F3">
            <w:pPr>
              <w:pStyle w:val="TableText"/>
              <w:rPr>
                <w:lang w:eastAsia="zh-CN"/>
              </w:rPr>
            </w:pPr>
            <w:r w:rsidRPr="00071D31">
              <w:rPr>
                <w:lang w:eastAsia="zh-CN"/>
              </w:rPr>
              <w:t>Object list indicator</w:t>
            </w:r>
          </w:p>
        </w:tc>
      </w:tr>
      <w:tr w:rsidR="002926F3" w:rsidRPr="00071D31" w14:paraId="180D32D8" w14:textId="77777777" w:rsidTr="00DB0DC8">
        <w:tc>
          <w:tcPr>
            <w:tcW w:w="169.80pt" w:type="dxa"/>
          </w:tcPr>
          <w:p w14:paraId="356D9370" w14:textId="77777777" w:rsidR="002926F3" w:rsidRPr="00071D31" w:rsidRDefault="002926F3" w:rsidP="002926F3">
            <w:pPr>
              <w:pStyle w:val="TableText"/>
              <w:rPr>
                <w:i/>
              </w:rPr>
            </w:pPr>
            <w:r w:rsidRPr="00F368C8">
              <w:rPr>
                <w:rStyle w:val="Object"/>
              </w:rPr>
              <w:t>$</w:t>
            </w:r>
            <w:proofErr w:type="spellStart"/>
            <w:r w:rsidRPr="00F368C8">
              <w:rPr>
                <w:rStyle w:val="Object"/>
              </w:rPr>
              <w:t>G_Runtime_ObjectListFile_Name</w:t>
            </w:r>
            <w:proofErr w:type="spellEnd"/>
          </w:p>
        </w:tc>
        <w:tc>
          <w:tcPr>
            <w:tcW w:w="138.05pt" w:type="dxa"/>
          </w:tcPr>
          <w:p w14:paraId="47BE11C5" w14:textId="77777777" w:rsidR="002926F3" w:rsidRPr="00F368C8" w:rsidRDefault="002926F3" w:rsidP="002926F3">
            <w:pPr>
              <w:pStyle w:val="TableText"/>
              <w:rPr>
                <w:rStyle w:val="Object"/>
              </w:rPr>
            </w:pPr>
            <w:r w:rsidRPr="00F368C8">
              <w:rPr>
                <w:rStyle w:val="Object"/>
              </w:rPr>
              <w:t>‘OBJECTS_RUNTIME.CSV’</w:t>
            </w:r>
          </w:p>
        </w:tc>
        <w:tc>
          <w:tcPr>
            <w:tcW w:w="117.55pt" w:type="dxa"/>
          </w:tcPr>
          <w:p w14:paraId="61BC837D" w14:textId="77777777" w:rsidR="002926F3" w:rsidRPr="00071D31" w:rsidRDefault="002926F3" w:rsidP="002926F3">
            <w:pPr>
              <w:pStyle w:val="TableText"/>
              <w:rPr>
                <w:lang w:eastAsia="zh-CN"/>
              </w:rPr>
            </w:pPr>
            <w:r w:rsidRPr="00071D31">
              <w:rPr>
                <w:lang w:eastAsia="zh-CN"/>
              </w:rPr>
              <w:t>Object list file name</w:t>
            </w:r>
          </w:p>
        </w:tc>
      </w:tr>
      <w:tr w:rsidR="002926F3" w:rsidRPr="00071D31" w14:paraId="7F2D376A" w14:textId="77777777" w:rsidTr="00DB0DC8">
        <w:tc>
          <w:tcPr>
            <w:tcW w:w="169.80pt" w:type="dxa"/>
          </w:tcPr>
          <w:p w14:paraId="4D64598A" w14:textId="77777777" w:rsidR="002926F3" w:rsidRPr="00071D31" w:rsidRDefault="002926F3" w:rsidP="002926F3">
            <w:pPr>
              <w:pStyle w:val="TableText"/>
              <w:rPr>
                <w:i/>
              </w:rPr>
            </w:pPr>
            <w:r w:rsidRPr="00F368C8">
              <w:rPr>
                <w:rStyle w:val="Object"/>
              </w:rPr>
              <w:t>$</w:t>
            </w:r>
            <w:proofErr w:type="spellStart"/>
            <w:r w:rsidRPr="00F368C8">
              <w:rPr>
                <w:rStyle w:val="Object"/>
              </w:rPr>
              <w:t>G_GetDataFromTXTFile</w:t>
            </w:r>
            <w:proofErr w:type="spellEnd"/>
          </w:p>
        </w:tc>
        <w:tc>
          <w:tcPr>
            <w:tcW w:w="138.05pt" w:type="dxa"/>
          </w:tcPr>
          <w:p w14:paraId="1DCBF181" w14:textId="77777777" w:rsidR="002926F3" w:rsidRPr="00071D31" w:rsidRDefault="002926F3" w:rsidP="002926F3">
            <w:pPr>
              <w:pStyle w:val="TableText"/>
              <w:rPr>
                <w:highlight w:val="yellow"/>
              </w:rPr>
            </w:pPr>
            <w:r w:rsidRPr="00F368C8">
              <w:rPr>
                <w:rStyle w:val="Object"/>
              </w:rPr>
              <w:t>‘Y’</w:t>
            </w:r>
          </w:p>
        </w:tc>
        <w:tc>
          <w:tcPr>
            <w:tcW w:w="117.55pt" w:type="dxa"/>
          </w:tcPr>
          <w:p w14:paraId="33FCAAB2" w14:textId="77777777" w:rsidR="002926F3" w:rsidRPr="00071D31" w:rsidDel="004825CB" w:rsidRDefault="002926F3" w:rsidP="002926F3">
            <w:pPr>
              <w:pStyle w:val="TableText"/>
              <w:rPr>
                <w:lang w:eastAsia="zh-CN"/>
              </w:rPr>
            </w:pPr>
            <w:r w:rsidRPr="00071D31">
              <w:rPr>
                <w:lang w:eastAsia="zh-CN"/>
              </w:rPr>
              <w:t>Lookup list indicator</w:t>
            </w:r>
          </w:p>
        </w:tc>
      </w:tr>
      <w:tr w:rsidR="002926F3" w:rsidRPr="00071D31" w14:paraId="0A656AAB" w14:textId="77777777" w:rsidTr="00DB0DC8">
        <w:tc>
          <w:tcPr>
            <w:tcW w:w="169.80pt" w:type="dxa"/>
          </w:tcPr>
          <w:p w14:paraId="04B3EC06" w14:textId="77777777" w:rsidR="002926F3" w:rsidRPr="00071D31" w:rsidRDefault="002926F3" w:rsidP="002926F3">
            <w:pPr>
              <w:pStyle w:val="TableText"/>
              <w:rPr>
                <w:i/>
              </w:rPr>
            </w:pPr>
            <w:r w:rsidRPr="00F368C8">
              <w:rPr>
                <w:rStyle w:val="Object"/>
              </w:rPr>
              <w:t>$</w:t>
            </w:r>
            <w:proofErr w:type="spellStart"/>
            <w:r w:rsidRPr="00F368C8">
              <w:rPr>
                <w:rStyle w:val="Object"/>
              </w:rPr>
              <w:t>G_Runtime_TxtFile_Name</w:t>
            </w:r>
            <w:proofErr w:type="spellEnd"/>
          </w:p>
        </w:tc>
        <w:tc>
          <w:tcPr>
            <w:tcW w:w="138.05pt" w:type="dxa"/>
          </w:tcPr>
          <w:p w14:paraId="0572683E" w14:textId="77777777" w:rsidR="002926F3" w:rsidRPr="00071D31" w:rsidRDefault="002926F3" w:rsidP="002926F3">
            <w:pPr>
              <w:pStyle w:val="TableText"/>
              <w:rPr>
                <w:highlight w:val="yellow"/>
              </w:rPr>
            </w:pPr>
            <w:r w:rsidRPr="00F368C8">
              <w:rPr>
                <w:rStyle w:val="Object"/>
              </w:rPr>
              <w:t>‘LOOKUPS_RUNTIME.CSV’</w:t>
            </w:r>
          </w:p>
        </w:tc>
        <w:tc>
          <w:tcPr>
            <w:tcW w:w="117.55pt" w:type="dxa"/>
          </w:tcPr>
          <w:p w14:paraId="1115BFA2" w14:textId="77777777" w:rsidR="002926F3" w:rsidRPr="00071D31" w:rsidDel="004825CB" w:rsidRDefault="002926F3" w:rsidP="002926F3">
            <w:pPr>
              <w:pStyle w:val="TableText"/>
              <w:rPr>
                <w:lang w:eastAsia="zh-CN"/>
              </w:rPr>
            </w:pPr>
            <w:r w:rsidRPr="00071D31">
              <w:rPr>
                <w:lang w:eastAsia="zh-CN"/>
              </w:rPr>
              <w:t>Lookup list file name</w:t>
            </w:r>
          </w:p>
        </w:tc>
      </w:tr>
      <w:tr w:rsidR="002926F3" w:rsidRPr="00071D31" w14:paraId="35FAEBD4" w14:textId="77777777" w:rsidTr="00DB0DC8">
        <w:tc>
          <w:tcPr>
            <w:tcW w:w="169.80pt" w:type="dxa"/>
          </w:tcPr>
          <w:p w14:paraId="6FB9DA2A" w14:textId="77777777" w:rsidR="002926F3" w:rsidRPr="00071D31" w:rsidRDefault="002926F3" w:rsidP="002926F3">
            <w:pPr>
              <w:pStyle w:val="TableText"/>
              <w:rPr>
                <w:i/>
              </w:rPr>
            </w:pPr>
            <w:r w:rsidRPr="00F368C8">
              <w:rPr>
                <w:rStyle w:val="Object"/>
              </w:rPr>
              <w:t>$</w:t>
            </w:r>
            <w:proofErr w:type="spellStart"/>
            <w:r w:rsidRPr="00F368C8">
              <w:rPr>
                <w:rStyle w:val="Object"/>
              </w:rPr>
              <w:t>G_GetDataFromVariable</w:t>
            </w:r>
            <w:proofErr w:type="spellEnd"/>
          </w:p>
        </w:tc>
        <w:tc>
          <w:tcPr>
            <w:tcW w:w="138.05pt" w:type="dxa"/>
          </w:tcPr>
          <w:p w14:paraId="47F3785D" w14:textId="77777777" w:rsidR="002926F3" w:rsidRPr="00071D31" w:rsidRDefault="002926F3" w:rsidP="002926F3">
            <w:pPr>
              <w:pStyle w:val="TableText"/>
              <w:rPr>
                <w:highlight w:val="yellow"/>
              </w:rPr>
            </w:pPr>
            <w:r w:rsidRPr="00F368C8">
              <w:rPr>
                <w:rStyle w:val="Object"/>
              </w:rPr>
              <w:t>‘N’</w:t>
            </w:r>
          </w:p>
        </w:tc>
        <w:tc>
          <w:tcPr>
            <w:tcW w:w="117.55pt" w:type="dxa"/>
          </w:tcPr>
          <w:p w14:paraId="625D7268" w14:textId="77777777" w:rsidR="002926F3" w:rsidRPr="00071D31" w:rsidRDefault="002926F3" w:rsidP="002926F3">
            <w:pPr>
              <w:pStyle w:val="TableText"/>
              <w:rPr>
                <w:lang w:eastAsia="zh-CN"/>
              </w:rPr>
            </w:pPr>
            <w:r w:rsidRPr="00071D31">
              <w:rPr>
                <w:lang w:eastAsia="zh-CN"/>
              </w:rPr>
              <w:t>Variable indicator</w:t>
            </w:r>
          </w:p>
        </w:tc>
      </w:tr>
      <w:tr w:rsidR="002926F3" w:rsidRPr="00071D31" w14:paraId="55BB612C" w14:textId="77777777" w:rsidTr="00DB0DC8">
        <w:tc>
          <w:tcPr>
            <w:tcW w:w="169.80pt" w:type="dxa"/>
          </w:tcPr>
          <w:p w14:paraId="7635FB01" w14:textId="77777777" w:rsidR="002926F3" w:rsidRPr="00F368C8" w:rsidRDefault="002926F3" w:rsidP="002926F3">
            <w:pPr>
              <w:pStyle w:val="TableText"/>
              <w:rPr>
                <w:rStyle w:val="Object"/>
              </w:rPr>
            </w:pPr>
            <w:r w:rsidRPr="00F368C8">
              <w:rPr>
                <w:rStyle w:val="Object"/>
              </w:rPr>
              <w:t>$</w:t>
            </w:r>
            <w:proofErr w:type="spellStart"/>
            <w:r w:rsidRPr="00F368C8">
              <w:rPr>
                <w:rStyle w:val="Object"/>
              </w:rPr>
              <w:t>G_ObjectAndLookupAndChkTable</w:t>
            </w:r>
            <w:proofErr w:type="spellEnd"/>
          </w:p>
        </w:tc>
        <w:tc>
          <w:tcPr>
            <w:tcW w:w="138.05pt" w:type="dxa"/>
          </w:tcPr>
          <w:p w14:paraId="0FEB5126" w14:textId="77777777" w:rsidR="002926F3" w:rsidRPr="00071D31" w:rsidRDefault="002926F3" w:rsidP="002926F3">
            <w:pPr>
              <w:pStyle w:val="TableText"/>
              <w:rPr>
                <w:highlight w:val="yellow"/>
              </w:rPr>
            </w:pPr>
          </w:p>
        </w:tc>
        <w:tc>
          <w:tcPr>
            <w:tcW w:w="117.55pt" w:type="dxa"/>
          </w:tcPr>
          <w:p w14:paraId="5194D4FA" w14:textId="77777777" w:rsidR="002926F3" w:rsidRPr="00071D31" w:rsidRDefault="002926F3" w:rsidP="002926F3">
            <w:pPr>
              <w:pStyle w:val="TableText"/>
              <w:rPr>
                <w:lang w:eastAsia="zh-CN"/>
              </w:rPr>
            </w:pPr>
            <w:r w:rsidRPr="00071D31">
              <w:rPr>
                <w:lang w:eastAsia="zh-CN"/>
              </w:rPr>
              <w:t>Object Name</w:t>
            </w:r>
          </w:p>
        </w:tc>
      </w:tr>
      <w:tr w:rsidR="002926F3" w:rsidRPr="00071D31" w14:paraId="11E0EA4C" w14:textId="77777777" w:rsidTr="00DB0DC8">
        <w:tc>
          <w:tcPr>
            <w:tcW w:w="169.80pt" w:type="dxa"/>
          </w:tcPr>
          <w:p w14:paraId="108BB379" w14:textId="77777777" w:rsidR="002926F3" w:rsidRPr="00F368C8" w:rsidRDefault="002926F3" w:rsidP="002926F3">
            <w:pPr>
              <w:pStyle w:val="TableText"/>
              <w:rPr>
                <w:rStyle w:val="Object"/>
              </w:rPr>
            </w:pPr>
            <w:r w:rsidRPr="00F368C8">
              <w:rPr>
                <w:rStyle w:val="Object"/>
              </w:rPr>
              <w:t>$</w:t>
            </w:r>
            <w:proofErr w:type="spellStart"/>
            <w:r w:rsidRPr="00F368C8">
              <w:rPr>
                <w:rStyle w:val="Object"/>
              </w:rPr>
              <w:t>G_ExtNumberRangeSetup</w:t>
            </w:r>
            <w:proofErr w:type="spellEnd"/>
          </w:p>
        </w:tc>
        <w:tc>
          <w:tcPr>
            <w:tcW w:w="138.05pt" w:type="dxa"/>
          </w:tcPr>
          <w:p w14:paraId="5A70DE4E" w14:textId="77777777" w:rsidR="002926F3" w:rsidRPr="00071D31" w:rsidRDefault="002926F3" w:rsidP="002926F3">
            <w:pPr>
              <w:pStyle w:val="TableText"/>
            </w:pPr>
            <w:r w:rsidRPr="00071D31">
              <w:t>‘Y’</w:t>
            </w:r>
          </w:p>
        </w:tc>
        <w:tc>
          <w:tcPr>
            <w:tcW w:w="117.55pt" w:type="dxa"/>
          </w:tcPr>
          <w:p w14:paraId="370D3CC4" w14:textId="77777777" w:rsidR="002926F3" w:rsidRPr="00071D31" w:rsidRDefault="002926F3" w:rsidP="002926F3">
            <w:pPr>
              <w:pStyle w:val="TableText"/>
              <w:rPr>
                <w:lang w:eastAsia="zh-CN"/>
              </w:rPr>
            </w:pPr>
            <w:r w:rsidRPr="00071D31">
              <w:rPr>
                <w:lang w:eastAsia="zh-CN"/>
              </w:rPr>
              <w:t>Sets up the External Number range tables</w:t>
            </w:r>
          </w:p>
        </w:tc>
      </w:tr>
      <w:tr w:rsidR="002926F3" w:rsidRPr="00071D31" w14:paraId="32A482F3" w14:textId="77777777" w:rsidTr="00DB0DC8">
        <w:tc>
          <w:tcPr>
            <w:tcW w:w="169.80pt" w:type="dxa"/>
          </w:tcPr>
          <w:p w14:paraId="7C8916D5" w14:textId="77777777" w:rsidR="002926F3" w:rsidRPr="00F368C8" w:rsidRDefault="002926F3" w:rsidP="002926F3">
            <w:pPr>
              <w:pStyle w:val="TableText"/>
              <w:rPr>
                <w:rStyle w:val="Object"/>
              </w:rPr>
            </w:pPr>
            <w:r w:rsidRPr="00F368C8">
              <w:rPr>
                <w:rStyle w:val="Object"/>
              </w:rPr>
              <w:t>$</w:t>
            </w:r>
            <w:proofErr w:type="spellStart"/>
            <w:r w:rsidRPr="00F368C8">
              <w:rPr>
                <w:rStyle w:val="Object"/>
              </w:rPr>
              <w:t>G_IDocStatusLookup</w:t>
            </w:r>
            <w:proofErr w:type="spellEnd"/>
          </w:p>
        </w:tc>
        <w:tc>
          <w:tcPr>
            <w:tcW w:w="138.05pt" w:type="dxa"/>
          </w:tcPr>
          <w:p w14:paraId="323DF68C" w14:textId="77777777" w:rsidR="002926F3" w:rsidRPr="00071D31" w:rsidRDefault="002926F3" w:rsidP="002926F3">
            <w:pPr>
              <w:pStyle w:val="TableText"/>
            </w:pPr>
            <w:r w:rsidRPr="00071D31">
              <w:t>‘Y’</w:t>
            </w:r>
          </w:p>
        </w:tc>
        <w:tc>
          <w:tcPr>
            <w:tcW w:w="117.55pt" w:type="dxa"/>
          </w:tcPr>
          <w:p w14:paraId="0E28146E" w14:textId="77777777" w:rsidR="002926F3" w:rsidRPr="00071D31" w:rsidRDefault="002926F3" w:rsidP="002926F3">
            <w:pPr>
              <w:pStyle w:val="TableText"/>
              <w:rPr>
                <w:lang w:eastAsia="zh-CN"/>
              </w:rPr>
            </w:pPr>
            <w:r w:rsidRPr="00071D31">
              <w:rPr>
                <w:lang w:eastAsia="zh-CN"/>
              </w:rPr>
              <w:t xml:space="preserve">Sets up the </w:t>
            </w:r>
            <w:proofErr w:type="spellStart"/>
            <w:r w:rsidRPr="00071D31">
              <w:rPr>
                <w:lang w:eastAsia="zh-CN"/>
              </w:rPr>
              <w:t>IDoc</w:t>
            </w:r>
            <w:proofErr w:type="spellEnd"/>
            <w:r w:rsidRPr="00071D31">
              <w:rPr>
                <w:lang w:eastAsia="zh-CN"/>
              </w:rPr>
              <w:t xml:space="preserve"> Status tables</w:t>
            </w:r>
          </w:p>
        </w:tc>
      </w:tr>
    </w:tbl>
    <w:p w14:paraId="6C406696" w14:textId="77777777" w:rsidR="002926F3" w:rsidRPr="00F368C8" w:rsidRDefault="001803DB" w:rsidP="00477BB7">
      <w:r w:rsidRPr="00F368C8">
        <w:tab/>
      </w:r>
      <w:r w:rsidR="003B5EFB" w:rsidRPr="00071D31">
        <w:rPr>
          <w:noProof/>
          <w:lang w:eastAsia="zh-CN"/>
        </w:rPr>
        <w:drawing>
          <wp:inline distT="0" distB="0" distL="0" distR="0" wp14:anchorId="585913AC" wp14:editId="6C548825">
            <wp:extent cx="231775" cy="231775"/>
            <wp:effectExtent l="0" t="0" r="0" b="0"/>
            <wp:docPr id="37" name="Picture 37"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7DAC7F2D" w14:textId="77777777" w:rsidR="007624F7" w:rsidRPr="00071D31" w:rsidRDefault="007624F7" w:rsidP="002926F3">
      <w:pPr>
        <w:pStyle w:val="NoteParagraph"/>
      </w:pPr>
      <w:r w:rsidRPr="00F368C8">
        <w:rPr>
          <w:rStyle w:val="Object"/>
        </w:rPr>
        <w:t>$</w:t>
      </w:r>
      <w:proofErr w:type="spellStart"/>
      <w:r w:rsidRPr="00F368C8">
        <w:rPr>
          <w:rStyle w:val="Object"/>
        </w:rPr>
        <w:t>G_LoadDate</w:t>
      </w:r>
      <w:proofErr w:type="spellEnd"/>
      <w:r w:rsidRPr="00071D31">
        <w:t xml:space="preserve"> captures the date and time at the beginning of the session. Do not enter any information here, as the tool would default the value to the system date and time. </w:t>
      </w:r>
    </w:p>
    <w:p w14:paraId="5D97D6C2" w14:textId="77777777" w:rsidR="007624F7" w:rsidRPr="00071D31" w:rsidRDefault="003B5EFB" w:rsidP="007624F7">
      <w:pPr>
        <w:pStyle w:val="NoteIcon"/>
      </w:pPr>
      <w:r w:rsidRPr="00071D31">
        <w:rPr>
          <w:noProof/>
          <w:lang w:eastAsia="zh-CN"/>
        </w:rPr>
        <w:drawing>
          <wp:inline distT="0" distB="0" distL="0" distR="0" wp14:anchorId="01F7EB68" wp14:editId="1F0EA0EB">
            <wp:extent cx="231775" cy="231775"/>
            <wp:effectExtent l="0" t="0" r="0" b="0"/>
            <wp:docPr id="38" name="Picture 38"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8"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7624F7" w:rsidRPr="00071D31">
        <w:t xml:space="preserve"> </w:t>
      </w:r>
    </w:p>
    <w:p w14:paraId="2516C298" w14:textId="77777777" w:rsidR="007624F7" w:rsidRPr="00071D31" w:rsidRDefault="007624F7" w:rsidP="007624F7">
      <w:pPr>
        <w:pStyle w:val="NoteParagraph"/>
      </w:pPr>
      <w:r w:rsidRPr="00071D31">
        <w:t xml:space="preserve">These values are effective only for the current runtime. If you wish to set these values to be the default values for the job, </w:t>
      </w:r>
      <w:r w:rsidR="00B87D86" w:rsidRPr="00071D31">
        <w:t>right-click</w:t>
      </w:r>
      <w:r w:rsidRPr="00071D31">
        <w:t xml:space="preserve"> the job and choose </w:t>
      </w:r>
      <w:r w:rsidRPr="00F368C8">
        <w:rPr>
          <w:rStyle w:val="Object"/>
        </w:rPr>
        <w:t>Properties</w:t>
      </w:r>
      <w:r w:rsidRPr="00071D31">
        <w:t>. This allows you to set the monitor rates, global variables, and trace log settings that would be used as the default values for the job.</w:t>
      </w:r>
    </w:p>
    <w:p w14:paraId="75340D31" w14:textId="77777777" w:rsidR="007624F7" w:rsidRPr="00071D31" w:rsidRDefault="007624F7" w:rsidP="00F134EE">
      <w:pPr>
        <w:numPr>
          <w:ilvl w:val="0"/>
          <w:numId w:val="37"/>
        </w:numPr>
      </w:pPr>
      <w:r w:rsidRPr="00071D31">
        <w:t xml:space="preserve">Choose </w:t>
      </w:r>
      <w:r w:rsidRPr="00F368C8">
        <w:rPr>
          <w:rStyle w:val="Object"/>
        </w:rPr>
        <w:t>OK</w:t>
      </w:r>
      <w:r w:rsidRPr="00071D31">
        <w:t xml:space="preserve"> to execute the job once the values are set in the global variables.</w:t>
      </w:r>
    </w:p>
    <w:p w14:paraId="68EB180B" w14:textId="77777777" w:rsidR="007624F7" w:rsidRPr="00071D31" w:rsidRDefault="003B5EFB" w:rsidP="007624F7">
      <w:pPr>
        <w:pStyle w:val="NoteIcon"/>
      </w:pPr>
      <w:r w:rsidRPr="00071D31">
        <w:rPr>
          <w:noProof/>
          <w:lang w:eastAsia="zh-CN"/>
        </w:rPr>
        <w:drawing>
          <wp:inline distT="0" distB="0" distL="0" distR="0" wp14:anchorId="0F400A54" wp14:editId="26D8F06A">
            <wp:extent cx="231775" cy="231775"/>
            <wp:effectExtent l="0" t="0" r="0" b="0"/>
            <wp:docPr id="39" name="Picture 39"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a:effectLst/>
                  </pic:spPr>
                </pic:pic>
              </a:graphicData>
            </a:graphic>
          </wp:inline>
        </w:drawing>
      </w:r>
      <w:r w:rsidR="007624F7" w:rsidRPr="00071D31">
        <w:t xml:space="preserve"> </w:t>
      </w:r>
    </w:p>
    <w:p w14:paraId="1E0658F5" w14:textId="77777777" w:rsidR="007624F7" w:rsidRPr="00071D31" w:rsidRDefault="007624F7" w:rsidP="007624F7">
      <w:pPr>
        <w:pStyle w:val="NoteParagraph"/>
      </w:pPr>
      <w:r w:rsidRPr="00071D31">
        <w:t xml:space="preserve">If you accidentally miss an object from the list of lookups that you wish to create, you can rerun the job and set the ‘Y’ value for the additional object only. </w:t>
      </w:r>
      <w:r w:rsidR="005E03E8" w:rsidRPr="00071D31">
        <w:t>C</w:t>
      </w:r>
      <w:r w:rsidRPr="00071D31">
        <w:t xml:space="preserve">heck that all object lookups </w:t>
      </w:r>
      <w:r w:rsidR="005E03E8" w:rsidRPr="00071D31">
        <w:t>are</w:t>
      </w:r>
      <w:r w:rsidRPr="00071D31">
        <w:t xml:space="preserve"> created before mapping legacy values to them</w:t>
      </w:r>
      <w:r w:rsidR="005E03E8" w:rsidRPr="00071D31">
        <w:t>; t</w:t>
      </w:r>
      <w:r w:rsidRPr="00071D31">
        <w:t>his job overwrites the legacy values mapped with default values when it creates the tables.</w:t>
      </w:r>
    </w:p>
    <w:p w14:paraId="748F6540" w14:textId="77777777" w:rsidR="007624F7" w:rsidRPr="00071D31" w:rsidRDefault="007624F7" w:rsidP="00F134EE">
      <w:pPr>
        <w:numPr>
          <w:ilvl w:val="0"/>
          <w:numId w:val="37"/>
        </w:numPr>
      </w:pPr>
      <w:r w:rsidRPr="00071D31">
        <w:t xml:space="preserve">To find the statistics of a job, choose </w:t>
      </w:r>
      <w:r w:rsidR="002926F3" w:rsidRPr="00071D31">
        <w:t xml:space="preserve">the </w:t>
      </w:r>
      <w:r w:rsidR="002926F3" w:rsidRPr="00F368C8">
        <w:rPr>
          <w:rStyle w:val="Object"/>
        </w:rPr>
        <w:t>Monitor</w:t>
      </w:r>
      <w:r w:rsidR="002926F3" w:rsidRPr="00071D31">
        <w:t xml:space="preserve"> button</w:t>
      </w:r>
      <w:r w:rsidRPr="00071D31">
        <w:t>. To check the log, choose</w:t>
      </w:r>
      <w:r w:rsidR="002926F3" w:rsidRPr="00071D31">
        <w:t xml:space="preserve"> the </w:t>
      </w:r>
      <w:r w:rsidR="002926F3" w:rsidRPr="00F368C8">
        <w:rPr>
          <w:rStyle w:val="Object"/>
        </w:rPr>
        <w:t>Log</w:t>
      </w:r>
      <w:r w:rsidR="002926F3" w:rsidRPr="00071D31">
        <w:t xml:space="preserve"> button</w:t>
      </w:r>
      <w:r w:rsidRPr="00F368C8">
        <w:rPr>
          <w:rStyle w:val="Object"/>
        </w:rPr>
        <w:t xml:space="preserve">. </w:t>
      </w:r>
      <w:r w:rsidRPr="00071D31">
        <w:t>Ensure that there are no errors and that the job is completed successfully before you move on to the next step.</w:t>
      </w:r>
    </w:p>
    <w:p w14:paraId="3C2C3592" w14:textId="77777777" w:rsidR="007624F7" w:rsidRPr="00071D31" w:rsidRDefault="003B5EFB" w:rsidP="002926F3">
      <w:pPr>
        <w:pStyle w:val="NoteIcon"/>
      </w:pPr>
      <w:r w:rsidRPr="00071D31">
        <w:rPr>
          <w:noProof/>
          <w:lang w:eastAsia="zh-CN"/>
        </w:rPr>
        <w:lastRenderedPageBreak/>
        <w:drawing>
          <wp:inline distT="0" distB="0" distL="0" distR="0" wp14:anchorId="6B8BD950" wp14:editId="6F1CC4DA">
            <wp:extent cx="231775" cy="231775"/>
            <wp:effectExtent l="0" t="0" r="0" b="0"/>
            <wp:docPr id="40" name="Picture 40"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0"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70FFC7B" w14:textId="77777777" w:rsidR="007624F7" w:rsidRPr="00F368C8" w:rsidRDefault="007624F7" w:rsidP="002926F3">
      <w:pPr>
        <w:pStyle w:val="NoteParagraph"/>
      </w:pPr>
      <w:r w:rsidRPr="00F368C8">
        <w:t xml:space="preserve">Once this job has been run successfully, </w:t>
      </w:r>
      <w:r w:rsidR="005E03E8" w:rsidRPr="00F368C8">
        <w:t>do</w:t>
      </w:r>
      <w:r w:rsidRPr="00F368C8">
        <w:t xml:space="preserve"> not run this job again during the migration process as it would reset the values in the lookup tables.</w:t>
      </w:r>
    </w:p>
    <w:p w14:paraId="0B55B761" w14:textId="77777777" w:rsidR="006257E2" w:rsidRPr="00F368C8" w:rsidRDefault="006257E2" w:rsidP="00F368C8">
      <w:pPr>
        <w:pStyle w:val="Heading2"/>
      </w:pPr>
      <w:bookmarkStart w:id="505" w:name="_Toc335849514"/>
      <w:bookmarkStart w:id="506" w:name="_Toc493166046"/>
      <w:bookmarkStart w:id="507" w:name="_Toc289421514"/>
      <w:r w:rsidRPr="00F368C8">
        <w:t>Configure and Execute Table Initialize Job</w:t>
      </w:r>
      <w:bookmarkEnd w:id="505"/>
      <w:r w:rsidR="00E06E0B" w:rsidRPr="00F368C8">
        <w:t xml:space="preserve"> (Optional)</w:t>
      </w:r>
      <w:bookmarkEnd w:id="506"/>
    </w:p>
    <w:p w14:paraId="7268BCA8" w14:textId="77777777" w:rsidR="0030164E" w:rsidRPr="00071D31" w:rsidRDefault="003B5EFB" w:rsidP="0030164E">
      <w:pPr>
        <w:pStyle w:val="NoteIcon"/>
      </w:pPr>
      <w:r w:rsidRPr="00071D31">
        <w:rPr>
          <w:noProof/>
          <w:lang w:eastAsia="zh-CN"/>
        </w:rPr>
        <w:drawing>
          <wp:inline distT="0" distB="0" distL="0" distR="0" wp14:anchorId="3DB8C386" wp14:editId="7431CDE8">
            <wp:extent cx="231775" cy="231775"/>
            <wp:effectExtent l="0" t="0" r="0" b="0"/>
            <wp:docPr id="41" name="Picture 41"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1"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a:effectLst/>
                  </pic:spPr>
                </pic:pic>
              </a:graphicData>
            </a:graphic>
          </wp:inline>
        </w:drawing>
      </w:r>
      <w:r w:rsidR="0030164E" w:rsidRPr="00071D31">
        <w:t xml:space="preserve"> </w:t>
      </w:r>
    </w:p>
    <w:p w14:paraId="371A709E" w14:textId="77777777" w:rsidR="0030164E" w:rsidRPr="00071D31" w:rsidRDefault="0030164E" w:rsidP="00F368C8">
      <w:pPr>
        <w:pStyle w:val="NoteParagraph"/>
      </w:pPr>
      <w:r w:rsidRPr="00071D31">
        <w:t>This section is only for Data Quality package.</w:t>
      </w:r>
    </w:p>
    <w:p w14:paraId="0C5F3358" w14:textId="77777777" w:rsidR="006257E2" w:rsidRPr="00071D31" w:rsidRDefault="006257E2" w:rsidP="00F368C8">
      <w:pPr>
        <w:pStyle w:val="Heading9"/>
      </w:pPr>
      <w:r w:rsidRPr="00071D31">
        <w:t>Use</w:t>
      </w:r>
    </w:p>
    <w:p w14:paraId="3B41778F" w14:textId="77777777" w:rsidR="006257E2" w:rsidRPr="00071D31" w:rsidRDefault="006257E2" w:rsidP="00F368C8">
      <w:r w:rsidRPr="00071D31">
        <w:t xml:space="preserve">This step is mandatory and is required to create the database structure and content of the DQ tool. </w:t>
      </w:r>
      <w:r w:rsidRPr="00F368C8">
        <w:t xml:space="preserve">The table creation and initialization job </w:t>
      </w:r>
      <w:r w:rsidRPr="00F368C8">
        <w:rPr>
          <w:rStyle w:val="Object"/>
        </w:rPr>
        <w:t>JOB_DM_DQ_Step1_Tables_Initialise</w:t>
      </w:r>
      <w:r w:rsidRPr="00F368C8">
        <w:t xml:space="preserve"> is used to create the lookup structure and populate it with the </w:t>
      </w:r>
      <w:r w:rsidRPr="00071D31">
        <w:t xml:space="preserve">baseline values provided by SAP Best Practices. </w:t>
      </w:r>
    </w:p>
    <w:p w14:paraId="59947274" w14:textId="77777777" w:rsidR="006257E2" w:rsidRPr="00F368C8" w:rsidRDefault="006257E2" w:rsidP="00F368C8">
      <w:pPr>
        <w:pStyle w:val="Heading9"/>
      </w:pPr>
      <w:r w:rsidRPr="00071D31">
        <w:t>Procedure</w:t>
      </w:r>
    </w:p>
    <w:p w14:paraId="2EF7AD40" w14:textId="77777777" w:rsidR="006257E2" w:rsidRPr="00F368C8" w:rsidRDefault="00F368C8" w:rsidP="00F134EE">
      <w:pPr>
        <w:numPr>
          <w:ilvl w:val="0"/>
          <w:numId w:val="38"/>
        </w:numPr>
      </w:pPr>
      <w:r>
        <w:t>Log on</w:t>
      </w:r>
      <w:r w:rsidR="006257E2" w:rsidRPr="00F368C8">
        <w:t>to</w:t>
      </w:r>
      <w:r w:rsidR="006257E2" w:rsidRPr="00F368C8">
        <w:rPr>
          <w:rStyle w:val="Object"/>
        </w:rPr>
        <w:t xml:space="preserve"> </w:t>
      </w:r>
      <w:r w:rsidRPr="00F368C8">
        <w:t>the</w:t>
      </w:r>
      <w:r>
        <w:rPr>
          <w:rStyle w:val="Object"/>
        </w:rPr>
        <w:t xml:space="preserve"> </w:t>
      </w:r>
      <w:r w:rsidR="006257E2" w:rsidRPr="00F368C8">
        <w:rPr>
          <w:rStyle w:val="Object"/>
        </w:rPr>
        <w:t>Data Services Designer,</w:t>
      </w:r>
      <w:r w:rsidR="006257E2" w:rsidRPr="00F368C8">
        <w:t xml:space="preserve"> open the project </w:t>
      </w:r>
      <w:r w:rsidR="006257E2" w:rsidRPr="00F368C8">
        <w:rPr>
          <w:rStyle w:val="Object"/>
        </w:rPr>
        <w:t xml:space="preserve">PRJ_DM_DQ by double-clicking on it in </w:t>
      </w:r>
      <w:r w:rsidR="006257E2" w:rsidRPr="00F368C8">
        <w:t xml:space="preserve">the Project tab under the Local Object Library window.  The project PRJ_DM_DQ should now appear in the above window Project Area.  </w:t>
      </w:r>
      <w:r w:rsidR="006257E2" w:rsidRPr="00F368C8">
        <w:rPr>
          <w:rStyle w:val="Object"/>
        </w:rPr>
        <w:t xml:space="preserve">Expand the project PRJ_DM_DQ and right-click on job JOB_DM_DQ_Step1_Tables_Initialise </w:t>
      </w:r>
      <w:r w:rsidR="006257E2" w:rsidRPr="00F368C8">
        <w:t>and choose</w:t>
      </w:r>
      <w:r w:rsidR="006257E2" w:rsidRPr="00F368C8">
        <w:rPr>
          <w:rStyle w:val="Object"/>
        </w:rPr>
        <w:t xml:space="preserve"> Execute. </w:t>
      </w:r>
      <w:r w:rsidR="006257E2" w:rsidRPr="00F368C8">
        <w:t>If you get a prompt whether you would like to save all changes and execute, choose</w:t>
      </w:r>
      <w:r w:rsidR="006257E2" w:rsidRPr="00F368C8">
        <w:rPr>
          <w:rStyle w:val="Object"/>
        </w:rPr>
        <w:t xml:space="preserve"> Yes.</w:t>
      </w:r>
    </w:p>
    <w:p w14:paraId="6EBE334F" w14:textId="77777777" w:rsidR="006257E2" w:rsidRPr="00F368C8" w:rsidRDefault="006257E2" w:rsidP="00F134EE">
      <w:pPr>
        <w:numPr>
          <w:ilvl w:val="0"/>
          <w:numId w:val="38"/>
        </w:numPr>
      </w:pPr>
      <w:r w:rsidRPr="00F368C8">
        <w:t>On the</w:t>
      </w:r>
      <w:r w:rsidRPr="00F368C8">
        <w:rPr>
          <w:rStyle w:val="Object"/>
        </w:rPr>
        <w:t xml:space="preserve"> Execution Properties </w:t>
      </w:r>
      <w:r w:rsidRPr="00F368C8">
        <w:t>dialog</w:t>
      </w:r>
      <w:r w:rsidRPr="00F368C8">
        <w:rPr>
          <w:rStyle w:val="Object"/>
        </w:rPr>
        <w:t xml:space="preserve"> </w:t>
      </w:r>
      <w:r w:rsidRPr="00F368C8">
        <w:t>box</w:t>
      </w:r>
      <w:r w:rsidRPr="00F368C8">
        <w:rPr>
          <w:rStyle w:val="Object"/>
        </w:rPr>
        <w:t xml:space="preserve">, </w:t>
      </w:r>
      <w:r w:rsidRPr="00F368C8">
        <w:t>choose the</w:t>
      </w:r>
      <w:r w:rsidRPr="00F368C8">
        <w:rPr>
          <w:rStyle w:val="Object"/>
        </w:rPr>
        <w:t xml:space="preserve"> Global Variable tab </w:t>
      </w:r>
      <w:r w:rsidRPr="00F368C8">
        <w:t xml:space="preserve">and check/set them to the following (you do not need to change any other values):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0" w:lastRow="0" w:firstColumn="0" w:lastColumn="0" w:noHBand="0" w:noVBand="0"/>
      </w:tblPr>
      <w:tblGrid>
        <w:gridCol w:w="3256"/>
        <w:gridCol w:w="2056"/>
        <w:gridCol w:w="3256"/>
      </w:tblGrid>
      <w:tr w:rsidR="006257E2" w:rsidRPr="00071D31" w14:paraId="0D6B2016" w14:textId="77777777" w:rsidTr="00DB0DC8">
        <w:tc>
          <w:tcPr>
            <w:tcW w:w="155.95pt" w:type="dxa"/>
            <w:shd w:val="clear" w:color="auto" w:fill="C6C6C6"/>
          </w:tcPr>
          <w:p w14:paraId="11C34D58" w14:textId="77777777" w:rsidR="006257E2" w:rsidRPr="00071D31" w:rsidRDefault="006257E2" w:rsidP="00F368C8">
            <w:pPr>
              <w:pStyle w:val="TableHeading"/>
            </w:pPr>
            <w:r w:rsidRPr="00071D31">
              <w:t xml:space="preserve">Field </w:t>
            </w:r>
            <w:r w:rsidRPr="00071D31">
              <w:rPr>
                <w:lang w:eastAsia="zh-CN"/>
              </w:rPr>
              <w:t>n</w:t>
            </w:r>
            <w:r w:rsidRPr="00071D31">
              <w:t>ame</w:t>
            </w:r>
          </w:p>
        </w:tc>
        <w:tc>
          <w:tcPr>
            <w:tcW w:w="98.50pt" w:type="dxa"/>
            <w:shd w:val="clear" w:color="auto" w:fill="C6C6C6"/>
          </w:tcPr>
          <w:p w14:paraId="0C7AF553" w14:textId="77777777" w:rsidR="006257E2" w:rsidRPr="00071D31" w:rsidRDefault="006257E2" w:rsidP="00F368C8">
            <w:pPr>
              <w:pStyle w:val="TableHeading"/>
            </w:pPr>
            <w:r w:rsidRPr="00071D31">
              <w:t xml:space="preserve">User </w:t>
            </w:r>
            <w:r w:rsidRPr="00071D31">
              <w:rPr>
                <w:lang w:eastAsia="zh-CN"/>
              </w:rPr>
              <w:t>a</w:t>
            </w:r>
            <w:r w:rsidRPr="00071D31">
              <w:t xml:space="preserve">ction and </w:t>
            </w:r>
            <w:r w:rsidRPr="00071D31">
              <w:rPr>
                <w:lang w:eastAsia="zh-CN"/>
              </w:rPr>
              <w:t>v</w:t>
            </w:r>
            <w:r w:rsidRPr="00071D31">
              <w:t>alues</w:t>
            </w:r>
          </w:p>
        </w:tc>
        <w:tc>
          <w:tcPr>
            <w:tcW w:w="155.95pt" w:type="dxa"/>
            <w:shd w:val="clear" w:color="auto" w:fill="C6C6C6"/>
          </w:tcPr>
          <w:p w14:paraId="64222826" w14:textId="77777777" w:rsidR="006257E2" w:rsidRPr="00071D31" w:rsidRDefault="006257E2" w:rsidP="00F368C8">
            <w:pPr>
              <w:pStyle w:val="TableHeading"/>
            </w:pPr>
            <w:r w:rsidRPr="00071D31">
              <w:t>Comment</w:t>
            </w:r>
          </w:p>
        </w:tc>
      </w:tr>
      <w:tr w:rsidR="006257E2" w:rsidRPr="00071D31" w14:paraId="351262A9" w14:textId="77777777" w:rsidTr="00DB0DC8">
        <w:tc>
          <w:tcPr>
            <w:tcW w:w="155.95pt" w:type="dxa"/>
          </w:tcPr>
          <w:p w14:paraId="61BA9D25" w14:textId="77777777" w:rsidR="006257E2" w:rsidRPr="00071D31" w:rsidRDefault="006257E2" w:rsidP="00F368C8">
            <w:pPr>
              <w:pStyle w:val="TableText"/>
            </w:pPr>
            <w:r w:rsidRPr="00071D31">
              <w:t>$</w:t>
            </w:r>
            <w:proofErr w:type="spellStart"/>
            <w:r w:rsidRPr="00071D31">
              <w:t>G_Repo_Server</w:t>
            </w:r>
            <w:proofErr w:type="spellEnd"/>
          </w:p>
        </w:tc>
        <w:tc>
          <w:tcPr>
            <w:tcW w:w="98.50pt" w:type="dxa"/>
          </w:tcPr>
          <w:p w14:paraId="4F2B7446" w14:textId="77777777" w:rsidR="006257E2" w:rsidRPr="00F368C8" w:rsidRDefault="00F368C8" w:rsidP="00F368C8">
            <w:pPr>
              <w:pStyle w:val="TableText"/>
            </w:pPr>
            <w:r w:rsidRPr="00F368C8">
              <w:t>&lt;keep default value&gt;</w:t>
            </w:r>
          </w:p>
        </w:tc>
        <w:tc>
          <w:tcPr>
            <w:tcW w:w="155.95pt" w:type="dxa"/>
          </w:tcPr>
          <w:p w14:paraId="5118877B" w14:textId="77777777" w:rsidR="006257E2" w:rsidRPr="00071D31" w:rsidRDefault="00F368C8" w:rsidP="00F368C8">
            <w:pPr>
              <w:rPr>
                <w:lang w:eastAsia="zh-CN"/>
              </w:rPr>
            </w:pPr>
            <w:r w:rsidRPr="00F368C8">
              <w:rPr>
                <w:rStyle w:val="Object"/>
              </w:rPr>
              <w:t>$</w:t>
            </w:r>
            <w:proofErr w:type="spellStart"/>
            <w:r w:rsidRPr="00F368C8">
              <w:rPr>
                <w:rStyle w:val="Object"/>
              </w:rPr>
              <w:t>G_Repo_Server</w:t>
            </w:r>
            <w:proofErr w:type="spellEnd"/>
            <w:r w:rsidRPr="00F368C8">
              <w:t xml:space="preserve"> captures the server recorded against the DS_DM_REPO_IDOC </w:t>
            </w:r>
            <w:proofErr w:type="spellStart"/>
            <w:r w:rsidRPr="00F368C8">
              <w:t>datastore</w:t>
            </w:r>
            <w:proofErr w:type="spellEnd"/>
            <w:r w:rsidRPr="00F368C8">
              <w:t>. Do not enter any information here, as the tool default</w:t>
            </w:r>
            <w:r>
              <w:t>s</w:t>
            </w:r>
            <w:r w:rsidRPr="00F368C8">
              <w:t xml:space="preserve"> the value </w:t>
            </w:r>
          </w:p>
        </w:tc>
      </w:tr>
      <w:tr w:rsidR="00F368C8" w:rsidRPr="00071D31" w14:paraId="60743AE6" w14:textId="77777777" w:rsidTr="00DB0DC8">
        <w:tc>
          <w:tcPr>
            <w:tcW w:w="155.95pt" w:type="dxa"/>
          </w:tcPr>
          <w:p w14:paraId="1D5FB33B" w14:textId="77777777" w:rsidR="00F368C8" w:rsidRPr="00071D31" w:rsidRDefault="00F368C8" w:rsidP="00F368C8">
            <w:pPr>
              <w:pStyle w:val="TableText"/>
            </w:pPr>
            <w:r w:rsidRPr="00071D31">
              <w:t>$</w:t>
            </w:r>
            <w:proofErr w:type="spellStart"/>
            <w:r w:rsidRPr="00071D31">
              <w:t>G_Repo_Username</w:t>
            </w:r>
            <w:proofErr w:type="spellEnd"/>
          </w:p>
        </w:tc>
        <w:tc>
          <w:tcPr>
            <w:tcW w:w="98.50pt" w:type="dxa"/>
          </w:tcPr>
          <w:p w14:paraId="7B6B9CFF" w14:textId="77777777" w:rsidR="00F368C8" w:rsidRDefault="00F368C8">
            <w:r w:rsidRPr="00847613">
              <w:t>&lt;keep default value&gt;</w:t>
            </w:r>
          </w:p>
        </w:tc>
        <w:tc>
          <w:tcPr>
            <w:tcW w:w="155.95pt" w:type="dxa"/>
          </w:tcPr>
          <w:p w14:paraId="6A72D62D" w14:textId="77777777" w:rsidR="00F368C8" w:rsidRDefault="00F368C8" w:rsidP="00F368C8">
            <w:pPr>
              <w:pStyle w:val="TableText"/>
              <w:rPr>
                <w:lang w:eastAsia="zh-CN"/>
              </w:rPr>
            </w:pPr>
            <w:r w:rsidRPr="00071D31">
              <w:rPr>
                <w:lang w:eastAsia="zh-CN"/>
              </w:rPr>
              <w:t xml:space="preserve">Default user name is </w:t>
            </w:r>
            <w:proofErr w:type="spellStart"/>
            <w:r w:rsidRPr="00071D31">
              <w:rPr>
                <w:lang w:eastAsia="zh-CN"/>
              </w:rPr>
              <w:t>sa</w:t>
            </w:r>
            <w:proofErr w:type="spellEnd"/>
            <w:r w:rsidRPr="00F368C8">
              <w:t>;</w:t>
            </w:r>
          </w:p>
          <w:p w14:paraId="528F59C8" w14:textId="77777777" w:rsidR="00F368C8" w:rsidRPr="00F368C8" w:rsidRDefault="00F368C8" w:rsidP="00F368C8">
            <w:r w:rsidRPr="00F368C8">
              <w:rPr>
                <w:rStyle w:val="Object"/>
              </w:rPr>
              <w:t>$</w:t>
            </w:r>
            <w:proofErr w:type="spellStart"/>
            <w:r w:rsidRPr="00F368C8">
              <w:rPr>
                <w:rStyle w:val="Object"/>
              </w:rPr>
              <w:t>G_Repo_Username</w:t>
            </w:r>
            <w:proofErr w:type="spellEnd"/>
            <w:r w:rsidRPr="00071D31">
              <w:t xml:space="preserve"> </w:t>
            </w:r>
            <w:r w:rsidRPr="00F368C8">
              <w:t xml:space="preserve">captures the username recorded against the DS_DM_REPO_IDOC </w:t>
            </w:r>
            <w:proofErr w:type="spellStart"/>
            <w:r w:rsidRPr="00F368C8">
              <w:t>datastore</w:t>
            </w:r>
            <w:proofErr w:type="spellEnd"/>
            <w:r w:rsidRPr="00F368C8">
              <w:t>. Do not enter any information here, as the tool default</w:t>
            </w:r>
            <w:r>
              <w:t>s</w:t>
            </w:r>
            <w:r w:rsidRPr="00F368C8">
              <w:t xml:space="preserve"> the value</w:t>
            </w:r>
          </w:p>
        </w:tc>
      </w:tr>
      <w:tr w:rsidR="00F368C8" w:rsidRPr="00071D31" w14:paraId="4CAD7A59" w14:textId="77777777" w:rsidTr="00DB0DC8">
        <w:tc>
          <w:tcPr>
            <w:tcW w:w="155.95pt" w:type="dxa"/>
          </w:tcPr>
          <w:p w14:paraId="66048350" w14:textId="77777777" w:rsidR="00F368C8" w:rsidRPr="00071D31" w:rsidRDefault="00F368C8" w:rsidP="00F368C8">
            <w:pPr>
              <w:pStyle w:val="TableText"/>
            </w:pPr>
            <w:r w:rsidRPr="00071D31">
              <w:t>$</w:t>
            </w:r>
            <w:proofErr w:type="spellStart"/>
            <w:r w:rsidRPr="00071D31">
              <w:t>G_Repo_Password</w:t>
            </w:r>
            <w:proofErr w:type="spellEnd"/>
          </w:p>
        </w:tc>
        <w:tc>
          <w:tcPr>
            <w:tcW w:w="98.50pt" w:type="dxa"/>
          </w:tcPr>
          <w:p w14:paraId="562E7445" w14:textId="77777777" w:rsidR="00F368C8" w:rsidRDefault="00F368C8">
            <w:r w:rsidRPr="00847613">
              <w:t>&lt;keep default value&gt;</w:t>
            </w:r>
          </w:p>
        </w:tc>
        <w:tc>
          <w:tcPr>
            <w:tcW w:w="155.95pt" w:type="dxa"/>
          </w:tcPr>
          <w:p w14:paraId="4F2F5D99" w14:textId="77777777" w:rsidR="00F368C8" w:rsidRDefault="00F368C8" w:rsidP="00F368C8">
            <w:pPr>
              <w:pStyle w:val="TableText"/>
              <w:rPr>
                <w:lang w:eastAsia="zh-CN"/>
              </w:rPr>
            </w:pPr>
            <w:r w:rsidRPr="00071D31">
              <w:rPr>
                <w:lang w:eastAsia="zh-CN"/>
              </w:rPr>
              <w:t>Default password is Welcome1</w:t>
            </w:r>
          </w:p>
          <w:p w14:paraId="67268AF3" w14:textId="77777777" w:rsidR="00F368C8" w:rsidRPr="00071D31" w:rsidRDefault="00F368C8" w:rsidP="00F368C8">
            <w:r w:rsidRPr="00F368C8">
              <w:rPr>
                <w:rStyle w:val="Object"/>
              </w:rPr>
              <w:t>$</w:t>
            </w:r>
            <w:proofErr w:type="spellStart"/>
            <w:r w:rsidRPr="00F368C8">
              <w:rPr>
                <w:rStyle w:val="Object"/>
              </w:rPr>
              <w:t>G_Repo_Password</w:t>
            </w:r>
            <w:proofErr w:type="spellEnd"/>
            <w:r w:rsidRPr="00F368C8">
              <w:t xml:space="preserve"> captures the password recorded against the DS_DM_REPO_IDOC </w:t>
            </w:r>
            <w:proofErr w:type="spellStart"/>
            <w:r w:rsidRPr="00F368C8">
              <w:t>datastore</w:t>
            </w:r>
            <w:proofErr w:type="spellEnd"/>
            <w:r w:rsidRPr="00F368C8">
              <w:t>. Do not enter any information here, as the tool default</w:t>
            </w:r>
            <w:r>
              <w:t>s</w:t>
            </w:r>
            <w:r w:rsidRPr="00F368C8">
              <w:t xml:space="preserve"> the value</w:t>
            </w:r>
          </w:p>
        </w:tc>
      </w:tr>
      <w:tr w:rsidR="00F368C8" w:rsidRPr="00071D31" w14:paraId="1E5DE4D2" w14:textId="77777777" w:rsidTr="00DB0DC8">
        <w:tc>
          <w:tcPr>
            <w:tcW w:w="155.95pt" w:type="dxa"/>
          </w:tcPr>
          <w:p w14:paraId="363B7BA7" w14:textId="77777777" w:rsidR="00F368C8" w:rsidRPr="00071D31" w:rsidRDefault="00F368C8" w:rsidP="00F368C8">
            <w:pPr>
              <w:pStyle w:val="TableText"/>
            </w:pPr>
            <w:r w:rsidRPr="00071D31">
              <w:t>$</w:t>
            </w:r>
            <w:proofErr w:type="spellStart"/>
            <w:r w:rsidRPr="00071D31">
              <w:t>G_Repo_Name</w:t>
            </w:r>
            <w:proofErr w:type="spellEnd"/>
          </w:p>
        </w:tc>
        <w:tc>
          <w:tcPr>
            <w:tcW w:w="98.50pt" w:type="dxa"/>
          </w:tcPr>
          <w:p w14:paraId="23038EE9" w14:textId="77777777" w:rsidR="00F368C8" w:rsidRDefault="00F368C8">
            <w:r w:rsidRPr="00847613">
              <w:t>&lt;keep default value&gt;</w:t>
            </w:r>
          </w:p>
        </w:tc>
        <w:tc>
          <w:tcPr>
            <w:tcW w:w="155.95pt" w:type="dxa"/>
          </w:tcPr>
          <w:p w14:paraId="5A8E40EF" w14:textId="77777777" w:rsidR="00F368C8" w:rsidRPr="00071D31" w:rsidRDefault="00F368C8" w:rsidP="00F368C8">
            <w:r w:rsidRPr="00F368C8">
              <w:rPr>
                <w:rStyle w:val="Object"/>
              </w:rPr>
              <w:t>$</w:t>
            </w:r>
            <w:proofErr w:type="spellStart"/>
            <w:r w:rsidRPr="00F368C8">
              <w:rPr>
                <w:rStyle w:val="Object"/>
              </w:rPr>
              <w:t>G_Repo_Name</w:t>
            </w:r>
            <w:proofErr w:type="spellEnd"/>
            <w:r w:rsidRPr="00F368C8">
              <w:t xml:space="preserve"> captures the repository name recorded against the DS_DM_REPO_IDOC </w:t>
            </w:r>
            <w:proofErr w:type="spellStart"/>
            <w:r w:rsidRPr="00F368C8">
              <w:t>datastore</w:t>
            </w:r>
            <w:proofErr w:type="spellEnd"/>
            <w:r w:rsidRPr="00F368C8">
              <w:t>. Do not enter any information here, as the tool default</w:t>
            </w:r>
            <w:r>
              <w:t>s</w:t>
            </w:r>
            <w:r w:rsidRPr="00F368C8">
              <w:t xml:space="preserve"> the value</w:t>
            </w:r>
          </w:p>
        </w:tc>
      </w:tr>
      <w:tr w:rsidR="006257E2" w:rsidRPr="00071D31" w14:paraId="49A9AAB4" w14:textId="77777777" w:rsidTr="00DB0DC8">
        <w:tc>
          <w:tcPr>
            <w:tcW w:w="155.95pt" w:type="dxa"/>
          </w:tcPr>
          <w:p w14:paraId="13201785" w14:textId="77777777" w:rsidR="006257E2" w:rsidRPr="00071D31" w:rsidRDefault="006257E2" w:rsidP="00F368C8">
            <w:pPr>
              <w:pStyle w:val="TableText"/>
            </w:pPr>
            <w:r w:rsidRPr="00071D31">
              <w:lastRenderedPageBreak/>
              <w:t>$</w:t>
            </w:r>
            <w:proofErr w:type="spellStart"/>
            <w:r w:rsidRPr="00071D31">
              <w:t>G_Table_Count</w:t>
            </w:r>
            <w:proofErr w:type="spellEnd"/>
          </w:p>
        </w:tc>
        <w:tc>
          <w:tcPr>
            <w:tcW w:w="98.50pt" w:type="dxa"/>
          </w:tcPr>
          <w:p w14:paraId="51330AE1" w14:textId="77777777" w:rsidR="006257E2" w:rsidRPr="00F368C8" w:rsidRDefault="006257E2" w:rsidP="00F368C8">
            <w:pPr>
              <w:pStyle w:val="TableText"/>
            </w:pPr>
            <w:r w:rsidRPr="00F368C8">
              <w:t>‘SAP internal variable’</w:t>
            </w:r>
          </w:p>
        </w:tc>
        <w:tc>
          <w:tcPr>
            <w:tcW w:w="155.95pt" w:type="dxa"/>
          </w:tcPr>
          <w:p w14:paraId="2E35311B" w14:textId="77777777" w:rsidR="006257E2" w:rsidRPr="00071D31" w:rsidRDefault="00F368C8" w:rsidP="00F368C8">
            <w:pPr>
              <w:pStyle w:val="TableText"/>
              <w:rPr>
                <w:lang w:eastAsia="zh-CN"/>
              </w:rPr>
            </w:pPr>
            <w:r w:rsidRPr="00F368C8">
              <w:rPr>
                <w:rStyle w:val="Object"/>
              </w:rPr>
              <w:t>$</w:t>
            </w:r>
            <w:proofErr w:type="spellStart"/>
            <w:r w:rsidRPr="00F368C8">
              <w:rPr>
                <w:rStyle w:val="Object"/>
              </w:rPr>
              <w:t>G_Table_Count</w:t>
            </w:r>
            <w:proofErr w:type="spellEnd"/>
            <w:r w:rsidRPr="00071D31">
              <w:t xml:space="preserve"> holds the total number of tables that are to be created by the job. Do not enter any information here, as the tool default</w:t>
            </w:r>
            <w:r>
              <w:t>s</w:t>
            </w:r>
            <w:r w:rsidRPr="00071D31">
              <w:t xml:space="preserve"> the value</w:t>
            </w:r>
          </w:p>
        </w:tc>
      </w:tr>
      <w:tr w:rsidR="006257E2" w:rsidRPr="00071D31" w14:paraId="03E6C51D" w14:textId="77777777" w:rsidTr="00DB0DC8">
        <w:tc>
          <w:tcPr>
            <w:tcW w:w="155.95pt" w:type="dxa"/>
          </w:tcPr>
          <w:p w14:paraId="0D06A9B0" w14:textId="77777777" w:rsidR="006257E2" w:rsidRPr="00071D31" w:rsidRDefault="006257E2" w:rsidP="00F368C8">
            <w:pPr>
              <w:pStyle w:val="TableText"/>
            </w:pPr>
            <w:r w:rsidRPr="00071D31">
              <w:t>$</w:t>
            </w:r>
            <w:proofErr w:type="spellStart"/>
            <w:r w:rsidRPr="00071D31">
              <w:t>G_Repo_Info_for_al_engine</w:t>
            </w:r>
            <w:proofErr w:type="spellEnd"/>
          </w:p>
        </w:tc>
        <w:tc>
          <w:tcPr>
            <w:tcW w:w="98.50pt" w:type="dxa"/>
          </w:tcPr>
          <w:p w14:paraId="53A886CC" w14:textId="77777777" w:rsidR="006257E2" w:rsidRPr="00F368C8" w:rsidRDefault="006257E2" w:rsidP="00F368C8">
            <w:pPr>
              <w:pStyle w:val="TableText"/>
            </w:pPr>
            <w:r w:rsidRPr="00F368C8">
              <w:t>‘SAP internal variable’</w:t>
            </w:r>
          </w:p>
        </w:tc>
        <w:tc>
          <w:tcPr>
            <w:tcW w:w="155.95pt" w:type="dxa"/>
          </w:tcPr>
          <w:p w14:paraId="0348335A" w14:textId="77777777" w:rsidR="006257E2" w:rsidRPr="00071D31" w:rsidRDefault="00F368C8" w:rsidP="00F368C8">
            <w:pPr>
              <w:rPr>
                <w:lang w:eastAsia="zh-CN"/>
              </w:rPr>
            </w:pPr>
            <w:r w:rsidRPr="00F368C8">
              <w:rPr>
                <w:rStyle w:val="Object"/>
              </w:rPr>
              <w:t>$</w:t>
            </w:r>
            <w:proofErr w:type="spellStart"/>
            <w:r w:rsidRPr="00F368C8">
              <w:rPr>
                <w:rStyle w:val="Object"/>
              </w:rPr>
              <w:t>G_Repo_Info_for_al_engine</w:t>
            </w:r>
            <w:proofErr w:type="spellEnd"/>
            <w:r>
              <w:t xml:space="preserve"> </w:t>
            </w:r>
            <w:r w:rsidRPr="00071D31">
              <w:t xml:space="preserve">holds a formatted parameter that </w:t>
            </w:r>
            <w:r>
              <w:t xml:space="preserve">is </w:t>
            </w:r>
            <w:r w:rsidRPr="00071D31">
              <w:t xml:space="preserve">passed to </w:t>
            </w:r>
            <w:proofErr w:type="spellStart"/>
            <w:r w:rsidRPr="00071D31">
              <w:t>al_engine</w:t>
            </w:r>
            <w:proofErr w:type="spellEnd"/>
            <w:r w:rsidRPr="00071D31">
              <w:t xml:space="preserve"> to import the tables into the repository</w:t>
            </w:r>
          </w:p>
        </w:tc>
      </w:tr>
      <w:tr w:rsidR="006257E2" w:rsidRPr="00071D31" w14:paraId="40662380" w14:textId="77777777" w:rsidTr="00DB0DC8">
        <w:tc>
          <w:tcPr>
            <w:tcW w:w="155.95pt" w:type="dxa"/>
          </w:tcPr>
          <w:p w14:paraId="47248C9B" w14:textId="77777777" w:rsidR="006257E2" w:rsidRPr="00071D31" w:rsidRDefault="006257E2" w:rsidP="00F368C8">
            <w:pPr>
              <w:pStyle w:val="TableText"/>
            </w:pPr>
            <w:r w:rsidRPr="00071D31">
              <w:t>$</w:t>
            </w:r>
            <w:proofErr w:type="spellStart"/>
            <w:r w:rsidRPr="00071D31">
              <w:t>G_Load_Sample_Package</w:t>
            </w:r>
            <w:proofErr w:type="spellEnd"/>
          </w:p>
        </w:tc>
        <w:tc>
          <w:tcPr>
            <w:tcW w:w="98.50pt" w:type="dxa"/>
          </w:tcPr>
          <w:p w14:paraId="6032E113" w14:textId="77777777" w:rsidR="006257E2" w:rsidRPr="00F368C8" w:rsidRDefault="006257E2" w:rsidP="00F368C8">
            <w:pPr>
              <w:pStyle w:val="TableText"/>
            </w:pPr>
            <w:r w:rsidRPr="00F368C8">
              <w:t>‘Y’</w:t>
            </w:r>
          </w:p>
        </w:tc>
        <w:tc>
          <w:tcPr>
            <w:tcW w:w="155.95pt" w:type="dxa"/>
          </w:tcPr>
          <w:p w14:paraId="1AF19176" w14:textId="77777777" w:rsidR="006257E2" w:rsidRPr="00071D31" w:rsidRDefault="006257E2" w:rsidP="00F368C8">
            <w:pPr>
              <w:pStyle w:val="TableText"/>
              <w:rPr>
                <w:lang w:eastAsia="zh-CN"/>
              </w:rPr>
            </w:pPr>
            <w:r w:rsidRPr="00071D31">
              <w:rPr>
                <w:lang w:eastAsia="zh-CN"/>
              </w:rPr>
              <w:t>Indicates whether the sample data packages should be loaded.</w:t>
            </w:r>
          </w:p>
        </w:tc>
      </w:tr>
      <w:tr w:rsidR="006257E2" w:rsidRPr="00071D31" w14:paraId="11D58BCE" w14:textId="77777777" w:rsidTr="00DB0DC8">
        <w:tc>
          <w:tcPr>
            <w:tcW w:w="155.95pt" w:type="dxa"/>
          </w:tcPr>
          <w:p w14:paraId="296CB1DB" w14:textId="77777777" w:rsidR="006257E2" w:rsidRPr="00071D31" w:rsidRDefault="006257E2" w:rsidP="00F368C8">
            <w:pPr>
              <w:pStyle w:val="TableText"/>
            </w:pPr>
            <w:r w:rsidRPr="00071D31">
              <w:t>$</w:t>
            </w:r>
            <w:proofErr w:type="spellStart"/>
            <w:r w:rsidRPr="00071D31">
              <w:t>G_Datafile_Location</w:t>
            </w:r>
            <w:proofErr w:type="spellEnd"/>
          </w:p>
        </w:tc>
        <w:tc>
          <w:tcPr>
            <w:tcW w:w="98.50pt" w:type="dxa"/>
          </w:tcPr>
          <w:p w14:paraId="49EFD58E" w14:textId="77777777" w:rsidR="006257E2" w:rsidRPr="00071D31" w:rsidDel="00EC434E" w:rsidRDefault="006257E2" w:rsidP="00F368C8">
            <w:pPr>
              <w:pStyle w:val="TableText"/>
              <w:rPr>
                <w:rStyle w:val="Object"/>
                <w:i w:val="0"/>
                <w:lang w:eastAsia="zh-CN"/>
              </w:rPr>
            </w:pPr>
            <w:r w:rsidRPr="00071D31">
              <w:t>‘C:/</w:t>
            </w:r>
            <w:proofErr w:type="spellStart"/>
            <w:r w:rsidRPr="00071D31">
              <w:t>Migration_DQ</w:t>
            </w:r>
            <w:proofErr w:type="spellEnd"/>
            <w:r w:rsidRPr="00071D31">
              <w:t>’</w:t>
            </w:r>
          </w:p>
        </w:tc>
        <w:tc>
          <w:tcPr>
            <w:tcW w:w="155.95pt" w:type="dxa"/>
          </w:tcPr>
          <w:p w14:paraId="10E08EDE" w14:textId="77777777" w:rsidR="006257E2" w:rsidRPr="00071D31" w:rsidRDefault="006257E2" w:rsidP="00F368C8">
            <w:pPr>
              <w:pStyle w:val="TableText"/>
              <w:rPr>
                <w:lang w:eastAsia="zh-CN"/>
              </w:rPr>
            </w:pPr>
            <w:r w:rsidRPr="00071D31">
              <w:t>Ensure that $</w:t>
            </w:r>
            <w:proofErr w:type="spellStart"/>
            <w:r w:rsidRPr="00071D31">
              <w:t>G_Datafile_Location</w:t>
            </w:r>
            <w:proofErr w:type="spellEnd"/>
            <w:r w:rsidRPr="00071D31">
              <w:t xml:space="preserve"> points to ‘C:/</w:t>
            </w:r>
            <w:proofErr w:type="spellStart"/>
            <w:r w:rsidRPr="00071D31">
              <w:t>Migration_DQ</w:t>
            </w:r>
            <w:proofErr w:type="spellEnd"/>
            <w:r w:rsidRPr="00071D31">
              <w:t>’ or a location that you plan to keep your files.</w:t>
            </w:r>
          </w:p>
        </w:tc>
      </w:tr>
    </w:tbl>
    <w:p w14:paraId="4861174E" w14:textId="77777777" w:rsidR="006257E2" w:rsidRPr="00071D31" w:rsidRDefault="003B5EFB" w:rsidP="006257E2">
      <w:pPr>
        <w:pStyle w:val="NoteIcon"/>
      </w:pPr>
      <w:r w:rsidRPr="00071D31">
        <w:rPr>
          <w:noProof/>
          <w:lang w:eastAsia="zh-CN"/>
        </w:rPr>
        <w:drawing>
          <wp:inline distT="0" distB="0" distL="0" distR="0" wp14:anchorId="35B54281" wp14:editId="05C52735">
            <wp:extent cx="231775" cy="231775"/>
            <wp:effectExtent l="0" t="0" r="0" b="0"/>
            <wp:docPr id="42" name="Picture 42"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2"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4FC7F163" w14:textId="77777777" w:rsidR="006257E2" w:rsidRPr="00F368C8" w:rsidRDefault="006257E2" w:rsidP="006257E2">
      <w:pPr>
        <w:pStyle w:val="NoteParagraph"/>
      </w:pPr>
      <w:r w:rsidRPr="00F368C8">
        <w:t xml:space="preserve">If the password used for the DS_DM_REPO_IDOC </w:t>
      </w:r>
      <w:proofErr w:type="spellStart"/>
      <w:r w:rsidRPr="00F368C8">
        <w:t>datastore</w:t>
      </w:r>
      <w:proofErr w:type="spellEnd"/>
      <w:r w:rsidRPr="00F368C8">
        <w:t xml:space="preserve"> </w:t>
      </w:r>
      <w:r w:rsidR="00F368C8">
        <w:t xml:space="preserve">is different from the User name, </w:t>
      </w:r>
      <w:r w:rsidRPr="00F368C8">
        <w:t>this needs to be passed into the function in this global parameter.</w:t>
      </w:r>
    </w:p>
    <w:p w14:paraId="44844BF0" w14:textId="77777777" w:rsidR="006257E2" w:rsidRPr="00071D31" w:rsidRDefault="006257E2" w:rsidP="006257E2">
      <w:pPr>
        <w:pStyle w:val="NoteParagraph"/>
      </w:pPr>
      <w:r w:rsidRPr="00F368C8">
        <w:t xml:space="preserve">Enter </w:t>
      </w:r>
      <w:r w:rsidR="00F368C8">
        <w:t xml:space="preserve">the </w:t>
      </w:r>
      <w:r w:rsidRPr="00F368C8">
        <w:t>password in single quotes.</w:t>
      </w:r>
    </w:p>
    <w:p w14:paraId="22622263" w14:textId="77777777" w:rsidR="006257E2" w:rsidRPr="00071D31" w:rsidRDefault="006257E2" w:rsidP="00F134EE">
      <w:pPr>
        <w:numPr>
          <w:ilvl w:val="0"/>
          <w:numId w:val="38"/>
        </w:numPr>
      </w:pPr>
      <w:r w:rsidRPr="00071D31">
        <w:t xml:space="preserve">Choose </w:t>
      </w:r>
      <w:r w:rsidRPr="00F368C8">
        <w:rPr>
          <w:rStyle w:val="Object"/>
        </w:rPr>
        <w:t>OK</w:t>
      </w:r>
      <w:r w:rsidRPr="00071D31">
        <w:t xml:space="preserve"> to execute the job once the values are set in the global variables.</w:t>
      </w:r>
    </w:p>
    <w:p w14:paraId="29CDEE88" w14:textId="77777777" w:rsidR="006257E2" w:rsidRPr="00F368C8" w:rsidRDefault="006257E2" w:rsidP="00F134EE">
      <w:pPr>
        <w:numPr>
          <w:ilvl w:val="0"/>
          <w:numId w:val="38"/>
        </w:numPr>
      </w:pPr>
      <w:r w:rsidRPr="00F368C8">
        <w:t>To find the statistics of a job, choose</w:t>
      </w:r>
      <w:r w:rsidR="00F368C8">
        <w:t xml:space="preserve"> the </w:t>
      </w:r>
      <w:r w:rsidR="00F368C8" w:rsidRPr="00F368C8">
        <w:rPr>
          <w:rStyle w:val="Object"/>
        </w:rPr>
        <w:t>Monitor</w:t>
      </w:r>
      <w:r w:rsidR="00F368C8">
        <w:t xml:space="preserve"> button</w:t>
      </w:r>
      <w:r w:rsidRPr="00F368C8">
        <w:t>. To check the log, choose</w:t>
      </w:r>
      <w:r w:rsidR="00FD6E2E" w:rsidRPr="00F368C8">
        <w:t xml:space="preserve"> </w:t>
      </w:r>
      <w:r w:rsidR="00F368C8">
        <w:t xml:space="preserve">the </w:t>
      </w:r>
      <w:r w:rsidR="00F368C8" w:rsidRPr="00F368C8">
        <w:rPr>
          <w:rStyle w:val="Object"/>
        </w:rPr>
        <w:t>Log</w:t>
      </w:r>
      <w:r w:rsidR="00F368C8">
        <w:t xml:space="preserve"> button</w:t>
      </w:r>
      <w:r w:rsidRPr="00F368C8">
        <w:rPr>
          <w:rStyle w:val="Object"/>
        </w:rPr>
        <w:t xml:space="preserve">. </w:t>
      </w:r>
      <w:r w:rsidRPr="00F368C8">
        <w:t>To view, select</w:t>
      </w:r>
      <w:r w:rsidRPr="00F368C8">
        <w:rPr>
          <w:rStyle w:val="Object"/>
        </w:rPr>
        <w:t xml:space="preserve"> Job_DM_DQ_Step1_Tables_Initialize</w:t>
      </w:r>
      <w:r w:rsidRPr="00F368C8">
        <w:t>. Ensure that there are no errors and that the job is completed successfully before you move on to the next step.</w:t>
      </w:r>
    </w:p>
    <w:p w14:paraId="5C44A495" w14:textId="77777777" w:rsidR="006257E2" w:rsidRPr="00071D31" w:rsidRDefault="003B5EFB" w:rsidP="006257E2">
      <w:pPr>
        <w:pStyle w:val="NoteIcon"/>
      </w:pPr>
      <w:r w:rsidRPr="00071D31">
        <w:rPr>
          <w:noProof/>
          <w:lang w:eastAsia="zh-CN"/>
        </w:rPr>
        <w:drawing>
          <wp:inline distT="0" distB="0" distL="0" distR="0" wp14:anchorId="777DD5A5" wp14:editId="317A2064">
            <wp:extent cx="231775" cy="231775"/>
            <wp:effectExtent l="0" t="0" r="0" b="0"/>
            <wp:docPr id="43" name="Picture 43"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3"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506AC56A" w14:textId="77777777" w:rsidR="006257E2" w:rsidRPr="00071D31" w:rsidRDefault="006257E2" w:rsidP="006257E2">
      <w:pPr>
        <w:pStyle w:val="NoteParagraph"/>
      </w:pPr>
      <w:r w:rsidRPr="00071D31">
        <w:t>The initialization job attempts to create the tables with Unicode Varchar columns. If the database has been created without Unicode being enabled, warning messages will be displayed in the error log with the message ‘</w:t>
      </w:r>
      <w:r w:rsidRPr="00F368C8">
        <w:rPr>
          <w:rStyle w:val="Object"/>
        </w:rPr>
        <w:t>Warning: There may be a possible loss of characters due to transcoding of Unicode character set to database character set of Varchar column of template table &lt;table name&gt; if underlying database &lt;database type&gt; does not support UNICODE encoding for Varchar data type</w:t>
      </w:r>
      <w:r w:rsidRPr="00071D31">
        <w:t>.’</w:t>
      </w:r>
    </w:p>
    <w:p w14:paraId="2B2452D1" w14:textId="77777777" w:rsidR="006257E2" w:rsidRPr="00071D31" w:rsidRDefault="003B5EFB" w:rsidP="00F368C8">
      <w:pPr>
        <w:pStyle w:val="NoteIcon"/>
      </w:pPr>
      <w:r w:rsidRPr="00071D31">
        <w:rPr>
          <w:noProof/>
          <w:lang w:eastAsia="zh-CN"/>
        </w:rPr>
        <w:drawing>
          <wp:inline distT="0" distB="0" distL="0" distR="0" wp14:anchorId="35396323" wp14:editId="759D0224">
            <wp:extent cx="231775" cy="231775"/>
            <wp:effectExtent l="0" t="0" r="0" b="0"/>
            <wp:docPr id="44" name="Picture 44"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4"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2B89F791" w14:textId="77777777" w:rsidR="006257E2" w:rsidRPr="00F368C8" w:rsidRDefault="006257E2" w:rsidP="00F368C8">
      <w:pPr>
        <w:pStyle w:val="NoteParagraph"/>
      </w:pPr>
      <w:r w:rsidRPr="00F368C8">
        <w:t>Once this job has been run successfully, you must not run this job again during the DQ process as it would reset the values in the tables.</w:t>
      </w:r>
    </w:p>
    <w:p w14:paraId="66EB2EC5" w14:textId="77777777" w:rsidR="007624F7" w:rsidRPr="00071D31" w:rsidRDefault="007624F7" w:rsidP="007624F7">
      <w:pPr>
        <w:pStyle w:val="Heading2"/>
      </w:pPr>
      <w:bookmarkStart w:id="508" w:name="_Toc493166047"/>
      <w:r w:rsidRPr="00071D31">
        <w:t>Execute Object Jobs Required for Migration</w:t>
      </w:r>
      <w:bookmarkEnd w:id="507"/>
      <w:bookmarkEnd w:id="508"/>
    </w:p>
    <w:p w14:paraId="676E2523" w14:textId="77777777" w:rsidR="007624F7" w:rsidRPr="00071D31" w:rsidRDefault="007624F7" w:rsidP="007624F7">
      <w:pPr>
        <w:rPr>
          <w:lang w:eastAsia="zh-CN"/>
        </w:rPr>
      </w:pPr>
      <w:r w:rsidRPr="00071D31">
        <w:t xml:space="preserve">This is a mandatory step for each object that is going to be migrated. The first execution of the job should be performed with the default sample data files attached. The execution of the job in its initial delivered state creates the underlying database tables in the staging database to support the execution of the Job and it is required to be run so that all segments are executed even if you are not going to migrate certain segments within the </w:t>
      </w:r>
      <w:proofErr w:type="spellStart"/>
      <w:r w:rsidRPr="00071D31">
        <w:t>IDoc</w:t>
      </w:r>
      <w:proofErr w:type="spellEnd"/>
      <w:r w:rsidRPr="00071D31">
        <w:t xml:space="preserve"> at migration time. The reason is that DS would reference the tables defined at the time of generating the </w:t>
      </w:r>
      <w:proofErr w:type="spellStart"/>
      <w:r w:rsidRPr="00071D31">
        <w:t>IDoc</w:t>
      </w:r>
      <w:proofErr w:type="spellEnd"/>
      <w:r w:rsidRPr="00071D31">
        <w:t xml:space="preserve"> even if they are not populated with values and as such without running this Job fully for all segments you would get database errors where DS is referencing tables that do not exist.</w:t>
      </w:r>
    </w:p>
    <w:p w14:paraId="0793AD4C" w14:textId="77777777" w:rsidR="00AA6AC2" w:rsidRPr="00071D31" w:rsidRDefault="003B5EFB" w:rsidP="00F368C8">
      <w:pPr>
        <w:pStyle w:val="NoteIcon"/>
      </w:pPr>
      <w:r w:rsidRPr="00071D31">
        <w:rPr>
          <w:noProof/>
          <w:lang w:eastAsia="zh-CN"/>
        </w:rPr>
        <w:drawing>
          <wp:inline distT="0" distB="0" distL="0" distR="0" wp14:anchorId="23680369" wp14:editId="68578F03">
            <wp:extent cx="231775" cy="231775"/>
            <wp:effectExtent l="0" t="0" r="0" b="0"/>
            <wp:docPr id="45" name="Picture 45"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5"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476C0092" w14:textId="77777777" w:rsidR="00AA6AC2" w:rsidRPr="00071D31" w:rsidRDefault="00AA6AC2" w:rsidP="00F368C8">
      <w:pPr>
        <w:pStyle w:val="NoteParagraph"/>
      </w:pPr>
      <w:r w:rsidRPr="00071D31">
        <w:t xml:space="preserve">If you are implementing </w:t>
      </w:r>
      <w:r w:rsidRPr="001138F9">
        <w:t>this Quick Guide for</w:t>
      </w:r>
      <w:r w:rsidRPr="00071D31">
        <w:t xml:space="preserve"> Data Quality, skip this section.</w:t>
      </w:r>
    </w:p>
    <w:p w14:paraId="155EB137" w14:textId="77777777" w:rsidR="007624F7" w:rsidRPr="00071D31" w:rsidRDefault="007624F7" w:rsidP="00F368C8">
      <w:pPr>
        <w:pStyle w:val="Heading9"/>
      </w:pPr>
      <w:r w:rsidRPr="00071D31">
        <w:t>Procedure</w:t>
      </w:r>
    </w:p>
    <w:p w14:paraId="6CC14C17" w14:textId="77777777" w:rsidR="00A821D7" w:rsidRPr="00071D31" w:rsidRDefault="00A821D7" w:rsidP="00F134EE">
      <w:pPr>
        <w:numPr>
          <w:ilvl w:val="0"/>
          <w:numId w:val="4"/>
        </w:numPr>
      </w:pPr>
      <w:r w:rsidRPr="00071D31">
        <w:t>Log on to the repository</w:t>
      </w:r>
      <w:r w:rsidR="00F368C8">
        <w:t xml:space="preserve"> (for example, </w:t>
      </w:r>
      <w:r w:rsidRPr="00F368C8">
        <w:rPr>
          <w:rStyle w:val="Object"/>
        </w:rPr>
        <w:t>DM_REPO_</w:t>
      </w:r>
      <w:r w:rsidR="00C757C6">
        <w:rPr>
          <w:rStyle w:val="Object"/>
        </w:rPr>
        <w:t>S4HANA</w:t>
      </w:r>
      <w:r w:rsidR="00F368C8">
        <w:t xml:space="preserve">) </w:t>
      </w:r>
      <w:r w:rsidRPr="00071D31">
        <w:t>using the Designer application.</w:t>
      </w:r>
    </w:p>
    <w:p w14:paraId="4E9108A3" w14:textId="77777777" w:rsidR="00F368C8" w:rsidRDefault="00A821D7" w:rsidP="00F134EE">
      <w:pPr>
        <w:numPr>
          <w:ilvl w:val="0"/>
          <w:numId w:val="4"/>
        </w:numPr>
      </w:pPr>
      <w:r w:rsidRPr="00071D31">
        <w:lastRenderedPageBreak/>
        <w:t xml:space="preserve">If you have not already done so, open the project </w:t>
      </w:r>
      <w:r w:rsidRPr="00F368C8">
        <w:rPr>
          <w:rStyle w:val="Object"/>
        </w:rPr>
        <w:t>DM_BPFDM_IDOC</w:t>
      </w:r>
      <w:r w:rsidRPr="00071D31">
        <w:t xml:space="preserve"> from the </w:t>
      </w:r>
      <w:r w:rsidRPr="00F368C8">
        <w:rPr>
          <w:rStyle w:val="Object"/>
        </w:rPr>
        <w:t>Project Area</w:t>
      </w:r>
      <w:r w:rsidRPr="00071D31">
        <w:t xml:space="preserve"> in the repository </w:t>
      </w:r>
      <w:r w:rsidRPr="00F368C8">
        <w:rPr>
          <w:rStyle w:val="Object"/>
        </w:rPr>
        <w:t>DM_REPO_</w:t>
      </w:r>
      <w:r w:rsidR="0044419E">
        <w:rPr>
          <w:rStyle w:val="Object"/>
        </w:rPr>
        <w:t>S4HANA.</w:t>
      </w:r>
    </w:p>
    <w:p w14:paraId="2D053FD7" w14:textId="77777777" w:rsidR="005E03E8" w:rsidRPr="00071D31" w:rsidRDefault="00F368C8" w:rsidP="00F134EE">
      <w:pPr>
        <w:numPr>
          <w:ilvl w:val="0"/>
          <w:numId w:val="4"/>
        </w:numPr>
      </w:pPr>
      <w:r>
        <w:t>R</w:t>
      </w:r>
      <w:r w:rsidR="00A821D7" w:rsidRPr="00071D31">
        <w:t xml:space="preserve">ight-click the object job that you are looking to execute and choose </w:t>
      </w:r>
      <w:r w:rsidR="00A821D7" w:rsidRPr="00F368C8">
        <w:rPr>
          <w:rStyle w:val="Object"/>
        </w:rPr>
        <w:t>Execute</w:t>
      </w:r>
      <w:r w:rsidR="00A821D7" w:rsidRPr="00071D31">
        <w:t xml:space="preserve">. </w:t>
      </w:r>
    </w:p>
    <w:p w14:paraId="3D6EE0CA" w14:textId="77777777" w:rsidR="007624F7" w:rsidRPr="00071D31" w:rsidRDefault="005E03E8" w:rsidP="00F134EE">
      <w:pPr>
        <w:numPr>
          <w:ilvl w:val="0"/>
          <w:numId w:val="4"/>
        </w:numPr>
      </w:pPr>
      <w:r w:rsidRPr="00071D31">
        <w:t>A</w:t>
      </w:r>
      <w:r w:rsidR="00A821D7" w:rsidRPr="00071D31">
        <w:t xml:space="preserve">ccept the default values for the global variables at this point as they </w:t>
      </w:r>
      <w:r w:rsidRPr="00071D31">
        <w:t>are</w:t>
      </w:r>
      <w:r w:rsidR="00A821D7" w:rsidRPr="00071D31">
        <w:t xml:space="preserve"> set to execute all sections other than the </w:t>
      </w:r>
      <w:r w:rsidR="00A821D7" w:rsidRPr="00F368C8">
        <w:rPr>
          <w:rStyle w:val="Object"/>
        </w:rPr>
        <w:t xml:space="preserve">Generate </w:t>
      </w:r>
      <w:proofErr w:type="spellStart"/>
      <w:r w:rsidR="00A821D7" w:rsidRPr="00F368C8">
        <w:rPr>
          <w:rStyle w:val="Object"/>
        </w:rPr>
        <w:t>IDoc</w:t>
      </w:r>
      <w:proofErr w:type="spellEnd"/>
      <w:r w:rsidR="00A821D7" w:rsidRPr="00071D31">
        <w:t xml:space="preserve"> section (which is required).</w:t>
      </w:r>
    </w:p>
    <w:p w14:paraId="61B27C5F" w14:textId="77777777" w:rsidR="007624F7" w:rsidRPr="00071D31" w:rsidRDefault="007624F7" w:rsidP="00F134EE">
      <w:pPr>
        <w:numPr>
          <w:ilvl w:val="0"/>
          <w:numId w:val="4"/>
        </w:numPr>
      </w:pPr>
      <w:r w:rsidRPr="00071D31">
        <w:t xml:space="preserve">Once the job has completed successfully, repeat step 2 </w:t>
      </w:r>
      <w:r w:rsidR="00F368C8">
        <w:t xml:space="preserve">to 4 </w:t>
      </w:r>
      <w:r w:rsidRPr="00071D31">
        <w:t>for each of the objects that are going to be migrated.</w:t>
      </w:r>
    </w:p>
    <w:p w14:paraId="175A444C" w14:textId="77777777" w:rsidR="007624F7" w:rsidRPr="00071D31" w:rsidRDefault="007624F7" w:rsidP="00F368C8">
      <w:pPr>
        <w:pStyle w:val="Heading9"/>
      </w:pPr>
      <w:r w:rsidRPr="00071D31">
        <w:t>Result</w:t>
      </w:r>
    </w:p>
    <w:p w14:paraId="7CFACDC7" w14:textId="77777777" w:rsidR="007624F7" w:rsidRPr="00071D31" w:rsidRDefault="007624F7" w:rsidP="007624F7">
      <w:r w:rsidRPr="00071D31">
        <w:t xml:space="preserve">All required staging tables would be created on the staging database </w:t>
      </w:r>
      <w:r w:rsidR="00007DBA">
        <w:t>DM_STG_S4HANA</w:t>
      </w:r>
      <w:r w:rsidRPr="00071D31">
        <w:t>.</w:t>
      </w:r>
    </w:p>
    <w:p w14:paraId="3CB55802" w14:textId="77777777" w:rsidR="002078CA" w:rsidRPr="00071D31" w:rsidRDefault="002078CA" w:rsidP="002078CA">
      <w:pPr>
        <w:pStyle w:val="Heading2"/>
      </w:pPr>
      <w:bookmarkStart w:id="509" w:name="_Toc493166048"/>
      <w:bookmarkStart w:id="510" w:name="_Toc289421515"/>
      <w:r w:rsidRPr="00071D31">
        <w:t>Install Migration Services Tool</w:t>
      </w:r>
      <w:bookmarkEnd w:id="509"/>
    </w:p>
    <w:p w14:paraId="13FE235D" w14:textId="77777777" w:rsidR="002078CA" w:rsidRPr="00071D31" w:rsidRDefault="002078CA" w:rsidP="002078CA">
      <w:r w:rsidRPr="00071D31">
        <w:t>The following section defines how to install and configure the Migration Services tool used to manage the mapping of legacy values to their SAP equivalent. These lookups provide the translation functionality used within Data Services for all the SAP configuration data used to support the master data being migrated to the SAP application.</w:t>
      </w:r>
    </w:p>
    <w:p w14:paraId="179F6A13" w14:textId="77777777" w:rsidR="002078CA" w:rsidRPr="00071D31" w:rsidRDefault="002078CA" w:rsidP="002078CA">
      <w:pPr>
        <w:pStyle w:val="Heading9"/>
      </w:pPr>
      <w:r w:rsidRPr="00071D31">
        <w:t>Prerequisites</w:t>
      </w:r>
    </w:p>
    <w:p w14:paraId="59B512B9" w14:textId="77777777" w:rsidR="002078CA" w:rsidRPr="00071D31" w:rsidRDefault="002078CA" w:rsidP="002078CA">
      <w:r w:rsidRPr="00071D31">
        <w:t>You must have performed the tasks in the above sections.</w:t>
      </w:r>
    </w:p>
    <w:p w14:paraId="129C296A" w14:textId="77777777" w:rsidR="002078CA" w:rsidRPr="00071D31" w:rsidRDefault="003B5EFB" w:rsidP="002078CA">
      <w:pPr>
        <w:pStyle w:val="NoteIcon"/>
      </w:pPr>
      <w:r w:rsidRPr="00071D31">
        <w:rPr>
          <w:noProof/>
          <w:lang w:eastAsia="zh-CN"/>
        </w:rPr>
        <w:drawing>
          <wp:inline distT="0" distB="0" distL="0" distR="0" wp14:anchorId="021644F4" wp14:editId="2B5FF678">
            <wp:extent cx="231775" cy="231775"/>
            <wp:effectExtent l="0" t="0" r="0" b="0"/>
            <wp:docPr id="46" name="Picture 46"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6"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BED71B2" w14:textId="77777777" w:rsidR="002078CA" w:rsidRDefault="002078CA" w:rsidP="002078CA">
      <w:pPr>
        <w:pStyle w:val="NoteParagraph"/>
      </w:pPr>
      <w:r w:rsidRPr="00071D31">
        <w:t>If you are implementing this guide for Data Quality, skip this section.</w:t>
      </w:r>
    </w:p>
    <w:p w14:paraId="2F2F7742" w14:textId="77777777" w:rsidR="008B7344" w:rsidRDefault="008B7344" w:rsidP="00686E0B">
      <w:pPr>
        <w:autoSpaceDE w:val="0"/>
        <w:autoSpaceDN w:val="0"/>
        <w:adjustRightInd w:val="0"/>
        <w:spacing w:before="0pt" w:after="0pt"/>
        <w:rPr>
          <w:rFonts w:ascii="Benton Sans" w:hAnsi="Benton Sans" w:cs="Benton Sans"/>
          <w:color w:val="000000"/>
          <w:sz w:val="24"/>
          <w:szCs w:val="24"/>
          <w:lang w:eastAsia="zh-CN"/>
        </w:rPr>
      </w:pPr>
    </w:p>
    <w:p w14:paraId="4AFEDE4A" w14:textId="77777777" w:rsidR="002078CA" w:rsidRPr="00071D31" w:rsidRDefault="002078CA" w:rsidP="002078CA">
      <w:pPr>
        <w:pStyle w:val="Heading9"/>
      </w:pPr>
      <w:r w:rsidRPr="00071D31">
        <w:t>Procedure</w:t>
      </w:r>
    </w:p>
    <w:p w14:paraId="2EA2A961" w14:textId="77777777" w:rsidR="002078CA" w:rsidRPr="00686E0B" w:rsidRDefault="002078CA" w:rsidP="007C3911">
      <w:pPr>
        <w:numPr>
          <w:ilvl w:val="0"/>
          <w:numId w:val="3"/>
        </w:numPr>
        <w:rPr>
          <w:i/>
        </w:rPr>
      </w:pPr>
      <w:r w:rsidRPr="00071D31">
        <w:t xml:space="preserve">Copy the </w:t>
      </w:r>
      <w:proofErr w:type="spellStart"/>
      <w:r w:rsidRPr="00F368C8">
        <w:rPr>
          <w:rStyle w:val="Object"/>
        </w:rPr>
        <w:t>MigrationServices.war</w:t>
      </w:r>
      <w:proofErr w:type="spellEnd"/>
      <w:r>
        <w:rPr>
          <w:rStyle w:val="Object"/>
          <w:rFonts w:hint="eastAsia"/>
          <w:lang w:eastAsia="zh-CN"/>
        </w:rPr>
        <w:t xml:space="preserve"> </w:t>
      </w:r>
      <w:r w:rsidRPr="0067517B">
        <w:rPr>
          <w:rStyle w:val="Object"/>
          <w:rFonts w:hint="eastAsia"/>
          <w:i w:val="0"/>
          <w:lang w:eastAsia="zh-CN"/>
        </w:rPr>
        <w:t>downloaded</w:t>
      </w:r>
      <w:r>
        <w:rPr>
          <w:rStyle w:val="Object"/>
          <w:rFonts w:hint="eastAsia"/>
          <w:lang w:eastAsia="zh-CN"/>
        </w:rPr>
        <w:t xml:space="preserve"> </w:t>
      </w:r>
      <w:r w:rsidRPr="0003079E">
        <w:rPr>
          <w:rStyle w:val="Object"/>
          <w:rFonts w:hint="eastAsia"/>
          <w:i w:val="0"/>
          <w:lang w:eastAsia="zh-CN"/>
        </w:rPr>
        <w:t xml:space="preserve">in the section </w:t>
      </w:r>
      <w:r w:rsidRPr="0003079E">
        <w:rPr>
          <w:rStyle w:val="Object"/>
          <w:i w:val="0"/>
          <w:lang w:eastAsia="zh-CN"/>
        </w:rPr>
        <w:t>2.</w:t>
      </w:r>
      <w:r w:rsidR="005D118D">
        <w:rPr>
          <w:rStyle w:val="Object"/>
          <w:i w:val="0"/>
          <w:lang w:eastAsia="zh-CN"/>
        </w:rPr>
        <w:t>3</w:t>
      </w:r>
      <w:r w:rsidR="007C3911">
        <w:rPr>
          <w:rStyle w:val="Object"/>
          <w:i w:val="0"/>
          <w:lang w:eastAsia="zh-CN"/>
        </w:rPr>
        <w:t xml:space="preserve"> to </w:t>
      </w:r>
      <w:r w:rsidR="007C3911" w:rsidRPr="007C3911">
        <w:rPr>
          <w:rStyle w:val="ScreenOutput"/>
        </w:rPr>
        <w:t xml:space="preserve">&lt;INSTALL_DIR&gt;\ </w:t>
      </w:r>
      <w:r w:rsidRPr="00F368C8">
        <w:rPr>
          <w:rStyle w:val="Object"/>
        </w:rPr>
        <w:t>Tomcat6\</w:t>
      </w:r>
      <w:proofErr w:type="spellStart"/>
      <w:r w:rsidRPr="00F368C8">
        <w:rPr>
          <w:rStyle w:val="Object"/>
        </w:rPr>
        <w:t>webapps</w:t>
      </w:r>
      <w:r w:rsidR="00686E0B">
        <w:rPr>
          <w:rStyle w:val="Object"/>
        </w:rPr>
        <w:t>.</w:t>
      </w:r>
      <w:r w:rsidR="005F4B59" w:rsidRPr="003873B4">
        <w:t>This</w:t>
      </w:r>
      <w:proofErr w:type="spellEnd"/>
      <w:r w:rsidR="005F4B59" w:rsidRPr="003873B4">
        <w:t xml:space="preserve"> action creates a folder called </w:t>
      </w:r>
      <w:r w:rsidR="005F4B59" w:rsidRPr="003873B4">
        <w:rPr>
          <w:rStyle w:val="Object"/>
        </w:rPr>
        <w:t>/</w:t>
      </w:r>
      <w:proofErr w:type="spellStart"/>
      <w:r w:rsidR="005F4B59" w:rsidRPr="003873B4">
        <w:rPr>
          <w:rStyle w:val="Object"/>
        </w:rPr>
        <w:t>MigrationServices</w:t>
      </w:r>
      <w:proofErr w:type="spellEnd"/>
      <w:r w:rsidR="005F4B59" w:rsidRPr="003873B4">
        <w:t xml:space="preserve"> under the </w:t>
      </w:r>
      <w:r w:rsidR="005F4B59" w:rsidRPr="003873B4">
        <w:rPr>
          <w:rStyle w:val="Object"/>
        </w:rPr>
        <w:t>/</w:t>
      </w:r>
      <w:proofErr w:type="spellStart"/>
      <w:r w:rsidR="005F4B59" w:rsidRPr="003873B4">
        <w:rPr>
          <w:rStyle w:val="Object"/>
        </w:rPr>
        <w:t>webapps</w:t>
      </w:r>
      <w:proofErr w:type="spellEnd"/>
      <w:r w:rsidR="005F4B59" w:rsidRPr="003873B4">
        <w:t xml:space="preserve"> folder, if successfully deployed</w:t>
      </w:r>
      <w:r w:rsidR="00686E0B">
        <w:t>.</w:t>
      </w:r>
    </w:p>
    <w:p w14:paraId="3148C8AE" w14:textId="77777777" w:rsidR="00686E0B" w:rsidRPr="00FF4116" w:rsidRDefault="003B5EFB" w:rsidP="00686E0B">
      <w:pPr>
        <w:autoSpaceDE w:val="0"/>
        <w:autoSpaceDN w:val="0"/>
        <w:adjustRightInd w:val="0"/>
        <w:spacing w:before="0pt" w:after="0pt"/>
        <w:ind w:start="36pt" w:firstLine="18pt"/>
        <w:rPr>
          <w:rFonts w:ascii="Benton Sans" w:hAnsi="Benton Sans" w:cs="Benton Sans"/>
          <w:color w:val="000000"/>
          <w:sz w:val="24"/>
          <w:szCs w:val="24"/>
          <w:lang w:eastAsia="zh-CN"/>
        </w:rPr>
      </w:pPr>
      <w:r w:rsidRPr="00071D31">
        <w:rPr>
          <w:noProof/>
          <w:lang w:eastAsia="zh-CN"/>
        </w:rPr>
        <w:drawing>
          <wp:inline distT="0" distB="0" distL="0" distR="0" wp14:anchorId="1B7F2B6C" wp14:editId="78B17FD5">
            <wp:extent cx="231775" cy="231775"/>
            <wp:effectExtent l="0" t="0" r="0" b="0"/>
            <wp:docPr id="47" name="Picture 47"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7"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504777E7" w14:textId="77777777" w:rsidR="00686E0B" w:rsidRDefault="00686E0B" w:rsidP="00686E0B">
      <w:pPr>
        <w:pStyle w:val="NoteParagraph"/>
        <w:ind w:start="36pt" w:firstLine="18pt"/>
      </w:pPr>
      <w:r w:rsidRPr="00FF4116">
        <w:t>Variables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0" w:lastRow="0" w:firstColumn="0" w:lastColumn="0" w:noHBand="0" w:noVBand="0"/>
      </w:tblPr>
      <w:tblGrid>
        <w:gridCol w:w="2062"/>
        <w:gridCol w:w="6506"/>
      </w:tblGrid>
      <w:tr w:rsidR="00686E0B" w:rsidRPr="00071D31" w14:paraId="46C66DFA" w14:textId="77777777" w:rsidTr="00DB0DC8">
        <w:tc>
          <w:tcPr>
            <w:tcW w:w="88.85pt" w:type="dxa"/>
            <w:shd w:val="clear" w:color="auto" w:fill="C6C6C6"/>
          </w:tcPr>
          <w:p w14:paraId="60CFB7B3" w14:textId="77777777" w:rsidR="00686E0B" w:rsidRPr="00071D31" w:rsidRDefault="00686E0B" w:rsidP="002228CF">
            <w:pPr>
              <w:pStyle w:val="TableHeading"/>
            </w:pPr>
            <w:r w:rsidRPr="00FF4116">
              <w:t>Variables</w:t>
            </w:r>
          </w:p>
        </w:tc>
        <w:tc>
          <w:tcPr>
            <w:tcW w:w="280.30pt" w:type="dxa"/>
            <w:shd w:val="clear" w:color="auto" w:fill="C6C6C6"/>
          </w:tcPr>
          <w:p w14:paraId="1BC7459E" w14:textId="77777777" w:rsidR="00686E0B" w:rsidRPr="00071D31" w:rsidRDefault="00686E0B" w:rsidP="002228CF">
            <w:pPr>
              <w:pStyle w:val="TableHeading"/>
            </w:pPr>
            <w:r>
              <w:t>Description</w:t>
            </w:r>
          </w:p>
        </w:tc>
      </w:tr>
      <w:tr w:rsidR="00686E0B" w:rsidRPr="00071D31" w14:paraId="302E4A52" w14:textId="77777777" w:rsidTr="00DB0DC8">
        <w:tc>
          <w:tcPr>
            <w:tcW w:w="88.85pt" w:type="dxa"/>
          </w:tcPr>
          <w:p w14:paraId="4575F6C6" w14:textId="77777777" w:rsidR="00686E0B" w:rsidRPr="00FF4116" w:rsidRDefault="00686E0B" w:rsidP="002228CF">
            <w:pPr>
              <w:pStyle w:val="TableHeading"/>
              <w:rPr>
                <w:b w:val="0"/>
              </w:rPr>
            </w:pPr>
            <w:r w:rsidRPr="00AF5E2F">
              <w:rPr>
                <w:rStyle w:val="ScreenOutput"/>
              </w:rPr>
              <w:t>&lt;INSTALL_DIR&gt;</w:t>
            </w:r>
          </w:p>
        </w:tc>
        <w:tc>
          <w:tcPr>
            <w:tcW w:w="280.30pt" w:type="dxa"/>
          </w:tcPr>
          <w:p w14:paraId="5988D36F" w14:textId="77777777" w:rsidR="00686E0B" w:rsidRDefault="00686E0B" w:rsidP="002228CF">
            <w:pPr>
              <w:pStyle w:val="TableText"/>
            </w:pPr>
            <w:r>
              <w:t>The installation director for the SAP Data Services</w:t>
            </w:r>
          </w:p>
          <w:p w14:paraId="71242A6E" w14:textId="77777777" w:rsidR="00686E0B" w:rsidRDefault="00686E0B" w:rsidP="002228CF">
            <w:pPr>
              <w:pStyle w:val="TableText"/>
            </w:pPr>
            <w:r>
              <w:t>Default location:</w:t>
            </w:r>
          </w:p>
          <w:p w14:paraId="137CA763" w14:textId="77777777" w:rsidR="00686E0B" w:rsidRPr="00F368C8" w:rsidRDefault="00686E0B" w:rsidP="00627E5D">
            <w:pPr>
              <w:pStyle w:val="TableText"/>
              <w:numPr>
                <w:ilvl w:val="0"/>
                <w:numId w:val="45"/>
              </w:numPr>
            </w:pPr>
            <w:r w:rsidRPr="00FF4116">
              <w:rPr>
                <w:rFonts w:hint="eastAsia"/>
              </w:rPr>
              <w:t xml:space="preserve">C:\Program Files (x86)\SAP </w:t>
            </w:r>
            <w:proofErr w:type="spellStart"/>
            <w:r w:rsidRPr="00FF4116">
              <w:rPr>
                <w:rFonts w:hint="eastAsia"/>
              </w:rPr>
              <w:t>BusinessObjects</w:t>
            </w:r>
            <w:proofErr w:type="spellEnd"/>
          </w:p>
        </w:tc>
      </w:tr>
    </w:tbl>
    <w:p w14:paraId="7AE5FEF5" w14:textId="77777777" w:rsidR="00686E0B" w:rsidRDefault="00686E0B" w:rsidP="00686E0B">
      <w:pPr>
        <w:rPr>
          <w:rStyle w:val="Object"/>
        </w:rPr>
      </w:pPr>
    </w:p>
    <w:p w14:paraId="6472EEAB" w14:textId="77777777" w:rsidR="005F4B59" w:rsidRPr="004B50BE" w:rsidRDefault="003B5EFB" w:rsidP="005F4B59">
      <w:pPr>
        <w:pStyle w:val="NoteIcon"/>
      </w:pPr>
      <w:r w:rsidRPr="004B50BE">
        <w:rPr>
          <w:noProof/>
          <w:lang w:eastAsia="zh-CN"/>
        </w:rPr>
        <w:drawing>
          <wp:inline distT="0" distB="0" distL="0" distR="0" wp14:anchorId="4C821806" wp14:editId="35E06B95">
            <wp:extent cx="231775" cy="231775"/>
            <wp:effectExtent l="0" t="0" r="0" b="0"/>
            <wp:docPr id="48" name="Picture 48"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8"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283B0517" w14:textId="77777777" w:rsidR="005F4B59" w:rsidRPr="003873B4" w:rsidRDefault="005F4B59" w:rsidP="005F4B59">
      <w:pPr>
        <w:pStyle w:val="NoteParagraph"/>
        <w:rPr>
          <w:rStyle w:val="Object"/>
        </w:rPr>
      </w:pPr>
      <w:r w:rsidRPr="004B50BE">
        <w:t>If you also have Data Services installed and you want to use Windows Authentication to connect to your staging area</w:t>
      </w:r>
      <w:r>
        <w:t>,</w:t>
      </w:r>
      <w:r w:rsidRPr="004B50BE">
        <w:t xml:space="preserve"> </w:t>
      </w:r>
      <w:r>
        <w:t xml:space="preserve">some </w:t>
      </w:r>
      <w:r w:rsidRPr="004B50BE">
        <w:t>reconfigur</w:t>
      </w:r>
      <w:r>
        <w:t xml:space="preserve">ation of </w:t>
      </w:r>
      <w:r w:rsidRPr="004B50BE">
        <w:t xml:space="preserve">Tomcat </w:t>
      </w:r>
      <w:r>
        <w:t>is necessary</w:t>
      </w:r>
      <w:r w:rsidRPr="000772FB">
        <w:t>.</w:t>
      </w:r>
      <w:r w:rsidRPr="004B50BE">
        <w:t xml:space="preserve"> To do </w:t>
      </w:r>
      <w:r>
        <w:t xml:space="preserve">the reconfiguration, </w:t>
      </w:r>
      <w:r w:rsidRPr="004B50BE">
        <w:t>stop the Tomcat Service (</w:t>
      </w:r>
      <w:r w:rsidRPr="003873B4">
        <w:rPr>
          <w:rStyle w:val="Object"/>
        </w:rPr>
        <w:t>Start</w:t>
      </w:r>
      <w:r w:rsidRPr="004B50BE">
        <w:t xml:space="preserve"> </w:t>
      </w:r>
      <w:r w:rsidRPr="003873B4">
        <w:rPr>
          <w:rStyle w:val="Object"/>
        </w:rPr>
        <w:t xml:space="preserve">→ Control Panel → Administrative Tools → Services) </w:t>
      </w:r>
      <w:r w:rsidRPr="00D307E7">
        <w:t xml:space="preserve">and </w:t>
      </w:r>
      <w:r>
        <w:t>locate</w:t>
      </w:r>
      <w:r w:rsidRPr="00D307E7">
        <w:t xml:space="preserve"> the service that begins with</w:t>
      </w:r>
      <w:r w:rsidRPr="003873B4">
        <w:rPr>
          <w:rStyle w:val="Object"/>
        </w:rPr>
        <w:t xml:space="preserve"> Apache Tomcat. S</w:t>
      </w:r>
      <w:r w:rsidRPr="00D307E7">
        <w:t xml:space="preserve">elect it and </w:t>
      </w:r>
      <w:r>
        <w:t>choose</w:t>
      </w:r>
      <w:r w:rsidRPr="00D307E7">
        <w:t xml:space="preserve"> </w:t>
      </w:r>
      <w:r w:rsidRPr="003873B4">
        <w:rPr>
          <w:rStyle w:val="Object"/>
        </w:rPr>
        <w:t>Stop</w:t>
      </w:r>
      <w:r w:rsidRPr="00D307E7">
        <w:t>)</w:t>
      </w:r>
      <w:r>
        <w:t>.</w:t>
      </w:r>
    </w:p>
    <w:p w14:paraId="7B3F1D91" w14:textId="77777777" w:rsidR="00D73384" w:rsidRPr="008904B1" w:rsidRDefault="005F4B59" w:rsidP="00CB67C6">
      <w:pPr>
        <w:pStyle w:val="ListContinue3"/>
        <w:ind w:start="54pt"/>
        <w:rPr>
          <w:i/>
          <w:snapToGrid w:val="0"/>
        </w:rPr>
      </w:pPr>
      <w:r w:rsidRPr="004B50BE">
        <w:t>Next</w:t>
      </w:r>
      <w:r>
        <w:t>,</w:t>
      </w:r>
      <w:r w:rsidR="00686E0B">
        <w:t xml:space="preserve"> rename the file </w:t>
      </w:r>
      <w:r w:rsidR="00686E0B" w:rsidRPr="008904B1">
        <w:t>sqljdbc_auth.dll</w:t>
      </w:r>
      <w:r w:rsidR="00686E0B" w:rsidRPr="004B50BE">
        <w:rPr>
          <w:b/>
        </w:rPr>
        <w:t xml:space="preserve"> </w:t>
      </w:r>
      <w:r w:rsidR="00334655" w:rsidRPr="00334655">
        <w:t>located</w:t>
      </w:r>
      <w:r w:rsidR="00334655">
        <w:rPr>
          <w:b/>
        </w:rPr>
        <w:t xml:space="preserve"> </w:t>
      </w:r>
      <w:r w:rsidR="00686E0B">
        <w:t xml:space="preserve">in </w:t>
      </w:r>
      <w:r w:rsidR="00686E0B" w:rsidRPr="004B50BE">
        <w:t>C:\Windows\SysWOW64</w:t>
      </w:r>
      <w:r w:rsidR="00686E0B">
        <w:t>.</w:t>
      </w:r>
      <w:r w:rsidR="00686E0B" w:rsidRPr="004B50BE">
        <w:t xml:space="preserve"> For</w:t>
      </w:r>
      <w:r w:rsidRPr="004B50BE">
        <w:t xml:space="preserve"> example</w:t>
      </w:r>
      <w:r>
        <w:t>,</w:t>
      </w:r>
      <w:r w:rsidR="00686E0B">
        <w:t xml:space="preserve"> rename </w:t>
      </w:r>
      <w:r w:rsidRPr="004B50BE">
        <w:t xml:space="preserve">sqljdbc_auth.dll to </w:t>
      </w:r>
      <w:proofErr w:type="spellStart"/>
      <w:r w:rsidRPr="004B50BE">
        <w:t>s</w:t>
      </w:r>
      <w:r w:rsidR="00C45F10">
        <w:t>qljdbc_</w:t>
      </w:r>
      <w:r w:rsidR="00A22774">
        <w:t>auth.dll.old</w:t>
      </w:r>
      <w:proofErr w:type="spellEnd"/>
      <w:r w:rsidR="00A22774">
        <w:t>, and t</w:t>
      </w:r>
      <w:r w:rsidR="00D73384">
        <w:t xml:space="preserve">hen copy the file </w:t>
      </w:r>
      <w:r w:rsidR="00D73384" w:rsidRPr="008904B1">
        <w:rPr>
          <w:snapToGrid w:val="0"/>
        </w:rPr>
        <w:t>sqljdbc_auth.dll</w:t>
      </w:r>
      <w:r w:rsidR="00BE052F" w:rsidRPr="008904B1">
        <w:rPr>
          <w:b/>
          <w:snapToGrid w:val="0"/>
        </w:rPr>
        <w:t xml:space="preserve"> </w:t>
      </w:r>
      <w:r w:rsidR="00804576" w:rsidRPr="008904B1">
        <w:rPr>
          <w:snapToGrid w:val="0"/>
        </w:rPr>
        <w:t>located in</w:t>
      </w:r>
      <w:r w:rsidR="00BE052F" w:rsidRPr="008904B1">
        <w:rPr>
          <w:snapToGrid w:val="0"/>
        </w:rPr>
        <w:t xml:space="preserve"> </w:t>
      </w:r>
      <w:r w:rsidR="00186423" w:rsidRPr="008904B1">
        <w:rPr>
          <w:snapToGrid w:val="0"/>
        </w:rPr>
        <w:t>folder</w:t>
      </w:r>
      <w:r w:rsidR="00804576" w:rsidRPr="008904B1">
        <w:rPr>
          <w:b/>
          <w:snapToGrid w:val="0"/>
        </w:rPr>
        <w:t xml:space="preserve"> </w:t>
      </w:r>
      <w:r w:rsidR="003067D6" w:rsidRPr="008904B1">
        <w:rPr>
          <w:rStyle w:val="ScreenOutput"/>
          <w:snapToGrid w:val="0"/>
        </w:rPr>
        <w:t>&lt;INSTALL_DIR&gt;\</w:t>
      </w:r>
      <w:r w:rsidR="003067D6" w:rsidRPr="008904B1">
        <w:rPr>
          <w:rStyle w:val="Object"/>
          <w:snapToGrid w:val="0"/>
        </w:rPr>
        <w:t>Tomcat6\</w:t>
      </w:r>
      <w:proofErr w:type="spellStart"/>
      <w:r w:rsidR="003067D6" w:rsidRPr="008904B1">
        <w:rPr>
          <w:rStyle w:val="Object"/>
          <w:snapToGrid w:val="0"/>
        </w:rPr>
        <w:t>webapps</w:t>
      </w:r>
      <w:proofErr w:type="spellEnd"/>
      <w:r w:rsidR="003067D6" w:rsidRPr="008904B1">
        <w:rPr>
          <w:rStyle w:val="Object"/>
          <w:snapToGrid w:val="0"/>
        </w:rPr>
        <w:t>\</w:t>
      </w:r>
      <w:proofErr w:type="spellStart"/>
      <w:r w:rsidR="003067D6" w:rsidRPr="008904B1">
        <w:rPr>
          <w:rStyle w:val="Object"/>
          <w:snapToGrid w:val="0"/>
        </w:rPr>
        <w:t>MigrationServices</w:t>
      </w:r>
      <w:proofErr w:type="spellEnd"/>
      <w:r w:rsidR="003067D6" w:rsidRPr="008904B1">
        <w:rPr>
          <w:rStyle w:val="Object"/>
          <w:snapToGrid w:val="0"/>
        </w:rPr>
        <w:t xml:space="preserve"> into folder </w:t>
      </w:r>
      <w:proofErr w:type="spellStart"/>
      <w:r w:rsidR="008040AF" w:rsidRPr="008904B1">
        <w:rPr>
          <w:rStyle w:val="Object"/>
          <w:snapToGrid w:val="0"/>
        </w:rPr>
        <w:t>folder</w:t>
      </w:r>
      <w:proofErr w:type="spellEnd"/>
      <w:r w:rsidR="00D73384" w:rsidRPr="008904B1">
        <w:rPr>
          <w:rStyle w:val="Object"/>
          <w:snapToGrid w:val="0"/>
        </w:rPr>
        <w:t xml:space="preserve"> </w:t>
      </w:r>
      <w:r w:rsidR="00D73384" w:rsidRPr="008904B1">
        <w:rPr>
          <w:snapToGrid w:val="0"/>
        </w:rPr>
        <w:t>C:\Windows\SysWOW64</w:t>
      </w:r>
      <w:r w:rsidR="00C45F10" w:rsidRPr="008904B1">
        <w:rPr>
          <w:snapToGrid w:val="0"/>
        </w:rPr>
        <w:t>.</w:t>
      </w:r>
    </w:p>
    <w:p w14:paraId="3F5E3831" w14:textId="77777777" w:rsidR="005F4B59" w:rsidRPr="003873B4" w:rsidRDefault="003B5EFB" w:rsidP="004D7070">
      <w:pPr>
        <w:ind w:start="108pt"/>
        <w:rPr>
          <w:rStyle w:val="Object"/>
        </w:rPr>
      </w:pPr>
      <w:r w:rsidRPr="004B50BE">
        <w:rPr>
          <w:noProof/>
          <w:lang w:eastAsia="zh-CN"/>
        </w:rPr>
        <w:drawing>
          <wp:inline distT="0" distB="0" distL="0" distR="0" wp14:anchorId="7D8BFEF4" wp14:editId="7EC0CFF2">
            <wp:extent cx="231775" cy="231775"/>
            <wp:effectExtent l="0" t="0" r="0" b="0"/>
            <wp:docPr id="49" name="Picture 49"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4F39A1">
        <w:t>Only considered f</w:t>
      </w:r>
      <w:r w:rsidR="005F4B59" w:rsidRPr="004B50BE">
        <w:t xml:space="preserve">or 64 bit operating </w:t>
      </w:r>
      <w:r w:rsidR="005F4B59" w:rsidRPr="000772FB">
        <w:t>systems</w:t>
      </w:r>
    </w:p>
    <w:p w14:paraId="1C9E74AA" w14:textId="77777777" w:rsidR="005F4B59" w:rsidRPr="004B50BE" w:rsidRDefault="003B5EFB" w:rsidP="005F4B59">
      <w:pPr>
        <w:pStyle w:val="NoteIcon"/>
      </w:pPr>
      <w:r w:rsidRPr="004B50BE">
        <w:rPr>
          <w:noProof/>
          <w:lang w:eastAsia="zh-CN"/>
        </w:rPr>
        <w:lastRenderedPageBreak/>
        <w:drawing>
          <wp:inline distT="0" distB="0" distL="0" distR="0" wp14:anchorId="45F67A1D" wp14:editId="1BB7867A">
            <wp:extent cx="231775" cy="231775"/>
            <wp:effectExtent l="0" t="0" r="0" b="0"/>
            <wp:docPr id="50" name="Picture 50"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0"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5EE4E77" w14:textId="77777777" w:rsidR="005F4B59" w:rsidRPr="003873B4" w:rsidRDefault="005F4B59" w:rsidP="005F4B59">
      <w:pPr>
        <w:pStyle w:val="NoteParagraph"/>
        <w:rPr>
          <w:rStyle w:val="Object"/>
        </w:rPr>
      </w:pPr>
      <w:r w:rsidRPr="004B50BE">
        <w:t>If these files do not exist, you can copy them from the DM content distribution folders.</w:t>
      </w:r>
    </w:p>
    <w:p w14:paraId="2244E142" w14:textId="77777777" w:rsidR="005F4B59" w:rsidRDefault="005F4B59" w:rsidP="005F4B59">
      <w:pPr>
        <w:pStyle w:val="ListContinue3"/>
      </w:pPr>
      <w:r w:rsidRPr="004B50BE">
        <w:t>Finally</w:t>
      </w:r>
      <w:r>
        <w:t>,</w:t>
      </w:r>
      <w:r w:rsidRPr="004B50BE">
        <w:t xml:space="preserve"> you can restart Tomcat. To </w:t>
      </w:r>
      <w:r>
        <w:t>restart,</w:t>
      </w:r>
      <w:r w:rsidRPr="004B50BE">
        <w:t xml:space="preserve"> stop the Tomcat Service (</w:t>
      </w:r>
      <w:r w:rsidRPr="003873B4">
        <w:rPr>
          <w:rStyle w:val="Object"/>
        </w:rPr>
        <w:t>Start</w:t>
      </w:r>
      <w:r w:rsidRPr="004B50BE">
        <w:t xml:space="preserve"> </w:t>
      </w:r>
      <w:r w:rsidRPr="003873B4">
        <w:rPr>
          <w:rStyle w:val="Object"/>
        </w:rPr>
        <w:t xml:space="preserve">→ Control Panel → Administrative Tools → Services) </w:t>
      </w:r>
      <w:r w:rsidRPr="00E52243">
        <w:t>and find the service that begins with</w:t>
      </w:r>
      <w:r w:rsidRPr="003873B4">
        <w:rPr>
          <w:rStyle w:val="Object"/>
        </w:rPr>
        <w:t xml:space="preserve"> Apache Tomcat. </w:t>
      </w:r>
      <w:r w:rsidRPr="00E52243">
        <w:t xml:space="preserve">Select it and then </w:t>
      </w:r>
      <w:r>
        <w:t xml:space="preserve">choose </w:t>
      </w:r>
      <w:r w:rsidRPr="003873B4">
        <w:rPr>
          <w:rStyle w:val="Object"/>
        </w:rPr>
        <w:t>Start</w:t>
      </w:r>
      <w:r>
        <w:t>.</w:t>
      </w:r>
    </w:p>
    <w:p w14:paraId="47825307" w14:textId="77777777" w:rsidR="004B7F80" w:rsidRDefault="004B7F80" w:rsidP="005F4B59">
      <w:pPr>
        <w:pStyle w:val="ListContinue3"/>
      </w:pPr>
    </w:p>
    <w:p w14:paraId="6DB81A44" w14:textId="77777777" w:rsidR="004B7F80" w:rsidRDefault="004B7F80" w:rsidP="005F4B59">
      <w:pPr>
        <w:pStyle w:val="ListContinue3"/>
      </w:pPr>
      <w:r>
        <w:tab/>
      </w:r>
      <w:r w:rsidR="003B5EFB" w:rsidRPr="004B50BE">
        <w:rPr>
          <w:noProof/>
          <w:lang w:eastAsia="zh-CN"/>
        </w:rPr>
        <w:drawing>
          <wp:inline distT="0" distB="0" distL="0" distR="0" wp14:anchorId="6AAEA4EC" wp14:editId="48F9F130">
            <wp:extent cx="231775" cy="231775"/>
            <wp:effectExtent l="0" t="0" r="0" b="0"/>
            <wp:docPr id="51" name="Picture 51"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1"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710219">
        <w:t>If</w:t>
      </w:r>
      <w:r>
        <w:t xml:space="preserve"> </w:t>
      </w:r>
      <w:r w:rsidR="00A361F7">
        <w:t>the</w:t>
      </w:r>
      <w:r>
        <w:t xml:space="preserve"> SQL Server and Tomcat</w:t>
      </w:r>
      <w:r w:rsidR="00A361F7">
        <w:t xml:space="preserve"> is not installed on the same server,</w:t>
      </w:r>
      <w:r w:rsidR="00AA5232">
        <w:t xml:space="preserve"> the </w:t>
      </w:r>
      <w:proofErr w:type="spellStart"/>
      <w:r w:rsidR="00AA5232">
        <w:t>MigrationServices</w:t>
      </w:r>
      <w:proofErr w:type="spellEnd"/>
      <w:r w:rsidR="00AA5232">
        <w:t xml:space="preserve"> Tool access to the SQL Server in remote mode. Please</w:t>
      </w:r>
      <w:r>
        <w:t xml:space="preserve"> refer to the link for detailed </w:t>
      </w:r>
      <w:r w:rsidR="00710219">
        <w:t>information.</w:t>
      </w:r>
    </w:p>
    <w:p w14:paraId="4AD4A407" w14:textId="77777777" w:rsidR="005F4B59" w:rsidRDefault="00113C4A" w:rsidP="004B7F80">
      <w:pPr>
        <w:pStyle w:val="ListParagraph"/>
        <w:spacing w:before="0pt" w:after="0pt"/>
        <w:ind w:firstLine="17.85pt"/>
        <w:rPr>
          <w:color w:val="1F497D"/>
          <w:lang w:eastAsia="zh-CN"/>
        </w:rPr>
      </w:pPr>
      <w:hyperlink r:id="rId47" w:history="1">
        <w:r w:rsidR="004B7F80">
          <w:rPr>
            <w:rStyle w:val="Hyperlink"/>
          </w:rPr>
          <w:t>http://msdn.microsoft.com/en-us/library/ms998320.aspx</w:t>
        </w:r>
      </w:hyperlink>
    </w:p>
    <w:p w14:paraId="5AA58E29" w14:textId="77777777" w:rsidR="00094EC7" w:rsidRDefault="00094EC7" w:rsidP="004B7F80">
      <w:pPr>
        <w:pStyle w:val="ListParagraph"/>
        <w:spacing w:before="0pt" w:after="0pt"/>
        <w:ind w:firstLine="17.85pt"/>
        <w:rPr>
          <w:color w:val="1F497D"/>
          <w:lang w:eastAsia="zh-CN"/>
        </w:rPr>
      </w:pPr>
    </w:p>
    <w:p w14:paraId="03F4AE3B" w14:textId="77777777" w:rsidR="002078CA" w:rsidRPr="00071D31" w:rsidRDefault="002078CA" w:rsidP="002078CA">
      <w:pPr>
        <w:numPr>
          <w:ilvl w:val="0"/>
          <w:numId w:val="3"/>
        </w:numPr>
      </w:pPr>
      <w:r w:rsidRPr="00071D31">
        <w:t xml:space="preserve">To access the tool, go to </w:t>
      </w:r>
      <w:r w:rsidRPr="00F368C8">
        <w:rPr>
          <w:rStyle w:val="Object"/>
        </w:rPr>
        <w:t>http://localhost:8080/MigrationServices</w:t>
      </w:r>
      <w:r w:rsidRPr="00071D31">
        <w:t xml:space="preserve"> (if you are using a different Tomcat installation to host the application, enter the proper information).</w:t>
      </w:r>
    </w:p>
    <w:p w14:paraId="5CCCC1BB" w14:textId="5C786A2B" w:rsidR="002078CA" w:rsidRPr="00071D31" w:rsidRDefault="002078CA" w:rsidP="002078CA">
      <w:pPr>
        <w:numPr>
          <w:ilvl w:val="0"/>
          <w:numId w:val="3"/>
        </w:numPr>
      </w:pPr>
      <w:r w:rsidRPr="00071D31">
        <w:t>You may need to change your browser security settings. For example on Windows Server 2008 R2 and Internet Explorer, you would need to add the local server as a trusted site.</w:t>
      </w:r>
    </w:p>
    <w:p w14:paraId="36311AE5" w14:textId="77777777" w:rsidR="002078CA" w:rsidRPr="00071D31" w:rsidRDefault="002078CA" w:rsidP="002078CA">
      <w:pPr>
        <w:numPr>
          <w:ilvl w:val="0"/>
          <w:numId w:val="3"/>
        </w:numPr>
      </w:pPr>
      <w:r w:rsidRPr="00071D31">
        <w:rPr>
          <w:lang w:eastAsia="zh-CN"/>
        </w:rPr>
        <w:t>On the</w:t>
      </w:r>
      <w:r w:rsidRPr="00071D31">
        <w:t xml:space="preserve"> </w:t>
      </w:r>
      <w:r w:rsidRPr="00F368C8">
        <w:rPr>
          <w:rStyle w:val="Object"/>
        </w:rPr>
        <w:t xml:space="preserve">Configuration </w:t>
      </w:r>
      <w:r w:rsidRPr="00071D31">
        <w:t xml:space="preserve">screen, choose </w:t>
      </w:r>
      <w:r w:rsidRPr="00F368C8">
        <w:rPr>
          <w:rStyle w:val="Object"/>
        </w:rPr>
        <w:t>Add</w:t>
      </w:r>
      <w:r w:rsidRPr="00071D31">
        <w:t>.</w:t>
      </w:r>
    </w:p>
    <w:p w14:paraId="14E1959E" w14:textId="77777777" w:rsidR="002078CA" w:rsidRPr="00071D31" w:rsidRDefault="002078CA" w:rsidP="002078CA">
      <w:pPr>
        <w:numPr>
          <w:ilvl w:val="0"/>
          <w:numId w:val="3"/>
        </w:numPr>
      </w:pPr>
      <w:r w:rsidRPr="00071D31">
        <w:rPr>
          <w:lang w:eastAsia="zh-CN"/>
        </w:rPr>
        <w:t xml:space="preserve">In the </w:t>
      </w:r>
      <w:r w:rsidRPr="00F368C8">
        <w:rPr>
          <w:rStyle w:val="Object"/>
        </w:rPr>
        <w:t>Add Staging Area</w:t>
      </w:r>
      <w:r w:rsidRPr="00071D31">
        <w:t xml:space="preserve"> section</w:t>
      </w:r>
      <w:r w:rsidRPr="00071D31">
        <w:rPr>
          <w:lang w:eastAsia="zh-CN"/>
        </w:rPr>
        <w:t>, enter the following data.</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0" w:lastRow="0" w:firstColumn="0" w:lastColumn="0" w:noHBand="0" w:noVBand="0"/>
      </w:tblPr>
      <w:tblGrid>
        <w:gridCol w:w="1854"/>
        <w:gridCol w:w="3853"/>
        <w:gridCol w:w="2861"/>
      </w:tblGrid>
      <w:tr w:rsidR="002078CA" w:rsidRPr="00071D31" w14:paraId="478070C6" w14:textId="77777777" w:rsidTr="00DB0DC8">
        <w:tc>
          <w:tcPr>
            <w:tcW w:w="89.75pt" w:type="dxa"/>
            <w:shd w:val="clear" w:color="auto" w:fill="C6C6C6"/>
          </w:tcPr>
          <w:p w14:paraId="2D357A62" w14:textId="77777777" w:rsidR="002078CA" w:rsidRPr="00071D31" w:rsidRDefault="002078CA" w:rsidP="002C5E61">
            <w:pPr>
              <w:pStyle w:val="TableHeading"/>
            </w:pPr>
            <w:r w:rsidRPr="00071D31">
              <w:t xml:space="preserve">Field </w:t>
            </w:r>
            <w:r w:rsidRPr="00071D31">
              <w:rPr>
                <w:lang w:eastAsia="zh-CN"/>
              </w:rPr>
              <w:t>n</w:t>
            </w:r>
            <w:r w:rsidRPr="00071D31">
              <w:t>ame</w:t>
            </w:r>
          </w:p>
        </w:tc>
        <w:tc>
          <w:tcPr>
            <w:tcW w:w="186.55pt" w:type="dxa"/>
            <w:shd w:val="clear" w:color="auto" w:fill="C6C6C6"/>
          </w:tcPr>
          <w:p w14:paraId="77A4CCFA" w14:textId="77777777" w:rsidR="002078CA" w:rsidRPr="00071D31" w:rsidRDefault="002078CA" w:rsidP="002C5E61">
            <w:pPr>
              <w:pStyle w:val="TableHeading"/>
            </w:pPr>
            <w:r w:rsidRPr="00071D31">
              <w:t xml:space="preserve">User </w:t>
            </w:r>
            <w:r w:rsidRPr="00071D31">
              <w:rPr>
                <w:lang w:eastAsia="zh-CN"/>
              </w:rPr>
              <w:t>a</w:t>
            </w:r>
            <w:r w:rsidRPr="00071D31">
              <w:t xml:space="preserve">ction and </w:t>
            </w:r>
            <w:r w:rsidRPr="00071D31">
              <w:rPr>
                <w:lang w:eastAsia="zh-CN"/>
              </w:rPr>
              <w:t>v</w:t>
            </w:r>
            <w:r w:rsidRPr="00071D31">
              <w:t>alues</w:t>
            </w:r>
          </w:p>
        </w:tc>
        <w:tc>
          <w:tcPr>
            <w:tcW w:w="138.50pt" w:type="dxa"/>
            <w:shd w:val="clear" w:color="auto" w:fill="C6C6C6"/>
          </w:tcPr>
          <w:p w14:paraId="085888B0" w14:textId="77777777" w:rsidR="002078CA" w:rsidRPr="00071D31" w:rsidRDefault="002078CA" w:rsidP="002C5E61">
            <w:pPr>
              <w:pStyle w:val="TableHeading"/>
            </w:pPr>
            <w:r w:rsidRPr="00071D31">
              <w:t>Comment</w:t>
            </w:r>
          </w:p>
        </w:tc>
      </w:tr>
      <w:tr w:rsidR="002078CA" w:rsidRPr="00071D31" w14:paraId="0D42F180" w14:textId="77777777" w:rsidTr="00DB0DC8">
        <w:tc>
          <w:tcPr>
            <w:tcW w:w="89.75pt" w:type="dxa"/>
          </w:tcPr>
          <w:p w14:paraId="2573358C" w14:textId="77777777" w:rsidR="002078CA" w:rsidRPr="00F368C8" w:rsidRDefault="002078CA" w:rsidP="002C5E61">
            <w:pPr>
              <w:pStyle w:val="TableText"/>
              <w:rPr>
                <w:rStyle w:val="Object"/>
              </w:rPr>
            </w:pPr>
            <w:r w:rsidRPr="00F368C8">
              <w:rPr>
                <w:rStyle w:val="Object"/>
              </w:rPr>
              <w:t>Staging Area Name</w:t>
            </w:r>
          </w:p>
        </w:tc>
        <w:tc>
          <w:tcPr>
            <w:tcW w:w="186.55pt" w:type="dxa"/>
          </w:tcPr>
          <w:p w14:paraId="4FD9F8A0" w14:textId="77777777" w:rsidR="002078CA" w:rsidRPr="00071D31" w:rsidRDefault="002078CA" w:rsidP="002C5E61">
            <w:pPr>
              <w:pStyle w:val="TableText"/>
              <w:rPr>
                <w:lang w:eastAsia="zh-CN"/>
              </w:rPr>
            </w:pPr>
            <w:r w:rsidRPr="00071D31">
              <w:rPr>
                <w:lang w:eastAsia="zh-CN"/>
              </w:rPr>
              <w:t>&lt;</w:t>
            </w:r>
            <w:r w:rsidRPr="00F368C8">
              <w:rPr>
                <w:rStyle w:val="Object"/>
              </w:rPr>
              <w:t>staging area name</w:t>
            </w:r>
            <w:r w:rsidRPr="00071D31">
              <w:rPr>
                <w:lang w:eastAsia="zh-CN"/>
              </w:rPr>
              <w:t>&gt;</w:t>
            </w:r>
          </w:p>
          <w:p w14:paraId="7823F7E0" w14:textId="77777777" w:rsidR="002078CA" w:rsidRPr="00071D31" w:rsidRDefault="002078CA" w:rsidP="002C5E61">
            <w:pPr>
              <w:pStyle w:val="TableText"/>
              <w:rPr>
                <w:rStyle w:val="UserInput"/>
                <w:lang w:eastAsia="zh-CN"/>
              </w:rPr>
            </w:pPr>
          </w:p>
        </w:tc>
        <w:tc>
          <w:tcPr>
            <w:tcW w:w="138.50pt" w:type="dxa"/>
          </w:tcPr>
          <w:p w14:paraId="16E93FD8" w14:textId="77777777" w:rsidR="002078CA" w:rsidRPr="00071D31" w:rsidRDefault="002078CA" w:rsidP="00B02056">
            <w:pPr>
              <w:pStyle w:val="TableText"/>
            </w:pPr>
            <w:r w:rsidRPr="00071D31">
              <w:rPr>
                <w:lang w:eastAsia="zh-CN"/>
              </w:rPr>
              <w:t xml:space="preserve">For example,  </w:t>
            </w:r>
            <w:r w:rsidR="00B02056">
              <w:rPr>
                <w:lang w:eastAsia="zh-CN"/>
              </w:rPr>
              <w:t>S4HANA</w:t>
            </w:r>
            <w:r w:rsidRPr="00071D31">
              <w:rPr>
                <w:lang w:eastAsia="zh-CN"/>
              </w:rPr>
              <w:t>_SQL_Server_</w:t>
            </w:r>
            <w:r w:rsidRPr="00071D31">
              <w:rPr>
                <w:lang w:eastAsia="zh-CN"/>
              </w:rPr>
              <w:br/>
            </w:r>
            <w:proofErr w:type="spellStart"/>
            <w:r w:rsidRPr="00071D31">
              <w:rPr>
                <w:lang w:eastAsia="zh-CN"/>
              </w:rPr>
              <w:t>Authentication_sa</w:t>
            </w:r>
            <w:proofErr w:type="spellEnd"/>
          </w:p>
        </w:tc>
      </w:tr>
      <w:tr w:rsidR="002078CA" w:rsidRPr="00071D31" w14:paraId="7AE4F34B" w14:textId="77777777" w:rsidTr="00DB0DC8">
        <w:tc>
          <w:tcPr>
            <w:tcW w:w="89.75pt" w:type="dxa"/>
          </w:tcPr>
          <w:p w14:paraId="5C377F89" w14:textId="77777777" w:rsidR="002078CA" w:rsidRPr="00F368C8" w:rsidRDefault="002078CA" w:rsidP="002C5E61">
            <w:pPr>
              <w:pStyle w:val="TableText"/>
              <w:rPr>
                <w:rStyle w:val="Object"/>
              </w:rPr>
            </w:pPr>
            <w:r w:rsidRPr="00F368C8">
              <w:rPr>
                <w:rStyle w:val="Object"/>
              </w:rPr>
              <w:t>Database type</w:t>
            </w:r>
          </w:p>
        </w:tc>
        <w:tc>
          <w:tcPr>
            <w:tcW w:w="186.55pt" w:type="dxa"/>
          </w:tcPr>
          <w:p w14:paraId="582481E9" w14:textId="77777777" w:rsidR="002078CA" w:rsidRPr="00071D31" w:rsidRDefault="002078CA" w:rsidP="002C5E61">
            <w:pPr>
              <w:pStyle w:val="TableText"/>
            </w:pPr>
            <w:r w:rsidRPr="00071D31">
              <w:t>Microsoft</w:t>
            </w:r>
            <w:r w:rsidRPr="00071D31">
              <w:rPr>
                <w:lang w:eastAsia="zh-CN"/>
              </w:rPr>
              <w:t xml:space="preserve"> </w:t>
            </w:r>
            <w:r w:rsidRPr="00071D31">
              <w:t>SQL</w:t>
            </w:r>
            <w:r w:rsidRPr="00071D31">
              <w:rPr>
                <w:lang w:eastAsia="zh-CN"/>
              </w:rPr>
              <w:t xml:space="preserve"> </w:t>
            </w:r>
            <w:r w:rsidRPr="00071D31">
              <w:t>Server</w:t>
            </w:r>
          </w:p>
        </w:tc>
        <w:tc>
          <w:tcPr>
            <w:tcW w:w="138.50pt" w:type="dxa"/>
          </w:tcPr>
          <w:p w14:paraId="0B98AB01" w14:textId="77777777" w:rsidR="002078CA" w:rsidRPr="00071D31" w:rsidRDefault="002078CA" w:rsidP="002C5E61">
            <w:pPr>
              <w:pStyle w:val="TableText"/>
              <w:rPr>
                <w:lang w:eastAsia="zh-CN"/>
              </w:rPr>
            </w:pPr>
          </w:p>
        </w:tc>
      </w:tr>
      <w:tr w:rsidR="002078CA" w:rsidRPr="00071D31" w14:paraId="5943B5EB" w14:textId="77777777" w:rsidTr="00DB0DC8">
        <w:tc>
          <w:tcPr>
            <w:tcW w:w="89.75pt" w:type="dxa"/>
          </w:tcPr>
          <w:p w14:paraId="3C566B59" w14:textId="77777777" w:rsidR="002078CA" w:rsidRPr="00071D31" w:rsidRDefault="002078CA" w:rsidP="002C5E61">
            <w:pPr>
              <w:pStyle w:val="TableText"/>
              <w:rPr>
                <w:i/>
              </w:rPr>
            </w:pPr>
            <w:r w:rsidRPr="00F368C8">
              <w:rPr>
                <w:rStyle w:val="Object"/>
              </w:rPr>
              <w:t>Machine/DSN Name</w:t>
            </w:r>
            <w:r w:rsidRPr="00F368C8" w:rsidDel="00022619">
              <w:rPr>
                <w:rStyle w:val="Object"/>
              </w:rPr>
              <w:t xml:space="preserve"> </w:t>
            </w:r>
          </w:p>
        </w:tc>
        <w:tc>
          <w:tcPr>
            <w:tcW w:w="186.55pt" w:type="dxa"/>
          </w:tcPr>
          <w:p w14:paraId="5A610CC6" w14:textId="77777777" w:rsidR="002078CA" w:rsidRPr="00F368C8" w:rsidRDefault="002078CA" w:rsidP="002C5E61">
            <w:pPr>
              <w:pStyle w:val="TableText"/>
              <w:rPr>
                <w:rStyle w:val="Object"/>
              </w:rPr>
            </w:pPr>
            <w:r w:rsidRPr="00F368C8">
              <w:rPr>
                <w:rStyle w:val="Object"/>
              </w:rPr>
              <w:t>&lt;Your System Name&gt;\SAPEIM</w:t>
            </w:r>
          </w:p>
        </w:tc>
        <w:tc>
          <w:tcPr>
            <w:tcW w:w="138.50pt" w:type="dxa"/>
          </w:tcPr>
          <w:p w14:paraId="5833E0CB" w14:textId="77777777" w:rsidR="002078CA" w:rsidRPr="00071D31" w:rsidRDefault="002078CA" w:rsidP="002C5E61">
            <w:pPr>
              <w:pStyle w:val="TableText"/>
              <w:rPr>
                <w:lang w:eastAsia="zh-CN"/>
              </w:rPr>
            </w:pPr>
          </w:p>
        </w:tc>
      </w:tr>
      <w:tr w:rsidR="002078CA" w:rsidRPr="00071D31" w14:paraId="6AE53E99" w14:textId="77777777" w:rsidTr="00DB0DC8">
        <w:tc>
          <w:tcPr>
            <w:tcW w:w="89.75pt" w:type="dxa"/>
          </w:tcPr>
          <w:p w14:paraId="15A6E0F9" w14:textId="77777777" w:rsidR="002078CA" w:rsidRPr="00F368C8" w:rsidRDefault="002078CA" w:rsidP="002C5E61">
            <w:pPr>
              <w:pStyle w:val="TableText"/>
              <w:rPr>
                <w:rStyle w:val="Object"/>
              </w:rPr>
            </w:pPr>
            <w:r w:rsidRPr="00F368C8">
              <w:rPr>
                <w:rStyle w:val="Object"/>
              </w:rPr>
              <w:t>Port</w:t>
            </w:r>
          </w:p>
        </w:tc>
        <w:tc>
          <w:tcPr>
            <w:tcW w:w="186.55pt" w:type="dxa"/>
          </w:tcPr>
          <w:p w14:paraId="3E1179D0" w14:textId="77777777" w:rsidR="002078CA" w:rsidRPr="00071D31" w:rsidRDefault="002078CA" w:rsidP="002C5E61">
            <w:pPr>
              <w:pStyle w:val="TableText"/>
            </w:pPr>
            <w:r w:rsidRPr="00071D31">
              <w:t>1433</w:t>
            </w:r>
          </w:p>
        </w:tc>
        <w:tc>
          <w:tcPr>
            <w:tcW w:w="138.50pt" w:type="dxa"/>
          </w:tcPr>
          <w:p w14:paraId="3F7AF3BC" w14:textId="77777777" w:rsidR="002078CA" w:rsidRPr="00071D31" w:rsidDel="004825CB" w:rsidRDefault="002078CA" w:rsidP="002C5E61">
            <w:pPr>
              <w:pStyle w:val="TableText"/>
              <w:rPr>
                <w:lang w:eastAsia="zh-CN"/>
              </w:rPr>
            </w:pPr>
            <w:r w:rsidRPr="00071D31">
              <w:rPr>
                <w:lang w:eastAsia="zh-CN"/>
              </w:rPr>
              <w:t>Port 1521 for Oracle</w:t>
            </w:r>
          </w:p>
        </w:tc>
      </w:tr>
      <w:tr w:rsidR="002078CA" w:rsidRPr="00071D31" w14:paraId="1F91078F" w14:textId="77777777" w:rsidTr="00DB0DC8">
        <w:tc>
          <w:tcPr>
            <w:tcW w:w="89.75pt" w:type="dxa"/>
          </w:tcPr>
          <w:p w14:paraId="779F6279" w14:textId="77777777" w:rsidR="002078CA" w:rsidRPr="00F368C8" w:rsidRDefault="002078CA" w:rsidP="002C5E61">
            <w:pPr>
              <w:pStyle w:val="TableText"/>
              <w:rPr>
                <w:rStyle w:val="Object"/>
              </w:rPr>
            </w:pPr>
            <w:r w:rsidRPr="00F368C8">
              <w:rPr>
                <w:rStyle w:val="Object"/>
              </w:rPr>
              <w:t>Database/Service name</w:t>
            </w:r>
          </w:p>
        </w:tc>
        <w:tc>
          <w:tcPr>
            <w:tcW w:w="186.55pt" w:type="dxa"/>
          </w:tcPr>
          <w:p w14:paraId="3891B591" w14:textId="77777777" w:rsidR="002078CA" w:rsidRPr="00071D31" w:rsidRDefault="002078CA" w:rsidP="002C5E61">
            <w:pPr>
              <w:pStyle w:val="TableText"/>
            </w:pPr>
            <w:r w:rsidRPr="00071D31">
              <w:rPr>
                <w:lang w:eastAsia="zh-CN"/>
              </w:rPr>
              <w:t>&lt;the staging database name&gt; e.g. DM_STG_</w:t>
            </w:r>
            <w:r w:rsidR="00C920CB">
              <w:rPr>
                <w:lang w:eastAsia="zh-CN"/>
              </w:rPr>
              <w:t>S4HANA</w:t>
            </w:r>
          </w:p>
        </w:tc>
        <w:tc>
          <w:tcPr>
            <w:tcW w:w="138.50pt" w:type="dxa"/>
          </w:tcPr>
          <w:p w14:paraId="48EF4E06" w14:textId="77777777" w:rsidR="002078CA" w:rsidRPr="00071D31" w:rsidDel="004825CB" w:rsidRDefault="002078CA" w:rsidP="002C5E61">
            <w:pPr>
              <w:pStyle w:val="TableText"/>
              <w:rPr>
                <w:lang w:eastAsia="zh-CN"/>
              </w:rPr>
            </w:pPr>
          </w:p>
        </w:tc>
      </w:tr>
      <w:tr w:rsidR="002078CA" w:rsidRPr="00071D31" w14:paraId="4A2692B1" w14:textId="77777777" w:rsidTr="00DB0DC8">
        <w:tc>
          <w:tcPr>
            <w:tcW w:w="89.75pt" w:type="dxa"/>
          </w:tcPr>
          <w:p w14:paraId="19DBC873" w14:textId="77777777" w:rsidR="002078CA" w:rsidRPr="00F368C8" w:rsidRDefault="002078CA" w:rsidP="002C5E61">
            <w:pPr>
              <w:pStyle w:val="TableText"/>
              <w:rPr>
                <w:rStyle w:val="Object"/>
              </w:rPr>
            </w:pPr>
            <w:r w:rsidRPr="00F368C8">
              <w:rPr>
                <w:rStyle w:val="Object"/>
              </w:rPr>
              <w:t>Repository Name</w:t>
            </w:r>
          </w:p>
        </w:tc>
        <w:tc>
          <w:tcPr>
            <w:tcW w:w="186.55pt" w:type="dxa"/>
          </w:tcPr>
          <w:p w14:paraId="1FA5B2E7" w14:textId="77777777" w:rsidR="002078CA" w:rsidRPr="00071D31" w:rsidRDefault="002078CA" w:rsidP="002C5E61">
            <w:pPr>
              <w:pStyle w:val="TableText"/>
            </w:pPr>
            <w:r w:rsidRPr="00071D31">
              <w:t>&lt;Database type&gt;.&lt;Database Server&gt;.&lt;Repository Database&gt;.&lt;User&gt;</w:t>
            </w:r>
          </w:p>
          <w:p w14:paraId="32CD1A91" w14:textId="77777777" w:rsidR="002078CA" w:rsidRPr="00071D31" w:rsidRDefault="002078CA" w:rsidP="002C5E61">
            <w:pPr>
              <w:pStyle w:val="TableText"/>
            </w:pPr>
            <w:r w:rsidRPr="00071D31">
              <w:t>For example, MICROSOFT_SQL_</w:t>
            </w:r>
            <w:r w:rsidRPr="00071D31">
              <w:br/>
              <w:t>SERVER.LONN602</w:t>
            </w:r>
            <w:r w:rsidR="00DC791F">
              <w:t>00519A\SQLEXPRESS.DM_REPO_S4HANA.sa</w:t>
            </w:r>
          </w:p>
        </w:tc>
        <w:tc>
          <w:tcPr>
            <w:tcW w:w="138.50pt" w:type="dxa"/>
          </w:tcPr>
          <w:p w14:paraId="0180ED91" w14:textId="77777777" w:rsidR="002078CA" w:rsidRPr="00071D31" w:rsidRDefault="002078CA" w:rsidP="002C5E61">
            <w:pPr>
              <w:pStyle w:val="TableText"/>
              <w:rPr>
                <w:lang w:eastAsia="zh-CN"/>
              </w:rPr>
            </w:pPr>
            <w:r w:rsidRPr="00071D31">
              <w:rPr>
                <w:lang w:eastAsia="zh-CN"/>
              </w:rPr>
              <w:t xml:space="preserve">If deploying all objects to a single repository and staging database then this field can be left blank. If deploying for LE </w:t>
            </w:r>
            <w:r w:rsidRPr="00071D31">
              <w:t>then this would</w:t>
            </w:r>
            <w:r w:rsidRPr="00071D31">
              <w:rPr>
                <w:lang w:eastAsia="zh-CN"/>
              </w:rPr>
              <w:t xml:space="preserve"> need to be set for each repository with the content deployed in.</w:t>
            </w:r>
          </w:p>
        </w:tc>
      </w:tr>
      <w:tr w:rsidR="002078CA" w:rsidRPr="00071D31" w14:paraId="2F602EB6" w14:textId="77777777" w:rsidTr="00DB0DC8">
        <w:tc>
          <w:tcPr>
            <w:tcW w:w="89.75pt" w:type="dxa"/>
          </w:tcPr>
          <w:p w14:paraId="44D660ED" w14:textId="77777777" w:rsidR="002078CA" w:rsidRPr="00F368C8" w:rsidRDefault="002078CA" w:rsidP="002C5E61">
            <w:pPr>
              <w:pStyle w:val="TableText"/>
              <w:rPr>
                <w:rStyle w:val="Object"/>
              </w:rPr>
            </w:pPr>
            <w:r w:rsidRPr="00F368C8">
              <w:rPr>
                <w:rStyle w:val="Object"/>
              </w:rPr>
              <w:t>Windows Authentication</w:t>
            </w:r>
          </w:p>
        </w:tc>
        <w:tc>
          <w:tcPr>
            <w:tcW w:w="186.55pt" w:type="dxa"/>
          </w:tcPr>
          <w:p w14:paraId="6F51341E" w14:textId="77777777" w:rsidR="002078CA" w:rsidRPr="00071D31" w:rsidRDefault="002078CA" w:rsidP="002C5E61">
            <w:pPr>
              <w:pStyle w:val="TableText"/>
            </w:pPr>
          </w:p>
        </w:tc>
        <w:tc>
          <w:tcPr>
            <w:tcW w:w="138.50pt" w:type="dxa"/>
          </w:tcPr>
          <w:p w14:paraId="194962CE" w14:textId="77777777" w:rsidR="002078CA" w:rsidRPr="00071D31" w:rsidRDefault="002078CA" w:rsidP="002C5E61">
            <w:pPr>
              <w:pStyle w:val="TableText"/>
              <w:rPr>
                <w:lang w:eastAsia="zh-CN"/>
              </w:rPr>
            </w:pPr>
            <w:r w:rsidRPr="00071D31">
              <w:rPr>
                <w:lang w:eastAsia="zh-CN"/>
              </w:rPr>
              <w:t>Applicable only when you select Windows authentication</w:t>
            </w:r>
          </w:p>
        </w:tc>
      </w:tr>
      <w:tr w:rsidR="002078CA" w:rsidRPr="00071D31" w14:paraId="55181813" w14:textId="77777777" w:rsidTr="00DB0DC8">
        <w:tc>
          <w:tcPr>
            <w:tcW w:w="89.75pt" w:type="dxa"/>
          </w:tcPr>
          <w:p w14:paraId="17ECC699" w14:textId="77777777" w:rsidR="002078CA" w:rsidRPr="00071D31" w:rsidRDefault="002078CA" w:rsidP="002C5E61">
            <w:pPr>
              <w:pStyle w:val="TableText"/>
              <w:rPr>
                <w:i/>
              </w:rPr>
            </w:pPr>
            <w:r w:rsidRPr="00F368C8">
              <w:rPr>
                <w:rStyle w:val="Object"/>
              </w:rPr>
              <w:t>User</w:t>
            </w:r>
          </w:p>
        </w:tc>
        <w:tc>
          <w:tcPr>
            <w:tcW w:w="186.55pt" w:type="dxa"/>
          </w:tcPr>
          <w:p w14:paraId="718BA42F" w14:textId="77777777" w:rsidR="002078CA" w:rsidRPr="00F368C8" w:rsidRDefault="002078CA" w:rsidP="002C5E61">
            <w:pPr>
              <w:pStyle w:val="TableText"/>
              <w:rPr>
                <w:rStyle w:val="Object"/>
              </w:rPr>
            </w:pPr>
            <w:r w:rsidRPr="00F368C8">
              <w:rPr>
                <w:rStyle w:val="Object"/>
              </w:rPr>
              <w:t xml:space="preserve">&lt;user&gt; </w:t>
            </w:r>
          </w:p>
        </w:tc>
        <w:tc>
          <w:tcPr>
            <w:tcW w:w="138.50pt" w:type="dxa"/>
          </w:tcPr>
          <w:p w14:paraId="15269FA7" w14:textId="77777777" w:rsidR="002078CA" w:rsidRPr="00071D31" w:rsidRDefault="002078CA" w:rsidP="002C5E61">
            <w:pPr>
              <w:pStyle w:val="TableText"/>
              <w:rPr>
                <w:lang w:eastAsia="zh-CN"/>
              </w:rPr>
            </w:pPr>
            <w:r w:rsidRPr="00071D31">
              <w:t xml:space="preserve">default </w:t>
            </w:r>
            <w:proofErr w:type="spellStart"/>
            <w:r w:rsidRPr="00F368C8">
              <w:rPr>
                <w:rStyle w:val="Object"/>
              </w:rPr>
              <w:t>sa</w:t>
            </w:r>
            <w:proofErr w:type="spellEnd"/>
            <w:r w:rsidRPr="00F368C8">
              <w:rPr>
                <w:rStyle w:val="Object"/>
              </w:rPr>
              <w:t>,</w:t>
            </w:r>
          </w:p>
          <w:p w14:paraId="05C797D2" w14:textId="77777777" w:rsidR="002078CA" w:rsidRPr="00071D31" w:rsidRDefault="002078CA" w:rsidP="002C5E61">
            <w:pPr>
              <w:pStyle w:val="TableText"/>
              <w:rPr>
                <w:lang w:eastAsia="zh-CN"/>
              </w:rPr>
            </w:pPr>
            <w:r w:rsidRPr="00071D31">
              <w:rPr>
                <w:lang w:eastAsia="zh-CN"/>
              </w:rPr>
              <w:t>Applicable only when you select SQL Authentication</w:t>
            </w:r>
          </w:p>
        </w:tc>
      </w:tr>
      <w:tr w:rsidR="002078CA" w:rsidRPr="00071D31" w14:paraId="7B1087D8" w14:textId="77777777" w:rsidTr="00DB0DC8">
        <w:tc>
          <w:tcPr>
            <w:tcW w:w="89.75pt" w:type="dxa"/>
          </w:tcPr>
          <w:p w14:paraId="18606101" w14:textId="77777777" w:rsidR="002078CA" w:rsidRPr="00071D31" w:rsidRDefault="002078CA" w:rsidP="002C5E61">
            <w:pPr>
              <w:pStyle w:val="TableText"/>
              <w:rPr>
                <w:i/>
              </w:rPr>
            </w:pPr>
            <w:r w:rsidRPr="00F368C8">
              <w:rPr>
                <w:rStyle w:val="Object"/>
              </w:rPr>
              <w:t>Password</w:t>
            </w:r>
          </w:p>
        </w:tc>
        <w:tc>
          <w:tcPr>
            <w:tcW w:w="186.55pt" w:type="dxa"/>
          </w:tcPr>
          <w:p w14:paraId="44761D82" w14:textId="77777777" w:rsidR="002078CA" w:rsidRPr="00F368C8" w:rsidRDefault="002078CA" w:rsidP="002C5E61">
            <w:pPr>
              <w:pStyle w:val="TableText"/>
              <w:rPr>
                <w:rStyle w:val="Object"/>
              </w:rPr>
            </w:pPr>
            <w:r w:rsidRPr="00F368C8">
              <w:rPr>
                <w:rStyle w:val="Object"/>
              </w:rPr>
              <w:t xml:space="preserve">&lt;password&gt; </w:t>
            </w:r>
          </w:p>
        </w:tc>
        <w:tc>
          <w:tcPr>
            <w:tcW w:w="138.50pt" w:type="dxa"/>
          </w:tcPr>
          <w:p w14:paraId="0256DC45" w14:textId="77777777" w:rsidR="002078CA" w:rsidRPr="00071D31" w:rsidRDefault="002078CA" w:rsidP="002C5E61">
            <w:pPr>
              <w:pStyle w:val="TableText"/>
              <w:rPr>
                <w:lang w:eastAsia="zh-CN"/>
              </w:rPr>
            </w:pPr>
            <w:r w:rsidRPr="00071D31">
              <w:t>Default</w:t>
            </w:r>
            <w:r w:rsidRPr="00F368C8">
              <w:rPr>
                <w:rStyle w:val="Object"/>
              </w:rPr>
              <w:t xml:space="preserve"> Welcome.</w:t>
            </w:r>
          </w:p>
          <w:p w14:paraId="594D06F3" w14:textId="77777777" w:rsidR="002078CA" w:rsidRPr="00071D31" w:rsidRDefault="002078CA" w:rsidP="002C5E61">
            <w:pPr>
              <w:pStyle w:val="TableText"/>
              <w:rPr>
                <w:lang w:eastAsia="zh-CN"/>
              </w:rPr>
            </w:pPr>
            <w:r w:rsidRPr="00071D31">
              <w:rPr>
                <w:lang w:eastAsia="zh-CN"/>
              </w:rPr>
              <w:t>Applicable only when you select SQL Authentication</w:t>
            </w:r>
          </w:p>
        </w:tc>
      </w:tr>
    </w:tbl>
    <w:p w14:paraId="44386C12" w14:textId="77777777" w:rsidR="002078CA" w:rsidRPr="00071D31" w:rsidRDefault="002078CA" w:rsidP="002078CA">
      <w:pPr>
        <w:numPr>
          <w:ilvl w:val="0"/>
          <w:numId w:val="3"/>
        </w:numPr>
      </w:pPr>
      <w:r w:rsidRPr="00071D31">
        <w:t xml:space="preserve">Choose </w:t>
      </w:r>
      <w:r w:rsidRPr="00F368C8">
        <w:rPr>
          <w:rStyle w:val="Object"/>
        </w:rPr>
        <w:t>Test</w:t>
      </w:r>
      <w:r w:rsidRPr="00071D31">
        <w:rPr>
          <w:lang w:eastAsia="zh-CN"/>
        </w:rPr>
        <w:t xml:space="preserve"> </w:t>
      </w:r>
      <w:r w:rsidRPr="00F368C8">
        <w:rPr>
          <w:rStyle w:val="Object"/>
        </w:rPr>
        <w:t>Connection</w:t>
      </w:r>
      <w:r w:rsidRPr="00071D31">
        <w:rPr>
          <w:lang w:eastAsia="zh-CN"/>
        </w:rPr>
        <w:t xml:space="preserve"> and then c</w:t>
      </w:r>
      <w:r w:rsidRPr="00071D31">
        <w:t xml:space="preserve">hoose </w:t>
      </w:r>
      <w:r w:rsidRPr="00F368C8">
        <w:rPr>
          <w:rStyle w:val="Object"/>
        </w:rPr>
        <w:t>Apply</w:t>
      </w:r>
      <w:r w:rsidRPr="00071D31">
        <w:rPr>
          <w:lang w:eastAsia="zh-CN"/>
        </w:rPr>
        <w:t xml:space="preserve">. </w:t>
      </w:r>
      <w:r w:rsidRPr="00071D31">
        <w:t xml:space="preserve">Select the </w:t>
      </w:r>
      <w:r w:rsidRPr="00071D31">
        <w:rPr>
          <w:lang w:eastAsia="zh-CN"/>
        </w:rPr>
        <w:t xml:space="preserve">Stage Area Name </w:t>
      </w:r>
      <w:r w:rsidR="00EE0BD0">
        <w:rPr>
          <w:rStyle w:val="Object"/>
        </w:rPr>
        <w:t>S4HANA</w:t>
      </w:r>
      <w:r w:rsidRPr="00F368C8">
        <w:rPr>
          <w:rStyle w:val="Object"/>
        </w:rPr>
        <w:t>_SQL_Server_Authentication_sa</w:t>
      </w:r>
      <w:r w:rsidRPr="00071D31">
        <w:rPr>
          <w:lang w:eastAsia="zh-CN"/>
        </w:rPr>
        <w:t xml:space="preserve"> and choose </w:t>
      </w:r>
      <w:r w:rsidRPr="00F368C8">
        <w:rPr>
          <w:rStyle w:val="Object"/>
        </w:rPr>
        <w:t>Lookup Maintenance.</w:t>
      </w:r>
    </w:p>
    <w:p w14:paraId="4396B918" w14:textId="77777777" w:rsidR="002078CA" w:rsidRPr="00071D31" w:rsidRDefault="003B5EFB" w:rsidP="002078CA">
      <w:pPr>
        <w:pStyle w:val="NoteIcon"/>
      </w:pPr>
      <w:r w:rsidRPr="00071D31">
        <w:rPr>
          <w:noProof/>
          <w:lang w:eastAsia="zh-CN"/>
        </w:rPr>
        <w:lastRenderedPageBreak/>
        <w:drawing>
          <wp:inline distT="0" distB="0" distL="0" distR="0" wp14:anchorId="37A69727" wp14:editId="0D018F68">
            <wp:extent cx="231775" cy="231775"/>
            <wp:effectExtent l="0" t="0" r="0" b="0"/>
            <wp:docPr id="52" name="Picture 5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08479D4C" w14:textId="77777777" w:rsidR="002078CA" w:rsidRPr="00F368C8" w:rsidRDefault="002078CA" w:rsidP="002078CA">
      <w:pPr>
        <w:pStyle w:val="NoteParagraph"/>
        <w:rPr>
          <w:rStyle w:val="Object"/>
        </w:rPr>
      </w:pPr>
      <w:r w:rsidRPr="00071D31">
        <w:t xml:space="preserve">If you did not run the </w:t>
      </w:r>
      <w:proofErr w:type="spellStart"/>
      <w:r w:rsidRPr="00F368C8">
        <w:rPr>
          <w:rStyle w:val="Object"/>
        </w:rPr>
        <w:t>Job_DM_Lookups_Initialise</w:t>
      </w:r>
      <w:proofErr w:type="spellEnd"/>
      <w:r w:rsidRPr="00071D31">
        <w:t xml:space="preserve"> job as specified in section </w:t>
      </w:r>
      <w:r w:rsidRPr="00071D31">
        <w:rPr>
          <w:rStyle w:val="Object"/>
          <w:i w:val="0"/>
        </w:rPr>
        <w:fldChar w:fldCharType="begin"/>
      </w:r>
      <w:r w:rsidRPr="00071D31">
        <w:rPr>
          <w:rStyle w:val="Object"/>
          <w:i w:val="0"/>
        </w:rPr>
        <w:instrText xml:space="preserve"> REF _Ref299461524 \r \h </w:instrText>
      </w:r>
      <w:r w:rsidRPr="00071D31">
        <w:rPr>
          <w:rStyle w:val="Object"/>
          <w:i w:val="0"/>
        </w:rPr>
      </w:r>
      <w:r w:rsidRPr="00071D31">
        <w:rPr>
          <w:rStyle w:val="Object"/>
          <w:i w:val="0"/>
        </w:rPr>
        <w:fldChar w:fldCharType="separate"/>
      </w:r>
      <w:r w:rsidRPr="00071D31">
        <w:rPr>
          <w:rStyle w:val="Object"/>
          <w:i w:val="0"/>
        </w:rPr>
        <w:t>5.</w:t>
      </w:r>
      <w:r w:rsidRPr="00071D31">
        <w:rPr>
          <w:rStyle w:val="Object"/>
          <w:i w:val="0"/>
        </w:rPr>
        <w:fldChar w:fldCharType="end"/>
      </w:r>
      <w:r w:rsidR="00EA1FCB">
        <w:rPr>
          <w:rStyle w:val="Object"/>
          <w:rFonts w:hint="eastAsia"/>
          <w:i w:val="0"/>
          <w:lang w:eastAsia="zh-CN"/>
        </w:rPr>
        <w:t>1</w:t>
      </w:r>
      <w:r w:rsidRPr="00F368C8">
        <w:t xml:space="preserve">, the </w:t>
      </w:r>
      <w:r w:rsidR="00915B59" w:rsidRPr="00F368C8">
        <w:t>system displays</w:t>
      </w:r>
      <w:r w:rsidRPr="00F368C8">
        <w:t xml:space="preserve"> a warning message</w:t>
      </w:r>
      <w:r w:rsidRPr="00071D31">
        <w:t>. This is because the test connection process looks for the existence of certain management and lookup tables which are created and populated by this job. You can ignore this warning and save the connection. Run this job as part of the next step.</w:t>
      </w:r>
    </w:p>
    <w:p w14:paraId="3E6A1C57" w14:textId="77777777" w:rsidR="007624F7" w:rsidRPr="00071D31" w:rsidRDefault="007624F7" w:rsidP="007624F7">
      <w:pPr>
        <w:pStyle w:val="Heading2"/>
      </w:pPr>
      <w:bookmarkStart w:id="511" w:name="_Toc493166049"/>
      <w:r w:rsidRPr="00071D31">
        <w:t>Install Business Intelligence Content (Optional)</w:t>
      </w:r>
      <w:bookmarkEnd w:id="510"/>
      <w:bookmarkEnd w:id="511"/>
      <w:r w:rsidRPr="00071D31">
        <w:t xml:space="preserve"> </w:t>
      </w:r>
    </w:p>
    <w:p w14:paraId="07CE0422" w14:textId="77777777" w:rsidR="007624F7" w:rsidRPr="00071D31" w:rsidRDefault="007624F7" w:rsidP="007624F7">
      <w:r w:rsidRPr="00071D31">
        <w:t>The following section defines how to install and configure the Business Intelligence (BI) content that SAP has developed as part of the SAP Best Practices for Data Migration. The details of the content contained in the BI component are documented in the Data Migration Reporting and Visualization guide included in the documentation package.</w:t>
      </w:r>
    </w:p>
    <w:p w14:paraId="05814D9E" w14:textId="77777777" w:rsidR="007624F7" w:rsidRPr="00071D31" w:rsidRDefault="007624F7" w:rsidP="00F368C8">
      <w:pPr>
        <w:pStyle w:val="Heading9"/>
      </w:pPr>
      <w:r w:rsidRPr="00071D31">
        <w:t>Prerequisites</w:t>
      </w:r>
    </w:p>
    <w:p w14:paraId="4C8B61E4" w14:textId="77777777" w:rsidR="007624F7" w:rsidRPr="00071D31" w:rsidRDefault="007624F7" w:rsidP="007624F7">
      <w:r w:rsidRPr="00071D31">
        <w:t xml:space="preserve">Perform the tasks in the above sections including having </w:t>
      </w:r>
      <w:proofErr w:type="spellStart"/>
      <w:r w:rsidRPr="00071D31">
        <w:t>BusinessObjects</w:t>
      </w:r>
      <w:proofErr w:type="spellEnd"/>
      <w:r w:rsidRPr="00071D31">
        <w:t xml:space="preserve"> Enterprise application with Web Intelligence licenses installed and available. The installation or basic configuration of the </w:t>
      </w:r>
      <w:proofErr w:type="spellStart"/>
      <w:r w:rsidRPr="00071D31">
        <w:t>BusinessObjects</w:t>
      </w:r>
      <w:proofErr w:type="spellEnd"/>
      <w:r w:rsidRPr="00071D31">
        <w:t xml:space="preserve"> Enterprise would not be covered here. Refer to the product documentation for the installation information.</w:t>
      </w:r>
    </w:p>
    <w:p w14:paraId="1A374A36" w14:textId="77777777" w:rsidR="00B045B1" w:rsidRPr="00F368C8" w:rsidRDefault="002E2A48" w:rsidP="0006289C">
      <w:pPr>
        <w:pStyle w:val="NoteParagraph"/>
      </w:pPr>
      <w:r w:rsidRPr="00071D31">
        <w:t>E</w:t>
      </w:r>
      <w:r w:rsidR="00B045B1" w:rsidRPr="00071D31">
        <w:t>nsure that the following Business Intelligence archive file is available</w:t>
      </w:r>
      <w:r w:rsidRPr="00071D31">
        <w:t xml:space="preserve"> in the </w:t>
      </w:r>
      <w:r w:rsidR="00D701E7">
        <w:rPr>
          <w:rStyle w:val="Object"/>
        </w:rPr>
        <w:t>C:\Migration_S4HANA</w:t>
      </w:r>
      <w:r w:rsidRPr="00F368C8">
        <w:rPr>
          <w:rStyle w:val="Object"/>
        </w:rPr>
        <w:t>\Reporting</w:t>
      </w:r>
      <w:r w:rsidR="00F80D92" w:rsidRPr="00071D31">
        <w:t xml:space="preserve"> </w:t>
      </w:r>
      <w:r w:rsidRPr="00071D31">
        <w:t>folder,</w:t>
      </w:r>
      <w:r w:rsidR="00B045B1" w:rsidRPr="00071D31">
        <w:t xml:space="preserve"> </w:t>
      </w:r>
      <w:r w:rsidR="0090172D" w:rsidRPr="00071D31">
        <w:t>and unzipped it.</w:t>
      </w:r>
    </w:p>
    <w:p w14:paraId="5626C00C" w14:textId="77777777" w:rsidR="00B045B1" w:rsidRPr="00071D31" w:rsidRDefault="003B5EFB" w:rsidP="002926F3">
      <w:pPr>
        <w:pStyle w:val="NoteIcon"/>
      </w:pPr>
      <w:r w:rsidRPr="00071D31">
        <w:rPr>
          <w:noProof/>
          <w:lang w:eastAsia="zh-CN"/>
        </w:rPr>
        <w:drawing>
          <wp:inline distT="0" distB="0" distL="0" distR="0" wp14:anchorId="0FE75343" wp14:editId="3871F9F2">
            <wp:extent cx="231775" cy="231775"/>
            <wp:effectExtent l="0" t="0" r="0" b="0"/>
            <wp:docPr id="53" name="Picture 53"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3"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27A282AC" w14:textId="77777777" w:rsidR="00B045B1" w:rsidRPr="00071D31" w:rsidRDefault="00B045B1" w:rsidP="002926F3">
      <w:pPr>
        <w:pStyle w:val="NoteParagraph"/>
      </w:pPr>
      <w:r w:rsidRPr="00071D31">
        <w:t>The following table shows another package the files folder:</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0" w:lastRow="0" w:firstColumn="0" w:lastColumn="0" w:noHBand="0" w:noVBand="0"/>
      </w:tblPr>
      <w:tblGrid>
        <w:gridCol w:w="2251"/>
        <w:gridCol w:w="2856"/>
        <w:gridCol w:w="3461"/>
      </w:tblGrid>
      <w:tr w:rsidR="007D3D87" w:rsidRPr="00071D31" w14:paraId="51A7F38D" w14:textId="77777777" w:rsidTr="00DB0DC8">
        <w:tc>
          <w:tcPr>
            <w:tcW w:w="97.90pt" w:type="dxa"/>
            <w:shd w:val="clear" w:color="auto" w:fill="C6C6C6"/>
          </w:tcPr>
          <w:p w14:paraId="207BD30F" w14:textId="77777777" w:rsidR="00B045B1" w:rsidRPr="00071D31" w:rsidRDefault="00B045B1" w:rsidP="00224106">
            <w:pPr>
              <w:pStyle w:val="TableHeading"/>
            </w:pPr>
            <w:r w:rsidRPr="00071D31">
              <w:t>Package Name</w:t>
            </w:r>
          </w:p>
        </w:tc>
        <w:tc>
          <w:tcPr>
            <w:tcW w:w="124.20pt" w:type="dxa"/>
            <w:shd w:val="clear" w:color="auto" w:fill="C6C6C6"/>
          </w:tcPr>
          <w:p w14:paraId="495CA05E" w14:textId="77777777" w:rsidR="00B045B1" w:rsidRPr="00071D31" w:rsidRDefault="00B045B1" w:rsidP="00224106">
            <w:pPr>
              <w:pStyle w:val="TableHeading"/>
            </w:pPr>
            <w:r w:rsidRPr="00071D31">
              <w:t>File Name</w:t>
            </w:r>
          </w:p>
        </w:tc>
        <w:tc>
          <w:tcPr>
            <w:tcW w:w="150.50pt" w:type="dxa"/>
            <w:shd w:val="clear" w:color="auto" w:fill="C6C6C6"/>
          </w:tcPr>
          <w:p w14:paraId="01811FA7" w14:textId="77777777" w:rsidR="00B045B1" w:rsidRPr="00071D31" w:rsidRDefault="00B045B1" w:rsidP="00224106">
            <w:pPr>
              <w:pStyle w:val="TableHeading"/>
            </w:pPr>
            <w:r w:rsidRPr="00071D31">
              <w:t>Folder Name</w:t>
            </w:r>
          </w:p>
        </w:tc>
      </w:tr>
      <w:tr w:rsidR="007E53BA" w:rsidRPr="00071D31" w14:paraId="281D7706" w14:textId="77777777" w:rsidTr="00DB0DC8">
        <w:tc>
          <w:tcPr>
            <w:tcW w:w="97.90pt" w:type="dxa"/>
          </w:tcPr>
          <w:p w14:paraId="333756AB" w14:textId="77777777" w:rsidR="007E53BA" w:rsidRPr="00F368C8" w:rsidRDefault="00CD0BBA" w:rsidP="00224106">
            <w:pPr>
              <w:pStyle w:val="TableText"/>
              <w:rPr>
                <w:rStyle w:val="Object"/>
              </w:rPr>
            </w:pPr>
            <w:r w:rsidRPr="00F368C8">
              <w:rPr>
                <w:rStyle w:val="Object"/>
              </w:rPr>
              <w:t>DQ</w:t>
            </w:r>
          </w:p>
        </w:tc>
        <w:tc>
          <w:tcPr>
            <w:tcW w:w="124.20pt" w:type="dxa"/>
          </w:tcPr>
          <w:p w14:paraId="6D04B962" w14:textId="77777777" w:rsidR="007E53BA" w:rsidRPr="00071D31" w:rsidRDefault="00F550C2" w:rsidP="00224106">
            <w:pPr>
              <w:pStyle w:val="TableText"/>
            </w:pPr>
            <w:r w:rsidRPr="00071D31">
              <w:rPr>
                <w:lang w:eastAsia="zh-CN"/>
              </w:rPr>
              <w:t>DQ</w:t>
            </w:r>
            <w:r w:rsidR="008A2885" w:rsidRPr="00071D31">
              <w:t>_</w:t>
            </w:r>
            <w:r w:rsidR="008A2885" w:rsidRPr="00071D31">
              <w:rPr>
                <w:lang w:eastAsia="zh-CN"/>
              </w:rPr>
              <w:t>LCM</w:t>
            </w:r>
            <w:r w:rsidR="008A2885" w:rsidRPr="00071D31">
              <w:t>BIAR.zip</w:t>
            </w:r>
          </w:p>
        </w:tc>
        <w:tc>
          <w:tcPr>
            <w:tcW w:w="150.50pt" w:type="dxa"/>
          </w:tcPr>
          <w:p w14:paraId="6948C794" w14:textId="77777777" w:rsidR="007E53BA" w:rsidRPr="00F368C8" w:rsidRDefault="00946352" w:rsidP="00946352">
            <w:pPr>
              <w:pStyle w:val="TableText"/>
              <w:rPr>
                <w:rStyle w:val="Object"/>
              </w:rPr>
            </w:pPr>
            <w:r w:rsidRPr="00F368C8">
              <w:rPr>
                <w:rStyle w:val="Object"/>
              </w:rPr>
              <w:t>C:\Migration_DQ</w:t>
            </w:r>
            <w:r w:rsidR="00101E52" w:rsidRPr="00F368C8">
              <w:rPr>
                <w:rStyle w:val="Object"/>
              </w:rPr>
              <w:t>\Reporting</w:t>
            </w:r>
          </w:p>
        </w:tc>
      </w:tr>
    </w:tbl>
    <w:p w14:paraId="0D6BD722" w14:textId="77777777" w:rsidR="007624F7" w:rsidRPr="00071D31" w:rsidRDefault="007624F7" w:rsidP="00F368C8">
      <w:pPr>
        <w:pStyle w:val="Heading9"/>
      </w:pPr>
      <w:r w:rsidRPr="00071D31">
        <w:t>Procedure</w:t>
      </w:r>
    </w:p>
    <w:p w14:paraId="7D28DE6F" w14:textId="77777777" w:rsidR="008F5B70" w:rsidRPr="00071D31" w:rsidRDefault="008F5B70" w:rsidP="00F134EE">
      <w:pPr>
        <w:numPr>
          <w:ilvl w:val="0"/>
          <w:numId w:val="20"/>
        </w:numPr>
      </w:pPr>
      <w:r w:rsidRPr="00071D31">
        <w:t xml:space="preserve">Open your web browser, and enter the appropriate URL for </w:t>
      </w:r>
      <w:r w:rsidRPr="00F368C8">
        <w:rPr>
          <w:rStyle w:val="Object"/>
        </w:rPr>
        <w:t xml:space="preserve">Central Management Console </w:t>
      </w:r>
      <w:r w:rsidR="0094674D" w:rsidRPr="00071D31">
        <w:t xml:space="preserve">(for example, </w:t>
      </w:r>
      <w:hyperlink w:history="1"/>
      <w:r w:rsidRPr="00F368C8">
        <w:rPr>
          <w:rStyle w:val="Object"/>
        </w:rPr>
        <w:t>http://&lt;BOE Server Name&gt;:8080/BOE/CMC</w:t>
      </w:r>
      <w:r w:rsidR="0094674D" w:rsidRPr="00071D31">
        <w:t>).</w:t>
      </w:r>
    </w:p>
    <w:p w14:paraId="23EA332D" w14:textId="77777777" w:rsidR="008F5B70" w:rsidRPr="00071D31" w:rsidRDefault="008F5B70" w:rsidP="00F134EE">
      <w:pPr>
        <w:numPr>
          <w:ilvl w:val="0"/>
          <w:numId w:val="20"/>
        </w:numPr>
      </w:pPr>
      <w:r w:rsidRPr="00071D31">
        <w:t xml:space="preserve">In the </w:t>
      </w:r>
      <w:r w:rsidRPr="00F368C8">
        <w:rPr>
          <w:rStyle w:val="Object"/>
        </w:rPr>
        <w:t>User name</w:t>
      </w:r>
      <w:r w:rsidRPr="00071D31">
        <w:t xml:space="preserve"> and </w:t>
      </w:r>
      <w:r w:rsidRPr="00F368C8">
        <w:rPr>
          <w:rStyle w:val="Object"/>
        </w:rPr>
        <w:t>Password</w:t>
      </w:r>
      <w:r w:rsidRPr="00071D31">
        <w:t xml:space="preserve"> fields, enter your logon credentials.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761"/>
        <w:gridCol w:w="3153"/>
        <w:gridCol w:w="3654"/>
      </w:tblGrid>
      <w:tr w:rsidR="0094674D" w:rsidRPr="00071D31" w14:paraId="57B0B23A" w14:textId="77777777" w:rsidTr="00DB0DC8">
        <w:tc>
          <w:tcPr>
            <w:tcW w:w="74.20pt" w:type="dxa"/>
            <w:shd w:val="clear" w:color="auto" w:fill="C6C6C6"/>
          </w:tcPr>
          <w:p w14:paraId="6AB9F9B8" w14:textId="77777777" w:rsidR="0094674D" w:rsidRPr="00071D31" w:rsidRDefault="0094674D" w:rsidP="0094674D">
            <w:pPr>
              <w:pStyle w:val="TableHeading"/>
            </w:pPr>
            <w:r w:rsidRPr="00071D31">
              <w:t>Field</w:t>
            </w:r>
          </w:p>
        </w:tc>
        <w:tc>
          <w:tcPr>
            <w:tcW w:w="132.80pt" w:type="dxa"/>
            <w:shd w:val="clear" w:color="auto" w:fill="C6C6C6"/>
          </w:tcPr>
          <w:p w14:paraId="7BAE06C5" w14:textId="77777777" w:rsidR="0094674D" w:rsidRPr="00071D31" w:rsidRDefault="0094674D" w:rsidP="0094674D">
            <w:pPr>
              <w:pStyle w:val="TableHeading"/>
            </w:pPr>
            <w:r w:rsidRPr="00071D31">
              <w:t>User Action or Values</w:t>
            </w:r>
          </w:p>
        </w:tc>
        <w:tc>
          <w:tcPr>
            <w:tcW w:w="153.90pt" w:type="dxa"/>
            <w:shd w:val="clear" w:color="auto" w:fill="C6C6C6"/>
          </w:tcPr>
          <w:p w14:paraId="5E46A83A" w14:textId="77777777" w:rsidR="0094674D" w:rsidRPr="00071D31" w:rsidRDefault="0094674D" w:rsidP="0094674D">
            <w:pPr>
              <w:pStyle w:val="TableHeading"/>
            </w:pPr>
            <w:r w:rsidRPr="00071D31">
              <w:t>Comments</w:t>
            </w:r>
          </w:p>
        </w:tc>
      </w:tr>
      <w:tr w:rsidR="0094674D" w:rsidRPr="00071D31" w14:paraId="3ED7A629" w14:textId="77777777" w:rsidTr="00DB0DC8">
        <w:tc>
          <w:tcPr>
            <w:tcW w:w="74.20pt" w:type="dxa"/>
            <w:shd w:val="clear" w:color="auto" w:fill="auto"/>
          </w:tcPr>
          <w:p w14:paraId="30B25042" w14:textId="77777777" w:rsidR="0094674D" w:rsidRPr="00071D31" w:rsidRDefault="0094674D" w:rsidP="0094674D">
            <w:pPr>
              <w:pStyle w:val="TableText"/>
            </w:pPr>
            <w:r w:rsidRPr="00071D31">
              <w:t>System</w:t>
            </w:r>
          </w:p>
        </w:tc>
        <w:tc>
          <w:tcPr>
            <w:tcW w:w="132.80pt" w:type="dxa"/>
            <w:shd w:val="clear" w:color="auto" w:fill="auto"/>
          </w:tcPr>
          <w:p w14:paraId="43BDD11D" w14:textId="77777777" w:rsidR="0094674D" w:rsidRPr="00071D31" w:rsidRDefault="0094674D" w:rsidP="0094674D">
            <w:pPr>
              <w:pStyle w:val="TableText"/>
            </w:pPr>
            <w:r w:rsidRPr="00071D31">
              <w:t>&lt;BOE Server Name&gt;:6400</w:t>
            </w:r>
          </w:p>
        </w:tc>
        <w:tc>
          <w:tcPr>
            <w:tcW w:w="153.90pt" w:type="dxa"/>
            <w:shd w:val="clear" w:color="auto" w:fill="auto"/>
          </w:tcPr>
          <w:p w14:paraId="640C16E8" w14:textId="77777777" w:rsidR="0094674D" w:rsidRPr="00071D31" w:rsidRDefault="0094674D" w:rsidP="0094674D">
            <w:pPr>
              <w:pStyle w:val="TableText"/>
            </w:pPr>
          </w:p>
        </w:tc>
      </w:tr>
      <w:tr w:rsidR="0094674D" w:rsidRPr="00071D31" w14:paraId="21BED853" w14:textId="77777777" w:rsidTr="00DB0DC8">
        <w:tc>
          <w:tcPr>
            <w:tcW w:w="74.20pt" w:type="dxa"/>
            <w:shd w:val="clear" w:color="auto" w:fill="auto"/>
          </w:tcPr>
          <w:p w14:paraId="720E519A" w14:textId="77777777" w:rsidR="0094674D" w:rsidRPr="00071D31" w:rsidRDefault="0094674D" w:rsidP="0094674D">
            <w:pPr>
              <w:pStyle w:val="TableText"/>
            </w:pPr>
            <w:r w:rsidRPr="00071D31">
              <w:t>User name</w:t>
            </w:r>
          </w:p>
        </w:tc>
        <w:tc>
          <w:tcPr>
            <w:tcW w:w="132.80pt" w:type="dxa"/>
            <w:shd w:val="clear" w:color="auto" w:fill="auto"/>
          </w:tcPr>
          <w:p w14:paraId="2A5D7190" w14:textId="77777777" w:rsidR="0094674D" w:rsidRPr="00071D31" w:rsidRDefault="0094674D" w:rsidP="0094674D">
            <w:pPr>
              <w:pStyle w:val="TableText"/>
            </w:pPr>
            <w:r w:rsidRPr="00071D31">
              <w:t>&lt;user name&gt;</w:t>
            </w:r>
          </w:p>
        </w:tc>
        <w:tc>
          <w:tcPr>
            <w:tcW w:w="153.90pt" w:type="dxa"/>
            <w:shd w:val="clear" w:color="auto" w:fill="auto"/>
          </w:tcPr>
          <w:p w14:paraId="5DDA7B73" w14:textId="77777777" w:rsidR="0094674D" w:rsidRPr="00071D31" w:rsidRDefault="0094674D" w:rsidP="0094674D">
            <w:pPr>
              <w:pStyle w:val="TableText"/>
            </w:pPr>
            <w:r w:rsidRPr="00071D31">
              <w:t>For example, Administrator</w:t>
            </w:r>
          </w:p>
        </w:tc>
      </w:tr>
      <w:tr w:rsidR="0094674D" w:rsidRPr="00071D31" w14:paraId="702BA7BC" w14:textId="77777777" w:rsidTr="00DB0DC8">
        <w:tc>
          <w:tcPr>
            <w:tcW w:w="74.20pt" w:type="dxa"/>
            <w:shd w:val="clear" w:color="auto" w:fill="auto"/>
          </w:tcPr>
          <w:p w14:paraId="317DB10F" w14:textId="77777777" w:rsidR="0094674D" w:rsidRPr="00071D31" w:rsidRDefault="0094674D" w:rsidP="0094674D">
            <w:pPr>
              <w:pStyle w:val="TableText"/>
            </w:pPr>
            <w:r w:rsidRPr="00071D31">
              <w:t>Password</w:t>
            </w:r>
          </w:p>
        </w:tc>
        <w:tc>
          <w:tcPr>
            <w:tcW w:w="132.80pt" w:type="dxa"/>
            <w:shd w:val="clear" w:color="auto" w:fill="auto"/>
          </w:tcPr>
          <w:p w14:paraId="3DFE5C2C" w14:textId="77777777" w:rsidR="0094674D" w:rsidRPr="00071D31" w:rsidRDefault="0094674D" w:rsidP="0094674D">
            <w:pPr>
              <w:pStyle w:val="TableText"/>
            </w:pPr>
            <w:r w:rsidRPr="00071D31">
              <w:t>&lt;Password&gt;</w:t>
            </w:r>
          </w:p>
        </w:tc>
        <w:tc>
          <w:tcPr>
            <w:tcW w:w="153.90pt" w:type="dxa"/>
            <w:shd w:val="clear" w:color="auto" w:fill="auto"/>
          </w:tcPr>
          <w:p w14:paraId="6222E803" w14:textId="77777777" w:rsidR="0094674D" w:rsidRPr="00071D31" w:rsidRDefault="0094674D" w:rsidP="0094674D">
            <w:pPr>
              <w:pStyle w:val="TableText"/>
            </w:pPr>
            <w:r w:rsidRPr="00071D31">
              <w:t>For example, Welcome1</w:t>
            </w:r>
          </w:p>
        </w:tc>
      </w:tr>
      <w:tr w:rsidR="0094674D" w:rsidRPr="00071D31" w14:paraId="0F8E3A84" w14:textId="77777777" w:rsidTr="00DB0DC8">
        <w:tc>
          <w:tcPr>
            <w:tcW w:w="74.20pt" w:type="dxa"/>
            <w:shd w:val="clear" w:color="auto" w:fill="auto"/>
          </w:tcPr>
          <w:p w14:paraId="55CEBFAC" w14:textId="77777777" w:rsidR="0094674D" w:rsidRPr="00071D31" w:rsidRDefault="0094674D" w:rsidP="0094674D">
            <w:pPr>
              <w:pStyle w:val="TableText"/>
            </w:pPr>
            <w:r w:rsidRPr="00071D31">
              <w:t>Authentication</w:t>
            </w:r>
          </w:p>
        </w:tc>
        <w:tc>
          <w:tcPr>
            <w:tcW w:w="132.80pt" w:type="dxa"/>
            <w:shd w:val="clear" w:color="auto" w:fill="auto"/>
          </w:tcPr>
          <w:p w14:paraId="779C045F" w14:textId="77777777" w:rsidR="0094674D" w:rsidRPr="00071D31" w:rsidRDefault="0094674D" w:rsidP="0094674D">
            <w:pPr>
              <w:pStyle w:val="TableText"/>
            </w:pPr>
            <w:r w:rsidRPr="00071D31">
              <w:t>Enterprise</w:t>
            </w:r>
          </w:p>
        </w:tc>
        <w:tc>
          <w:tcPr>
            <w:tcW w:w="153.90pt" w:type="dxa"/>
            <w:shd w:val="clear" w:color="auto" w:fill="auto"/>
          </w:tcPr>
          <w:p w14:paraId="37609704" w14:textId="77777777" w:rsidR="0094674D" w:rsidRPr="00071D31" w:rsidRDefault="0094674D" w:rsidP="0094674D">
            <w:pPr>
              <w:pStyle w:val="TableText"/>
            </w:pPr>
          </w:p>
        </w:tc>
      </w:tr>
    </w:tbl>
    <w:p w14:paraId="5E67870F" w14:textId="77777777" w:rsidR="008F5B70" w:rsidRPr="00071D31" w:rsidRDefault="008F5B70" w:rsidP="00F134EE">
      <w:pPr>
        <w:numPr>
          <w:ilvl w:val="0"/>
          <w:numId w:val="20"/>
        </w:numPr>
      </w:pPr>
      <w:r w:rsidRPr="00071D31">
        <w:t xml:space="preserve">Choose the </w:t>
      </w:r>
      <w:r w:rsidRPr="00F368C8">
        <w:rPr>
          <w:rStyle w:val="Object"/>
        </w:rPr>
        <w:t>Log on</w:t>
      </w:r>
      <w:r w:rsidRPr="00071D31">
        <w:t xml:space="preserve"> button.</w:t>
      </w:r>
    </w:p>
    <w:p w14:paraId="44B531A0" w14:textId="77777777" w:rsidR="00BE4EEA" w:rsidRPr="00071D31" w:rsidRDefault="00BE4EEA" w:rsidP="00F134EE">
      <w:pPr>
        <w:numPr>
          <w:ilvl w:val="0"/>
          <w:numId w:val="20"/>
        </w:numPr>
      </w:pPr>
      <w:bookmarkStart w:id="512" w:name="_Toc342325237"/>
      <w:bookmarkStart w:id="513" w:name="_Toc342551905"/>
      <w:bookmarkStart w:id="514" w:name="_Toc342325238"/>
      <w:bookmarkStart w:id="515" w:name="_Toc342551906"/>
      <w:bookmarkStart w:id="516" w:name="_Toc342325239"/>
      <w:bookmarkStart w:id="517" w:name="_Toc342551907"/>
      <w:bookmarkStart w:id="518" w:name="_Toc342325240"/>
      <w:bookmarkStart w:id="519" w:name="_Toc342551908"/>
      <w:bookmarkStart w:id="520" w:name="_Toc342325241"/>
      <w:bookmarkStart w:id="521" w:name="_Toc342551909"/>
      <w:bookmarkStart w:id="522" w:name="_Toc342325242"/>
      <w:bookmarkStart w:id="523" w:name="_Toc342551910"/>
      <w:bookmarkStart w:id="524" w:name="_Toc342325260"/>
      <w:bookmarkStart w:id="525" w:name="_Toc342551928"/>
      <w:bookmarkStart w:id="526" w:name="_Toc342325263"/>
      <w:bookmarkStart w:id="527" w:name="_Toc342551931"/>
      <w:bookmarkStart w:id="528" w:name="_Toc342325264"/>
      <w:bookmarkStart w:id="529" w:name="_Toc342551932"/>
      <w:bookmarkStart w:id="530" w:name="_Toc342325265"/>
      <w:bookmarkStart w:id="531" w:name="_Toc342551933"/>
      <w:bookmarkStart w:id="532" w:name="_Toc342325266"/>
      <w:bookmarkStart w:id="533" w:name="_Toc342551934"/>
      <w:bookmarkStart w:id="534" w:name="_Toc342325267"/>
      <w:bookmarkStart w:id="535" w:name="_Toc342551935"/>
      <w:bookmarkStart w:id="536" w:name="_Toc342325268"/>
      <w:bookmarkStart w:id="537" w:name="_Toc342551936"/>
      <w:bookmarkStart w:id="538" w:name="_Toc342325293"/>
      <w:bookmarkStart w:id="539" w:name="_Toc342551961"/>
      <w:bookmarkStart w:id="540" w:name="_Toc342325294"/>
      <w:bookmarkStart w:id="541" w:name="_Toc342551962"/>
      <w:bookmarkStart w:id="542" w:name="_Toc342325295"/>
      <w:bookmarkStart w:id="543" w:name="_Toc342551963"/>
      <w:bookmarkStart w:id="544" w:name="_Toc342325296"/>
      <w:bookmarkStart w:id="545" w:name="_Toc342551964"/>
      <w:bookmarkStart w:id="546" w:name="_Toc342325297"/>
      <w:bookmarkStart w:id="547" w:name="_Toc342551965"/>
      <w:bookmarkStart w:id="548" w:name="_Toc342325298"/>
      <w:bookmarkStart w:id="549" w:name="_Toc342551966"/>
      <w:bookmarkStart w:id="550" w:name="_Toc342325323"/>
      <w:bookmarkStart w:id="551" w:name="_Toc342551991"/>
      <w:bookmarkStart w:id="552" w:name="_Toc342325324"/>
      <w:bookmarkStart w:id="553" w:name="_Toc342551992"/>
      <w:bookmarkStart w:id="554" w:name="_Toc342325325"/>
      <w:bookmarkStart w:id="555" w:name="_Toc342551993"/>
      <w:bookmarkStart w:id="556" w:name="_Toc342325326"/>
      <w:bookmarkStart w:id="557" w:name="_Toc342551994"/>
      <w:bookmarkStart w:id="558" w:name="_Toc342325327"/>
      <w:bookmarkStart w:id="559" w:name="_Toc342551995"/>
      <w:bookmarkStart w:id="560" w:name="_Toc342325328"/>
      <w:bookmarkStart w:id="561" w:name="_Toc342551996"/>
      <w:bookmarkStart w:id="562" w:name="_Toc342325329"/>
      <w:bookmarkStart w:id="563" w:name="_Toc342551997"/>
      <w:bookmarkStart w:id="564" w:name="_Toc342325330"/>
      <w:bookmarkStart w:id="565" w:name="_Toc342551998"/>
      <w:bookmarkStart w:id="566" w:name="_Toc342325331"/>
      <w:bookmarkStart w:id="567" w:name="_Toc342551999"/>
      <w:bookmarkStart w:id="568" w:name="_Toc342325332"/>
      <w:bookmarkStart w:id="569" w:name="_Toc342552000"/>
      <w:bookmarkStart w:id="570" w:name="_Toc342325333"/>
      <w:bookmarkStart w:id="571" w:name="_Toc342552001"/>
      <w:bookmarkStart w:id="572" w:name="_Toc342325334"/>
      <w:bookmarkStart w:id="573" w:name="_Toc342552002"/>
      <w:bookmarkStart w:id="574" w:name="_Toc342325335"/>
      <w:bookmarkStart w:id="575" w:name="_Toc342552003"/>
      <w:bookmarkStart w:id="576" w:name="_Toc342325336"/>
      <w:bookmarkStart w:id="577" w:name="_Toc342552004"/>
      <w:bookmarkStart w:id="578" w:name="_Toc316391727"/>
      <w:bookmarkStart w:id="579" w:name="_Toc320087605"/>
      <w:bookmarkStart w:id="580" w:name="_Toc333395147"/>
      <w:bookmarkStart w:id="581" w:name="_Toc337810827"/>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sidRPr="00071D31">
        <w:t xml:space="preserve">On the home page, in the </w:t>
      </w:r>
      <w:r w:rsidRPr="00F368C8">
        <w:rPr>
          <w:rStyle w:val="Object"/>
        </w:rPr>
        <w:t>Manager</w:t>
      </w:r>
      <w:r w:rsidRPr="00071D31">
        <w:t xml:space="preserve"> Column, choose </w:t>
      </w:r>
      <w:r w:rsidRPr="00F368C8">
        <w:rPr>
          <w:rStyle w:val="Object"/>
        </w:rPr>
        <w:t>Promotion Management</w:t>
      </w:r>
      <w:r w:rsidRPr="00071D31">
        <w:t>.</w:t>
      </w:r>
    </w:p>
    <w:p w14:paraId="763DA588" w14:textId="77777777" w:rsidR="00BE4EEA" w:rsidRPr="00071D31" w:rsidRDefault="00BE4EEA" w:rsidP="00F134EE">
      <w:pPr>
        <w:numPr>
          <w:ilvl w:val="0"/>
          <w:numId w:val="20"/>
        </w:numPr>
      </w:pPr>
      <w:r w:rsidRPr="00071D31">
        <w:t xml:space="preserve">In the </w:t>
      </w:r>
      <w:r w:rsidRPr="00F368C8">
        <w:rPr>
          <w:rStyle w:val="Object"/>
        </w:rPr>
        <w:t>Promotion Jobs</w:t>
      </w:r>
      <w:r w:rsidRPr="00071D31">
        <w:t xml:space="preserve"> page, choose </w:t>
      </w:r>
      <w:r w:rsidRPr="00F368C8">
        <w:rPr>
          <w:rStyle w:val="Object"/>
        </w:rPr>
        <w:t xml:space="preserve">Import </w:t>
      </w:r>
      <w:r w:rsidRPr="00F368C8">
        <w:rPr>
          <w:rStyle w:val="Object"/>
        </w:rPr>
        <w:sym w:font="Symbol" w:char="F0AE"/>
      </w:r>
      <w:r w:rsidRPr="00F368C8">
        <w:rPr>
          <w:rStyle w:val="Object"/>
        </w:rPr>
        <w:t xml:space="preserve"> </w:t>
      </w:r>
      <w:proofErr w:type="spellStart"/>
      <w:r w:rsidRPr="00F368C8">
        <w:rPr>
          <w:rStyle w:val="Object"/>
        </w:rPr>
        <w:t>Import</w:t>
      </w:r>
      <w:proofErr w:type="spellEnd"/>
      <w:r w:rsidRPr="00F368C8">
        <w:rPr>
          <w:rStyle w:val="Object"/>
        </w:rPr>
        <w:t xml:space="preserve"> </w:t>
      </w:r>
      <w:r w:rsidR="00556310">
        <w:rPr>
          <w:rStyle w:val="Object"/>
          <w:rFonts w:hint="eastAsia"/>
          <w:lang w:eastAsia="zh-CN"/>
        </w:rPr>
        <w:t>file</w:t>
      </w:r>
      <w:r w:rsidRPr="00071D31">
        <w:t xml:space="preserve">. </w:t>
      </w:r>
    </w:p>
    <w:p w14:paraId="36044D84" w14:textId="77777777" w:rsidR="00BE4EEA" w:rsidRPr="00071D31" w:rsidRDefault="00BE4EEA" w:rsidP="00F134EE">
      <w:pPr>
        <w:numPr>
          <w:ilvl w:val="0"/>
          <w:numId w:val="20"/>
        </w:numPr>
      </w:pPr>
      <w:r w:rsidRPr="00071D31">
        <w:t xml:space="preserve">On the </w:t>
      </w:r>
      <w:r w:rsidRPr="00F368C8">
        <w:rPr>
          <w:rStyle w:val="Object"/>
        </w:rPr>
        <w:t xml:space="preserve">Import </w:t>
      </w:r>
      <w:r w:rsidR="00703B54">
        <w:rPr>
          <w:rStyle w:val="Object"/>
          <w:rFonts w:hint="eastAsia"/>
          <w:lang w:eastAsia="zh-CN"/>
        </w:rPr>
        <w:t>from</w:t>
      </w:r>
      <w:r w:rsidR="00703B54" w:rsidRPr="00853AC4">
        <w:rPr>
          <w:rStyle w:val="Object"/>
        </w:rPr>
        <w:t xml:space="preserve"> </w:t>
      </w:r>
      <w:r w:rsidRPr="00F368C8">
        <w:rPr>
          <w:rStyle w:val="Object"/>
        </w:rPr>
        <w:t xml:space="preserve">file </w:t>
      </w:r>
      <w:r w:rsidRPr="00071D31">
        <w:t xml:space="preserve">screen, browse to the LCMBIAR file on your local drive and choose </w:t>
      </w:r>
      <w:r w:rsidRPr="00F368C8">
        <w:rPr>
          <w:rStyle w:val="Object"/>
        </w:rPr>
        <w:t>OK</w:t>
      </w:r>
      <w:r w:rsidRPr="00071D31">
        <w:t xml:space="preserve">. </w:t>
      </w:r>
    </w:p>
    <w:p w14:paraId="5E1E8536" w14:textId="77777777" w:rsidR="00BE4EEA" w:rsidRDefault="00BE4EEA" w:rsidP="00F134EE">
      <w:pPr>
        <w:numPr>
          <w:ilvl w:val="0"/>
          <w:numId w:val="20"/>
        </w:numPr>
      </w:pPr>
      <w:r w:rsidRPr="00071D31">
        <w:t xml:space="preserve">In </w:t>
      </w:r>
      <w:r w:rsidRPr="00F368C8">
        <w:rPr>
          <w:rStyle w:val="Object"/>
        </w:rPr>
        <w:t>Save Job in</w:t>
      </w:r>
      <w:r w:rsidRPr="00071D31">
        <w:t xml:space="preserve"> field, select the folder</w:t>
      </w:r>
      <w:r w:rsidR="001B4F01">
        <w:rPr>
          <w:rFonts w:hint="eastAsia"/>
          <w:lang w:eastAsia="zh-CN"/>
        </w:rPr>
        <w:t xml:space="preserve"> </w:t>
      </w:r>
      <w:r w:rsidR="001B4F01" w:rsidRPr="007E16FF">
        <w:rPr>
          <w:rFonts w:hint="eastAsia"/>
          <w:i/>
          <w:lang w:eastAsia="zh-CN"/>
        </w:rPr>
        <w:t>Promotion Jobs</w:t>
      </w:r>
      <w:r w:rsidRPr="00071D31">
        <w:t xml:space="preserve"> in which you want to save the job. </w:t>
      </w:r>
    </w:p>
    <w:p w14:paraId="53E954AA" w14:textId="77777777" w:rsidR="00156475" w:rsidRPr="00071D31" w:rsidRDefault="00156475" w:rsidP="00F134EE">
      <w:pPr>
        <w:numPr>
          <w:ilvl w:val="0"/>
          <w:numId w:val="20"/>
        </w:numPr>
      </w:pPr>
      <w:r>
        <w:rPr>
          <w:rFonts w:hint="eastAsia"/>
          <w:lang w:eastAsia="zh-CN"/>
        </w:rPr>
        <w:t xml:space="preserve">Choose </w:t>
      </w:r>
      <w:r w:rsidRPr="00156475">
        <w:rPr>
          <w:rFonts w:hint="eastAsia"/>
          <w:i/>
          <w:lang w:eastAsia="zh-CN"/>
        </w:rPr>
        <w:t>OK</w:t>
      </w:r>
      <w:r>
        <w:rPr>
          <w:rFonts w:hint="eastAsia"/>
          <w:lang w:eastAsia="zh-CN"/>
        </w:rPr>
        <w:t>.</w:t>
      </w:r>
    </w:p>
    <w:p w14:paraId="3961D4C0" w14:textId="77777777" w:rsidR="00BE4EEA" w:rsidRPr="00071D31" w:rsidRDefault="00BE4EEA" w:rsidP="00F134EE">
      <w:pPr>
        <w:numPr>
          <w:ilvl w:val="0"/>
          <w:numId w:val="20"/>
        </w:numPr>
      </w:pPr>
      <w:r w:rsidRPr="00071D31">
        <w:t xml:space="preserve">In </w:t>
      </w:r>
      <w:r w:rsidR="00F368C8">
        <w:t xml:space="preserve">the </w:t>
      </w:r>
      <w:r w:rsidRPr="00F368C8">
        <w:rPr>
          <w:rStyle w:val="Object"/>
        </w:rPr>
        <w:t>Destination</w:t>
      </w:r>
      <w:r w:rsidRPr="00071D31">
        <w:t xml:space="preserve"> field, select your CMS system</w:t>
      </w:r>
      <w:r w:rsidR="00C27DF4">
        <w:rPr>
          <w:rFonts w:hint="eastAsia"/>
          <w:lang w:eastAsia="zh-CN"/>
        </w:rPr>
        <w:t xml:space="preserve">, or choose </w:t>
      </w:r>
      <w:r w:rsidR="00C27DF4" w:rsidRPr="007842D3">
        <w:rPr>
          <w:rFonts w:hint="eastAsia"/>
          <w:i/>
          <w:lang w:eastAsia="zh-CN"/>
        </w:rPr>
        <w:t>Login to New CMS</w:t>
      </w:r>
      <w:r w:rsidR="00C27DF4">
        <w:rPr>
          <w:rFonts w:hint="eastAsia"/>
          <w:lang w:eastAsia="zh-CN"/>
        </w:rPr>
        <w:t xml:space="preserve"> and fill out your CMS system logon information.</w:t>
      </w:r>
    </w:p>
    <w:p w14:paraId="792B9F2A" w14:textId="77777777" w:rsidR="00BE4EEA" w:rsidRPr="00071D31" w:rsidRDefault="00BE4EEA" w:rsidP="00F134EE">
      <w:pPr>
        <w:numPr>
          <w:ilvl w:val="0"/>
          <w:numId w:val="20"/>
        </w:numPr>
      </w:pPr>
      <w:r w:rsidRPr="00071D31">
        <w:t xml:space="preserve">Choose </w:t>
      </w:r>
      <w:r w:rsidRPr="00F368C8">
        <w:rPr>
          <w:rStyle w:val="Object"/>
        </w:rPr>
        <w:t>Create</w:t>
      </w:r>
      <w:r w:rsidRPr="00071D31">
        <w:t xml:space="preserve">. A new job is created and stored in the CMS repository. </w:t>
      </w:r>
    </w:p>
    <w:p w14:paraId="19861129" w14:textId="77777777" w:rsidR="00BE4EEA" w:rsidRPr="00071D31" w:rsidRDefault="00BE4EEA" w:rsidP="00F134EE">
      <w:pPr>
        <w:numPr>
          <w:ilvl w:val="0"/>
          <w:numId w:val="20"/>
        </w:numPr>
      </w:pPr>
      <w:r w:rsidRPr="00071D31">
        <w:t xml:space="preserve">Choose the </w:t>
      </w:r>
      <w:r w:rsidRPr="00F368C8">
        <w:rPr>
          <w:rStyle w:val="Object"/>
        </w:rPr>
        <w:t xml:space="preserve">Promote </w:t>
      </w:r>
      <w:r w:rsidRPr="00071D31">
        <w:t>button.</w:t>
      </w:r>
    </w:p>
    <w:p w14:paraId="474D11F5" w14:textId="77777777" w:rsidR="00BE4EEA" w:rsidRPr="00071D31" w:rsidRDefault="00BE4EEA" w:rsidP="00F134EE">
      <w:pPr>
        <w:numPr>
          <w:ilvl w:val="0"/>
          <w:numId w:val="20"/>
        </w:numPr>
      </w:pPr>
      <w:r w:rsidRPr="00071D31">
        <w:lastRenderedPageBreak/>
        <w:t>On the</w:t>
      </w:r>
      <w:r w:rsidRPr="00F368C8">
        <w:rPr>
          <w:rStyle w:val="Object"/>
        </w:rPr>
        <w:t xml:space="preserve"> Promote - &lt;job name&gt; </w:t>
      </w:r>
      <w:r w:rsidRPr="00071D31">
        <w:t xml:space="preserve">screen, enter the </w:t>
      </w:r>
      <w:r w:rsidRPr="00F368C8">
        <w:rPr>
          <w:rStyle w:val="Object"/>
        </w:rPr>
        <w:t xml:space="preserve">Change Management ID </w:t>
      </w:r>
      <w:r w:rsidRPr="00071D31">
        <w:t xml:space="preserve">if necessary, </w:t>
      </w:r>
      <w:r w:rsidR="006621AA" w:rsidRPr="00071D31">
        <w:t>and then</w:t>
      </w:r>
      <w:r w:rsidRPr="00071D31">
        <w:t xml:space="preserve"> choose the </w:t>
      </w:r>
      <w:r w:rsidRPr="00F368C8">
        <w:rPr>
          <w:rStyle w:val="Object"/>
        </w:rPr>
        <w:t xml:space="preserve">Promote </w:t>
      </w:r>
      <w:r w:rsidRPr="00071D31">
        <w:t xml:space="preserve">button. The system imports LCMBIAR file. </w:t>
      </w:r>
    </w:p>
    <w:p w14:paraId="72B6C974" w14:textId="77777777" w:rsidR="00BE4EEA" w:rsidRPr="00071D31" w:rsidRDefault="00BE4EEA" w:rsidP="00F134EE">
      <w:pPr>
        <w:numPr>
          <w:ilvl w:val="0"/>
          <w:numId w:val="20"/>
        </w:numPr>
      </w:pPr>
      <w:r w:rsidRPr="00071D31">
        <w:t xml:space="preserve">Choose the </w:t>
      </w:r>
      <w:r w:rsidRPr="00F368C8">
        <w:rPr>
          <w:rStyle w:val="Object"/>
        </w:rPr>
        <w:t>Promotion Jobs &lt;system: 6400&gt;</w:t>
      </w:r>
      <w:r w:rsidRPr="00071D31">
        <w:t xml:space="preserve"> tab.</w:t>
      </w:r>
    </w:p>
    <w:p w14:paraId="695B6518" w14:textId="77777777" w:rsidR="00BE4EEA" w:rsidRPr="00071D31" w:rsidRDefault="00BE4EEA" w:rsidP="00F134EE">
      <w:pPr>
        <w:numPr>
          <w:ilvl w:val="0"/>
          <w:numId w:val="20"/>
        </w:numPr>
      </w:pPr>
      <w:r w:rsidRPr="00071D31">
        <w:t xml:space="preserve">Choose the </w:t>
      </w:r>
      <w:r w:rsidRPr="00F368C8">
        <w:rPr>
          <w:rStyle w:val="Object"/>
        </w:rPr>
        <w:t>Refresh</w:t>
      </w:r>
      <w:r w:rsidRPr="00071D31">
        <w:t xml:space="preserve"> button to check if the job status is promoted successfully.</w:t>
      </w:r>
    </w:p>
    <w:p w14:paraId="72423098" w14:textId="77777777" w:rsidR="004E71D3" w:rsidRPr="00071D31" w:rsidRDefault="00147EB8" w:rsidP="0094674D">
      <w:pPr>
        <w:pStyle w:val="Heading2"/>
      </w:pPr>
      <w:bookmarkStart w:id="582" w:name="_Toc493166050"/>
      <w:r w:rsidRPr="00071D31">
        <w:t xml:space="preserve">Configure </w:t>
      </w:r>
      <w:r w:rsidR="004E71D3" w:rsidRPr="00071D31">
        <w:t>Universe Connections</w:t>
      </w:r>
      <w:bookmarkEnd w:id="578"/>
      <w:bookmarkEnd w:id="579"/>
      <w:bookmarkEnd w:id="580"/>
      <w:bookmarkEnd w:id="581"/>
      <w:bookmarkEnd w:id="582"/>
    </w:p>
    <w:p w14:paraId="704F201E" w14:textId="77777777" w:rsidR="004E71D3" w:rsidRPr="00071D31" w:rsidRDefault="004E71D3" w:rsidP="00F368C8">
      <w:pPr>
        <w:pStyle w:val="Heading9"/>
      </w:pPr>
      <w:r w:rsidRPr="00071D31">
        <w:t>Use</w:t>
      </w:r>
    </w:p>
    <w:p w14:paraId="26900421" w14:textId="77777777" w:rsidR="00AE6E6F" w:rsidRPr="00071D31" w:rsidRDefault="00AE6E6F" w:rsidP="0094674D">
      <w:pPr>
        <w:rPr>
          <w:lang w:eastAsia="zh-CN"/>
        </w:rPr>
      </w:pPr>
      <w:r w:rsidRPr="00071D31">
        <w:t xml:space="preserve">The following section defines how to configure the Universe connection parameters to point to the respective </w:t>
      </w:r>
      <w:r w:rsidR="00A44D82">
        <w:t>S4HANA</w:t>
      </w:r>
      <w:r w:rsidR="000C0FE0" w:rsidRPr="00071D31">
        <w:rPr>
          <w:lang w:eastAsia="zh-CN"/>
        </w:rPr>
        <w:t xml:space="preserve"> </w:t>
      </w:r>
      <w:r w:rsidRPr="00071D31">
        <w:t xml:space="preserve">staging databases. Without performing this step, the Universe and sample reports would not be able to display any data. </w:t>
      </w:r>
    </w:p>
    <w:p w14:paraId="7DFB28BF" w14:textId="77777777" w:rsidR="004E71D3" w:rsidRPr="00071D31" w:rsidRDefault="004E71D3" w:rsidP="00F368C8">
      <w:pPr>
        <w:pStyle w:val="Heading9"/>
        <w:rPr>
          <w:lang w:eastAsia="zh-CN"/>
        </w:rPr>
      </w:pPr>
      <w:r w:rsidRPr="00071D31">
        <w:t>Procedure</w:t>
      </w:r>
    </w:p>
    <w:p w14:paraId="27572186" w14:textId="77777777" w:rsidR="004E71D3" w:rsidRPr="00071D31" w:rsidRDefault="004E71D3" w:rsidP="00F134EE">
      <w:pPr>
        <w:numPr>
          <w:ilvl w:val="0"/>
          <w:numId w:val="26"/>
        </w:numPr>
      </w:pPr>
      <w:r w:rsidRPr="00071D31">
        <w:t xml:space="preserve">Open the </w:t>
      </w:r>
      <w:r w:rsidRPr="00F368C8">
        <w:rPr>
          <w:rStyle w:val="Object"/>
        </w:rPr>
        <w:t>Information Design Tool</w:t>
      </w:r>
      <w:r w:rsidRPr="00071D31">
        <w:t xml:space="preserve">. </w:t>
      </w:r>
    </w:p>
    <w:p w14:paraId="54ADC827" w14:textId="77777777" w:rsidR="004E71D3" w:rsidRPr="00071D31" w:rsidRDefault="004E71D3" w:rsidP="00F134EE">
      <w:pPr>
        <w:numPr>
          <w:ilvl w:val="0"/>
          <w:numId w:val="26"/>
        </w:numPr>
      </w:pPr>
      <w:r w:rsidRPr="00071D31">
        <w:t xml:space="preserve">In the </w:t>
      </w:r>
      <w:r w:rsidRPr="00F368C8">
        <w:rPr>
          <w:rStyle w:val="Object"/>
        </w:rPr>
        <w:t>Repository Resources</w:t>
      </w:r>
      <w:r w:rsidRPr="00071D31">
        <w:t xml:space="preserve"> </w:t>
      </w:r>
      <w:r w:rsidR="00347EE8" w:rsidRPr="00071D31">
        <w:t>dialog box</w:t>
      </w:r>
      <w:r w:rsidRPr="00071D31">
        <w:t xml:space="preserve">, choose </w:t>
      </w:r>
      <w:r w:rsidR="00347EE8" w:rsidRPr="00F368C8">
        <w:rPr>
          <w:rStyle w:val="Object"/>
        </w:rPr>
        <w:t xml:space="preserve">Insert </w:t>
      </w:r>
      <w:r w:rsidRPr="00F368C8">
        <w:rPr>
          <w:rStyle w:val="Object"/>
        </w:rPr>
        <w:t xml:space="preserve">-&gt; </w:t>
      </w:r>
      <w:r w:rsidR="00347EE8" w:rsidRPr="00F368C8">
        <w:rPr>
          <w:rStyle w:val="Object"/>
        </w:rPr>
        <w:t xml:space="preserve">Insert </w:t>
      </w:r>
      <w:r w:rsidRPr="00F368C8">
        <w:rPr>
          <w:rStyle w:val="Object"/>
        </w:rPr>
        <w:t>session</w:t>
      </w:r>
      <w:r w:rsidRPr="00071D31">
        <w:t xml:space="preserve">. </w:t>
      </w:r>
    </w:p>
    <w:p w14:paraId="29E45C08" w14:textId="77777777" w:rsidR="004E71D3" w:rsidRPr="00071D31" w:rsidRDefault="004E71D3" w:rsidP="00F134EE">
      <w:pPr>
        <w:numPr>
          <w:ilvl w:val="0"/>
          <w:numId w:val="26"/>
        </w:numPr>
      </w:pPr>
      <w:r w:rsidRPr="00071D31">
        <w:t xml:space="preserve">In the dialog box, </w:t>
      </w:r>
      <w:r w:rsidR="00347EE8" w:rsidRPr="00071D31">
        <w:t xml:space="preserve">make the following entries and </w:t>
      </w:r>
      <w:r w:rsidRPr="00071D31">
        <w:t xml:space="preserve">choose </w:t>
      </w:r>
      <w:r w:rsidRPr="00F368C8">
        <w:rPr>
          <w:rStyle w:val="Object"/>
        </w:rPr>
        <w:t>OK</w:t>
      </w:r>
      <w:r w:rsidRPr="00071D31">
        <w:t xml:space="preserve">.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565"/>
        <w:gridCol w:w="4003"/>
      </w:tblGrid>
      <w:tr w:rsidR="004E71D3" w:rsidRPr="00071D31" w14:paraId="2EA7031E" w14:textId="77777777" w:rsidTr="00DB0DC8">
        <w:tc>
          <w:tcPr>
            <w:tcW w:w="218.65pt" w:type="dxa"/>
            <w:shd w:val="clear" w:color="auto" w:fill="C6C6C6"/>
            <w:vAlign w:val="center"/>
          </w:tcPr>
          <w:p w14:paraId="38AB6CE8" w14:textId="77777777" w:rsidR="004E71D3" w:rsidRPr="00071D31" w:rsidRDefault="004E71D3" w:rsidP="00347EE8">
            <w:pPr>
              <w:pStyle w:val="TableHeading"/>
            </w:pPr>
            <w:r w:rsidRPr="00071D31">
              <w:t>System</w:t>
            </w:r>
          </w:p>
        </w:tc>
        <w:tc>
          <w:tcPr>
            <w:tcW w:w="191.75pt" w:type="dxa"/>
            <w:shd w:val="clear" w:color="auto" w:fill="auto"/>
            <w:vAlign w:val="center"/>
          </w:tcPr>
          <w:p w14:paraId="237DDD7E" w14:textId="77777777" w:rsidR="004E71D3" w:rsidRPr="00071D31" w:rsidRDefault="004E71D3" w:rsidP="00347EE8">
            <w:pPr>
              <w:pStyle w:val="TableText"/>
              <w:rPr>
                <w:rStyle w:val="UserInput"/>
              </w:rPr>
            </w:pPr>
            <w:r w:rsidRPr="00071D31">
              <w:rPr>
                <w:rStyle w:val="UserInput"/>
              </w:rPr>
              <w:t>&lt;BOE Server Name&gt;</w:t>
            </w:r>
          </w:p>
        </w:tc>
      </w:tr>
      <w:tr w:rsidR="004E71D3" w:rsidRPr="00071D31" w14:paraId="227BB69D" w14:textId="77777777" w:rsidTr="00DB0DC8">
        <w:tc>
          <w:tcPr>
            <w:tcW w:w="218.65pt" w:type="dxa"/>
            <w:shd w:val="pct20" w:color="auto" w:fill="auto"/>
            <w:vAlign w:val="center"/>
            <w:hideMark/>
          </w:tcPr>
          <w:p w14:paraId="582F4F4B" w14:textId="77777777" w:rsidR="004E71D3" w:rsidRPr="00071D31" w:rsidRDefault="004E71D3" w:rsidP="00347EE8">
            <w:pPr>
              <w:pStyle w:val="TableHeading"/>
            </w:pPr>
            <w:r w:rsidRPr="00071D31">
              <w:t>User name</w:t>
            </w:r>
          </w:p>
        </w:tc>
        <w:tc>
          <w:tcPr>
            <w:tcW w:w="191.75pt" w:type="dxa"/>
            <w:shd w:val="clear" w:color="auto" w:fill="auto"/>
            <w:vAlign w:val="center"/>
            <w:hideMark/>
          </w:tcPr>
          <w:p w14:paraId="2A01CF55" w14:textId="77777777" w:rsidR="004E71D3" w:rsidRPr="00071D31" w:rsidRDefault="00B066C0" w:rsidP="00347EE8">
            <w:pPr>
              <w:pStyle w:val="TableText"/>
              <w:rPr>
                <w:rStyle w:val="UserInput"/>
              </w:rPr>
            </w:pPr>
            <w:r w:rsidRPr="00071D31">
              <w:rPr>
                <w:rStyle w:val="UserInput"/>
              </w:rPr>
              <w:t>U</w:t>
            </w:r>
            <w:r w:rsidR="004E71D3" w:rsidRPr="00071D31">
              <w:rPr>
                <w:rStyle w:val="UserInput"/>
              </w:rPr>
              <w:t>ser</w:t>
            </w:r>
          </w:p>
        </w:tc>
      </w:tr>
      <w:tr w:rsidR="004E71D3" w:rsidRPr="00071D31" w14:paraId="51D408A3" w14:textId="77777777" w:rsidTr="00DB0DC8">
        <w:tc>
          <w:tcPr>
            <w:tcW w:w="218.65pt" w:type="dxa"/>
            <w:shd w:val="pct20" w:color="auto" w:fill="auto"/>
            <w:vAlign w:val="center"/>
            <w:hideMark/>
          </w:tcPr>
          <w:p w14:paraId="7F196A7D" w14:textId="77777777" w:rsidR="004E71D3" w:rsidRPr="00071D31" w:rsidRDefault="004E71D3" w:rsidP="00347EE8">
            <w:pPr>
              <w:pStyle w:val="TableHeading"/>
            </w:pPr>
            <w:r w:rsidRPr="00071D31">
              <w:t>Password</w:t>
            </w:r>
          </w:p>
        </w:tc>
        <w:tc>
          <w:tcPr>
            <w:tcW w:w="191.75pt" w:type="dxa"/>
            <w:shd w:val="clear" w:color="auto" w:fill="auto"/>
            <w:vAlign w:val="center"/>
            <w:hideMark/>
          </w:tcPr>
          <w:p w14:paraId="0D174C3A" w14:textId="77777777" w:rsidR="004E71D3" w:rsidRPr="00071D31" w:rsidRDefault="004E71D3" w:rsidP="00347EE8">
            <w:pPr>
              <w:pStyle w:val="TableText"/>
              <w:rPr>
                <w:rStyle w:val="UserInput"/>
              </w:rPr>
            </w:pPr>
            <w:r w:rsidRPr="00071D31">
              <w:rPr>
                <w:rStyle w:val="UserInput"/>
              </w:rPr>
              <w:t>Password</w:t>
            </w:r>
          </w:p>
        </w:tc>
      </w:tr>
      <w:tr w:rsidR="004E71D3" w:rsidRPr="00071D31" w14:paraId="7754743B" w14:textId="77777777" w:rsidTr="00DB0DC8">
        <w:tc>
          <w:tcPr>
            <w:tcW w:w="218.65pt" w:type="dxa"/>
            <w:shd w:val="pct20" w:color="auto" w:fill="auto"/>
            <w:vAlign w:val="center"/>
          </w:tcPr>
          <w:p w14:paraId="4E5C3E90" w14:textId="77777777" w:rsidR="004E71D3" w:rsidRPr="00071D31" w:rsidRDefault="004E71D3" w:rsidP="00347EE8">
            <w:pPr>
              <w:pStyle w:val="TableHeading"/>
            </w:pPr>
            <w:r w:rsidRPr="00071D31">
              <w:t>Authentication</w:t>
            </w:r>
          </w:p>
        </w:tc>
        <w:tc>
          <w:tcPr>
            <w:tcW w:w="191.75pt" w:type="dxa"/>
            <w:shd w:val="clear" w:color="auto" w:fill="auto"/>
            <w:vAlign w:val="center"/>
          </w:tcPr>
          <w:p w14:paraId="43D902FD" w14:textId="77777777" w:rsidR="004E71D3" w:rsidRPr="00071D31" w:rsidRDefault="004E71D3" w:rsidP="00347EE8">
            <w:pPr>
              <w:pStyle w:val="TableText"/>
              <w:rPr>
                <w:rStyle w:val="UserInput"/>
              </w:rPr>
            </w:pPr>
            <w:r w:rsidRPr="00071D31">
              <w:rPr>
                <w:rStyle w:val="UserInput"/>
              </w:rPr>
              <w:t>Enterprise</w:t>
            </w:r>
          </w:p>
        </w:tc>
      </w:tr>
    </w:tbl>
    <w:p w14:paraId="7DFBF0D8" w14:textId="77777777" w:rsidR="00F03538" w:rsidRPr="00071D31" w:rsidRDefault="004E71D3" w:rsidP="00F134EE">
      <w:pPr>
        <w:numPr>
          <w:ilvl w:val="0"/>
          <w:numId w:val="26"/>
        </w:numPr>
      </w:pPr>
      <w:r w:rsidRPr="00071D31">
        <w:t xml:space="preserve">Expand the node </w:t>
      </w:r>
      <w:r w:rsidRPr="00F368C8">
        <w:rPr>
          <w:rStyle w:val="Object"/>
        </w:rPr>
        <w:t xml:space="preserve">&lt;hostname: port&gt; </w:t>
      </w:r>
      <w:r w:rsidRPr="00F368C8">
        <w:rPr>
          <w:rStyle w:val="Object"/>
        </w:rPr>
        <w:sym w:font="Wingdings" w:char="F0E0"/>
      </w:r>
      <w:r w:rsidRPr="00F368C8">
        <w:rPr>
          <w:rStyle w:val="Object"/>
        </w:rPr>
        <w:t xml:space="preserve"> Connections</w:t>
      </w:r>
      <w:r w:rsidR="00633E79" w:rsidRPr="00F368C8">
        <w:rPr>
          <w:rStyle w:val="Object"/>
        </w:rPr>
        <w:t>.</w:t>
      </w:r>
    </w:p>
    <w:p w14:paraId="45538096" w14:textId="77777777" w:rsidR="00B91FB7" w:rsidRPr="00F368C8" w:rsidRDefault="00F03538" w:rsidP="00F134EE">
      <w:pPr>
        <w:numPr>
          <w:ilvl w:val="0"/>
          <w:numId w:val="26"/>
        </w:numPr>
      </w:pPr>
      <w:r w:rsidRPr="00071D31">
        <w:t>Double</w:t>
      </w:r>
      <w:r w:rsidRPr="00F368C8">
        <w:t xml:space="preserve">-click </w:t>
      </w:r>
      <w:r w:rsidR="00107377" w:rsidRPr="00F368C8">
        <w:t>the connection</w:t>
      </w:r>
      <w:r w:rsidR="00347EE8" w:rsidRPr="00F368C8">
        <w:t xml:space="preserve"> (for example, </w:t>
      </w:r>
      <w:r w:rsidR="00107377" w:rsidRPr="00F368C8">
        <w:t>DM_</w:t>
      </w:r>
      <w:r w:rsidR="006B0087" w:rsidRPr="00F368C8">
        <w:t>STG</w:t>
      </w:r>
      <w:r w:rsidR="00B33E0E">
        <w:t>_S4HANA</w:t>
      </w:r>
      <w:r w:rsidR="00347EE8" w:rsidRPr="00F368C8">
        <w:t>).</w:t>
      </w:r>
    </w:p>
    <w:p w14:paraId="2F78C68C" w14:textId="77777777" w:rsidR="005965A4" w:rsidRPr="00071D31" w:rsidRDefault="003B5EFB" w:rsidP="00347EE8">
      <w:pPr>
        <w:pStyle w:val="NoteIcon"/>
      </w:pPr>
      <w:r w:rsidRPr="00071D31">
        <w:rPr>
          <w:noProof/>
          <w:lang w:eastAsia="zh-CN"/>
        </w:rPr>
        <w:drawing>
          <wp:inline distT="0" distB="0" distL="0" distR="0" wp14:anchorId="078E9322" wp14:editId="03AF2724">
            <wp:extent cx="231775" cy="231775"/>
            <wp:effectExtent l="0" t="0" r="0" b="0"/>
            <wp:docPr id="54" name="Picture 111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1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5965A4" w:rsidRPr="00071D31">
        <w:t xml:space="preserve"> </w:t>
      </w:r>
    </w:p>
    <w:p w14:paraId="4765AA59" w14:textId="77777777" w:rsidR="004E71D3" w:rsidRPr="00071D31" w:rsidRDefault="005965A4" w:rsidP="00347EE8">
      <w:pPr>
        <w:pStyle w:val="NoteParagraph"/>
      </w:pPr>
      <w:r w:rsidRPr="00071D31">
        <w:rPr>
          <w:lang w:eastAsia="zh-CN"/>
        </w:rPr>
        <w:t>The</w:t>
      </w:r>
      <w:r w:rsidR="00B87423" w:rsidRPr="00071D31">
        <w:rPr>
          <w:lang w:eastAsia="zh-CN"/>
        </w:rPr>
        <w:t xml:space="preserve"> connection </w:t>
      </w:r>
      <w:r w:rsidR="00B87423" w:rsidRPr="00071D31">
        <w:t>DM_</w:t>
      </w:r>
      <w:r w:rsidR="00114507" w:rsidRPr="00071D31">
        <w:t>STG</w:t>
      </w:r>
      <w:r w:rsidR="00702AB6">
        <w:t>_S4HANA</w:t>
      </w:r>
      <w:r w:rsidR="00B87423" w:rsidRPr="00071D31">
        <w:t xml:space="preserve"> is for the Universe </w:t>
      </w:r>
      <w:r w:rsidR="006A5860">
        <w:rPr>
          <w:rStyle w:val="Object"/>
        </w:rPr>
        <w:t>S4HANA</w:t>
      </w:r>
      <w:r w:rsidR="00B87423" w:rsidRPr="00F368C8">
        <w:rPr>
          <w:rStyle w:val="Object"/>
        </w:rPr>
        <w:t xml:space="preserve"> Data Migration Objects</w:t>
      </w:r>
      <w:r w:rsidR="00347EE8" w:rsidRPr="00071D31">
        <w:rPr>
          <w:lang w:eastAsia="zh-CN"/>
        </w:rPr>
        <w:t xml:space="preserve">, </w:t>
      </w:r>
      <w:r w:rsidR="00E07978" w:rsidRPr="00071D31">
        <w:rPr>
          <w:lang w:eastAsia="zh-CN"/>
        </w:rPr>
        <w:t xml:space="preserve">ensuring that this </w:t>
      </w:r>
      <w:r w:rsidR="00E07978" w:rsidRPr="00071D31">
        <w:t xml:space="preserve">points to the staging database containing the </w:t>
      </w:r>
      <w:r w:rsidR="00E07978" w:rsidRPr="00071D31">
        <w:rPr>
          <w:lang w:eastAsia="zh-CN"/>
        </w:rPr>
        <w:t>objects</w:t>
      </w:r>
      <w:r w:rsidR="00E07978" w:rsidRPr="00071D31">
        <w:t xml:space="preserve"> tables</w:t>
      </w:r>
      <w:r w:rsidR="00E2574D" w:rsidRPr="00071D31">
        <w:rPr>
          <w:lang w:eastAsia="zh-CN"/>
        </w:rPr>
        <w:t>.</w:t>
      </w:r>
    </w:p>
    <w:p w14:paraId="2244E8BB" w14:textId="77777777" w:rsidR="004E71D3" w:rsidRPr="00071D31" w:rsidRDefault="004E71D3" w:rsidP="00F134EE">
      <w:pPr>
        <w:numPr>
          <w:ilvl w:val="0"/>
          <w:numId w:val="26"/>
        </w:numPr>
      </w:pPr>
      <w:r w:rsidRPr="00071D31">
        <w:t xml:space="preserve">In the right window, choose </w:t>
      </w:r>
      <w:r w:rsidRPr="00F368C8">
        <w:rPr>
          <w:rStyle w:val="Object"/>
        </w:rPr>
        <w:t>Edit</w:t>
      </w:r>
      <w:r w:rsidRPr="00071D31">
        <w:t xml:space="preserve">. </w:t>
      </w:r>
    </w:p>
    <w:p w14:paraId="48A123F3" w14:textId="77777777" w:rsidR="00A371FF" w:rsidRPr="00071D31" w:rsidRDefault="003B5EFB" w:rsidP="00347EE8">
      <w:pPr>
        <w:pStyle w:val="NoteIcon"/>
      </w:pPr>
      <w:r w:rsidRPr="00071D31">
        <w:rPr>
          <w:noProof/>
          <w:lang w:eastAsia="zh-CN"/>
        </w:rPr>
        <w:drawing>
          <wp:inline distT="0" distB="0" distL="0" distR="0" wp14:anchorId="717D54DC" wp14:editId="702D7262">
            <wp:extent cx="231775" cy="231775"/>
            <wp:effectExtent l="0" t="0" r="0" b="0"/>
            <wp:docPr id="55" name="Picture 111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1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4E71D3" w:rsidRPr="00071D31">
        <w:t xml:space="preserve"> </w:t>
      </w:r>
    </w:p>
    <w:p w14:paraId="68ED0F32" w14:textId="77777777" w:rsidR="00760CCD" w:rsidRDefault="004E71D3" w:rsidP="00760CCD">
      <w:pPr>
        <w:pStyle w:val="NoteParagraph"/>
        <w:rPr>
          <w:lang w:eastAsia="zh-CN"/>
        </w:rPr>
      </w:pPr>
      <w:r w:rsidRPr="00071D31">
        <w:rPr>
          <w:lang w:eastAsia="zh-CN"/>
        </w:rPr>
        <w:t xml:space="preserve">The default </w:t>
      </w:r>
      <w:r w:rsidRPr="00071D31">
        <w:t>CHANGING_THIS</w:t>
      </w:r>
      <w:r w:rsidR="00685A2A">
        <w:rPr>
          <w:lang w:eastAsia="zh-CN"/>
        </w:rPr>
        <w:t xml:space="preserve"> connection uses an Oracle 12c</w:t>
      </w:r>
      <w:r w:rsidRPr="00071D31">
        <w:rPr>
          <w:lang w:eastAsia="zh-CN"/>
        </w:rPr>
        <w:t xml:space="preserve"> driver.</w:t>
      </w:r>
      <w:r w:rsidRPr="00071D31">
        <w:t xml:space="preserve"> </w:t>
      </w:r>
      <w:r w:rsidRPr="00071D31">
        <w:rPr>
          <w:lang w:eastAsia="zh-CN"/>
        </w:rPr>
        <w:t xml:space="preserve">If you are using another database product, choose </w:t>
      </w:r>
      <w:r w:rsidRPr="00F368C8">
        <w:rPr>
          <w:rStyle w:val="Object"/>
        </w:rPr>
        <w:t>Change Driver</w:t>
      </w:r>
      <w:r w:rsidRPr="00071D31">
        <w:rPr>
          <w:lang w:eastAsia="zh-CN"/>
        </w:rPr>
        <w:t xml:space="preserve"> to choose another DB driver</w:t>
      </w:r>
      <w:r w:rsidRPr="00071D31">
        <w:t xml:space="preserve">. </w:t>
      </w:r>
      <w:r w:rsidRPr="00071D31">
        <w:rPr>
          <w:lang w:eastAsia="zh-CN"/>
        </w:rPr>
        <w:t xml:space="preserve"> </w:t>
      </w:r>
    </w:p>
    <w:p w14:paraId="696CDCE9" w14:textId="77777777" w:rsidR="00760CCD" w:rsidRDefault="003B5EFB" w:rsidP="00347EE8">
      <w:pPr>
        <w:pStyle w:val="NoteParagraph"/>
      </w:pPr>
      <w:r w:rsidRPr="00071D31">
        <w:rPr>
          <w:noProof/>
          <w:lang w:eastAsia="zh-CN"/>
        </w:rPr>
        <w:drawing>
          <wp:inline distT="0" distB="0" distL="0" distR="0" wp14:anchorId="1A89FA30" wp14:editId="3A4FBC29">
            <wp:extent cx="231775" cy="231775"/>
            <wp:effectExtent l="0" t="0" r="0" b="0"/>
            <wp:docPr id="56" name="Picture 111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1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063B821" w14:textId="77777777" w:rsidR="00760CCD" w:rsidRDefault="00760CCD" w:rsidP="00165295">
      <w:pPr>
        <w:pStyle w:val="NoteParagraph"/>
        <w:rPr>
          <w:lang w:eastAsia="zh-CN"/>
        </w:rPr>
      </w:pPr>
      <w:r>
        <w:rPr>
          <w:lang w:eastAsia="zh-CN"/>
        </w:rPr>
        <w:t xml:space="preserve">Select the ODBC Drivers if </w:t>
      </w:r>
      <w:r w:rsidR="00E217A8">
        <w:rPr>
          <w:lang w:eastAsia="zh-CN"/>
        </w:rPr>
        <w:t>are using</w:t>
      </w:r>
      <w:r>
        <w:rPr>
          <w:lang w:eastAsia="zh-CN"/>
        </w:rPr>
        <w:t xml:space="preserve"> database Sybase ASE 15.x.</w:t>
      </w:r>
    </w:p>
    <w:p w14:paraId="5C9B8987" w14:textId="77777777" w:rsidR="00165295" w:rsidRDefault="003B5EFB" w:rsidP="002A6EFA">
      <w:pPr>
        <w:pStyle w:val="NoteParagraph"/>
        <w:ind w:start="90pt"/>
        <w:rPr>
          <w:lang w:eastAsia="zh-CN"/>
        </w:rPr>
      </w:pPr>
      <w:r w:rsidRPr="00071D31">
        <w:rPr>
          <w:noProof/>
          <w:lang w:eastAsia="zh-CN"/>
        </w:rPr>
        <w:drawing>
          <wp:inline distT="0" distB="0" distL="0" distR="0" wp14:anchorId="1FF237A1" wp14:editId="2A4CE0F3">
            <wp:extent cx="231775" cy="231775"/>
            <wp:effectExtent l="0" t="0" r="0" b="0"/>
            <wp:docPr id="57" name="Picture 1112"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12"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55F7DB14" w14:textId="77777777" w:rsidR="00165295" w:rsidRDefault="00165295" w:rsidP="002A6EFA">
      <w:pPr>
        <w:pStyle w:val="NoteParagraph"/>
        <w:ind w:start="90pt"/>
        <w:rPr>
          <w:lang w:eastAsia="zh-CN"/>
        </w:rPr>
      </w:pPr>
      <w:r>
        <w:rPr>
          <w:lang w:eastAsia="zh-CN"/>
        </w:rPr>
        <w:t xml:space="preserve">Make sure you have installed the Sybase ASE Client prior to create </w:t>
      </w:r>
      <w:r w:rsidR="0007146D">
        <w:rPr>
          <w:lang w:eastAsia="zh-CN"/>
        </w:rPr>
        <w:t>new</w:t>
      </w:r>
      <w:r>
        <w:rPr>
          <w:lang w:eastAsia="zh-CN"/>
        </w:rPr>
        <w:t xml:space="preserve"> ODBC Data Source for Sybase</w:t>
      </w:r>
      <w:r w:rsidR="00064BCB">
        <w:rPr>
          <w:lang w:eastAsia="zh-CN"/>
        </w:rPr>
        <w:t xml:space="preserve"> ASE</w:t>
      </w:r>
    </w:p>
    <w:p w14:paraId="209C82B5" w14:textId="77777777" w:rsidR="00165295" w:rsidRPr="00071D31" w:rsidRDefault="00165295" w:rsidP="002A6EFA">
      <w:pPr>
        <w:pStyle w:val="NoteParagraph"/>
        <w:ind w:start="90pt"/>
        <w:rPr>
          <w:lang w:eastAsia="zh-CN"/>
        </w:rPr>
      </w:pPr>
      <w:r>
        <w:rPr>
          <w:lang w:eastAsia="zh-CN"/>
        </w:rPr>
        <w:t xml:space="preserve">Select driver </w:t>
      </w:r>
      <w:r w:rsidRPr="00360A91">
        <w:rPr>
          <w:rStyle w:val="Object"/>
        </w:rPr>
        <w:t>Adaptive Server Enterprise</w:t>
      </w:r>
      <w:r>
        <w:rPr>
          <w:lang w:eastAsia="zh-CN"/>
        </w:rPr>
        <w:t xml:space="preserve">, and Select the indicator named </w:t>
      </w:r>
      <w:r w:rsidRPr="00360A91">
        <w:rPr>
          <w:rStyle w:val="Object"/>
        </w:rPr>
        <w:t>Use Quoted Identifiers</w:t>
      </w:r>
      <w:r>
        <w:rPr>
          <w:lang w:eastAsia="zh-CN"/>
        </w:rPr>
        <w:t xml:space="preserve"> in tab connection. </w:t>
      </w:r>
    </w:p>
    <w:p w14:paraId="2F4F1792" w14:textId="77777777" w:rsidR="00E92052" w:rsidRPr="00071D31" w:rsidRDefault="004E71D3" w:rsidP="00F134EE">
      <w:pPr>
        <w:numPr>
          <w:ilvl w:val="0"/>
          <w:numId w:val="26"/>
        </w:numPr>
      </w:pPr>
      <w:r w:rsidRPr="00071D31">
        <w:t xml:space="preserve">In the </w:t>
      </w:r>
      <w:r w:rsidRPr="00F368C8">
        <w:rPr>
          <w:rStyle w:val="Object"/>
        </w:rPr>
        <w:t>Edit Relational Connection</w:t>
      </w:r>
      <w:r w:rsidRPr="00071D31">
        <w:t xml:space="preserve"> dialog box, enter</w:t>
      </w:r>
      <w:r w:rsidR="00E92052" w:rsidRPr="00071D31">
        <w:t xml:space="preserve"> the following information:</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2482"/>
        <w:gridCol w:w="2806"/>
        <w:gridCol w:w="3280"/>
      </w:tblGrid>
      <w:tr w:rsidR="00347EE8" w:rsidRPr="00071D31" w14:paraId="6DC4F1C9" w14:textId="77777777" w:rsidTr="00DB0DC8">
        <w:tc>
          <w:tcPr>
            <w:tcW w:w="118.90pt" w:type="dxa"/>
            <w:shd w:val="clear" w:color="auto" w:fill="C6C6C6"/>
          </w:tcPr>
          <w:p w14:paraId="08481043" w14:textId="77777777" w:rsidR="00347EE8" w:rsidRPr="00071D31" w:rsidRDefault="00347EE8" w:rsidP="00347EE8">
            <w:pPr>
              <w:pStyle w:val="TableHeading"/>
            </w:pPr>
            <w:r w:rsidRPr="00071D31">
              <w:t>Field</w:t>
            </w:r>
          </w:p>
        </w:tc>
        <w:tc>
          <w:tcPr>
            <w:tcW w:w="134.40pt" w:type="dxa"/>
            <w:shd w:val="clear" w:color="auto" w:fill="C6C6C6"/>
          </w:tcPr>
          <w:p w14:paraId="4FA4941C" w14:textId="77777777" w:rsidR="00347EE8" w:rsidRPr="00071D31" w:rsidRDefault="00347EE8" w:rsidP="00347EE8">
            <w:pPr>
              <w:pStyle w:val="TableHeading"/>
            </w:pPr>
            <w:r w:rsidRPr="00071D31">
              <w:t>User Action or Values</w:t>
            </w:r>
          </w:p>
        </w:tc>
        <w:tc>
          <w:tcPr>
            <w:tcW w:w="157.10pt" w:type="dxa"/>
            <w:shd w:val="clear" w:color="auto" w:fill="C6C6C6"/>
          </w:tcPr>
          <w:p w14:paraId="77D2D1BB" w14:textId="77777777" w:rsidR="00347EE8" w:rsidRPr="00071D31" w:rsidRDefault="00347EE8" w:rsidP="00347EE8">
            <w:pPr>
              <w:pStyle w:val="TableHeading"/>
            </w:pPr>
            <w:r w:rsidRPr="00071D31">
              <w:t>Comments</w:t>
            </w:r>
          </w:p>
        </w:tc>
      </w:tr>
      <w:tr w:rsidR="00347EE8" w:rsidRPr="00071D31" w14:paraId="341578B9" w14:textId="77777777" w:rsidTr="00DB0DC8">
        <w:tc>
          <w:tcPr>
            <w:tcW w:w="118.90pt" w:type="dxa"/>
            <w:shd w:val="clear" w:color="auto" w:fill="auto"/>
          </w:tcPr>
          <w:p w14:paraId="377C99CA" w14:textId="77777777" w:rsidR="00347EE8" w:rsidRPr="00071D31" w:rsidRDefault="00347EE8" w:rsidP="00347EE8">
            <w:pPr>
              <w:pStyle w:val="TableText"/>
            </w:pPr>
            <w:r w:rsidRPr="00071D31">
              <w:t>Authentication Mode</w:t>
            </w:r>
          </w:p>
        </w:tc>
        <w:tc>
          <w:tcPr>
            <w:tcW w:w="134.40pt" w:type="dxa"/>
            <w:shd w:val="clear" w:color="auto" w:fill="auto"/>
          </w:tcPr>
          <w:p w14:paraId="4224B845" w14:textId="77777777" w:rsidR="00347EE8" w:rsidRPr="00071D31" w:rsidRDefault="00347EE8" w:rsidP="00347EE8">
            <w:pPr>
              <w:pStyle w:val="TableText"/>
            </w:pPr>
            <w:r w:rsidRPr="00071D31">
              <w:t>Use specified username and password</w:t>
            </w:r>
          </w:p>
        </w:tc>
        <w:tc>
          <w:tcPr>
            <w:tcW w:w="157.10pt" w:type="dxa"/>
            <w:shd w:val="clear" w:color="auto" w:fill="auto"/>
          </w:tcPr>
          <w:p w14:paraId="15BDF966" w14:textId="77777777" w:rsidR="00347EE8" w:rsidRPr="00071D31" w:rsidRDefault="00347EE8" w:rsidP="00347EE8">
            <w:pPr>
              <w:pStyle w:val="TableText"/>
            </w:pPr>
          </w:p>
        </w:tc>
      </w:tr>
      <w:tr w:rsidR="00347EE8" w:rsidRPr="00071D31" w14:paraId="77D47A26" w14:textId="77777777" w:rsidTr="00DB0DC8">
        <w:tc>
          <w:tcPr>
            <w:tcW w:w="118.90pt" w:type="dxa"/>
            <w:shd w:val="clear" w:color="auto" w:fill="auto"/>
          </w:tcPr>
          <w:p w14:paraId="36C533AA" w14:textId="77777777" w:rsidR="00347EE8" w:rsidRPr="00071D31" w:rsidRDefault="00347EE8" w:rsidP="00347EE8">
            <w:pPr>
              <w:pStyle w:val="TableText"/>
            </w:pPr>
            <w:r w:rsidRPr="00071D31">
              <w:t>User name</w:t>
            </w:r>
          </w:p>
        </w:tc>
        <w:tc>
          <w:tcPr>
            <w:tcW w:w="134.40pt" w:type="dxa"/>
            <w:shd w:val="clear" w:color="auto" w:fill="auto"/>
          </w:tcPr>
          <w:p w14:paraId="465BCE29" w14:textId="77777777" w:rsidR="00347EE8" w:rsidRPr="00071D31" w:rsidRDefault="00347EE8" w:rsidP="00347EE8">
            <w:pPr>
              <w:pStyle w:val="TableText"/>
            </w:pPr>
            <w:r w:rsidRPr="00071D31">
              <w:t>&lt;user name&gt;</w:t>
            </w:r>
          </w:p>
        </w:tc>
        <w:tc>
          <w:tcPr>
            <w:tcW w:w="157.10pt" w:type="dxa"/>
            <w:shd w:val="clear" w:color="auto" w:fill="auto"/>
          </w:tcPr>
          <w:p w14:paraId="4B00C6B9" w14:textId="77777777" w:rsidR="00347EE8" w:rsidRPr="00071D31" w:rsidRDefault="00347EE8" w:rsidP="00347EE8">
            <w:pPr>
              <w:pStyle w:val="TableText"/>
            </w:pPr>
            <w:r w:rsidRPr="00071D31">
              <w:t xml:space="preserve">default </w:t>
            </w:r>
            <w:proofErr w:type="spellStart"/>
            <w:r w:rsidRPr="00071D31">
              <w:t>sa</w:t>
            </w:r>
            <w:proofErr w:type="spellEnd"/>
          </w:p>
        </w:tc>
      </w:tr>
      <w:tr w:rsidR="00347EE8" w:rsidRPr="00071D31" w14:paraId="36FCEB54" w14:textId="77777777" w:rsidTr="00DB0DC8">
        <w:tc>
          <w:tcPr>
            <w:tcW w:w="118.90pt" w:type="dxa"/>
            <w:shd w:val="clear" w:color="auto" w:fill="auto"/>
          </w:tcPr>
          <w:p w14:paraId="2D5F06EE" w14:textId="77777777" w:rsidR="00347EE8" w:rsidRPr="00071D31" w:rsidRDefault="00347EE8" w:rsidP="00347EE8">
            <w:pPr>
              <w:pStyle w:val="TableText"/>
            </w:pPr>
            <w:r w:rsidRPr="00071D31">
              <w:t>Password</w:t>
            </w:r>
          </w:p>
        </w:tc>
        <w:tc>
          <w:tcPr>
            <w:tcW w:w="134.40pt" w:type="dxa"/>
            <w:shd w:val="clear" w:color="auto" w:fill="auto"/>
          </w:tcPr>
          <w:p w14:paraId="3199AD81" w14:textId="77777777" w:rsidR="00347EE8" w:rsidRPr="00071D31" w:rsidRDefault="00347EE8" w:rsidP="00347EE8">
            <w:pPr>
              <w:pStyle w:val="TableText"/>
            </w:pPr>
            <w:r w:rsidRPr="00071D31">
              <w:t>&lt;password&gt;</w:t>
            </w:r>
          </w:p>
        </w:tc>
        <w:tc>
          <w:tcPr>
            <w:tcW w:w="157.10pt" w:type="dxa"/>
            <w:shd w:val="clear" w:color="auto" w:fill="auto"/>
          </w:tcPr>
          <w:p w14:paraId="6FA20DEB" w14:textId="77777777" w:rsidR="00347EE8" w:rsidRPr="00071D31" w:rsidRDefault="00347EE8" w:rsidP="00347EE8">
            <w:pPr>
              <w:pStyle w:val="TableText"/>
            </w:pPr>
            <w:r w:rsidRPr="00071D31">
              <w:t>default Welcome1</w:t>
            </w:r>
          </w:p>
        </w:tc>
      </w:tr>
      <w:tr w:rsidR="00347EE8" w:rsidRPr="00071D31" w14:paraId="20D14829" w14:textId="77777777" w:rsidTr="00DB0DC8">
        <w:tc>
          <w:tcPr>
            <w:tcW w:w="118.90pt" w:type="dxa"/>
            <w:shd w:val="clear" w:color="auto" w:fill="auto"/>
          </w:tcPr>
          <w:p w14:paraId="1FDCD234" w14:textId="77777777" w:rsidR="00347EE8" w:rsidRPr="00071D31" w:rsidRDefault="00347EE8" w:rsidP="00347EE8">
            <w:pPr>
              <w:pStyle w:val="TableText"/>
            </w:pPr>
            <w:r w:rsidRPr="00071D31">
              <w:lastRenderedPageBreak/>
              <w:t>Server</w:t>
            </w:r>
          </w:p>
        </w:tc>
        <w:tc>
          <w:tcPr>
            <w:tcW w:w="134.40pt" w:type="dxa"/>
            <w:shd w:val="clear" w:color="auto" w:fill="auto"/>
          </w:tcPr>
          <w:p w14:paraId="7578E2D0" w14:textId="77777777" w:rsidR="00347EE8" w:rsidRPr="00071D31" w:rsidRDefault="00347EE8" w:rsidP="00347EE8">
            <w:pPr>
              <w:pStyle w:val="TableText"/>
            </w:pPr>
            <w:r w:rsidRPr="00071D31">
              <w:t>&lt;System Name&gt;\SAPEIM</w:t>
            </w:r>
          </w:p>
        </w:tc>
        <w:tc>
          <w:tcPr>
            <w:tcW w:w="157.10pt" w:type="dxa"/>
            <w:shd w:val="clear" w:color="auto" w:fill="auto"/>
          </w:tcPr>
          <w:p w14:paraId="39A2422B" w14:textId="77777777" w:rsidR="00347EE8" w:rsidRPr="00071D31" w:rsidRDefault="00347EE8" w:rsidP="00347EE8">
            <w:pPr>
              <w:pStyle w:val="TableText"/>
            </w:pPr>
          </w:p>
        </w:tc>
      </w:tr>
      <w:tr w:rsidR="00347EE8" w:rsidRPr="00071D31" w14:paraId="067EC752" w14:textId="77777777" w:rsidTr="00DB0DC8">
        <w:tc>
          <w:tcPr>
            <w:tcW w:w="118.90pt" w:type="dxa"/>
            <w:shd w:val="clear" w:color="auto" w:fill="auto"/>
          </w:tcPr>
          <w:p w14:paraId="17CA0CE3" w14:textId="77777777" w:rsidR="00347EE8" w:rsidRPr="00071D31" w:rsidRDefault="00347EE8" w:rsidP="00347EE8">
            <w:pPr>
              <w:pStyle w:val="TableText"/>
            </w:pPr>
            <w:r w:rsidRPr="00071D31">
              <w:t>Database</w:t>
            </w:r>
          </w:p>
        </w:tc>
        <w:tc>
          <w:tcPr>
            <w:tcW w:w="134.40pt" w:type="dxa"/>
            <w:shd w:val="clear" w:color="auto" w:fill="auto"/>
          </w:tcPr>
          <w:p w14:paraId="3D5D1896" w14:textId="77777777" w:rsidR="00347EE8" w:rsidRPr="00071D31" w:rsidRDefault="00347EE8" w:rsidP="00347EE8">
            <w:pPr>
              <w:pStyle w:val="TableText"/>
            </w:pPr>
            <w:r w:rsidRPr="00071D31">
              <w:t xml:space="preserve">&lt;database&gt; </w:t>
            </w:r>
          </w:p>
        </w:tc>
        <w:tc>
          <w:tcPr>
            <w:tcW w:w="157.10pt" w:type="dxa"/>
            <w:shd w:val="clear" w:color="auto" w:fill="auto"/>
          </w:tcPr>
          <w:p w14:paraId="37850E35" w14:textId="77777777" w:rsidR="00347EE8" w:rsidRPr="00071D31" w:rsidRDefault="000321DF" w:rsidP="00347EE8">
            <w:pPr>
              <w:pStyle w:val="TableText"/>
            </w:pPr>
            <w:r>
              <w:t>For example, DM_STG_S4HANA</w:t>
            </w:r>
          </w:p>
        </w:tc>
      </w:tr>
    </w:tbl>
    <w:p w14:paraId="48B153E1" w14:textId="77777777" w:rsidR="004E71D3" w:rsidRPr="00071D31" w:rsidRDefault="004E71D3" w:rsidP="00F134EE">
      <w:pPr>
        <w:numPr>
          <w:ilvl w:val="0"/>
          <w:numId w:val="26"/>
        </w:numPr>
      </w:pPr>
      <w:r w:rsidRPr="00071D31">
        <w:t xml:space="preserve">Choose </w:t>
      </w:r>
      <w:r w:rsidRPr="00F368C8">
        <w:rPr>
          <w:rStyle w:val="Object"/>
        </w:rPr>
        <w:t>Test Connection</w:t>
      </w:r>
      <w:r w:rsidRPr="00071D31">
        <w:t xml:space="preserve"> to test if your setting is OK. </w:t>
      </w:r>
    </w:p>
    <w:p w14:paraId="55EBB654" w14:textId="77777777" w:rsidR="004E71D3" w:rsidRPr="00071D31" w:rsidRDefault="004E71D3" w:rsidP="00F134EE">
      <w:pPr>
        <w:numPr>
          <w:ilvl w:val="0"/>
          <w:numId w:val="26"/>
        </w:numPr>
      </w:pPr>
      <w:r w:rsidRPr="00071D31">
        <w:t xml:space="preserve">Choose </w:t>
      </w:r>
      <w:r w:rsidRPr="00F368C8">
        <w:rPr>
          <w:rStyle w:val="Object"/>
        </w:rPr>
        <w:t>Finish</w:t>
      </w:r>
      <w:r w:rsidRPr="00071D31">
        <w:t xml:space="preserve">. </w:t>
      </w:r>
    </w:p>
    <w:p w14:paraId="4EBE9B51" w14:textId="77777777" w:rsidR="004E71D3" w:rsidRPr="00071D31" w:rsidRDefault="004E71D3" w:rsidP="00F134EE">
      <w:pPr>
        <w:numPr>
          <w:ilvl w:val="0"/>
          <w:numId w:val="26"/>
        </w:numPr>
      </w:pPr>
      <w:r w:rsidRPr="00071D31">
        <w:t xml:space="preserve">Save your setting. </w:t>
      </w:r>
    </w:p>
    <w:p w14:paraId="0159545C" w14:textId="77777777" w:rsidR="00994AED" w:rsidRPr="00F368C8" w:rsidRDefault="00994AED" w:rsidP="00F134EE">
      <w:pPr>
        <w:numPr>
          <w:ilvl w:val="0"/>
          <w:numId w:val="26"/>
        </w:numPr>
        <w:rPr>
          <w:rStyle w:val="Object"/>
        </w:rPr>
      </w:pPr>
      <w:r w:rsidRPr="00071D31">
        <w:t xml:space="preserve">Repeat steps 5 to 10 for </w:t>
      </w:r>
      <w:r w:rsidR="009D26F3" w:rsidRPr="00071D31">
        <w:t>the connection</w:t>
      </w:r>
      <w:r w:rsidRPr="00071D31">
        <w:t xml:space="preserve"> </w:t>
      </w:r>
      <w:r w:rsidR="009D26F3" w:rsidRPr="00071D31">
        <w:t>DM_</w:t>
      </w:r>
      <w:r w:rsidR="00F764AC" w:rsidRPr="00071D31">
        <w:t>LKP</w:t>
      </w:r>
      <w:r w:rsidR="006167D6">
        <w:t>_S4HANA</w:t>
      </w:r>
      <w:r w:rsidR="0086215B" w:rsidRPr="00071D31">
        <w:t xml:space="preserve"> </w:t>
      </w:r>
      <w:r w:rsidRPr="00071D31">
        <w:t>ensu</w:t>
      </w:r>
      <w:r w:rsidR="00202DE4" w:rsidRPr="00071D31">
        <w:t>r</w:t>
      </w:r>
      <w:r w:rsidR="005F6B76" w:rsidRPr="00071D31">
        <w:t>ing</w:t>
      </w:r>
      <w:r w:rsidRPr="00071D31">
        <w:t xml:space="preserve"> that this points to the staging database containing the management and lookup tables. This would depend on the LE</w:t>
      </w:r>
      <w:r w:rsidR="005A014D" w:rsidRPr="00071D31">
        <w:t xml:space="preserve"> covered in the DM LE Deployment Guide (located on the </w:t>
      </w:r>
      <w:r w:rsidR="005A014D" w:rsidRPr="00071D31">
        <w:rPr>
          <w:lang w:eastAsia="zh-CN"/>
        </w:rPr>
        <w:t>SBS Guide</w:t>
      </w:r>
      <w:r w:rsidR="005A014D" w:rsidRPr="00071D31">
        <w:t>)</w:t>
      </w:r>
      <w:r w:rsidRPr="00071D31">
        <w:t xml:space="preserve"> or SME deployment model as to which database this is directed to.</w:t>
      </w:r>
    </w:p>
    <w:p w14:paraId="5B061068" w14:textId="77777777" w:rsidR="00736A80" w:rsidRPr="00071D31" w:rsidRDefault="003B5EFB" w:rsidP="002926F3">
      <w:pPr>
        <w:pStyle w:val="NoteIcon"/>
        <w:rPr>
          <w:lang w:eastAsia="zh-CN"/>
        </w:rPr>
      </w:pPr>
      <w:r w:rsidRPr="00071D31">
        <w:rPr>
          <w:noProof/>
          <w:lang w:eastAsia="zh-CN"/>
        </w:rPr>
        <w:drawing>
          <wp:inline distT="0" distB="0" distL="0" distR="0" wp14:anchorId="625E8C5D" wp14:editId="603BAD91">
            <wp:extent cx="231775" cy="231775"/>
            <wp:effectExtent l="0" t="0" r="0" b="0"/>
            <wp:docPr id="58" name="Picture 58"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8"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12B04E76" w14:textId="77777777" w:rsidR="00021EC1" w:rsidRPr="00071D31" w:rsidRDefault="00021EC1" w:rsidP="002926F3">
      <w:pPr>
        <w:pStyle w:val="NoteParagraph"/>
        <w:rPr>
          <w:lang w:eastAsia="zh-CN"/>
        </w:rPr>
      </w:pPr>
      <w:r w:rsidRPr="00071D31">
        <w:rPr>
          <w:lang w:eastAsia="zh-CN"/>
        </w:rPr>
        <w:t xml:space="preserve">The connection </w:t>
      </w:r>
      <w:r w:rsidR="000945FF">
        <w:t>DM_LKP_S4HANA</w:t>
      </w:r>
      <w:r w:rsidRPr="00071D31">
        <w:t xml:space="preserve"> is for</w:t>
      </w:r>
      <w:r w:rsidR="009D74F5" w:rsidRPr="00071D31">
        <w:t xml:space="preserve"> the</w:t>
      </w:r>
      <w:r w:rsidRPr="00071D31">
        <w:t xml:space="preserve"> </w:t>
      </w:r>
      <w:r w:rsidR="00445220" w:rsidRPr="00071D31">
        <w:t xml:space="preserve">Universe </w:t>
      </w:r>
      <w:r w:rsidR="00BE008D">
        <w:rPr>
          <w:rStyle w:val="Object"/>
        </w:rPr>
        <w:t>S4HANA</w:t>
      </w:r>
      <w:r w:rsidR="00445220" w:rsidRPr="00F368C8">
        <w:rPr>
          <w:rStyle w:val="Object"/>
        </w:rPr>
        <w:t xml:space="preserve"> Management and Lookups</w:t>
      </w:r>
      <w:r w:rsidR="00736A80" w:rsidRPr="00071D31">
        <w:rPr>
          <w:lang w:eastAsia="zh-CN"/>
        </w:rPr>
        <w:t xml:space="preserve"> </w:t>
      </w:r>
      <w:r w:rsidR="0089761C" w:rsidRPr="00071D31">
        <w:t xml:space="preserve">ensuring </w:t>
      </w:r>
      <w:r w:rsidR="00736A80" w:rsidRPr="00071D31">
        <w:t>that this points to the staging database containing the management and lookup tables.</w:t>
      </w:r>
    </w:p>
    <w:p w14:paraId="10BEBA4B" w14:textId="77777777" w:rsidR="008F516F" w:rsidRPr="00071D31" w:rsidRDefault="00EF7D83" w:rsidP="00F134EE">
      <w:pPr>
        <w:numPr>
          <w:ilvl w:val="0"/>
          <w:numId w:val="26"/>
        </w:numPr>
      </w:pPr>
      <w:r w:rsidRPr="00071D31">
        <w:rPr>
          <w:lang w:eastAsia="zh-CN"/>
        </w:rPr>
        <w:t>Repeat steps 5 to 10 f</w:t>
      </w:r>
      <w:r w:rsidR="008F516F" w:rsidRPr="00071D31">
        <w:t>or another package</w:t>
      </w:r>
      <w:r w:rsidRPr="00071D31">
        <w:rPr>
          <w:lang w:eastAsia="zh-CN"/>
        </w:rPr>
        <w:t xml:space="preserve"> which will be implemented</w:t>
      </w:r>
      <w:r w:rsidR="008F516F" w:rsidRPr="00071D31">
        <w:t>, the following</w:t>
      </w:r>
      <w:r w:rsidR="00E037E6" w:rsidRPr="00071D31">
        <w:rPr>
          <w:lang w:eastAsia="zh-CN"/>
        </w:rPr>
        <w:t xml:space="preserve"> is the </w:t>
      </w:r>
      <w:r w:rsidR="008F516F" w:rsidRPr="00071D31">
        <w:t xml:space="preserve"> connections need to be changed</w:t>
      </w:r>
      <w:r w:rsidR="00E037E6" w:rsidRPr="00071D31">
        <w:rPr>
          <w:lang w:eastAsia="zh-CN"/>
        </w:rPr>
        <w:t>:</w:t>
      </w:r>
    </w:p>
    <w:p w14:paraId="7FFD9646" w14:textId="77777777" w:rsidR="00631E6E" w:rsidRPr="00071D31" w:rsidRDefault="003B5EFB" w:rsidP="00F368C8">
      <w:pPr>
        <w:pStyle w:val="NoteIcon"/>
      </w:pPr>
      <w:r w:rsidRPr="00071D31">
        <w:rPr>
          <w:noProof/>
          <w:lang w:eastAsia="zh-CN"/>
        </w:rPr>
        <w:drawing>
          <wp:inline distT="0" distB="0" distL="0" distR="0" wp14:anchorId="6C7E6F16" wp14:editId="49788FE9">
            <wp:extent cx="231775" cy="231775"/>
            <wp:effectExtent l="0" t="0" r="0" b="0"/>
            <wp:docPr id="59" name="Picture 59"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9"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1936"/>
        <w:gridCol w:w="3882"/>
        <w:gridCol w:w="2750"/>
      </w:tblGrid>
      <w:tr w:rsidR="00631E6E" w:rsidRPr="00071D31" w14:paraId="59C673EE" w14:textId="77777777" w:rsidTr="00DB0DC8">
        <w:tc>
          <w:tcPr>
            <w:tcW w:w="83.15pt" w:type="dxa"/>
            <w:shd w:val="clear" w:color="auto" w:fill="C6C6C6"/>
          </w:tcPr>
          <w:p w14:paraId="3E7B0320" w14:textId="77777777" w:rsidR="00631E6E" w:rsidRPr="00071D31" w:rsidRDefault="00631E6E" w:rsidP="00F368C8">
            <w:pPr>
              <w:pStyle w:val="TableHeading"/>
            </w:pPr>
            <w:r w:rsidRPr="00071D31">
              <w:t>Package</w:t>
            </w:r>
          </w:p>
        </w:tc>
        <w:tc>
          <w:tcPr>
            <w:tcW w:w="166.80pt" w:type="dxa"/>
            <w:shd w:val="clear" w:color="auto" w:fill="C6C6C6"/>
          </w:tcPr>
          <w:p w14:paraId="1033BAAB" w14:textId="77777777" w:rsidR="00631E6E" w:rsidRPr="00071D31" w:rsidRDefault="00631E6E" w:rsidP="00F368C8">
            <w:pPr>
              <w:pStyle w:val="TableHeading"/>
            </w:pPr>
            <w:r w:rsidRPr="00071D31">
              <w:t>Connections</w:t>
            </w:r>
          </w:p>
        </w:tc>
        <w:tc>
          <w:tcPr>
            <w:tcW w:w="118.15pt" w:type="dxa"/>
            <w:shd w:val="clear" w:color="auto" w:fill="C6C6C6"/>
          </w:tcPr>
          <w:p w14:paraId="2B8CF602" w14:textId="77777777" w:rsidR="00631E6E" w:rsidRPr="00071D31" w:rsidRDefault="00631E6E" w:rsidP="00F368C8">
            <w:pPr>
              <w:pStyle w:val="TableHeading"/>
            </w:pPr>
            <w:r w:rsidRPr="00071D31">
              <w:t>Comments</w:t>
            </w:r>
          </w:p>
        </w:tc>
      </w:tr>
      <w:tr w:rsidR="00631E6E" w:rsidRPr="00071D31" w14:paraId="7DE21C4E" w14:textId="77777777" w:rsidTr="00DB0DC8">
        <w:tc>
          <w:tcPr>
            <w:tcW w:w="83.15pt" w:type="dxa"/>
            <w:shd w:val="clear" w:color="auto" w:fill="auto"/>
            <w:vAlign w:val="center"/>
          </w:tcPr>
          <w:p w14:paraId="2D5A5D0F" w14:textId="77777777" w:rsidR="00631E6E" w:rsidRPr="00071D31" w:rsidRDefault="00631E6E" w:rsidP="00F368C8">
            <w:pPr>
              <w:pStyle w:val="TableText"/>
              <w:rPr>
                <w:lang w:eastAsia="zh-CN"/>
              </w:rPr>
            </w:pPr>
            <w:r w:rsidRPr="00071D31">
              <w:rPr>
                <w:lang w:eastAsia="zh-CN"/>
              </w:rPr>
              <w:t>DQ</w:t>
            </w:r>
          </w:p>
        </w:tc>
        <w:tc>
          <w:tcPr>
            <w:tcW w:w="166.80pt" w:type="dxa"/>
            <w:shd w:val="clear" w:color="auto" w:fill="auto"/>
            <w:vAlign w:val="center"/>
          </w:tcPr>
          <w:p w14:paraId="7EB0DBFE" w14:textId="77777777" w:rsidR="00631E6E" w:rsidRPr="00071D31" w:rsidRDefault="00631E6E" w:rsidP="00F368C8">
            <w:pPr>
              <w:pStyle w:val="TableText"/>
            </w:pPr>
            <w:r w:rsidRPr="00071D31">
              <w:t>Data_Quality_V1_40</w:t>
            </w:r>
          </w:p>
        </w:tc>
        <w:tc>
          <w:tcPr>
            <w:tcW w:w="118.15pt" w:type="dxa"/>
            <w:shd w:val="clear" w:color="auto" w:fill="auto"/>
          </w:tcPr>
          <w:p w14:paraId="61F48D6B" w14:textId="77777777" w:rsidR="00631E6E" w:rsidRPr="00071D31" w:rsidRDefault="00631E6E" w:rsidP="00F368C8">
            <w:pPr>
              <w:pStyle w:val="TableText"/>
            </w:pPr>
            <w:r w:rsidRPr="00071D31">
              <w:t>DM_DQ_STG</w:t>
            </w:r>
          </w:p>
        </w:tc>
      </w:tr>
    </w:tbl>
    <w:p w14:paraId="6664E5C1" w14:textId="77777777" w:rsidR="004E71D3" w:rsidRPr="00071D31" w:rsidRDefault="004E71D3" w:rsidP="00F368C8">
      <w:pPr>
        <w:pStyle w:val="Heading9"/>
      </w:pPr>
      <w:r w:rsidRPr="00071D31">
        <w:t>Result</w:t>
      </w:r>
    </w:p>
    <w:p w14:paraId="47CEFC0C" w14:textId="77777777" w:rsidR="0075065E" w:rsidRPr="00071D31" w:rsidRDefault="004E71D3" w:rsidP="004E71D3">
      <w:pPr>
        <w:rPr>
          <w:lang w:eastAsia="zh-CN"/>
        </w:rPr>
      </w:pPr>
      <w:r w:rsidRPr="00071D31">
        <w:t xml:space="preserve">The CHANGING_THIS has been adapted to your own </w:t>
      </w:r>
      <w:r w:rsidRPr="00071D31">
        <w:rPr>
          <w:lang w:eastAsia="zh-CN"/>
        </w:rPr>
        <w:t>database</w:t>
      </w:r>
      <w:r w:rsidRPr="00071D31">
        <w:t>, and you can now run the predefined reports.</w:t>
      </w:r>
    </w:p>
    <w:p w14:paraId="6AA83784" w14:textId="77777777" w:rsidR="00C1706C" w:rsidRPr="00071D31" w:rsidRDefault="00C1706C" w:rsidP="00C1706C">
      <w:pPr>
        <w:pStyle w:val="Heading2"/>
      </w:pPr>
      <w:bookmarkStart w:id="583" w:name="_Toc284575429"/>
      <w:bookmarkStart w:id="584" w:name="_Toc335849515"/>
      <w:bookmarkStart w:id="585" w:name="_Toc493166051"/>
      <w:bookmarkEnd w:id="583"/>
      <w:r w:rsidRPr="00071D31">
        <w:t>Process Sample Packages (optional)</w:t>
      </w:r>
      <w:bookmarkEnd w:id="584"/>
      <w:bookmarkEnd w:id="585"/>
    </w:p>
    <w:p w14:paraId="5266B704" w14:textId="77777777" w:rsidR="00C1706C" w:rsidRPr="00071D31" w:rsidRDefault="003B5EFB" w:rsidP="00C1706C">
      <w:pPr>
        <w:pStyle w:val="NoteIcon"/>
      </w:pPr>
      <w:r w:rsidRPr="00071D31">
        <w:rPr>
          <w:noProof/>
          <w:lang w:eastAsia="zh-CN"/>
        </w:rPr>
        <w:drawing>
          <wp:inline distT="0" distB="0" distL="0" distR="0" wp14:anchorId="3135AD4B" wp14:editId="7345F34E">
            <wp:extent cx="231775" cy="231775"/>
            <wp:effectExtent l="0" t="0" r="0" b="0"/>
            <wp:docPr id="60" name="Picture 60"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0"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4987FC27" w14:textId="77777777" w:rsidR="00C1706C" w:rsidRPr="00071D31" w:rsidRDefault="00C1706C" w:rsidP="00C1706C">
      <w:r w:rsidRPr="00071D31">
        <w:tab/>
      </w:r>
      <w:r w:rsidRPr="00071D31">
        <w:tab/>
      </w:r>
      <w:r w:rsidRPr="00071D31">
        <w:tab/>
        <w:t>This section is only for</w:t>
      </w:r>
      <w:r w:rsidR="00F368C8">
        <w:t xml:space="preserve"> the</w:t>
      </w:r>
      <w:r w:rsidRPr="00071D31">
        <w:t xml:space="preserve"> Data Quality package.</w:t>
      </w:r>
    </w:p>
    <w:p w14:paraId="00E14CFF" w14:textId="77777777" w:rsidR="00C1706C" w:rsidRPr="00071D31" w:rsidRDefault="00C1706C" w:rsidP="00F368C8">
      <w:pPr>
        <w:pStyle w:val="Heading9"/>
      </w:pPr>
      <w:r w:rsidRPr="00071D31">
        <w:t>Use</w:t>
      </w:r>
    </w:p>
    <w:p w14:paraId="5E538A88" w14:textId="77777777" w:rsidR="00C1706C" w:rsidRPr="00071D31" w:rsidRDefault="00C1706C" w:rsidP="00F368C8">
      <w:r w:rsidRPr="00071D31">
        <w:t>This step is optional. If the sam</w:t>
      </w:r>
      <w:r w:rsidR="00F368C8">
        <w:t>ple data was loaded in</w:t>
      </w:r>
      <w:r w:rsidR="00576616">
        <w:t xml:space="preserve"> step 5.2</w:t>
      </w:r>
      <w:r w:rsidR="00F368C8">
        <w:t xml:space="preserve">, run this </w:t>
      </w:r>
      <w:r w:rsidRPr="00071D31">
        <w:t xml:space="preserve">step to process the </w:t>
      </w:r>
      <w:r w:rsidR="00F368C8">
        <w:t xml:space="preserve">loaded </w:t>
      </w:r>
      <w:r w:rsidRPr="00071D31">
        <w:t>data.</w:t>
      </w:r>
    </w:p>
    <w:p w14:paraId="45F67094" w14:textId="77777777" w:rsidR="00C1706C" w:rsidRPr="00071D31" w:rsidRDefault="00F368C8" w:rsidP="00F368C8">
      <w:r>
        <w:t>In the Data Migration for Data Quality package, d</w:t>
      </w:r>
      <w:r w:rsidR="00C1706C" w:rsidRPr="00071D31">
        <w:t>ata to be processed is organized into packages. Each package relates to a specific object type (customer, vendor or business partner) and data type (organization or contact).</w:t>
      </w:r>
    </w:p>
    <w:p w14:paraId="1A49B5A9" w14:textId="77777777" w:rsidR="00C1706C" w:rsidRPr="00071D31" w:rsidRDefault="00C1706C" w:rsidP="00F368C8">
      <w:r w:rsidRPr="00071D31">
        <w:t>The sample data provided with DQ for Data Migration consists of</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0" w:lastRow="0" w:firstColumn="1" w:lastColumn="0" w:noHBand="0" w:noVBand="1"/>
      </w:tblPr>
      <w:tblGrid>
        <w:gridCol w:w="3774"/>
        <w:gridCol w:w="4794"/>
      </w:tblGrid>
      <w:tr w:rsidR="00C1706C" w:rsidRPr="00071D31" w14:paraId="340FC45B" w14:textId="77777777" w:rsidTr="00DB0DC8">
        <w:tc>
          <w:tcPr>
            <w:tcW w:w="180.75pt" w:type="dxa"/>
            <w:shd w:val="clear" w:color="auto" w:fill="C6C6C6"/>
          </w:tcPr>
          <w:p w14:paraId="18CACA58" w14:textId="77777777" w:rsidR="00C1706C" w:rsidRPr="00071D31" w:rsidRDefault="00C1706C" w:rsidP="00F368C8">
            <w:pPr>
              <w:pStyle w:val="TableHeading"/>
            </w:pPr>
            <w:r w:rsidRPr="00071D31">
              <w:t>Package</w:t>
            </w:r>
          </w:p>
        </w:tc>
        <w:tc>
          <w:tcPr>
            <w:tcW w:w="229.65pt" w:type="dxa"/>
            <w:shd w:val="clear" w:color="auto" w:fill="C6C6C6"/>
          </w:tcPr>
          <w:p w14:paraId="36C1636B" w14:textId="77777777" w:rsidR="00C1706C" w:rsidRPr="00071D31" w:rsidRDefault="00C1706C" w:rsidP="00F368C8">
            <w:pPr>
              <w:pStyle w:val="TableHeading"/>
            </w:pPr>
            <w:r w:rsidRPr="00071D31">
              <w:t>Contents</w:t>
            </w:r>
          </w:p>
        </w:tc>
      </w:tr>
      <w:tr w:rsidR="00C1706C" w:rsidRPr="00071D31" w14:paraId="099F625F" w14:textId="77777777" w:rsidTr="00DB0DC8">
        <w:tc>
          <w:tcPr>
            <w:tcW w:w="180.75pt" w:type="dxa"/>
            <w:shd w:val="clear" w:color="auto" w:fill="auto"/>
          </w:tcPr>
          <w:p w14:paraId="5BECB1A5" w14:textId="77777777" w:rsidR="00C1706C" w:rsidRPr="00071D31" w:rsidRDefault="00C1706C" w:rsidP="00F368C8">
            <w:pPr>
              <w:pStyle w:val="TableText"/>
            </w:pPr>
            <w:r w:rsidRPr="00071D31">
              <w:t>1</w:t>
            </w:r>
          </w:p>
        </w:tc>
        <w:tc>
          <w:tcPr>
            <w:tcW w:w="229.65pt" w:type="dxa"/>
            <w:shd w:val="clear" w:color="auto" w:fill="auto"/>
          </w:tcPr>
          <w:p w14:paraId="2267F7EF" w14:textId="77777777" w:rsidR="00C1706C" w:rsidRPr="00071D31" w:rsidRDefault="00C1706C" w:rsidP="00F368C8">
            <w:pPr>
              <w:pStyle w:val="TableText"/>
            </w:pPr>
            <w:r w:rsidRPr="00071D31">
              <w:t>Contains organization data</w:t>
            </w:r>
          </w:p>
        </w:tc>
      </w:tr>
      <w:tr w:rsidR="00C1706C" w:rsidRPr="00071D31" w14:paraId="3FB73F00" w14:textId="77777777" w:rsidTr="00DB0DC8">
        <w:tc>
          <w:tcPr>
            <w:tcW w:w="180.75pt" w:type="dxa"/>
            <w:shd w:val="clear" w:color="auto" w:fill="auto"/>
          </w:tcPr>
          <w:p w14:paraId="428D821F" w14:textId="77777777" w:rsidR="00C1706C" w:rsidRPr="00071D31" w:rsidRDefault="00C1706C" w:rsidP="00F368C8">
            <w:pPr>
              <w:pStyle w:val="TableText"/>
            </w:pPr>
            <w:r w:rsidRPr="00071D31">
              <w:t>2</w:t>
            </w:r>
          </w:p>
        </w:tc>
        <w:tc>
          <w:tcPr>
            <w:tcW w:w="229.65pt" w:type="dxa"/>
            <w:shd w:val="clear" w:color="auto" w:fill="auto"/>
          </w:tcPr>
          <w:p w14:paraId="49C5AE29" w14:textId="77777777" w:rsidR="00C1706C" w:rsidRPr="00071D31" w:rsidRDefault="00C1706C" w:rsidP="00F368C8">
            <w:pPr>
              <w:pStyle w:val="TableText"/>
            </w:pPr>
            <w:r w:rsidRPr="00071D31">
              <w:t>Contains contact data</w:t>
            </w:r>
          </w:p>
        </w:tc>
      </w:tr>
    </w:tbl>
    <w:p w14:paraId="73F8B040" w14:textId="77777777" w:rsidR="00C1706C" w:rsidRPr="00F368C8" w:rsidRDefault="00C1706C" w:rsidP="00F368C8">
      <w:pPr>
        <w:pStyle w:val="Heading9"/>
      </w:pPr>
      <w:r w:rsidRPr="00071D31">
        <w:t>Procedure</w:t>
      </w:r>
    </w:p>
    <w:p w14:paraId="268E6B82" w14:textId="77777777" w:rsidR="00F368C8" w:rsidRPr="00F368C8" w:rsidRDefault="00C1706C" w:rsidP="00F134EE">
      <w:pPr>
        <w:numPr>
          <w:ilvl w:val="0"/>
          <w:numId w:val="39"/>
        </w:numPr>
        <w:rPr>
          <w:rStyle w:val="Object"/>
          <w:i w:val="0"/>
        </w:rPr>
      </w:pPr>
      <w:r w:rsidRPr="00F368C8">
        <w:t>Logon in</w:t>
      </w:r>
      <w:r w:rsidRPr="00F368C8">
        <w:rPr>
          <w:rStyle w:val="Object"/>
        </w:rPr>
        <w:t xml:space="preserve"> to Data Services Designer</w:t>
      </w:r>
      <w:r w:rsidR="00F368C8">
        <w:rPr>
          <w:rStyle w:val="Object"/>
        </w:rPr>
        <w:t>.</w:t>
      </w:r>
    </w:p>
    <w:p w14:paraId="40BF0F33" w14:textId="77777777" w:rsidR="00F368C8" w:rsidRDefault="00F368C8" w:rsidP="00F134EE">
      <w:pPr>
        <w:numPr>
          <w:ilvl w:val="0"/>
          <w:numId w:val="39"/>
        </w:numPr>
      </w:pPr>
      <w:r>
        <w:t xml:space="preserve">In </w:t>
      </w:r>
      <w:r w:rsidRPr="00F368C8">
        <w:t xml:space="preserve">the </w:t>
      </w:r>
      <w:r w:rsidRPr="00F368C8">
        <w:rPr>
          <w:rStyle w:val="Object"/>
        </w:rPr>
        <w:t>Local Object Library</w:t>
      </w:r>
      <w:r w:rsidRPr="00F368C8">
        <w:t xml:space="preserve"> </w:t>
      </w:r>
      <w:r>
        <w:t xml:space="preserve">screen, on the </w:t>
      </w:r>
      <w:r w:rsidRPr="00F368C8">
        <w:rPr>
          <w:rStyle w:val="Object"/>
        </w:rPr>
        <w:t>Project</w:t>
      </w:r>
      <w:r>
        <w:t xml:space="preserve"> tab, double-click </w:t>
      </w:r>
      <w:r w:rsidR="00C1706C" w:rsidRPr="00F368C8">
        <w:t xml:space="preserve">the project </w:t>
      </w:r>
      <w:r w:rsidR="00C1706C" w:rsidRPr="00F368C8">
        <w:rPr>
          <w:rStyle w:val="Object"/>
        </w:rPr>
        <w:t>PRJ_DM_DQ</w:t>
      </w:r>
      <w:r>
        <w:t>.</w:t>
      </w:r>
    </w:p>
    <w:p w14:paraId="7CB70179" w14:textId="77777777" w:rsidR="00F368C8" w:rsidRDefault="00C1706C" w:rsidP="00F134EE">
      <w:pPr>
        <w:numPr>
          <w:ilvl w:val="0"/>
          <w:numId w:val="39"/>
        </w:numPr>
      </w:pPr>
      <w:r w:rsidRPr="00F368C8">
        <w:t xml:space="preserve">The project PRJ_DM_DQ </w:t>
      </w:r>
      <w:r w:rsidR="00F368C8">
        <w:t xml:space="preserve">displays in the </w:t>
      </w:r>
      <w:r w:rsidRPr="00F368C8">
        <w:rPr>
          <w:rStyle w:val="Object"/>
        </w:rPr>
        <w:t>Project Area</w:t>
      </w:r>
      <w:r w:rsidR="00F368C8">
        <w:t xml:space="preserve"> pane</w:t>
      </w:r>
      <w:r w:rsidRPr="00F368C8">
        <w:t xml:space="preserve">.  </w:t>
      </w:r>
    </w:p>
    <w:p w14:paraId="13C07905" w14:textId="77777777" w:rsidR="00C1706C" w:rsidRPr="00F368C8" w:rsidRDefault="00C1706C" w:rsidP="00F134EE">
      <w:pPr>
        <w:numPr>
          <w:ilvl w:val="0"/>
          <w:numId w:val="39"/>
        </w:numPr>
      </w:pPr>
      <w:r w:rsidRPr="00F368C8">
        <w:t>Expand the project</w:t>
      </w:r>
      <w:r w:rsidRPr="00F368C8">
        <w:rPr>
          <w:rStyle w:val="Object"/>
        </w:rPr>
        <w:t xml:space="preserve"> PRJ_DM_DQ</w:t>
      </w:r>
      <w:r w:rsidR="00F368C8">
        <w:t xml:space="preserve">, </w:t>
      </w:r>
      <w:r w:rsidRPr="00F368C8">
        <w:t>right-click job</w:t>
      </w:r>
      <w:r w:rsidRPr="00F368C8">
        <w:rPr>
          <w:rStyle w:val="Object"/>
        </w:rPr>
        <w:t xml:space="preserve"> JOB_DM_DQ_Step2_Processing </w:t>
      </w:r>
      <w:r w:rsidRPr="00F368C8">
        <w:t>and choose</w:t>
      </w:r>
      <w:r w:rsidRPr="00F368C8">
        <w:rPr>
          <w:rStyle w:val="Object"/>
        </w:rPr>
        <w:t xml:space="preserve"> Execute. </w:t>
      </w:r>
      <w:r w:rsidRPr="00F368C8">
        <w:t xml:space="preserve">If </w:t>
      </w:r>
      <w:r w:rsidR="00F368C8">
        <w:t xml:space="preserve">the system prompts you </w:t>
      </w:r>
      <w:r w:rsidRPr="00F368C8">
        <w:t>to save all changes and execute, choose</w:t>
      </w:r>
      <w:r w:rsidR="00A44D82">
        <w:rPr>
          <w:rStyle w:val="Object"/>
        </w:rPr>
        <w:t xml:space="preserve"> </w:t>
      </w:r>
      <w:r w:rsidRPr="00F368C8">
        <w:rPr>
          <w:rStyle w:val="Object"/>
        </w:rPr>
        <w:t>Yes.</w:t>
      </w:r>
    </w:p>
    <w:p w14:paraId="59EF643F" w14:textId="77777777" w:rsidR="00F368C8" w:rsidRDefault="00C1706C" w:rsidP="00F134EE">
      <w:pPr>
        <w:numPr>
          <w:ilvl w:val="0"/>
          <w:numId w:val="39"/>
        </w:numPr>
      </w:pPr>
      <w:r w:rsidRPr="00F368C8">
        <w:t>On the</w:t>
      </w:r>
      <w:r w:rsidRPr="00F368C8">
        <w:rPr>
          <w:rStyle w:val="Object"/>
        </w:rPr>
        <w:t xml:space="preserve"> Execution Properties </w:t>
      </w:r>
      <w:r w:rsidRPr="00F368C8">
        <w:t>dialog</w:t>
      </w:r>
      <w:r w:rsidRPr="00F368C8">
        <w:rPr>
          <w:rStyle w:val="Object"/>
        </w:rPr>
        <w:t xml:space="preserve"> </w:t>
      </w:r>
      <w:r w:rsidRPr="00F368C8">
        <w:t>box</w:t>
      </w:r>
      <w:r w:rsidRPr="00F368C8">
        <w:rPr>
          <w:rStyle w:val="Object"/>
        </w:rPr>
        <w:t xml:space="preserve">, </w:t>
      </w:r>
      <w:r w:rsidRPr="00F368C8">
        <w:t>choose the</w:t>
      </w:r>
      <w:r w:rsidRPr="00F368C8">
        <w:rPr>
          <w:rStyle w:val="Object"/>
        </w:rPr>
        <w:t xml:space="preserve"> Global Variable </w:t>
      </w:r>
      <w:r w:rsidRPr="00F368C8">
        <w:t>ta</w:t>
      </w:r>
      <w:r w:rsidR="00F368C8">
        <w:t>b.</w:t>
      </w:r>
    </w:p>
    <w:p w14:paraId="4FE59DE7" w14:textId="77777777" w:rsidR="00C1706C" w:rsidRPr="00F368C8" w:rsidRDefault="00F368C8" w:rsidP="00F134EE">
      <w:pPr>
        <w:numPr>
          <w:ilvl w:val="0"/>
          <w:numId w:val="39"/>
        </w:numPr>
      </w:pPr>
      <w:r>
        <w:lastRenderedPageBreak/>
        <w:t>C</w:t>
      </w:r>
      <w:r w:rsidR="00C1706C" w:rsidRPr="00F368C8">
        <w:t>heck</w:t>
      </w:r>
      <w:r>
        <w:t xml:space="preserve"> or </w:t>
      </w:r>
      <w:r w:rsidR="00C1706C" w:rsidRPr="00F368C8">
        <w:t xml:space="preserve">set </w:t>
      </w:r>
      <w:r>
        <w:t xml:space="preserve">the </w:t>
      </w:r>
      <w:r w:rsidR="00C1706C" w:rsidRPr="00F368C8">
        <w:t xml:space="preserve">following </w:t>
      </w:r>
      <w:r>
        <w:t xml:space="preserve">values </w:t>
      </w:r>
      <w:r w:rsidR="00C1706C" w:rsidRPr="00F368C8">
        <w:t>(</w:t>
      </w:r>
      <w:r>
        <w:t xml:space="preserve">leaving </w:t>
      </w:r>
      <w:r w:rsidR="00C1706C" w:rsidRPr="00F368C8">
        <w:t>other values</w:t>
      </w:r>
      <w:r>
        <w:t xml:space="preserve"> alone</w:t>
      </w:r>
      <w:r w:rsidR="00C1706C" w:rsidRPr="00F368C8">
        <w:t xml:space="preserve">):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0" w:lastRow="0" w:firstColumn="0" w:lastColumn="0" w:noHBand="0" w:noVBand="0"/>
      </w:tblPr>
      <w:tblGrid>
        <w:gridCol w:w="2676"/>
        <w:gridCol w:w="1370"/>
        <w:gridCol w:w="4522"/>
      </w:tblGrid>
      <w:tr w:rsidR="00C1706C" w:rsidRPr="00F368C8" w14:paraId="18FE797E" w14:textId="77777777" w:rsidTr="00DB0DC8">
        <w:trPr>
          <w:tblHeader/>
        </w:trPr>
        <w:tc>
          <w:tcPr>
            <w:tcW w:w="141.30pt" w:type="dxa"/>
            <w:shd w:val="clear" w:color="auto" w:fill="C6C6C6"/>
          </w:tcPr>
          <w:p w14:paraId="36E778AA" w14:textId="77777777" w:rsidR="00C1706C" w:rsidRPr="00F368C8" w:rsidRDefault="00C1706C" w:rsidP="00F368C8">
            <w:pPr>
              <w:pStyle w:val="TableHeading"/>
            </w:pPr>
            <w:r w:rsidRPr="00F368C8">
              <w:t>Field name</w:t>
            </w:r>
          </w:p>
        </w:tc>
        <w:tc>
          <w:tcPr>
            <w:tcW w:w="72pt" w:type="dxa"/>
            <w:shd w:val="clear" w:color="auto" w:fill="C6C6C6"/>
          </w:tcPr>
          <w:p w14:paraId="690CF21D" w14:textId="77777777" w:rsidR="00C1706C" w:rsidRPr="00F368C8" w:rsidRDefault="00C1706C" w:rsidP="00F368C8">
            <w:pPr>
              <w:pStyle w:val="TableHeading"/>
            </w:pPr>
            <w:r w:rsidRPr="00F368C8">
              <w:t>User action and values</w:t>
            </w:r>
          </w:p>
        </w:tc>
        <w:tc>
          <w:tcPr>
            <w:tcW w:w="239.25pt" w:type="dxa"/>
            <w:shd w:val="clear" w:color="auto" w:fill="C6C6C6"/>
          </w:tcPr>
          <w:p w14:paraId="30B13301" w14:textId="77777777" w:rsidR="00C1706C" w:rsidRPr="00F368C8" w:rsidRDefault="00C1706C" w:rsidP="00F368C8">
            <w:pPr>
              <w:pStyle w:val="TableHeading"/>
            </w:pPr>
            <w:r w:rsidRPr="00F368C8">
              <w:t>Comment</w:t>
            </w:r>
          </w:p>
        </w:tc>
      </w:tr>
      <w:tr w:rsidR="00C1706C" w:rsidRPr="00F368C8" w14:paraId="21172FEC" w14:textId="77777777" w:rsidTr="00DB0DC8">
        <w:tc>
          <w:tcPr>
            <w:tcW w:w="141.30pt" w:type="dxa"/>
          </w:tcPr>
          <w:p w14:paraId="75879F3A" w14:textId="77777777" w:rsidR="00C1706C" w:rsidRPr="00F368C8" w:rsidRDefault="00C1706C" w:rsidP="00F368C8">
            <w:pPr>
              <w:pStyle w:val="TableText"/>
            </w:pPr>
            <w:r w:rsidRPr="00F368C8">
              <w:t>$G_PACKAGE_ID</w:t>
            </w:r>
          </w:p>
        </w:tc>
        <w:tc>
          <w:tcPr>
            <w:tcW w:w="72pt" w:type="dxa"/>
          </w:tcPr>
          <w:p w14:paraId="6EF466B5" w14:textId="77777777" w:rsidR="00C1706C" w:rsidRPr="00F368C8" w:rsidRDefault="00C1706C" w:rsidP="00F368C8">
            <w:pPr>
              <w:pStyle w:val="TableText"/>
            </w:pPr>
            <w:r w:rsidRPr="00F368C8">
              <w:t>1</w:t>
            </w:r>
            <w:r w:rsidRPr="00F368C8" w:rsidDel="004A7069">
              <w:t xml:space="preserve"> </w:t>
            </w:r>
          </w:p>
        </w:tc>
        <w:tc>
          <w:tcPr>
            <w:tcW w:w="239.25pt" w:type="dxa"/>
          </w:tcPr>
          <w:p w14:paraId="31152AA9" w14:textId="77777777" w:rsidR="00C1706C" w:rsidRDefault="00C1706C" w:rsidP="00F368C8">
            <w:pPr>
              <w:pStyle w:val="TableText"/>
            </w:pPr>
            <w:r w:rsidRPr="00F368C8">
              <w:t>Package to be processed</w:t>
            </w:r>
          </w:p>
          <w:p w14:paraId="14126772" w14:textId="77777777" w:rsidR="00F368C8" w:rsidRPr="00F368C8" w:rsidRDefault="00F368C8" w:rsidP="00F368C8">
            <w:pPr>
              <w:pStyle w:val="TableText"/>
            </w:pPr>
            <w:r w:rsidRPr="00F368C8">
              <w:t>$G_PACKAGE_ID captures the package of data to be processed. This must be recorded and must relate to a valid package on the PACKAGE_CONTROL table</w:t>
            </w:r>
          </w:p>
        </w:tc>
      </w:tr>
      <w:tr w:rsidR="00C1706C" w:rsidRPr="00F368C8" w14:paraId="35BE950B" w14:textId="77777777" w:rsidTr="00DB0DC8">
        <w:tc>
          <w:tcPr>
            <w:tcW w:w="141.30pt" w:type="dxa"/>
          </w:tcPr>
          <w:p w14:paraId="11962A5B" w14:textId="77777777" w:rsidR="00C1706C" w:rsidRPr="00F368C8" w:rsidRDefault="00C1706C" w:rsidP="00F368C8">
            <w:pPr>
              <w:pStyle w:val="TableText"/>
            </w:pPr>
            <w:r w:rsidRPr="00F368C8">
              <w:t>$G_MATCH</w:t>
            </w:r>
          </w:p>
        </w:tc>
        <w:tc>
          <w:tcPr>
            <w:tcW w:w="72pt" w:type="dxa"/>
          </w:tcPr>
          <w:p w14:paraId="48E3B2AF" w14:textId="77777777" w:rsidR="00C1706C" w:rsidRPr="00F368C8" w:rsidRDefault="00C1706C" w:rsidP="00F368C8">
            <w:pPr>
              <w:pStyle w:val="TableText"/>
            </w:pPr>
            <w:r w:rsidRPr="00F368C8">
              <w:t>‘Y’</w:t>
            </w:r>
          </w:p>
        </w:tc>
        <w:tc>
          <w:tcPr>
            <w:tcW w:w="239.25pt" w:type="dxa"/>
          </w:tcPr>
          <w:p w14:paraId="624AC44E" w14:textId="77777777" w:rsidR="00C1706C" w:rsidRDefault="00C1706C" w:rsidP="00F368C8">
            <w:pPr>
              <w:pStyle w:val="TableText"/>
            </w:pPr>
            <w:r w:rsidRPr="00F368C8">
              <w:t>Perform standardization and matching</w:t>
            </w:r>
          </w:p>
          <w:p w14:paraId="6959D148" w14:textId="77777777" w:rsidR="00F368C8" w:rsidRPr="00F368C8" w:rsidRDefault="00F368C8" w:rsidP="00F368C8">
            <w:pPr>
              <w:pStyle w:val="TableText"/>
            </w:pPr>
            <w:r w:rsidRPr="00F368C8">
              <w:t>$G_MATCH indicates whether the standardization and matching routines should be run for the package. For the sample leave as ‘Y’</w:t>
            </w:r>
          </w:p>
        </w:tc>
      </w:tr>
      <w:tr w:rsidR="00C1706C" w:rsidRPr="00F368C8" w14:paraId="116DFC12" w14:textId="77777777" w:rsidTr="00DB0DC8">
        <w:tc>
          <w:tcPr>
            <w:tcW w:w="141.30pt" w:type="dxa"/>
          </w:tcPr>
          <w:p w14:paraId="6B689153" w14:textId="77777777" w:rsidR="00C1706C" w:rsidRPr="00F368C8" w:rsidRDefault="00C1706C" w:rsidP="00F368C8">
            <w:pPr>
              <w:pStyle w:val="TableText"/>
            </w:pPr>
            <w:r w:rsidRPr="00F368C8">
              <w:t>$G_EXPORT_TO_MATCH_AND_MASTER</w:t>
            </w:r>
          </w:p>
        </w:tc>
        <w:tc>
          <w:tcPr>
            <w:tcW w:w="72pt" w:type="dxa"/>
          </w:tcPr>
          <w:p w14:paraId="259BFE30" w14:textId="77777777" w:rsidR="00C1706C" w:rsidRPr="00F368C8" w:rsidRDefault="00C1706C" w:rsidP="00F368C8">
            <w:pPr>
              <w:pStyle w:val="TableText"/>
            </w:pPr>
            <w:r w:rsidRPr="00F368C8">
              <w:t>‘Y’</w:t>
            </w:r>
          </w:p>
        </w:tc>
        <w:tc>
          <w:tcPr>
            <w:tcW w:w="239.25pt" w:type="dxa"/>
          </w:tcPr>
          <w:p w14:paraId="6C73339A" w14:textId="77777777" w:rsidR="00C1706C" w:rsidRDefault="00C1706C" w:rsidP="00F368C8">
            <w:pPr>
              <w:pStyle w:val="TableText"/>
            </w:pPr>
            <w:r w:rsidRPr="00F368C8">
              <w:t>Perform the export for Match &amp; Master</w:t>
            </w:r>
          </w:p>
          <w:p w14:paraId="1A8F95AE" w14:textId="77777777" w:rsidR="00F368C8" w:rsidRPr="00F368C8" w:rsidRDefault="00F368C8" w:rsidP="00F368C8">
            <w:pPr>
              <w:pStyle w:val="TableText"/>
            </w:pPr>
            <w:r w:rsidRPr="00F368C8">
              <w:t>$G_EXPORT_TO_MATCH_AND_MASTER indicates whether the routine to export the data for the Match &amp; Master utility should be run. For the sample leave as ‘Y’</w:t>
            </w:r>
          </w:p>
        </w:tc>
      </w:tr>
      <w:tr w:rsidR="00C1706C" w:rsidRPr="00F368C8" w14:paraId="4C87C97E" w14:textId="77777777" w:rsidTr="00DB0DC8">
        <w:tc>
          <w:tcPr>
            <w:tcW w:w="141.30pt" w:type="dxa"/>
          </w:tcPr>
          <w:p w14:paraId="436BF96F" w14:textId="77777777" w:rsidR="00C1706C" w:rsidRPr="00F368C8" w:rsidRDefault="00C1706C" w:rsidP="00F368C8">
            <w:pPr>
              <w:pStyle w:val="TableText"/>
            </w:pPr>
            <w:r w:rsidRPr="00F368C8">
              <w:t>$G_GENERATE_X_REFERENCE</w:t>
            </w:r>
          </w:p>
        </w:tc>
        <w:tc>
          <w:tcPr>
            <w:tcW w:w="72pt" w:type="dxa"/>
          </w:tcPr>
          <w:p w14:paraId="204CE853" w14:textId="77777777" w:rsidR="00C1706C" w:rsidRPr="00F368C8" w:rsidRDefault="00C1706C" w:rsidP="00F368C8">
            <w:pPr>
              <w:pStyle w:val="TableText"/>
            </w:pPr>
            <w:r w:rsidRPr="00F368C8">
              <w:t>‘Y’</w:t>
            </w:r>
          </w:p>
        </w:tc>
        <w:tc>
          <w:tcPr>
            <w:tcW w:w="239.25pt" w:type="dxa"/>
          </w:tcPr>
          <w:p w14:paraId="41797931" w14:textId="77777777" w:rsidR="00C1706C" w:rsidRDefault="00C1706C" w:rsidP="00F368C8">
            <w:pPr>
              <w:pStyle w:val="TableText"/>
            </w:pPr>
            <w:r w:rsidRPr="00F368C8">
              <w:t>Perform the generation of the cr</w:t>
            </w:r>
            <w:r w:rsidR="00F368C8">
              <w:t>oss reference and cleansed data</w:t>
            </w:r>
          </w:p>
          <w:p w14:paraId="6C2B19C0" w14:textId="77777777" w:rsidR="00F368C8" w:rsidRPr="00F368C8" w:rsidRDefault="00F368C8" w:rsidP="00F368C8">
            <w:pPr>
              <w:pStyle w:val="TableText"/>
            </w:pPr>
            <w:r w:rsidRPr="00F368C8">
              <w:t>$G_GENERATE_X_REFERENCE indicates whether the routine to create a cross reference table and cleansed data for all master details should be run. For the sample leave as ‘Y’</w:t>
            </w:r>
          </w:p>
        </w:tc>
      </w:tr>
    </w:tbl>
    <w:p w14:paraId="1049D299" w14:textId="77777777" w:rsidR="00C1706C" w:rsidRPr="00071D31" w:rsidRDefault="00C1706C" w:rsidP="00F134EE">
      <w:pPr>
        <w:numPr>
          <w:ilvl w:val="0"/>
          <w:numId w:val="39"/>
        </w:numPr>
        <w:rPr>
          <w:lang w:eastAsia="zh-CN"/>
        </w:rPr>
      </w:pPr>
      <w:r w:rsidRPr="00F368C8">
        <w:t>Choose</w:t>
      </w:r>
      <w:r w:rsidRPr="00F368C8">
        <w:rPr>
          <w:rStyle w:val="Object"/>
        </w:rPr>
        <w:t xml:space="preserve"> OK.</w:t>
      </w:r>
    </w:p>
    <w:p w14:paraId="7B20F9AA" w14:textId="77777777" w:rsidR="00C1706C" w:rsidRPr="00F368C8" w:rsidRDefault="00C1706C" w:rsidP="00F134EE">
      <w:pPr>
        <w:numPr>
          <w:ilvl w:val="0"/>
          <w:numId w:val="39"/>
        </w:numPr>
      </w:pPr>
      <w:r w:rsidRPr="00F368C8">
        <w:t xml:space="preserve">To find the statistics of a job, choose </w:t>
      </w:r>
      <w:r w:rsidR="00F368C8">
        <w:t xml:space="preserve">the </w:t>
      </w:r>
      <w:r w:rsidR="00F368C8" w:rsidRPr="00F368C8">
        <w:rPr>
          <w:rStyle w:val="Object"/>
        </w:rPr>
        <w:t>Monitor</w:t>
      </w:r>
      <w:r w:rsidR="00F368C8">
        <w:t xml:space="preserve"> button</w:t>
      </w:r>
      <w:r w:rsidRPr="00F368C8">
        <w:t xml:space="preserve">. To check the log, choose </w:t>
      </w:r>
      <w:r w:rsidR="00F368C8">
        <w:t xml:space="preserve">the </w:t>
      </w:r>
      <w:r w:rsidR="00F368C8" w:rsidRPr="00F368C8">
        <w:rPr>
          <w:rStyle w:val="Object"/>
        </w:rPr>
        <w:t>Log</w:t>
      </w:r>
      <w:r w:rsidR="00F368C8">
        <w:t xml:space="preserve"> button</w:t>
      </w:r>
      <w:r w:rsidRPr="00F368C8">
        <w:rPr>
          <w:rStyle w:val="Object"/>
        </w:rPr>
        <w:t xml:space="preserve">. </w:t>
      </w:r>
      <w:r w:rsidRPr="00F368C8">
        <w:t xml:space="preserve">To view log, select </w:t>
      </w:r>
      <w:r w:rsidRPr="00F368C8">
        <w:rPr>
          <w:rStyle w:val="Object"/>
        </w:rPr>
        <w:t>Job_DM_DQ_Step2_Processing</w:t>
      </w:r>
      <w:r w:rsidRPr="00F368C8">
        <w:t>. Ensure that there are no errors and that the job is completed successfully before you move on to the next step.</w:t>
      </w:r>
    </w:p>
    <w:p w14:paraId="3B16F6E7" w14:textId="77777777" w:rsidR="00C1706C" w:rsidRPr="00071D31" w:rsidRDefault="003B5EFB" w:rsidP="00C1706C">
      <w:pPr>
        <w:pStyle w:val="NoteIcon"/>
      </w:pPr>
      <w:r w:rsidRPr="00071D31">
        <w:rPr>
          <w:noProof/>
          <w:lang w:eastAsia="zh-CN"/>
        </w:rPr>
        <w:drawing>
          <wp:inline distT="0" distB="0" distL="0" distR="0" wp14:anchorId="5D93E81A" wp14:editId="0E3C1586">
            <wp:extent cx="231775" cy="231775"/>
            <wp:effectExtent l="0" t="0" r="0" b="0"/>
            <wp:docPr id="61" name="Picture 61"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1"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7B0AD767" w14:textId="77777777" w:rsidR="00C1706C" w:rsidRPr="00F368C8" w:rsidRDefault="00C1706C" w:rsidP="00C1706C">
      <w:pPr>
        <w:pStyle w:val="NoteParagraph"/>
      </w:pPr>
      <w:r w:rsidRPr="00F368C8">
        <w:t>The first time that the job runs a warning message may be displayed in the log ‘</w:t>
      </w:r>
      <w:r w:rsidRPr="00F368C8">
        <w:rPr>
          <w:rStyle w:val="Object"/>
        </w:rPr>
        <w:t>Transform &lt;</w:t>
      </w:r>
      <w:proofErr w:type="spellStart"/>
      <w:r w:rsidRPr="00F368C8">
        <w:rPr>
          <w:rStyle w:val="Object"/>
        </w:rPr>
        <w:t>DC_Contact_DataCleanse</w:t>
      </w:r>
      <w:proofErr w:type="spellEnd"/>
      <w:r w:rsidRPr="00F368C8">
        <w:rPr>
          <w:rStyle w:val="Object"/>
        </w:rPr>
        <w:t>&gt;: Synchronizing the entire performance dictionary due to an unexpected environment; this can be a time-consuming process</w:t>
      </w:r>
      <w:r w:rsidRPr="00F368C8">
        <w:t>’.</w:t>
      </w:r>
    </w:p>
    <w:p w14:paraId="69F6824D" w14:textId="77777777" w:rsidR="00C1706C" w:rsidRPr="00071D31" w:rsidRDefault="00C1706C" w:rsidP="00C1706C">
      <w:pPr>
        <w:pStyle w:val="NoteIcon"/>
      </w:pPr>
    </w:p>
    <w:p w14:paraId="30F1B5CA" w14:textId="77777777" w:rsidR="00C1706C" w:rsidRPr="00071D31" w:rsidRDefault="003B5EFB" w:rsidP="00C1706C">
      <w:pPr>
        <w:pStyle w:val="NoteIcon"/>
      </w:pPr>
      <w:r w:rsidRPr="00071D31">
        <w:rPr>
          <w:noProof/>
          <w:lang w:eastAsia="zh-CN"/>
        </w:rPr>
        <w:drawing>
          <wp:inline distT="0" distB="0" distL="0" distR="0" wp14:anchorId="3212749F" wp14:editId="0910C16B">
            <wp:extent cx="231775" cy="231775"/>
            <wp:effectExtent l="0" t="0" r="0" b="0"/>
            <wp:docPr id="62" name="Picture 62"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2"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43D7DCDA" w14:textId="77777777" w:rsidR="00C1706C" w:rsidRPr="00F368C8" w:rsidRDefault="00C1706C" w:rsidP="00C1706C">
      <w:pPr>
        <w:pStyle w:val="NoteParagraph"/>
      </w:pPr>
      <w:r w:rsidRPr="00F368C8">
        <w:t>The job can be successfully re-run, however the contents of the target tables for the package will be overwritten.</w:t>
      </w:r>
    </w:p>
    <w:p w14:paraId="4B406233" w14:textId="77777777" w:rsidR="00C1706C" w:rsidRPr="00F368C8" w:rsidRDefault="00C1706C" w:rsidP="00F134EE">
      <w:pPr>
        <w:numPr>
          <w:ilvl w:val="0"/>
          <w:numId w:val="39"/>
        </w:numPr>
      </w:pPr>
      <w:r w:rsidRPr="00F368C8">
        <w:t xml:space="preserve">In the </w:t>
      </w:r>
      <w:r w:rsidRPr="00F368C8">
        <w:rPr>
          <w:rStyle w:val="Object"/>
        </w:rPr>
        <w:t>Project Area</w:t>
      </w:r>
      <w:r w:rsidRPr="00F368C8">
        <w:t xml:space="preserve"> </w:t>
      </w:r>
      <w:r w:rsidR="00F368C8">
        <w:t xml:space="preserve">pane, </w:t>
      </w:r>
      <w:r w:rsidRPr="00F368C8">
        <w:t>right-click job</w:t>
      </w:r>
      <w:r w:rsidRPr="00F368C8">
        <w:rPr>
          <w:rStyle w:val="Object"/>
        </w:rPr>
        <w:t xml:space="preserve"> JOB_DM_DQ_Step2_Processing </w:t>
      </w:r>
      <w:r w:rsidRPr="00F368C8">
        <w:t>and choose</w:t>
      </w:r>
      <w:r w:rsidRPr="00F368C8">
        <w:rPr>
          <w:rStyle w:val="Object"/>
        </w:rPr>
        <w:t xml:space="preserve"> Execute. </w:t>
      </w:r>
      <w:r w:rsidRPr="00F368C8">
        <w:t xml:space="preserve">If </w:t>
      </w:r>
      <w:r w:rsidR="00F368C8">
        <w:t xml:space="preserve">the system prompts you </w:t>
      </w:r>
      <w:r w:rsidRPr="00F368C8">
        <w:t>to save all changes and execute, choose</w:t>
      </w:r>
      <w:r w:rsidRPr="00F368C8">
        <w:rPr>
          <w:rStyle w:val="Object"/>
        </w:rPr>
        <w:t xml:space="preserve"> Yes.</w:t>
      </w:r>
    </w:p>
    <w:p w14:paraId="0004118D" w14:textId="77777777" w:rsidR="00C1706C" w:rsidRPr="00F368C8" w:rsidRDefault="00C1706C" w:rsidP="00F134EE">
      <w:pPr>
        <w:numPr>
          <w:ilvl w:val="0"/>
          <w:numId w:val="39"/>
        </w:numPr>
      </w:pPr>
      <w:r w:rsidRPr="00F368C8">
        <w:t>On the</w:t>
      </w:r>
      <w:r w:rsidRPr="00F368C8">
        <w:rPr>
          <w:rStyle w:val="Object"/>
        </w:rPr>
        <w:t xml:space="preserve"> Execution Properties </w:t>
      </w:r>
      <w:r w:rsidRPr="00F368C8">
        <w:t>dialog</w:t>
      </w:r>
      <w:r w:rsidRPr="00F368C8">
        <w:rPr>
          <w:rStyle w:val="Object"/>
        </w:rPr>
        <w:t xml:space="preserve"> </w:t>
      </w:r>
      <w:r w:rsidRPr="00F368C8">
        <w:t>box</w:t>
      </w:r>
      <w:r w:rsidRPr="00F368C8">
        <w:rPr>
          <w:rStyle w:val="Object"/>
        </w:rPr>
        <w:t xml:space="preserve">, </w:t>
      </w:r>
      <w:r w:rsidRPr="00F368C8">
        <w:t>choose the</w:t>
      </w:r>
      <w:r w:rsidRPr="00F368C8">
        <w:rPr>
          <w:rStyle w:val="Object"/>
        </w:rPr>
        <w:t xml:space="preserve"> Global Variable tab </w:t>
      </w:r>
      <w:r w:rsidRPr="00F368C8">
        <w:t xml:space="preserve">and check/set them to the following (you do not need to change any other values):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ayout w:type="fixed"/>
        <w:tblLook w:firstRow="0" w:lastRow="0" w:firstColumn="0" w:lastColumn="0" w:noHBand="0" w:noVBand="0"/>
      </w:tblPr>
      <w:tblGrid>
        <w:gridCol w:w="2839"/>
        <w:gridCol w:w="1857"/>
        <w:gridCol w:w="3872"/>
      </w:tblGrid>
      <w:tr w:rsidR="00C1706C" w:rsidRPr="00F368C8" w14:paraId="7B213EEF" w14:textId="77777777" w:rsidTr="00DB0DC8">
        <w:tc>
          <w:tcPr>
            <w:tcW w:w="150.30pt" w:type="dxa"/>
            <w:shd w:val="clear" w:color="auto" w:fill="C6C6C6"/>
          </w:tcPr>
          <w:p w14:paraId="37220B97" w14:textId="77777777" w:rsidR="00C1706C" w:rsidRPr="00F368C8" w:rsidRDefault="00C1706C" w:rsidP="00F368C8">
            <w:pPr>
              <w:pStyle w:val="TableHeading"/>
            </w:pPr>
            <w:r w:rsidRPr="00F368C8">
              <w:t>Field Name</w:t>
            </w:r>
          </w:p>
        </w:tc>
        <w:tc>
          <w:tcPr>
            <w:tcW w:w="98.05pt" w:type="dxa"/>
            <w:shd w:val="clear" w:color="auto" w:fill="C6C6C6"/>
          </w:tcPr>
          <w:p w14:paraId="302370A2" w14:textId="77777777" w:rsidR="00C1706C" w:rsidRPr="00F368C8" w:rsidRDefault="00C1706C" w:rsidP="00F368C8">
            <w:pPr>
              <w:pStyle w:val="TableHeading"/>
            </w:pPr>
            <w:r w:rsidRPr="00F368C8">
              <w:t>User Action And Values</w:t>
            </w:r>
          </w:p>
        </w:tc>
        <w:tc>
          <w:tcPr>
            <w:tcW w:w="205.30pt" w:type="dxa"/>
            <w:shd w:val="clear" w:color="auto" w:fill="C6C6C6"/>
          </w:tcPr>
          <w:p w14:paraId="5AA4B0D8" w14:textId="77777777" w:rsidR="00C1706C" w:rsidRPr="00F368C8" w:rsidRDefault="00C1706C" w:rsidP="00F368C8">
            <w:pPr>
              <w:pStyle w:val="TableHeading"/>
            </w:pPr>
            <w:r w:rsidRPr="00F368C8">
              <w:t>Comment</w:t>
            </w:r>
          </w:p>
        </w:tc>
      </w:tr>
      <w:tr w:rsidR="00C1706C" w:rsidRPr="00F368C8" w14:paraId="11FD37F7" w14:textId="77777777" w:rsidTr="00DB0DC8">
        <w:tc>
          <w:tcPr>
            <w:tcW w:w="150.30pt" w:type="dxa"/>
          </w:tcPr>
          <w:p w14:paraId="45784951" w14:textId="77777777" w:rsidR="00C1706C" w:rsidRPr="00F368C8" w:rsidRDefault="00C1706C" w:rsidP="00F368C8">
            <w:pPr>
              <w:pStyle w:val="TableText"/>
            </w:pPr>
            <w:r w:rsidRPr="00F368C8">
              <w:t>$G_PACKAGE_ID</w:t>
            </w:r>
          </w:p>
        </w:tc>
        <w:tc>
          <w:tcPr>
            <w:tcW w:w="98.05pt" w:type="dxa"/>
          </w:tcPr>
          <w:p w14:paraId="32A170E2" w14:textId="77777777" w:rsidR="00C1706C" w:rsidRPr="00F368C8" w:rsidRDefault="00882AAD" w:rsidP="00F368C8">
            <w:pPr>
              <w:pStyle w:val="TableText"/>
            </w:pPr>
            <w:r>
              <w:t>2</w:t>
            </w:r>
          </w:p>
        </w:tc>
        <w:tc>
          <w:tcPr>
            <w:tcW w:w="205.30pt" w:type="dxa"/>
          </w:tcPr>
          <w:p w14:paraId="76745A60" w14:textId="77777777" w:rsidR="00C1706C" w:rsidRDefault="00C1706C" w:rsidP="00F368C8">
            <w:pPr>
              <w:pStyle w:val="TableText"/>
            </w:pPr>
            <w:r w:rsidRPr="00F368C8">
              <w:t>Package to be processed</w:t>
            </w:r>
          </w:p>
          <w:p w14:paraId="68BC11A1" w14:textId="77777777" w:rsidR="00882AAD" w:rsidRPr="00F368C8" w:rsidRDefault="00882AAD" w:rsidP="00882AAD">
            <w:r w:rsidRPr="00F368C8">
              <w:t>$G_PACKAGE_ID captures the package of data to be processed. This must be recorded and must relate to a valid package on the PACKAGE_CONTROL table. Change to 2.</w:t>
            </w:r>
          </w:p>
        </w:tc>
      </w:tr>
      <w:tr w:rsidR="00C1706C" w:rsidRPr="00F368C8" w14:paraId="4566D2BE" w14:textId="77777777" w:rsidTr="00DB0DC8">
        <w:tc>
          <w:tcPr>
            <w:tcW w:w="150.30pt" w:type="dxa"/>
          </w:tcPr>
          <w:p w14:paraId="3A58B67A" w14:textId="77777777" w:rsidR="00C1706C" w:rsidRPr="00F368C8" w:rsidRDefault="00C1706C" w:rsidP="00F368C8">
            <w:pPr>
              <w:pStyle w:val="TableText"/>
            </w:pPr>
            <w:r w:rsidRPr="00F368C8">
              <w:lastRenderedPageBreak/>
              <w:t>$G_MATCH</w:t>
            </w:r>
          </w:p>
        </w:tc>
        <w:tc>
          <w:tcPr>
            <w:tcW w:w="98.05pt" w:type="dxa"/>
          </w:tcPr>
          <w:p w14:paraId="785D458D" w14:textId="77777777" w:rsidR="00C1706C" w:rsidRPr="00F368C8" w:rsidRDefault="00C1706C" w:rsidP="00F368C8">
            <w:pPr>
              <w:pStyle w:val="TableText"/>
            </w:pPr>
            <w:r w:rsidRPr="00F368C8">
              <w:t>‘Y’</w:t>
            </w:r>
          </w:p>
        </w:tc>
        <w:tc>
          <w:tcPr>
            <w:tcW w:w="205.30pt" w:type="dxa"/>
          </w:tcPr>
          <w:p w14:paraId="2D422D42" w14:textId="77777777" w:rsidR="00C1706C" w:rsidRDefault="00C1706C" w:rsidP="00F368C8">
            <w:pPr>
              <w:pStyle w:val="TableText"/>
            </w:pPr>
            <w:r w:rsidRPr="00F368C8">
              <w:t>Perform standardization and matching</w:t>
            </w:r>
          </w:p>
          <w:p w14:paraId="5ECEFA57" w14:textId="77777777" w:rsidR="00882AAD" w:rsidRPr="00F368C8" w:rsidRDefault="00882AAD" w:rsidP="00882AAD">
            <w:r w:rsidRPr="00F368C8">
              <w:t>$G_MATCH indicates whether the standardization and matching routines should be run for the package. For the sample leave as ‘Y’</w:t>
            </w:r>
          </w:p>
        </w:tc>
      </w:tr>
      <w:tr w:rsidR="00C1706C" w:rsidRPr="00F368C8" w14:paraId="645DD7F6" w14:textId="77777777" w:rsidTr="00DB0DC8">
        <w:tc>
          <w:tcPr>
            <w:tcW w:w="150.30pt" w:type="dxa"/>
          </w:tcPr>
          <w:p w14:paraId="14AF9586" w14:textId="77777777" w:rsidR="00C1706C" w:rsidRPr="00F368C8" w:rsidRDefault="00C1706C" w:rsidP="00F368C8">
            <w:pPr>
              <w:pStyle w:val="TableText"/>
            </w:pPr>
            <w:r w:rsidRPr="00F368C8">
              <w:t>$G_EXPORT_TO_MATCH_AND_MASTER</w:t>
            </w:r>
          </w:p>
        </w:tc>
        <w:tc>
          <w:tcPr>
            <w:tcW w:w="98.05pt" w:type="dxa"/>
          </w:tcPr>
          <w:p w14:paraId="2F07E8A2" w14:textId="77777777" w:rsidR="00C1706C" w:rsidRPr="00F368C8" w:rsidRDefault="00C1706C" w:rsidP="00F368C8">
            <w:pPr>
              <w:pStyle w:val="TableText"/>
            </w:pPr>
            <w:r w:rsidRPr="00F368C8">
              <w:t>‘Y’</w:t>
            </w:r>
          </w:p>
        </w:tc>
        <w:tc>
          <w:tcPr>
            <w:tcW w:w="205.30pt" w:type="dxa"/>
          </w:tcPr>
          <w:p w14:paraId="5D74561B" w14:textId="77777777" w:rsidR="00C1706C" w:rsidRDefault="00C1706C" w:rsidP="00F368C8">
            <w:pPr>
              <w:pStyle w:val="TableText"/>
            </w:pPr>
            <w:r w:rsidRPr="00F368C8">
              <w:t>Perform the export for Match &amp; Master</w:t>
            </w:r>
          </w:p>
          <w:p w14:paraId="5318400B" w14:textId="77777777" w:rsidR="00882AAD" w:rsidRPr="00F368C8" w:rsidRDefault="00882AAD" w:rsidP="00F368C8">
            <w:pPr>
              <w:pStyle w:val="TableText"/>
            </w:pPr>
            <w:r w:rsidRPr="00F368C8">
              <w:t>$G_EXPORT_TO_MATCH_AND_MASTER indicates whether the routine to export the data for the Match &amp; Master utility should be run. For the sample leave as ‘Y’</w:t>
            </w:r>
          </w:p>
        </w:tc>
      </w:tr>
      <w:tr w:rsidR="00C1706C" w:rsidRPr="00F368C8" w14:paraId="596247E3" w14:textId="77777777" w:rsidTr="00DB0DC8">
        <w:tc>
          <w:tcPr>
            <w:tcW w:w="150.30pt" w:type="dxa"/>
          </w:tcPr>
          <w:p w14:paraId="7F32DCC4" w14:textId="77777777" w:rsidR="00C1706C" w:rsidRPr="00F368C8" w:rsidRDefault="00C1706C" w:rsidP="00F368C8">
            <w:pPr>
              <w:pStyle w:val="TableText"/>
            </w:pPr>
            <w:r w:rsidRPr="00F368C8">
              <w:t>$G_GENERATE_X_REFERENCE</w:t>
            </w:r>
          </w:p>
        </w:tc>
        <w:tc>
          <w:tcPr>
            <w:tcW w:w="98.05pt" w:type="dxa"/>
          </w:tcPr>
          <w:p w14:paraId="5D4C5AB0" w14:textId="77777777" w:rsidR="00C1706C" w:rsidRPr="00F368C8" w:rsidRDefault="00C1706C" w:rsidP="00F368C8">
            <w:pPr>
              <w:pStyle w:val="TableText"/>
            </w:pPr>
            <w:r w:rsidRPr="00F368C8">
              <w:t>‘Y’</w:t>
            </w:r>
          </w:p>
        </w:tc>
        <w:tc>
          <w:tcPr>
            <w:tcW w:w="205.30pt" w:type="dxa"/>
          </w:tcPr>
          <w:p w14:paraId="55400C25" w14:textId="77777777" w:rsidR="00C1706C" w:rsidRDefault="00C1706C" w:rsidP="00F368C8">
            <w:pPr>
              <w:pStyle w:val="TableText"/>
            </w:pPr>
            <w:r w:rsidRPr="00F368C8">
              <w:t>Perform the generation of the cr</w:t>
            </w:r>
            <w:r w:rsidR="00882AAD">
              <w:t>oss reference and cleansed data</w:t>
            </w:r>
          </w:p>
          <w:p w14:paraId="151ECB19" w14:textId="77777777" w:rsidR="00882AAD" w:rsidRPr="00F368C8" w:rsidRDefault="00882AAD" w:rsidP="00F368C8">
            <w:pPr>
              <w:pStyle w:val="TableText"/>
            </w:pPr>
            <w:r w:rsidRPr="00F368C8">
              <w:t>$G_GENERATE_X_REFERENCE indicates whether the routine to create a cross reference table and cleansed data for all master details should be run. For the sample leave as ‘Y’</w:t>
            </w:r>
          </w:p>
        </w:tc>
      </w:tr>
    </w:tbl>
    <w:p w14:paraId="2A6CA615" w14:textId="77777777" w:rsidR="00C1706C" w:rsidRPr="00071D31" w:rsidRDefault="00C1706C" w:rsidP="00F134EE">
      <w:pPr>
        <w:numPr>
          <w:ilvl w:val="0"/>
          <w:numId w:val="39"/>
        </w:numPr>
        <w:rPr>
          <w:lang w:eastAsia="zh-CN"/>
        </w:rPr>
      </w:pPr>
      <w:r w:rsidRPr="00F368C8">
        <w:t>Choose</w:t>
      </w:r>
      <w:r w:rsidRPr="00F368C8">
        <w:rPr>
          <w:rStyle w:val="Object"/>
        </w:rPr>
        <w:t xml:space="preserve"> OK.</w:t>
      </w:r>
    </w:p>
    <w:p w14:paraId="252C4C92" w14:textId="77777777" w:rsidR="00C1706C" w:rsidRPr="00F368C8" w:rsidRDefault="00C1706C" w:rsidP="00F134EE">
      <w:pPr>
        <w:numPr>
          <w:ilvl w:val="0"/>
          <w:numId w:val="39"/>
        </w:numPr>
      </w:pPr>
      <w:r w:rsidRPr="00F368C8">
        <w:t xml:space="preserve">To find the statistics of a job, choose </w:t>
      </w:r>
      <w:r w:rsidR="00F368C8">
        <w:t xml:space="preserve">the </w:t>
      </w:r>
      <w:r w:rsidR="00F368C8" w:rsidRPr="00F368C8">
        <w:rPr>
          <w:rStyle w:val="Object"/>
        </w:rPr>
        <w:t>Monitor</w:t>
      </w:r>
      <w:r w:rsidR="00F368C8">
        <w:t xml:space="preserve"> button</w:t>
      </w:r>
      <w:r w:rsidRPr="00F368C8">
        <w:t xml:space="preserve">. To check the log, choose </w:t>
      </w:r>
      <w:r w:rsidR="00F368C8">
        <w:t xml:space="preserve">the </w:t>
      </w:r>
      <w:r w:rsidR="00F368C8" w:rsidRPr="00F368C8">
        <w:rPr>
          <w:rStyle w:val="Object"/>
        </w:rPr>
        <w:t>Log</w:t>
      </w:r>
      <w:r w:rsidR="00F368C8">
        <w:t xml:space="preserve"> button.</w:t>
      </w:r>
      <w:r w:rsidRPr="00F368C8">
        <w:rPr>
          <w:rStyle w:val="Object"/>
        </w:rPr>
        <w:t xml:space="preserve"> </w:t>
      </w:r>
      <w:r w:rsidRPr="00F368C8">
        <w:t>Ensure that there are no errors and that the job is completed successfully before you move on to the next step.</w:t>
      </w:r>
    </w:p>
    <w:p w14:paraId="2F8247D2" w14:textId="77777777" w:rsidR="00C1706C" w:rsidRPr="00071D31" w:rsidRDefault="003B5EFB" w:rsidP="00C1706C">
      <w:pPr>
        <w:pStyle w:val="NoteIcon"/>
        <w:rPr>
          <w:lang w:eastAsia="zh-CN"/>
        </w:rPr>
      </w:pPr>
      <w:r w:rsidRPr="00071D31">
        <w:rPr>
          <w:noProof/>
          <w:lang w:eastAsia="zh-CN"/>
        </w:rPr>
        <w:drawing>
          <wp:inline distT="0" distB="0" distL="0" distR="0" wp14:anchorId="62D8EE8D" wp14:editId="37447868">
            <wp:extent cx="231775" cy="231775"/>
            <wp:effectExtent l="0" t="0" r="0" b="0"/>
            <wp:docPr id="63" name="Picture 63"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3" descr="acht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340A0168" w14:textId="77777777" w:rsidR="00C1706C" w:rsidRPr="00F368C8" w:rsidRDefault="00C1706C" w:rsidP="00C1706C">
      <w:pPr>
        <w:pStyle w:val="NoteIcon"/>
      </w:pPr>
      <w:r w:rsidRPr="00F368C8">
        <w:t>The job can be successfully re-</w:t>
      </w:r>
      <w:r w:rsidR="007F1F9B" w:rsidRPr="00F368C8">
        <w:t>run</w:t>
      </w:r>
      <w:r w:rsidR="00F368C8">
        <w:t>. H</w:t>
      </w:r>
      <w:r w:rsidRPr="00F368C8">
        <w:t>owever the contents of the target tables for the package will be overwritten.</w:t>
      </w:r>
    </w:p>
    <w:p w14:paraId="7EE4BC82" w14:textId="77777777" w:rsidR="00EA33D4" w:rsidRPr="00071D31" w:rsidRDefault="00EA33D4" w:rsidP="00EA33D4">
      <w:pPr>
        <w:pStyle w:val="Heading2"/>
      </w:pPr>
      <w:bookmarkStart w:id="586" w:name="_Toc335849516"/>
      <w:bookmarkStart w:id="587" w:name="_Toc493166052"/>
      <w:r w:rsidRPr="00071D31">
        <w:t>Create Information Steward Match Review Configuration</w:t>
      </w:r>
      <w:bookmarkEnd w:id="586"/>
      <w:r w:rsidR="00244976" w:rsidRPr="00071D31">
        <w:rPr>
          <w:lang w:eastAsia="zh-CN"/>
        </w:rPr>
        <w:t xml:space="preserve"> (Optional)</w:t>
      </w:r>
      <w:bookmarkEnd w:id="587"/>
    </w:p>
    <w:p w14:paraId="2820BD3E" w14:textId="77777777" w:rsidR="00EA33D4" w:rsidRPr="00071D31" w:rsidRDefault="00EA33D4" w:rsidP="00F368C8">
      <w:pPr>
        <w:pStyle w:val="Heading9"/>
      </w:pPr>
      <w:r w:rsidRPr="00071D31">
        <w:t>Use</w:t>
      </w:r>
    </w:p>
    <w:p w14:paraId="0B08AA4D" w14:textId="77777777" w:rsidR="00EA33D4" w:rsidRPr="00071D31" w:rsidRDefault="00EA33D4" w:rsidP="00EA33D4">
      <w:pPr>
        <w:shd w:val="clear" w:color="000000" w:fill="auto"/>
        <w:jc w:val="both"/>
        <w:rPr>
          <w:lang w:eastAsia="zh-CN"/>
        </w:rPr>
      </w:pPr>
      <w:r w:rsidRPr="00071D31">
        <w:t>This step takes you through the creation of a Match Review Configurati</w:t>
      </w:r>
      <w:r w:rsidR="00BA3C80">
        <w:t xml:space="preserve">on within Information Steward. </w:t>
      </w:r>
      <w:r w:rsidRPr="00071D31">
        <w:t>It is expected that you have already followed the standard instructions for the installation of Information Steward and are competent in its use.  The configuration of a Match Review Task is what defines the clerical review that will be performed against your data.  The configuration of the tasks would typically be undertaken by an Administrator.  The subsequent clerical review would typically be performed by business users and subject matter experts.</w:t>
      </w:r>
    </w:p>
    <w:p w14:paraId="6679F6FB" w14:textId="77777777" w:rsidR="0062227C" w:rsidRPr="00071D31" w:rsidRDefault="003B5EFB" w:rsidP="0062227C">
      <w:pPr>
        <w:pStyle w:val="NoteIcon"/>
      </w:pPr>
      <w:r w:rsidRPr="00071D31">
        <w:rPr>
          <w:noProof/>
          <w:lang w:eastAsia="zh-CN"/>
        </w:rPr>
        <w:drawing>
          <wp:inline distT="0" distB="0" distL="0" distR="0" wp14:anchorId="58CBF7CF" wp14:editId="23EEABB9">
            <wp:extent cx="231775" cy="231775"/>
            <wp:effectExtent l="0" t="0" r="0" b="0"/>
            <wp:docPr id="64" name="Picture 64"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descr="t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p>
    <w:p w14:paraId="7004DF0F" w14:textId="77777777" w:rsidR="00CD343A" w:rsidRPr="00071D31" w:rsidRDefault="0062227C" w:rsidP="0062227C">
      <w:pPr>
        <w:shd w:val="clear" w:color="000000" w:fill="auto"/>
        <w:jc w:val="both"/>
        <w:rPr>
          <w:lang w:eastAsia="zh-CN"/>
        </w:rPr>
      </w:pPr>
      <w:r w:rsidRPr="00071D31">
        <w:tab/>
      </w:r>
      <w:r w:rsidRPr="00071D31">
        <w:tab/>
      </w:r>
      <w:r w:rsidRPr="00071D31">
        <w:tab/>
        <w:t>This section is only for Data Quality package</w:t>
      </w:r>
      <w:r w:rsidR="0075422C" w:rsidRPr="00071D31">
        <w:rPr>
          <w:lang w:eastAsia="zh-CN"/>
        </w:rPr>
        <w:t>.</w:t>
      </w:r>
    </w:p>
    <w:p w14:paraId="05EE4787" w14:textId="77777777" w:rsidR="00EA33D4" w:rsidRPr="00F368C8" w:rsidRDefault="00EA33D4" w:rsidP="00F368C8">
      <w:pPr>
        <w:pStyle w:val="Heading9"/>
      </w:pPr>
      <w:r w:rsidRPr="00071D31">
        <w:t>Procedure</w:t>
      </w:r>
      <w:r w:rsidR="00F368C8">
        <w:t xml:space="preserve"> - </w:t>
      </w:r>
      <w:r w:rsidR="00F368C8" w:rsidRPr="00F368C8">
        <w:t>Create the Database Connection for your Match Review</w:t>
      </w:r>
    </w:p>
    <w:p w14:paraId="213AA9F0" w14:textId="77777777" w:rsidR="00882AAD" w:rsidRDefault="00EA33D4" w:rsidP="00F134EE">
      <w:pPr>
        <w:numPr>
          <w:ilvl w:val="0"/>
          <w:numId w:val="33"/>
        </w:numPr>
        <w:shd w:val="clear" w:color="000000" w:fill="auto"/>
        <w:spacing w:after="6pt"/>
        <w:jc w:val="both"/>
        <w:rPr>
          <w:rStyle w:val="Object"/>
          <w:i w:val="0"/>
          <w:lang w:eastAsia="zh-CN"/>
        </w:rPr>
      </w:pPr>
      <w:r w:rsidRPr="00071D31">
        <w:rPr>
          <w:rStyle w:val="Object"/>
          <w:i w:val="0"/>
        </w:rPr>
        <w:t>Log</w:t>
      </w:r>
      <w:r w:rsidR="00882AAD">
        <w:rPr>
          <w:rStyle w:val="Object"/>
          <w:i w:val="0"/>
        </w:rPr>
        <w:t xml:space="preserve"> on</w:t>
      </w:r>
      <w:r w:rsidRPr="00071D31">
        <w:rPr>
          <w:rStyle w:val="Object"/>
          <w:i w:val="0"/>
        </w:rPr>
        <w:t xml:space="preserve">to the </w:t>
      </w:r>
      <w:proofErr w:type="spellStart"/>
      <w:r w:rsidRPr="00071D31">
        <w:rPr>
          <w:rStyle w:val="Object"/>
          <w:i w:val="0"/>
        </w:rPr>
        <w:t>BusinessObjects</w:t>
      </w:r>
      <w:proofErr w:type="spellEnd"/>
      <w:r w:rsidRPr="00071D31">
        <w:rPr>
          <w:rStyle w:val="Object"/>
          <w:i w:val="0"/>
        </w:rPr>
        <w:t xml:space="preserve"> Central Management Console (CMC).  </w:t>
      </w:r>
    </w:p>
    <w:p w14:paraId="62960FE3" w14:textId="77777777" w:rsidR="00882AAD" w:rsidRDefault="00882AAD" w:rsidP="00F134EE">
      <w:pPr>
        <w:numPr>
          <w:ilvl w:val="0"/>
          <w:numId w:val="33"/>
        </w:numPr>
        <w:shd w:val="clear" w:color="000000" w:fill="auto"/>
        <w:spacing w:after="6pt"/>
        <w:jc w:val="both"/>
        <w:rPr>
          <w:rStyle w:val="Object"/>
          <w:i w:val="0"/>
          <w:lang w:eastAsia="zh-CN"/>
        </w:rPr>
      </w:pPr>
      <w:r>
        <w:rPr>
          <w:rStyle w:val="Object"/>
          <w:i w:val="0"/>
        </w:rPr>
        <w:t>From the dropdown, s</w:t>
      </w:r>
      <w:r w:rsidR="00EA33D4" w:rsidRPr="00071D31">
        <w:rPr>
          <w:rStyle w:val="Object"/>
          <w:i w:val="0"/>
        </w:rPr>
        <w:t xml:space="preserve">elect </w:t>
      </w:r>
      <w:r w:rsidR="00EA33D4" w:rsidRPr="00882AAD">
        <w:rPr>
          <w:rStyle w:val="Object"/>
        </w:rPr>
        <w:t>Information Steward</w:t>
      </w:r>
      <w:r>
        <w:rPr>
          <w:rStyle w:val="Object"/>
          <w:i w:val="0"/>
        </w:rPr>
        <w:t xml:space="preserve"> </w:t>
      </w:r>
      <w:r>
        <w:t xml:space="preserve">and choose </w:t>
      </w:r>
      <w:r w:rsidR="00EA33D4" w:rsidRPr="00882AAD">
        <w:rPr>
          <w:rStyle w:val="Object"/>
        </w:rPr>
        <w:t>Manage</w:t>
      </w:r>
      <w:r>
        <w:rPr>
          <w:rStyle w:val="Object"/>
        </w:rPr>
        <w:t xml:space="preserve"> </w:t>
      </w:r>
      <w:r w:rsidR="00EA33D4" w:rsidRPr="00882AAD">
        <w:rPr>
          <w:rStyle w:val="Object"/>
        </w:rPr>
        <w:t>New</w:t>
      </w:r>
      <w:r>
        <w:rPr>
          <w:rStyle w:val="Object"/>
        </w:rPr>
        <w:t xml:space="preserve"> </w:t>
      </w:r>
      <w:r w:rsidR="00EA33D4" w:rsidRPr="00882AAD">
        <w:rPr>
          <w:rStyle w:val="Object"/>
        </w:rPr>
        <w:t>Connection</w:t>
      </w:r>
      <w:r w:rsidR="00EA33D4" w:rsidRPr="00071D31">
        <w:rPr>
          <w:rStyle w:val="Object"/>
          <w:i w:val="0"/>
        </w:rPr>
        <w:t xml:space="preserve">.  </w:t>
      </w:r>
    </w:p>
    <w:p w14:paraId="31EC5E0B" w14:textId="77777777" w:rsidR="00EA33D4" w:rsidRPr="00882AAD" w:rsidRDefault="00882AAD" w:rsidP="00F134EE">
      <w:pPr>
        <w:numPr>
          <w:ilvl w:val="0"/>
          <w:numId w:val="33"/>
        </w:numPr>
        <w:shd w:val="clear" w:color="000000" w:fill="auto"/>
        <w:spacing w:after="6pt"/>
        <w:jc w:val="both"/>
        <w:rPr>
          <w:rStyle w:val="Object"/>
          <w:i w:val="0"/>
          <w:lang w:eastAsia="zh-CN"/>
        </w:rPr>
      </w:pPr>
      <w:r>
        <w:rPr>
          <w:rStyle w:val="Object"/>
          <w:i w:val="0"/>
        </w:rPr>
        <w:t xml:space="preserve">Make the following entries (required to connect to the database that contains the DS_STG_MGMT_LKP </w:t>
      </w:r>
      <w:proofErr w:type="spellStart"/>
      <w:r>
        <w:rPr>
          <w:rStyle w:val="Object"/>
          <w:i w:val="0"/>
        </w:rPr>
        <w:t>datastore</w:t>
      </w:r>
      <w:proofErr w:type="spellEnd"/>
      <w:r>
        <w:rPr>
          <w:rStyle w:val="Object"/>
          <w:i w:val="0"/>
        </w:rPr>
        <w:t xml:space="preserve">):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928"/>
        <w:gridCol w:w="4640"/>
      </w:tblGrid>
      <w:tr w:rsidR="00EA33D4" w:rsidRPr="00F368C8" w14:paraId="4B470498" w14:textId="77777777" w:rsidTr="00DB0DC8">
        <w:tc>
          <w:tcPr>
            <w:tcW w:w="114.30pt" w:type="dxa"/>
            <w:shd w:val="clear" w:color="auto" w:fill="C6C6C6"/>
          </w:tcPr>
          <w:p w14:paraId="53E09906" w14:textId="77777777" w:rsidR="00EA33D4" w:rsidRPr="00071D31" w:rsidRDefault="00EA33D4" w:rsidP="00F368C8">
            <w:pPr>
              <w:pStyle w:val="TableHeading"/>
            </w:pPr>
            <w:r w:rsidRPr="00071D31">
              <w:t>Field Name</w:t>
            </w:r>
          </w:p>
        </w:tc>
        <w:tc>
          <w:tcPr>
            <w:tcW w:w="135pt" w:type="dxa"/>
            <w:shd w:val="clear" w:color="auto" w:fill="C6C6C6"/>
          </w:tcPr>
          <w:p w14:paraId="6A5B4A87" w14:textId="77777777" w:rsidR="00EA33D4" w:rsidRPr="00071D31" w:rsidRDefault="00EA33D4" w:rsidP="00F368C8">
            <w:pPr>
              <w:pStyle w:val="TableHeading"/>
            </w:pPr>
            <w:r w:rsidRPr="00071D31">
              <w:t>Value</w:t>
            </w:r>
          </w:p>
        </w:tc>
      </w:tr>
      <w:tr w:rsidR="00EA33D4" w:rsidRPr="00F368C8" w14:paraId="2F43F31F" w14:textId="77777777" w:rsidTr="00DB0DC8">
        <w:tc>
          <w:tcPr>
            <w:tcW w:w="114.30pt" w:type="dxa"/>
          </w:tcPr>
          <w:p w14:paraId="7E88161A" w14:textId="77777777" w:rsidR="00EA33D4" w:rsidRPr="00071D31" w:rsidRDefault="00EA33D4" w:rsidP="00F368C8">
            <w:pPr>
              <w:pStyle w:val="TableText"/>
            </w:pPr>
            <w:r w:rsidRPr="00071D31">
              <w:t>Name</w:t>
            </w:r>
          </w:p>
        </w:tc>
        <w:tc>
          <w:tcPr>
            <w:tcW w:w="135pt" w:type="dxa"/>
          </w:tcPr>
          <w:p w14:paraId="45C4F04F" w14:textId="77777777" w:rsidR="00EA33D4" w:rsidRPr="00071D31" w:rsidRDefault="00EA33D4" w:rsidP="00F368C8">
            <w:pPr>
              <w:pStyle w:val="TableText"/>
            </w:pPr>
            <w:proofErr w:type="spellStart"/>
            <w:r w:rsidRPr="00071D31">
              <w:t>DQM_Match_Review</w:t>
            </w:r>
            <w:proofErr w:type="spellEnd"/>
          </w:p>
        </w:tc>
      </w:tr>
      <w:tr w:rsidR="00EA33D4" w:rsidRPr="00F368C8" w14:paraId="05982096" w14:textId="77777777" w:rsidTr="00DB0DC8">
        <w:tc>
          <w:tcPr>
            <w:tcW w:w="114.30pt" w:type="dxa"/>
          </w:tcPr>
          <w:p w14:paraId="5CD2BFBB" w14:textId="77777777" w:rsidR="00EA33D4" w:rsidRPr="00071D31" w:rsidRDefault="00EA33D4" w:rsidP="00F368C8">
            <w:pPr>
              <w:pStyle w:val="TableText"/>
            </w:pPr>
            <w:r w:rsidRPr="00071D31">
              <w:lastRenderedPageBreak/>
              <w:t>Purpose</w:t>
            </w:r>
          </w:p>
        </w:tc>
        <w:tc>
          <w:tcPr>
            <w:tcW w:w="135pt" w:type="dxa"/>
          </w:tcPr>
          <w:p w14:paraId="1C12501D" w14:textId="77777777" w:rsidR="00EA33D4" w:rsidRPr="00071D31" w:rsidRDefault="00EA33D4" w:rsidP="00F368C8">
            <w:pPr>
              <w:pStyle w:val="TableText"/>
            </w:pPr>
            <w:r w:rsidRPr="00071D31">
              <w:t>For data review</w:t>
            </w:r>
          </w:p>
        </w:tc>
      </w:tr>
      <w:tr w:rsidR="00EA33D4" w:rsidRPr="00F368C8" w14:paraId="4BB03C07" w14:textId="77777777" w:rsidTr="00DB0DC8">
        <w:trPr>
          <w:trHeight w:val="377"/>
        </w:trPr>
        <w:tc>
          <w:tcPr>
            <w:tcW w:w="114.30pt" w:type="dxa"/>
          </w:tcPr>
          <w:p w14:paraId="3826C8E0" w14:textId="77777777" w:rsidR="00EA33D4" w:rsidRPr="00071D31" w:rsidRDefault="00EA33D4" w:rsidP="00F368C8">
            <w:pPr>
              <w:pStyle w:val="TableText"/>
            </w:pPr>
            <w:r w:rsidRPr="00071D31">
              <w:t>Connection Type</w:t>
            </w:r>
          </w:p>
        </w:tc>
        <w:tc>
          <w:tcPr>
            <w:tcW w:w="135pt" w:type="dxa"/>
          </w:tcPr>
          <w:p w14:paraId="42F4FD8F" w14:textId="77777777" w:rsidR="00EA33D4" w:rsidRPr="00071D31" w:rsidRDefault="00EA33D4" w:rsidP="00F368C8">
            <w:pPr>
              <w:pStyle w:val="TableText"/>
            </w:pPr>
            <w:r w:rsidRPr="00071D31">
              <w:t>Database Connection</w:t>
            </w:r>
          </w:p>
        </w:tc>
      </w:tr>
    </w:tbl>
    <w:p w14:paraId="42FBB3A8" w14:textId="77777777" w:rsidR="00F368C8" w:rsidRDefault="00EA33D4" w:rsidP="00F134EE">
      <w:pPr>
        <w:numPr>
          <w:ilvl w:val="0"/>
          <w:numId w:val="33"/>
        </w:numPr>
        <w:shd w:val="clear" w:color="000000" w:fill="auto"/>
        <w:spacing w:after="6pt"/>
        <w:jc w:val="both"/>
        <w:rPr>
          <w:rStyle w:val="Object"/>
          <w:i w:val="0"/>
          <w:lang w:eastAsia="zh-CN"/>
        </w:rPr>
      </w:pPr>
      <w:r w:rsidRPr="00071D31">
        <w:rPr>
          <w:rStyle w:val="Object"/>
          <w:i w:val="0"/>
        </w:rPr>
        <w:t>Test the connection</w:t>
      </w:r>
      <w:r w:rsidR="00F368C8">
        <w:rPr>
          <w:rStyle w:val="Object"/>
          <w:i w:val="0"/>
        </w:rPr>
        <w:t>.</w:t>
      </w:r>
    </w:p>
    <w:p w14:paraId="4D280913" w14:textId="77777777" w:rsidR="00EA33D4" w:rsidRPr="00071D31" w:rsidRDefault="00F368C8" w:rsidP="00F134EE">
      <w:pPr>
        <w:numPr>
          <w:ilvl w:val="0"/>
          <w:numId w:val="33"/>
        </w:numPr>
        <w:shd w:val="clear" w:color="000000" w:fill="auto"/>
        <w:spacing w:after="6pt"/>
        <w:jc w:val="both"/>
        <w:rPr>
          <w:rStyle w:val="Object"/>
          <w:i w:val="0"/>
          <w:lang w:eastAsia="zh-CN"/>
        </w:rPr>
      </w:pPr>
      <w:r>
        <w:rPr>
          <w:rStyle w:val="Object"/>
          <w:i w:val="0"/>
        </w:rPr>
        <w:t>L</w:t>
      </w:r>
      <w:r w:rsidR="00EA33D4" w:rsidRPr="00071D31">
        <w:rPr>
          <w:rStyle w:val="Object"/>
          <w:i w:val="0"/>
        </w:rPr>
        <w:t>og out of the CMC.</w:t>
      </w:r>
    </w:p>
    <w:p w14:paraId="13F0FDF7" w14:textId="77777777" w:rsidR="00EA33D4" w:rsidRPr="00F368C8" w:rsidRDefault="00F368C8" w:rsidP="00F368C8">
      <w:pPr>
        <w:pStyle w:val="Heading9"/>
      </w:pPr>
      <w:r>
        <w:t>Procedure – C</w:t>
      </w:r>
      <w:r w:rsidR="00EA33D4" w:rsidRPr="00F368C8">
        <w:t>reate the Information Steward Match Review Configurations</w:t>
      </w:r>
    </w:p>
    <w:p w14:paraId="1F4B9AF7" w14:textId="77777777" w:rsidR="00EA33D4" w:rsidRPr="00882AAD" w:rsidRDefault="00EA33D4" w:rsidP="00F134EE">
      <w:pPr>
        <w:numPr>
          <w:ilvl w:val="0"/>
          <w:numId w:val="40"/>
        </w:numPr>
        <w:shd w:val="clear" w:color="000000" w:fill="auto"/>
        <w:spacing w:after="6pt"/>
        <w:jc w:val="both"/>
      </w:pPr>
      <w:r w:rsidRPr="00882AAD">
        <w:t>Log</w:t>
      </w:r>
      <w:r w:rsidR="00882AAD">
        <w:t xml:space="preserve"> </w:t>
      </w:r>
      <w:r w:rsidRPr="00882AAD">
        <w:t>onto Information Steward as an Administrator.</w:t>
      </w:r>
    </w:p>
    <w:p w14:paraId="3284ABFB" w14:textId="77777777" w:rsidR="00EA33D4" w:rsidRPr="00882AAD" w:rsidRDefault="00882AAD" w:rsidP="00F134EE">
      <w:pPr>
        <w:numPr>
          <w:ilvl w:val="0"/>
          <w:numId w:val="40"/>
        </w:numPr>
        <w:shd w:val="clear" w:color="000000" w:fill="auto"/>
        <w:spacing w:after="6pt"/>
        <w:jc w:val="both"/>
      </w:pPr>
      <w:r>
        <w:t xml:space="preserve">In the </w:t>
      </w:r>
      <w:r w:rsidR="00EA33D4" w:rsidRPr="00882AAD">
        <w:rPr>
          <w:rStyle w:val="Object"/>
        </w:rPr>
        <w:t>Manage</w:t>
      </w:r>
      <w:r w:rsidR="00EA33D4" w:rsidRPr="00882AAD">
        <w:t xml:space="preserve"> dropdown</w:t>
      </w:r>
      <w:r>
        <w:t xml:space="preserve">, </w:t>
      </w:r>
      <w:r w:rsidR="00EA33D4" w:rsidRPr="00882AAD">
        <w:t xml:space="preserve">select </w:t>
      </w:r>
      <w:r w:rsidR="00EA33D4" w:rsidRPr="00882AAD">
        <w:rPr>
          <w:rStyle w:val="Object"/>
        </w:rPr>
        <w:t>Match Review Configurations</w:t>
      </w:r>
      <w:r w:rsidR="00EA33D4" w:rsidRPr="00882AAD">
        <w:t>.</w:t>
      </w:r>
    </w:p>
    <w:p w14:paraId="26C68324" w14:textId="77777777" w:rsidR="00EA33D4" w:rsidRDefault="00882AAD" w:rsidP="00F134EE">
      <w:pPr>
        <w:numPr>
          <w:ilvl w:val="0"/>
          <w:numId w:val="40"/>
        </w:numPr>
        <w:shd w:val="clear" w:color="000000" w:fill="auto"/>
        <w:spacing w:after="6pt"/>
        <w:jc w:val="both"/>
      </w:pPr>
      <w:r>
        <w:t xml:space="preserve">Choose </w:t>
      </w:r>
      <w:r w:rsidRPr="00882AAD">
        <w:rPr>
          <w:rStyle w:val="Object"/>
        </w:rPr>
        <w:t>New</w:t>
      </w:r>
      <w:r w:rsidR="00EA33D4" w:rsidRPr="00882AAD">
        <w:t>.</w:t>
      </w:r>
    </w:p>
    <w:p w14:paraId="28A1D672" w14:textId="77777777" w:rsidR="00EA33D4" w:rsidRPr="00882AAD" w:rsidRDefault="00882AAD" w:rsidP="00F134EE">
      <w:pPr>
        <w:numPr>
          <w:ilvl w:val="0"/>
          <w:numId w:val="40"/>
        </w:numPr>
        <w:shd w:val="clear" w:color="000000" w:fill="auto"/>
        <w:spacing w:after="6pt"/>
        <w:jc w:val="both"/>
      </w:pPr>
      <w:r>
        <w:t xml:space="preserve">In </w:t>
      </w:r>
      <w:r w:rsidR="00EA33D4" w:rsidRPr="00882AAD">
        <w:rPr>
          <w:rStyle w:val="Object"/>
        </w:rPr>
        <w:t>Basic Information</w:t>
      </w:r>
      <w:r>
        <w:t>, make the following entries:</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608"/>
        <w:gridCol w:w="4960"/>
      </w:tblGrid>
      <w:tr w:rsidR="00EA33D4" w:rsidRPr="00071D31" w14:paraId="7C3D329B" w14:textId="77777777" w:rsidTr="00DB0DC8">
        <w:tc>
          <w:tcPr>
            <w:tcW w:w="172.80pt" w:type="dxa"/>
            <w:shd w:val="clear" w:color="auto" w:fill="C6C6C6"/>
          </w:tcPr>
          <w:p w14:paraId="63AC8923" w14:textId="77777777" w:rsidR="00EA33D4" w:rsidRPr="00071D31" w:rsidRDefault="00EA33D4" w:rsidP="00F368C8">
            <w:pPr>
              <w:pStyle w:val="TableHeading"/>
            </w:pPr>
            <w:r w:rsidRPr="00071D31">
              <w:t>Field Name</w:t>
            </w:r>
          </w:p>
        </w:tc>
        <w:tc>
          <w:tcPr>
            <w:tcW w:w="237.60pt" w:type="dxa"/>
            <w:shd w:val="clear" w:color="auto" w:fill="C6C6C6"/>
          </w:tcPr>
          <w:p w14:paraId="6D15E69E" w14:textId="77777777" w:rsidR="00EA33D4" w:rsidRPr="00071D31" w:rsidRDefault="00EA33D4" w:rsidP="00F368C8">
            <w:pPr>
              <w:pStyle w:val="TableHeading"/>
            </w:pPr>
            <w:r w:rsidRPr="00071D31">
              <w:t>Value</w:t>
            </w:r>
          </w:p>
        </w:tc>
      </w:tr>
      <w:tr w:rsidR="00EA33D4" w:rsidRPr="00071D31" w14:paraId="54616709" w14:textId="77777777" w:rsidTr="00DB0DC8">
        <w:trPr>
          <w:trHeight w:val="245"/>
        </w:trPr>
        <w:tc>
          <w:tcPr>
            <w:tcW w:w="172.80pt" w:type="dxa"/>
          </w:tcPr>
          <w:p w14:paraId="52CB6436" w14:textId="77777777" w:rsidR="00EA33D4" w:rsidRPr="00071D31" w:rsidRDefault="00EA33D4" w:rsidP="00F368C8">
            <w:pPr>
              <w:pStyle w:val="TableText"/>
            </w:pPr>
            <w:r w:rsidRPr="00071D31">
              <w:t>Name</w:t>
            </w:r>
          </w:p>
        </w:tc>
        <w:tc>
          <w:tcPr>
            <w:tcW w:w="237.60pt" w:type="dxa"/>
          </w:tcPr>
          <w:p w14:paraId="5FD047DA" w14:textId="77777777" w:rsidR="00EA33D4" w:rsidRPr="00071D31" w:rsidRDefault="00EA33D4" w:rsidP="00F368C8">
            <w:pPr>
              <w:pStyle w:val="TableText"/>
            </w:pPr>
            <w:proofErr w:type="spellStart"/>
            <w:r w:rsidRPr="00071D31">
              <w:t>DQM_Organizations</w:t>
            </w:r>
            <w:proofErr w:type="spellEnd"/>
          </w:p>
        </w:tc>
      </w:tr>
      <w:tr w:rsidR="00EA33D4" w:rsidRPr="00071D31" w14:paraId="5A8A0206" w14:textId="77777777" w:rsidTr="00DB0DC8">
        <w:tc>
          <w:tcPr>
            <w:tcW w:w="172.80pt" w:type="dxa"/>
          </w:tcPr>
          <w:p w14:paraId="37BAB33D" w14:textId="77777777" w:rsidR="00EA33D4" w:rsidRPr="00071D31" w:rsidRDefault="00EA33D4" w:rsidP="00F368C8">
            <w:pPr>
              <w:pStyle w:val="TableText"/>
            </w:pPr>
            <w:r w:rsidRPr="00071D31">
              <w:t>Description</w:t>
            </w:r>
          </w:p>
        </w:tc>
        <w:tc>
          <w:tcPr>
            <w:tcW w:w="237.60pt" w:type="dxa"/>
          </w:tcPr>
          <w:p w14:paraId="107B0561" w14:textId="77777777" w:rsidR="00EA33D4" w:rsidRPr="00071D31" w:rsidRDefault="00EA33D4" w:rsidP="00F368C8">
            <w:pPr>
              <w:pStyle w:val="TableText"/>
            </w:pPr>
            <w:r w:rsidRPr="00071D31">
              <w:t xml:space="preserve">DQM for </w:t>
            </w:r>
            <w:r w:rsidR="00882AAD" w:rsidRPr="00071D31">
              <w:t>Organizations</w:t>
            </w:r>
          </w:p>
        </w:tc>
      </w:tr>
      <w:tr w:rsidR="00EA33D4" w:rsidRPr="00071D31" w14:paraId="54EA989E" w14:textId="77777777" w:rsidTr="00DB0DC8">
        <w:tc>
          <w:tcPr>
            <w:tcW w:w="172.80pt" w:type="dxa"/>
          </w:tcPr>
          <w:p w14:paraId="7B7C8B53" w14:textId="77777777" w:rsidR="00EA33D4" w:rsidRPr="00071D31" w:rsidRDefault="00EA33D4" w:rsidP="00F368C8">
            <w:pPr>
              <w:pStyle w:val="TableText"/>
            </w:pPr>
            <w:r w:rsidRPr="00071D31">
              <w:t>Connection</w:t>
            </w:r>
          </w:p>
        </w:tc>
        <w:tc>
          <w:tcPr>
            <w:tcW w:w="237.60pt" w:type="dxa"/>
          </w:tcPr>
          <w:p w14:paraId="73F9E59C" w14:textId="77777777" w:rsidR="00EA33D4" w:rsidRPr="00071D31" w:rsidRDefault="00EA33D4" w:rsidP="00F368C8">
            <w:pPr>
              <w:pStyle w:val="TableText"/>
            </w:pPr>
            <w:proofErr w:type="spellStart"/>
            <w:r w:rsidRPr="00071D31">
              <w:t>DQM_Match_Review</w:t>
            </w:r>
            <w:proofErr w:type="spellEnd"/>
          </w:p>
        </w:tc>
      </w:tr>
      <w:tr w:rsidR="00EA33D4" w:rsidRPr="00071D31" w14:paraId="1373B11E" w14:textId="77777777" w:rsidTr="00DB0DC8">
        <w:tc>
          <w:tcPr>
            <w:tcW w:w="172.80pt" w:type="dxa"/>
          </w:tcPr>
          <w:p w14:paraId="46EDC47B" w14:textId="77777777" w:rsidR="00EA33D4" w:rsidRPr="00071D31" w:rsidRDefault="00EA33D4" w:rsidP="00F368C8">
            <w:pPr>
              <w:pStyle w:val="TableText"/>
            </w:pPr>
            <w:r w:rsidRPr="00071D31">
              <w:t>High Threshold</w:t>
            </w:r>
          </w:p>
        </w:tc>
        <w:tc>
          <w:tcPr>
            <w:tcW w:w="237.60pt" w:type="dxa"/>
          </w:tcPr>
          <w:p w14:paraId="2A978FC8" w14:textId="77777777" w:rsidR="00EA33D4" w:rsidRPr="00071D31" w:rsidRDefault="00EA33D4" w:rsidP="00F368C8">
            <w:pPr>
              <w:pStyle w:val="TableText"/>
            </w:pPr>
            <w:r w:rsidRPr="00071D31">
              <w:t>95</w:t>
            </w:r>
          </w:p>
        </w:tc>
      </w:tr>
      <w:tr w:rsidR="00EA33D4" w:rsidRPr="00071D31" w14:paraId="645317ED" w14:textId="77777777" w:rsidTr="00DB0DC8">
        <w:tc>
          <w:tcPr>
            <w:tcW w:w="172.80pt" w:type="dxa"/>
          </w:tcPr>
          <w:p w14:paraId="585E8DFC" w14:textId="77777777" w:rsidR="00EA33D4" w:rsidRPr="00071D31" w:rsidRDefault="00EA33D4" w:rsidP="00F368C8">
            <w:pPr>
              <w:pStyle w:val="TableText"/>
            </w:pPr>
            <w:r w:rsidRPr="00071D31">
              <w:t>Low Threshold</w:t>
            </w:r>
          </w:p>
        </w:tc>
        <w:tc>
          <w:tcPr>
            <w:tcW w:w="237.60pt" w:type="dxa"/>
          </w:tcPr>
          <w:p w14:paraId="3E79DE54" w14:textId="77777777" w:rsidR="00EA33D4" w:rsidRPr="00071D31" w:rsidRDefault="00EA33D4" w:rsidP="00F368C8">
            <w:pPr>
              <w:pStyle w:val="TableText"/>
            </w:pPr>
            <w:r w:rsidRPr="00071D31">
              <w:t>80</w:t>
            </w:r>
          </w:p>
        </w:tc>
      </w:tr>
      <w:tr w:rsidR="00EA33D4" w:rsidRPr="00071D31" w14:paraId="2B8757A3" w14:textId="77777777" w:rsidTr="00DB0DC8">
        <w:tc>
          <w:tcPr>
            <w:tcW w:w="172.80pt" w:type="dxa"/>
          </w:tcPr>
          <w:p w14:paraId="62C9D003" w14:textId="77777777" w:rsidR="00EA33D4" w:rsidRPr="00071D31" w:rsidRDefault="00EA33D4" w:rsidP="00F368C8">
            <w:pPr>
              <w:pStyle w:val="TableText"/>
            </w:pPr>
            <w:r w:rsidRPr="00071D31">
              <w:t>Approval Required After Review</w:t>
            </w:r>
          </w:p>
        </w:tc>
        <w:tc>
          <w:tcPr>
            <w:tcW w:w="237.60pt" w:type="dxa"/>
          </w:tcPr>
          <w:p w14:paraId="733DF906" w14:textId="77777777" w:rsidR="00EA33D4" w:rsidRPr="00071D31" w:rsidRDefault="00EA33D4" w:rsidP="00F368C8">
            <w:pPr>
              <w:pStyle w:val="TableText"/>
            </w:pPr>
            <w:r w:rsidRPr="00071D31">
              <w:t>&lt;Unchecked&gt;</w:t>
            </w:r>
          </w:p>
        </w:tc>
      </w:tr>
      <w:tr w:rsidR="00EA33D4" w:rsidRPr="00071D31" w14:paraId="225B5445" w14:textId="77777777" w:rsidTr="00DB0DC8">
        <w:tc>
          <w:tcPr>
            <w:tcW w:w="172.80pt" w:type="dxa"/>
          </w:tcPr>
          <w:p w14:paraId="0239D6D2" w14:textId="77777777" w:rsidR="00EA33D4" w:rsidRPr="00071D31" w:rsidRDefault="00EA33D4" w:rsidP="00F368C8">
            <w:pPr>
              <w:pStyle w:val="TableText"/>
            </w:pPr>
            <w:r w:rsidRPr="00071D31">
              <w:t>Master Record Can Be Reassigned</w:t>
            </w:r>
          </w:p>
        </w:tc>
        <w:tc>
          <w:tcPr>
            <w:tcW w:w="237.60pt" w:type="dxa"/>
          </w:tcPr>
          <w:p w14:paraId="7FF2D827" w14:textId="77777777" w:rsidR="00EA33D4" w:rsidRPr="00071D31" w:rsidRDefault="00EA33D4" w:rsidP="00F368C8">
            <w:pPr>
              <w:pStyle w:val="TableText"/>
            </w:pPr>
            <w:r w:rsidRPr="00071D31">
              <w:t>&lt;Checked&gt;</w:t>
            </w:r>
          </w:p>
        </w:tc>
      </w:tr>
      <w:tr w:rsidR="00EA33D4" w:rsidRPr="00071D31" w14:paraId="74FE4C6E" w14:textId="77777777" w:rsidTr="00DB0DC8">
        <w:tc>
          <w:tcPr>
            <w:tcW w:w="172.80pt" w:type="dxa"/>
          </w:tcPr>
          <w:p w14:paraId="24BCAE77" w14:textId="77777777" w:rsidR="00EA33D4" w:rsidRPr="00071D31" w:rsidRDefault="00EA33D4" w:rsidP="00F368C8">
            <w:pPr>
              <w:pStyle w:val="TableText"/>
            </w:pPr>
            <w:r w:rsidRPr="00071D31">
              <w:t>Complete Review\Approval Within (Days)</w:t>
            </w:r>
          </w:p>
        </w:tc>
        <w:tc>
          <w:tcPr>
            <w:tcW w:w="237.60pt" w:type="dxa"/>
          </w:tcPr>
          <w:p w14:paraId="757DC512" w14:textId="77777777" w:rsidR="00EA33D4" w:rsidRPr="00071D31" w:rsidRDefault="00EA33D4" w:rsidP="00F368C8">
            <w:pPr>
              <w:pStyle w:val="TableText"/>
            </w:pPr>
            <w:r w:rsidRPr="00071D31">
              <w:t>&lt;Blank&gt;</w:t>
            </w:r>
          </w:p>
        </w:tc>
      </w:tr>
      <w:tr w:rsidR="00EA33D4" w:rsidRPr="00071D31" w14:paraId="6E889F97" w14:textId="77777777" w:rsidTr="00DB0DC8">
        <w:tc>
          <w:tcPr>
            <w:tcW w:w="172.80pt" w:type="dxa"/>
          </w:tcPr>
          <w:p w14:paraId="5AC712C4" w14:textId="77777777" w:rsidR="00EA33D4" w:rsidRPr="00071D31" w:rsidRDefault="003D4A16" w:rsidP="00F368C8">
            <w:pPr>
              <w:pStyle w:val="TableText"/>
            </w:pPr>
            <w:r w:rsidRPr="00071D31">
              <w:t>Post-Match</w:t>
            </w:r>
            <w:r w:rsidR="00EA33D4" w:rsidRPr="00071D31">
              <w:t xml:space="preserve"> Review Result</w:t>
            </w:r>
          </w:p>
        </w:tc>
        <w:tc>
          <w:tcPr>
            <w:tcW w:w="237.60pt" w:type="dxa"/>
          </w:tcPr>
          <w:p w14:paraId="2227DE51" w14:textId="77777777" w:rsidR="00EA33D4" w:rsidRPr="00071D31" w:rsidRDefault="00EA33D4" w:rsidP="00F368C8">
            <w:pPr>
              <w:pStyle w:val="TableText"/>
            </w:pPr>
            <w:r w:rsidRPr="00071D31">
              <w:t>&lt;Check&gt; When Match Group Review Is Completed</w:t>
            </w:r>
          </w:p>
        </w:tc>
      </w:tr>
    </w:tbl>
    <w:p w14:paraId="0A5F5FB7" w14:textId="77777777" w:rsidR="00EA33D4" w:rsidRPr="00F368C8" w:rsidRDefault="00882AAD" w:rsidP="00F134EE">
      <w:pPr>
        <w:numPr>
          <w:ilvl w:val="0"/>
          <w:numId w:val="40"/>
        </w:numPr>
        <w:shd w:val="clear" w:color="000000" w:fill="auto"/>
        <w:spacing w:after="6pt"/>
        <w:jc w:val="both"/>
      </w:pPr>
      <w:r>
        <w:t xml:space="preserve">Choose </w:t>
      </w:r>
      <w:r w:rsidR="00EA33D4" w:rsidRPr="00882AAD">
        <w:rPr>
          <w:rStyle w:val="Object"/>
        </w:rPr>
        <w:t>Next</w:t>
      </w:r>
      <w:r w:rsidR="00EA33D4" w:rsidRPr="00F368C8">
        <w:t>.</w:t>
      </w:r>
    </w:p>
    <w:p w14:paraId="07E7ACB3" w14:textId="77777777" w:rsidR="00EA33D4" w:rsidRPr="00F368C8" w:rsidRDefault="00882AAD" w:rsidP="00F134EE">
      <w:pPr>
        <w:numPr>
          <w:ilvl w:val="0"/>
          <w:numId w:val="40"/>
        </w:numPr>
        <w:shd w:val="clear" w:color="000000" w:fill="auto"/>
        <w:spacing w:after="6pt"/>
        <w:jc w:val="both"/>
      </w:pPr>
      <w:r>
        <w:t xml:space="preserve">In </w:t>
      </w:r>
      <w:r w:rsidR="00EA33D4" w:rsidRPr="00882AAD">
        <w:rPr>
          <w:rStyle w:val="Object"/>
        </w:rPr>
        <w:t>Configure Input Table</w:t>
      </w:r>
      <w:r>
        <w:t xml:space="preserve">,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774"/>
        <w:gridCol w:w="4794"/>
      </w:tblGrid>
      <w:tr w:rsidR="00EA33D4" w:rsidRPr="00071D31" w14:paraId="6DB28CBE" w14:textId="77777777" w:rsidTr="00DB0DC8">
        <w:tc>
          <w:tcPr>
            <w:tcW w:w="109.80pt" w:type="dxa"/>
            <w:shd w:val="clear" w:color="auto" w:fill="C6C6C6"/>
          </w:tcPr>
          <w:p w14:paraId="5DD911DD" w14:textId="77777777" w:rsidR="00EA33D4" w:rsidRPr="00071D31" w:rsidRDefault="00EA33D4" w:rsidP="00F368C8">
            <w:pPr>
              <w:pStyle w:val="TableHeading"/>
            </w:pPr>
            <w:r w:rsidRPr="00071D31">
              <w:t>Field Name</w:t>
            </w:r>
          </w:p>
        </w:tc>
        <w:tc>
          <w:tcPr>
            <w:tcW w:w="139.50pt" w:type="dxa"/>
            <w:shd w:val="clear" w:color="auto" w:fill="C6C6C6"/>
          </w:tcPr>
          <w:p w14:paraId="6B8F2605" w14:textId="77777777" w:rsidR="00EA33D4" w:rsidRPr="00071D31" w:rsidRDefault="00EA33D4" w:rsidP="00F368C8">
            <w:pPr>
              <w:pStyle w:val="TableHeading"/>
            </w:pPr>
            <w:r w:rsidRPr="00071D31">
              <w:t>Value</w:t>
            </w:r>
          </w:p>
        </w:tc>
      </w:tr>
      <w:tr w:rsidR="00EA33D4" w:rsidRPr="00071D31" w14:paraId="683B49FA" w14:textId="77777777" w:rsidTr="00DB0DC8">
        <w:tc>
          <w:tcPr>
            <w:tcW w:w="109.80pt" w:type="dxa"/>
          </w:tcPr>
          <w:p w14:paraId="75CE49D5" w14:textId="77777777" w:rsidR="00EA33D4" w:rsidRPr="00071D31" w:rsidRDefault="00EA33D4" w:rsidP="00F368C8">
            <w:pPr>
              <w:pStyle w:val="TableText"/>
            </w:pPr>
            <w:r w:rsidRPr="00071D31">
              <w:t>Input Table</w:t>
            </w:r>
          </w:p>
        </w:tc>
        <w:tc>
          <w:tcPr>
            <w:tcW w:w="139.50pt" w:type="dxa"/>
          </w:tcPr>
          <w:p w14:paraId="05F3777A" w14:textId="77777777" w:rsidR="00EA33D4" w:rsidRPr="00071D31" w:rsidRDefault="00EA33D4" w:rsidP="00F368C8">
            <w:pPr>
              <w:pStyle w:val="TableText"/>
            </w:pPr>
            <w:r w:rsidRPr="00071D31">
              <w:t>MATCH_REVIEW</w:t>
            </w:r>
          </w:p>
        </w:tc>
      </w:tr>
      <w:tr w:rsidR="00EA33D4" w:rsidRPr="00071D31" w14:paraId="2898E17F" w14:textId="77777777" w:rsidTr="00DB0DC8">
        <w:tc>
          <w:tcPr>
            <w:tcW w:w="109.80pt" w:type="dxa"/>
          </w:tcPr>
          <w:p w14:paraId="4591E0AC" w14:textId="77777777" w:rsidR="00EA33D4" w:rsidRPr="00071D31" w:rsidRDefault="00EA33D4" w:rsidP="00F368C8">
            <w:pPr>
              <w:pStyle w:val="TableText"/>
            </w:pPr>
            <w:r w:rsidRPr="00071D31">
              <w:t>Source System</w:t>
            </w:r>
          </w:p>
        </w:tc>
        <w:tc>
          <w:tcPr>
            <w:tcW w:w="139.50pt" w:type="dxa"/>
          </w:tcPr>
          <w:p w14:paraId="0865130F" w14:textId="77777777" w:rsidR="00EA33D4" w:rsidRPr="00071D31" w:rsidRDefault="00EA33D4" w:rsidP="00F368C8">
            <w:pPr>
              <w:pStyle w:val="TableText"/>
            </w:pPr>
            <w:r w:rsidRPr="00071D31">
              <w:t>SOURCE_SYSTEM</w:t>
            </w:r>
          </w:p>
        </w:tc>
      </w:tr>
      <w:tr w:rsidR="00EA33D4" w:rsidRPr="00071D31" w14:paraId="12DD49B6" w14:textId="77777777" w:rsidTr="00DB0DC8">
        <w:tc>
          <w:tcPr>
            <w:tcW w:w="109.80pt" w:type="dxa"/>
          </w:tcPr>
          <w:p w14:paraId="0C0F7DB6" w14:textId="77777777" w:rsidR="00EA33D4" w:rsidRPr="00071D31" w:rsidRDefault="00EA33D4" w:rsidP="00F368C8">
            <w:pPr>
              <w:pStyle w:val="TableText"/>
            </w:pPr>
            <w:r w:rsidRPr="00071D31">
              <w:t>Source Record ID</w:t>
            </w:r>
          </w:p>
        </w:tc>
        <w:tc>
          <w:tcPr>
            <w:tcW w:w="139.50pt" w:type="dxa"/>
          </w:tcPr>
          <w:p w14:paraId="495667EA" w14:textId="77777777" w:rsidR="00EA33D4" w:rsidRPr="00071D31" w:rsidRDefault="00EA33D4" w:rsidP="00F368C8">
            <w:pPr>
              <w:pStyle w:val="TableText"/>
            </w:pPr>
            <w:r w:rsidRPr="00071D31">
              <w:t>ID</w:t>
            </w:r>
          </w:p>
        </w:tc>
      </w:tr>
      <w:tr w:rsidR="00EA33D4" w:rsidRPr="00071D31" w14:paraId="7721AFFD" w14:textId="77777777" w:rsidTr="00DB0DC8">
        <w:tc>
          <w:tcPr>
            <w:tcW w:w="109.80pt" w:type="dxa"/>
          </w:tcPr>
          <w:p w14:paraId="4E618C74" w14:textId="77777777" w:rsidR="00EA33D4" w:rsidRPr="00071D31" w:rsidRDefault="00EA33D4" w:rsidP="00F368C8">
            <w:pPr>
              <w:pStyle w:val="TableText"/>
            </w:pPr>
            <w:r w:rsidRPr="00071D31">
              <w:t>Job Run ID</w:t>
            </w:r>
          </w:p>
        </w:tc>
        <w:tc>
          <w:tcPr>
            <w:tcW w:w="139.50pt" w:type="dxa"/>
          </w:tcPr>
          <w:p w14:paraId="0F5626F8" w14:textId="77777777" w:rsidR="00EA33D4" w:rsidRPr="00071D31" w:rsidRDefault="00EA33D4" w:rsidP="00F368C8">
            <w:pPr>
              <w:pStyle w:val="TableText"/>
            </w:pPr>
            <w:r w:rsidRPr="00071D31">
              <w:t>JOB_RUN_ID</w:t>
            </w:r>
          </w:p>
        </w:tc>
      </w:tr>
      <w:tr w:rsidR="00EA33D4" w:rsidRPr="00071D31" w14:paraId="7BCF0148" w14:textId="77777777" w:rsidTr="00DB0DC8">
        <w:tc>
          <w:tcPr>
            <w:tcW w:w="109.80pt" w:type="dxa"/>
          </w:tcPr>
          <w:p w14:paraId="62696A14" w14:textId="77777777" w:rsidR="00EA33D4" w:rsidRPr="00071D31" w:rsidRDefault="00EA33D4" w:rsidP="00F368C8">
            <w:pPr>
              <w:pStyle w:val="TableText"/>
            </w:pPr>
            <w:r w:rsidRPr="00071D31">
              <w:t>Match Group Number</w:t>
            </w:r>
          </w:p>
        </w:tc>
        <w:tc>
          <w:tcPr>
            <w:tcW w:w="139.50pt" w:type="dxa"/>
          </w:tcPr>
          <w:p w14:paraId="01177423" w14:textId="77777777" w:rsidR="00EA33D4" w:rsidRPr="00071D31" w:rsidRDefault="00EA33D4" w:rsidP="00F368C8">
            <w:pPr>
              <w:pStyle w:val="TableText"/>
            </w:pPr>
            <w:r w:rsidRPr="00071D31">
              <w:t>MATCH_GROUP_NUMBER</w:t>
            </w:r>
          </w:p>
        </w:tc>
      </w:tr>
      <w:tr w:rsidR="00EA33D4" w:rsidRPr="00071D31" w14:paraId="0A8415F2" w14:textId="77777777" w:rsidTr="00DB0DC8">
        <w:tc>
          <w:tcPr>
            <w:tcW w:w="109.80pt" w:type="dxa"/>
          </w:tcPr>
          <w:p w14:paraId="4F712B8E" w14:textId="77777777" w:rsidR="00EA33D4" w:rsidRPr="00071D31" w:rsidRDefault="00EA33D4" w:rsidP="00F368C8">
            <w:pPr>
              <w:pStyle w:val="TableText"/>
            </w:pPr>
            <w:r w:rsidRPr="00071D31">
              <w:t>Match Group Rank</w:t>
            </w:r>
          </w:p>
        </w:tc>
        <w:tc>
          <w:tcPr>
            <w:tcW w:w="139.50pt" w:type="dxa"/>
          </w:tcPr>
          <w:p w14:paraId="43A0CA77" w14:textId="77777777" w:rsidR="00EA33D4" w:rsidRPr="00071D31" w:rsidRDefault="00EA33D4" w:rsidP="00F368C8">
            <w:pPr>
              <w:pStyle w:val="TableText"/>
            </w:pPr>
            <w:r w:rsidRPr="00071D31">
              <w:t>MATCH_GROUP_RANK</w:t>
            </w:r>
          </w:p>
        </w:tc>
      </w:tr>
      <w:tr w:rsidR="00EA33D4" w:rsidRPr="00071D31" w14:paraId="784DFE21" w14:textId="77777777" w:rsidTr="00DB0DC8">
        <w:tc>
          <w:tcPr>
            <w:tcW w:w="109.80pt" w:type="dxa"/>
          </w:tcPr>
          <w:p w14:paraId="084A88CF" w14:textId="77777777" w:rsidR="00EA33D4" w:rsidRPr="00071D31" w:rsidRDefault="00EA33D4" w:rsidP="00F368C8">
            <w:pPr>
              <w:pStyle w:val="TableText"/>
            </w:pPr>
            <w:r w:rsidRPr="00071D31">
              <w:t>Match Score</w:t>
            </w:r>
          </w:p>
        </w:tc>
        <w:tc>
          <w:tcPr>
            <w:tcW w:w="139.50pt" w:type="dxa"/>
          </w:tcPr>
          <w:p w14:paraId="2E6F20E7" w14:textId="77777777" w:rsidR="00EA33D4" w:rsidRPr="00071D31" w:rsidRDefault="00EA33D4" w:rsidP="00F368C8">
            <w:pPr>
              <w:pStyle w:val="TableText"/>
            </w:pPr>
            <w:r w:rsidRPr="00071D31">
              <w:t>MATCH_SCORE</w:t>
            </w:r>
          </w:p>
        </w:tc>
      </w:tr>
      <w:tr w:rsidR="00EA33D4" w:rsidRPr="00071D31" w14:paraId="77361D0A" w14:textId="77777777" w:rsidTr="00DB0DC8">
        <w:tc>
          <w:tcPr>
            <w:tcW w:w="109.80pt" w:type="dxa"/>
          </w:tcPr>
          <w:p w14:paraId="631B2B60" w14:textId="77777777" w:rsidR="00EA33D4" w:rsidRPr="00071D31" w:rsidRDefault="00EA33D4" w:rsidP="00F368C8">
            <w:pPr>
              <w:pStyle w:val="TableText"/>
            </w:pPr>
            <w:r w:rsidRPr="00071D31">
              <w:t>Match Review Result</w:t>
            </w:r>
          </w:p>
        </w:tc>
        <w:tc>
          <w:tcPr>
            <w:tcW w:w="139.50pt" w:type="dxa"/>
          </w:tcPr>
          <w:p w14:paraId="245BF797" w14:textId="77777777" w:rsidR="00EA33D4" w:rsidRPr="00071D31" w:rsidRDefault="00EA33D4" w:rsidP="00F368C8">
            <w:pPr>
              <w:pStyle w:val="TableText"/>
            </w:pPr>
            <w:r w:rsidRPr="00071D31">
              <w:t>MATCH_REVIEW_RESULT</w:t>
            </w:r>
          </w:p>
        </w:tc>
      </w:tr>
    </w:tbl>
    <w:p w14:paraId="720509E2" w14:textId="77777777" w:rsidR="00882AAD" w:rsidRPr="00882AAD" w:rsidRDefault="00882AAD" w:rsidP="00F134EE">
      <w:pPr>
        <w:numPr>
          <w:ilvl w:val="0"/>
          <w:numId w:val="40"/>
        </w:numPr>
        <w:shd w:val="clear" w:color="000000" w:fill="auto"/>
        <w:spacing w:after="6pt"/>
        <w:jc w:val="both"/>
        <w:rPr>
          <w:rStyle w:val="Object"/>
          <w:i w:val="0"/>
          <w:lang w:eastAsia="zh-CN"/>
        </w:rPr>
      </w:pPr>
      <w:r>
        <w:t xml:space="preserve">Choose </w:t>
      </w:r>
      <w:r w:rsidR="00EA33D4" w:rsidRPr="00882AAD">
        <w:rPr>
          <w:rStyle w:val="Object"/>
        </w:rPr>
        <w:t>Select</w:t>
      </w:r>
      <w:r>
        <w:rPr>
          <w:rStyle w:val="Object"/>
        </w:rPr>
        <w:t>.</w:t>
      </w:r>
    </w:p>
    <w:p w14:paraId="465909AE" w14:textId="77777777" w:rsidR="00EA33D4" w:rsidRPr="00071D31" w:rsidRDefault="00882AAD" w:rsidP="00F134EE">
      <w:pPr>
        <w:numPr>
          <w:ilvl w:val="0"/>
          <w:numId w:val="40"/>
        </w:numPr>
        <w:shd w:val="clear" w:color="000000" w:fill="auto"/>
        <w:spacing w:after="6pt"/>
        <w:jc w:val="both"/>
        <w:rPr>
          <w:lang w:eastAsia="zh-CN"/>
        </w:rPr>
      </w:pPr>
      <w:r w:rsidRPr="00882AAD">
        <w:t xml:space="preserve">In </w:t>
      </w:r>
      <w:r w:rsidR="00EA33D4" w:rsidRPr="00882AAD">
        <w:rPr>
          <w:rStyle w:val="Object"/>
        </w:rPr>
        <w:t>Select Display Columns</w:t>
      </w:r>
      <w:r w:rsidRPr="00882AAD">
        <w:t xml:space="preserve">, </w:t>
      </w:r>
      <w:r>
        <w:t xml:space="preserve">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310"/>
        <w:gridCol w:w="4258"/>
      </w:tblGrid>
      <w:tr w:rsidR="00EA33D4" w:rsidRPr="00F368C8" w14:paraId="211D20AC" w14:textId="77777777" w:rsidTr="00DB0DC8">
        <w:trPr>
          <w:trHeight w:val="418"/>
        </w:trPr>
        <w:tc>
          <w:tcPr>
            <w:tcW w:w="150.30pt" w:type="dxa"/>
            <w:shd w:val="clear" w:color="auto" w:fill="C6C6C6"/>
          </w:tcPr>
          <w:p w14:paraId="60D5254F" w14:textId="77777777" w:rsidR="00EA33D4" w:rsidRPr="00F368C8" w:rsidRDefault="00EA33D4" w:rsidP="00F368C8">
            <w:pPr>
              <w:pStyle w:val="TableHeading"/>
            </w:pPr>
            <w:r w:rsidRPr="00F368C8">
              <w:t>Selected Available Columns</w:t>
            </w:r>
          </w:p>
        </w:tc>
        <w:tc>
          <w:tcPr>
            <w:tcW w:w="148.50pt" w:type="dxa"/>
            <w:shd w:val="clear" w:color="auto" w:fill="C6C6C6"/>
          </w:tcPr>
          <w:p w14:paraId="6C054461" w14:textId="77777777" w:rsidR="00EA33D4" w:rsidRPr="00F368C8" w:rsidRDefault="00EA33D4" w:rsidP="00F368C8">
            <w:pPr>
              <w:pStyle w:val="TableHeading"/>
            </w:pPr>
            <w:r w:rsidRPr="00F368C8">
              <w:t>Column Display Name</w:t>
            </w:r>
          </w:p>
        </w:tc>
      </w:tr>
      <w:tr w:rsidR="00EA33D4" w:rsidRPr="00F368C8" w14:paraId="3FB0D2FC" w14:textId="77777777" w:rsidTr="00DB0DC8">
        <w:trPr>
          <w:trHeight w:val="418"/>
        </w:trPr>
        <w:tc>
          <w:tcPr>
            <w:tcW w:w="150.30pt" w:type="dxa"/>
          </w:tcPr>
          <w:p w14:paraId="757B1B75" w14:textId="77777777" w:rsidR="00EA33D4" w:rsidRPr="00F368C8" w:rsidRDefault="00EA33D4" w:rsidP="00F368C8">
            <w:pPr>
              <w:pStyle w:val="TableText"/>
            </w:pPr>
            <w:r w:rsidRPr="00F368C8">
              <w:t>STD_FIRM1</w:t>
            </w:r>
          </w:p>
        </w:tc>
        <w:tc>
          <w:tcPr>
            <w:tcW w:w="148.50pt" w:type="dxa"/>
          </w:tcPr>
          <w:p w14:paraId="0ED94175" w14:textId="77777777" w:rsidR="00EA33D4" w:rsidRPr="00F368C8" w:rsidRDefault="00EA33D4" w:rsidP="00F368C8">
            <w:pPr>
              <w:pStyle w:val="TableText"/>
            </w:pPr>
            <w:r w:rsidRPr="00F368C8">
              <w:t>STD_FIRM1</w:t>
            </w:r>
          </w:p>
        </w:tc>
      </w:tr>
      <w:tr w:rsidR="00EA33D4" w:rsidRPr="00F368C8" w14:paraId="512D805B" w14:textId="77777777" w:rsidTr="00DB0DC8">
        <w:trPr>
          <w:trHeight w:val="418"/>
        </w:trPr>
        <w:tc>
          <w:tcPr>
            <w:tcW w:w="150.30pt" w:type="dxa"/>
          </w:tcPr>
          <w:p w14:paraId="7D9AF133" w14:textId="77777777" w:rsidR="00EA33D4" w:rsidRPr="00F368C8" w:rsidRDefault="00EA33D4" w:rsidP="00F368C8">
            <w:pPr>
              <w:pStyle w:val="TableText"/>
            </w:pPr>
            <w:r w:rsidRPr="00F368C8">
              <w:lastRenderedPageBreak/>
              <w:t>STD_FIRM2</w:t>
            </w:r>
          </w:p>
        </w:tc>
        <w:tc>
          <w:tcPr>
            <w:tcW w:w="148.50pt" w:type="dxa"/>
          </w:tcPr>
          <w:p w14:paraId="3C2421B2" w14:textId="77777777" w:rsidR="00EA33D4" w:rsidRPr="00F368C8" w:rsidRDefault="00EA33D4" w:rsidP="00F368C8">
            <w:pPr>
              <w:pStyle w:val="TableText"/>
            </w:pPr>
            <w:r w:rsidRPr="00F368C8">
              <w:t>STD_FIRM2</w:t>
            </w:r>
          </w:p>
        </w:tc>
      </w:tr>
      <w:tr w:rsidR="00EA33D4" w:rsidRPr="00F368C8" w14:paraId="5F9B6C9A" w14:textId="77777777" w:rsidTr="00DB0DC8">
        <w:trPr>
          <w:trHeight w:val="418"/>
        </w:trPr>
        <w:tc>
          <w:tcPr>
            <w:tcW w:w="150.30pt" w:type="dxa"/>
          </w:tcPr>
          <w:p w14:paraId="59A202F7" w14:textId="77777777" w:rsidR="00EA33D4" w:rsidRPr="00F368C8" w:rsidRDefault="00EA33D4" w:rsidP="00F368C8">
            <w:pPr>
              <w:pStyle w:val="TableText"/>
            </w:pPr>
            <w:r w:rsidRPr="00F368C8">
              <w:t>STD_PRIMARY_ADDRESS</w:t>
            </w:r>
          </w:p>
        </w:tc>
        <w:tc>
          <w:tcPr>
            <w:tcW w:w="148.50pt" w:type="dxa"/>
          </w:tcPr>
          <w:p w14:paraId="3758AAC1" w14:textId="77777777" w:rsidR="00EA33D4" w:rsidRPr="00F368C8" w:rsidRDefault="00EA33D4" w:rsidP="00F368C8">
            <w:pPr>
              <w:pStyle w:val="TableText"/>
            </w:pPr>
            <w:r w:rsidRPr="00F368C8">
              <w:t>STD_PRIMARY_ADDRESS</w:t>
            </w:r>
          </w:p>
        </w:tc>
      </w:tr>
      <w:tr w:rsidR="00EA33D4" w:rsidRPr="00F368C8" w14:paraId="00BB295C" w14:textId="77777777" w:rsidTr="00DB0DC8">
        <w:trPr>
          <w:trHeight w:val="418"/>
        </w:trPr>
        <w:tc>
          <w:tcPr>
            <w:tcW w:w="150.30pt" w:type="dxa"/>
          </w:tcPr>
          <w:p w14:paraId="68A23C84" w14:textId="77777777" w:rsidR="00EA33D4" w:rsidRPr="00F368C8" w:rsidRDefault="00EA33D4" w:rsidP="00F368C8">
            <w:pPr>
              <w:pStyle w:val="TableText"/>
            </w:pPr>
            <w:r w:rsidRPr="00F368C8">
              <w:t>STD_LOCALITY</w:t>
            </w:r>
          </w:p>
        </w:tc>
        <w:tc>
          <w:tcPr>
            <w:tcW w:w="148.50pt" w:type="dxa"/>
          </w:tcPr>
          <w:p w14:paraId="32F8755C" w14:textId="77777777" w:rsidR="00EA33D4" w:rsidRPr="00F368C8" w:rsidRDefault="00EA33D4" w:rsidP="00F368C8">
            <w:pPr>
              <w:pStyle w:val="TableText"/>
            </w:pPr>
            <w:r w:rsidRPr="00F368C8">
              <w:t>STD_LOCALITY</w:t>
            </w:r>
          </w:p>
        </w:tc>
      </w:tr>
      <w:tr w:rsidR="00EA33D4" w:rsidRPr="00F368C8" w14:paraId="75A7A232" w14:textId="77777777" w:rsidTr="00DB0DC8">
        <w:trPr>
          <w:trHeight w:val="399"/>
        </w:trPr>
        <w:tc>
          <w:tcPr>
            <w:tcW w:w="150.30pt" w:type="dxa"/>
          </w:tcPr>
          <w:p w14:paraId="272E6738" w14:textId="77777777" w:rsidR="00EA33D4" w:rsidRPr="00F368C8" w:rsidRDefault="00EA33D4" w:rsidP="00F368C8">
            <w:pPr>
              <w:pStyle w:val="TableText"/>
            </w:pPr>
            <w:r w:rsidRPr="00F368C8">
              <w:t>STD_REGION</w:t>
            </w:r>
          </w:p>
        </w:tc>
        <w:tc>
          <w:tcPr>
            <w:tcW w:w="148.50pt" w:type="dxa"/>
          </w:tcPr>
          <w:p w14:paraId="3A3A9D0C" w14:textId="77777777" w:rsidR="00EA33D4" w:rsidRPr="00F368C8" w:rsidRDefault="00EA33D4" w:rsidP="00F368C8">
            <w:pPr>
              <w:pStyle w:val="TableText"/>
            </w:pPr>
            <w:r w:rsidRPr="00F368C8">
              <w:t>STD_REGION</w:t>
            </w:r>
          </w:p>
        </w:tc>
      </w:tr>
      <w:tr w:rsidR="00EA33D4" w:rsidRPr="00F368C8" w14:paraId="3B06AF37" w14:textId="77777777" w:rsidTr="00DB0DC8">
        <w:trPr>
          <w:trHeight w:val="418"/>
        </w:trPr>
        <w:tc>
          <w:tcPr>
            <w:tcW w:w="150.30pt" w:type="dxa"/>
          </w:tcPr>
          <w:p w14:paraId="3B064F9A" w14:textId="77777777" w:rsidR="00EA33D4" w:rsidRPr="00F368C8" w:rsidRDefault="00EA33D4" w:rsidP="00F368C8">
            <w:pPr>
              <w:pStyle w:val="TableText"/>
            </w:pPr>
            <w:r w:rsidRPr="00F368C8">
              <w:t>STD_POSTCODE_FULL</w:t>
            </w:r>
          </w:p>
        </w:tc>
        <w:tc>
          <w:tcPr>
            <w:tcW w:w="148.50pt" w:type="dxa"/>
          </w:tcPr>
          <w:p w14:paraId="7C288F19" w14:textId="77777777" w:rsidR="00EA33D4" w:rsidRPr="00F368C8" w:rsidRDefault="00EA33D4" w:rsidP="00F368C8">
            <w:pPr>
              <w:pStyle w:val="TableText"/>
            </w:pPr>
            <w:r w:rsidRPr="00F368C8">
              <w:t>STD_POSTCODE_FULL</w:t>
            </w:r>
          </w:p>
        </w:tc>
      </w:tr>
      <w:tr w:rsidR="00EA33D4" w:rsidRPr="00F368C8" w14:paraId="6C16BA7E" w14:textId="77777777" w:rsidTr="00DB0DC8">
        <w:trPr>
          <w:trHeight w:val="418"/>
        </w:trPr>
        <w:tc>
          <w:tcPr>
            <w:tcW w:w="150.30pt" w:type="dxa"/>
          </w:tcPr>
          <w:p w14:paraId="0A7C91A6" w14:textId="77777777" w:rsidR="00EA33D4" w:rsidRPr="00F368C8" w:rsidRDefault="00EA33D4" w:rsidP="00F368C8">
            <w:pPr>
              <w:pStyle w:val="TableText"/>
            </w:pPr>
            <w:r w:rsidRPr="00F368C8">
              <w:t>STD_INFO_CODE</w:t>
            </w:r>
          </w:p>
        </w:tc>
        <w:tc>
          <w:tcPr>
            <w:tcW w:w="148.50pt" w:type="dxa"/>
          </w:tcPr>
          <w:p w14:paraId="67EC376A" w14:textId="77777777" w:rsidR="00EA33D4" w:rsidRPr="00F368C8" w:rsidRDefault="00EA33D4" w:rsidP="00F368C8">
            <w:pPr>
              <w:pStyle w:val="TableText"/>
            </w:pPr>
            <w:r w:rsidRPr="00F368C8">
              <w:t>STD_INFO_CODE</w:t>
            </w:r>
          </w:p>
        </w:tc>
      </w:tr>
    </w:tbl>
    <w:p w14:paraId="3EFD5D93" w14:textId="77777777" w:rsidR="00EA33D4" w:rsidRPr="00F368C8" w:rsidRDefault="00882AAD" w:rsidP="00F134EE">
      <w:pPr>
        <w:numPr>
          <w:ilvl w:val="0"/>
          <w:numId w:val="40"/>
        </w:numPr>
        <w:shd w:val="clear" w:color="000000" w:fill="auto"/>
        <w:spacing w:after="6pt"/>
        <w:jc w:val="both"/>
      </w:pPr>
      <w:r>
        <w:t xml:space="preserve">Choose </w:t>
      </w:r>
      <w:r w:rsidR="00EA33D4" w:rsidRPr="00882AAD">
        <w:rPr>
          <w:rStyle w:val="Object"/>
        </w:rPr>
        <w:t>OK</w:t>
      </w:r>
      <w:r w:rsidR="00EA33D4" w:rsidRPr="00F368C8">
        <w:t>.</w:t>
      </w:r>
    </w:p>
    <w:p w14:paraId="18FB962A" w14:textId="77777777" w:rsidR="00EA33D4" w:rsidRPr="00F368C8" w:rsidRDefault="00882AAD" w:rsidP="00F134EE">
      <w:pPr>
        <w:numPr>
          <w:ilvl w:val="0"/>
          <w:numId w:val="40"/>
        </w:numPr>
        <w:shd w:val="clear" w:color="000000" w:fill="auto"/>
        <w:spacing w:after="6pt"/>
        <w:jc w:val="both"/>
      </w:pPr>
      <w:r>
        <w:t xml:space="preserve">Choose </w:t>
      </w:r>
      <w:r w:rsidR="00EA33D4" w:rsidRPr="00882AAD">
        <w:rPr>
          <w:rStyle w:val="Object"/>
        </w:rPr>
        <w:t>Next</w:t>
      </w:r>
      <w:r w:rsidR="00EA33D4" w:rsidRPr="00F368C8">
        <w:t>.</w:t>
      </w:r>
    </w:p>
    <w:p w14:paraId="06BC80DC" w14:textId="77777777" w:rsidR="00EA33D4" w:rsidRPr="00F368C8" w:rsidRDefault="00882AAD" w:rsidP="00F134EE">
      <w:pPr>
        <w:numPr>
          <w:ilvl w:val="0"/>
          <w:numId w:val="40"/>
        </w:numPr>
        <w:shd w:val="clear" w:color="000000" w:fill="auto"/>
        <w:spacing w:after="6pt"/>
        <w:jc w:val="both"/>
      </w:pPr>
      <w:r>
        <w:t xml:space="preserve">In </w:t>
      </w:r>
      <w:r w:rsidR="00EA33D4" w:rsidRPr="00882AAD">
        <w:rPr>
          <w:rStyle w:val="Object"/>
        </w:rPr>
        <w:t>Configure Job Status Table</w:t>
      </w:r>
      <w:r>
        <w:t xml:space="preserve">,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684"/>
        <w:gridCol w:w="4884"/>
      </w:tblGrid>
      <w:tr w:rsidR="00EA33D4" w:rsidRPr="00071D31" w14:paraId="0DA7C66D" w14:textId="77777777" w:rsidTr="00DB0DC8">
        <w:tc>
          <w:tcPr>
            <w:tcW w:w="118.80pt" w:type="dxa"/>
            <w:shd w:val="clear" w:color="auto" w:fill="C6C6C6"/>
          </w:tcPr>
          <w:p w14:paraId="08A822DC" w14:textId="77777777" w:rsidR="00EA33D4" w:rsidRPr="00071D31" w:rsidRDefault="00EA33D4" w:rsidP="00882AAD">
            <w:pPr>
              <w:pStyle w:val="TableHeading"/>
            </w:pPr>
            <w:r w:rsidRPr="00071D31">
              <w:t>Field Name</w:t>
            </w:r>
          </w:p>
        </w:tc>
        <w:tc>
          <w:tcPr>
            <w:tcW w:w="157.50pt" w:type="dxa"/>
            <w:shd w:val="clear" w:color="auto" w:fill="C6C6C6"/>
          </w:tcPr>
          <w:p w14:paraId="354E0878" w14:textId="77777777" w:rsidR="00EA33D4" w:rsidRPr="00071D31" w:rsidRDefault="00EA33D4" w:rsidP="00882AAD">
            <w:pPr>
              <w:pStyle w:val="TableHeading"/>
            </w:pPr>
            <w:r w:rsidRPr="00071D31">
              <w:t>Value</w:t>
            </w:r>
          </w:p>
        </w:tc>
      </w:tr>
      <w:tr w:rsidR="00EA33D4" w:rsidRPr="00071D31" w14:paraId="08B53F2E" w14:textId="77777777" w:rsidTr="00DB0DC8">
        <w:tc>
          <w:tcPr>
            <w:tcW w:w="118.80pt" w:type="dxa"/>
          </w:tcPr>
          <w:p w14:paraId="78740D79" w14:textId="77777777" w:rsidR="00EA33D4" w:rsidRPr="00071D31" w:rsidRDefault="00EA33D4" w:rsidP="00882AAD">
            <w:pPr>
              <w:pStyle w:val="TableText"/>
            </w:pPr>
            <w:r w:rsidRPr="00071D31">
              <w:t>Job Status Table</w:t>
            </w:r>
          </w:p>
        </w:tc>
        <w:tc>
          <w:tcPr>
            <w:tcW w:w="157.50pt" w:type="dxa"/>
          </w:tcPr>
          <w:p w14:paraId="1735DEE9" w14:textId="77777777" w:rsidR="00EA33D4" w:rsidRPr="00071D31" w:rsidRDefault="00EA33D4" w:rsidP="00882AAD">
            <w:pPr>
              <w:pStyle w:val="TableText"/>
            </w:pPr>
            <w:r w:rsidRPr="00071D31">
              <w:t>ORGANIZATION_JOB_STATUS</w:t>
            </w:r>
          </w:p>
        </w:tc>
      </w:tr>
      <w:tr w:rsidR="00EA33D4" w:rsidRPr="00071D31" w14:paraId="5ED01AD2" w14:textId="77777777" w:rsidTr="00DB0DC8">
        <w:tc>
          <w:tcPr>
            <w:tcW w:w="118.80pt" w:type="dxa"/>
          </w:tcPr>
          <w:p w14:paraId="2C457378" w14:textId="77777777" w:rsidR="00EA33D4" w:rsidRPr="00071D31" w:rsidRDefault="00EA33D4" w:rsidP="00882AAD">
            <w:pPr>
              <w:pStyle w:val="TableText"/>
            </w:pPr>
            <w:r w:rsidRPr="00071D31">
              <w:t>Job Run ID</w:t>
            </w:r>
          </w:p>
        </w:tc>
        <w:tc>
          <w:tcPr>
            <w:tcW w:w="157.50pt" w:type="dxa"/>
          </w:tcPr>
          <w:p w14:paraId="7F6B9F6D" w14:textId="77777777" w:rsidR="00EA33D4" w:rsidRPr="00071D31" w:rsidRDefault="00EA33D4" w:rsidP="00882AAD">
            <w:pPr>
              <w:pStyle w:val="TableText"/>
            </w:pPr>
            <w:r w:rsidRPr="00071D31">
              <w:t>JOB_RUN_ID</w:t>
            </w:r>
          </w:p>
        </w:tc>
      </w:tr>
      <w:tr w:rsidR="00EA33D4" w:rsidRPr="00071D31" w14:paraId="062E2904" w14:textId="77777777" w:rsidTr="00DB0DC8">
        <w:tc>
          <w:tcPr>
            <w:tcW w:w="118.80pt" w:type="dxa"/>
          </w:tcPr>
          <w:p w14:paraId="70A1DECD" w14:textId="77777777" w:rsidR="00EA33D4" w:rsidRPr="00071D31" w:rsidRDefault="00EA33D4" w:rsidP="00882AAD">
            <w:pPr>
              <w:pStyle w:val="TableText"/>
            </w:pPr>
            <w:r w:rsidRPr="00071D31">
              <w:t>Job Status</w:t>
            </w:r>
          </w:p>
        </w:tc>
        <w:tc>
          <w:tcPr>
            <w:tcW w:w="157.50pt" w:type="dxa"/>
          </w:tcPr>
          <w:p w14:paraId="0CED49A0" w14:textId="77777777" w:rsidR="00EA33D4" w:rsidRPr="00071D31" w:rsidRDefault="00EA33D4" w:rsidP="00882AAD">
            <w:pPr>
              <w:pStyle w:val="TableText"/>
            </w:pPr>
            <w:r w:rsidRPr="00071D31">
              <w:t>JOB_STATUS</w:t>
            </w:r>
          </w:p>
        </w:tc>
      </w:tr>
      <w:tr w:rsidR="00EA33D4" w:rsidRPr="00071D31" w14:paraId="53626EA7" w14:textId="77777777" w:rsidTr="00DB0DC8">
        <w:tc>
          <w:tcPr>
            <w:tcW w:w="118.80pt" w:type="dxa"/>
          </w:tcPr>
          <w:p w14:paraId="33E8202C" w14:textId="77777777" w:rsidR="00EA33D4" w:rsidRPr="00071D31" w:rsidRDefault="00EA33D4" w:rsidP="00882AAD">
            <w:pPr>
              <w:pStyle w:val="TableText"/>
            </w:pPr>
            <w:r w:rsidRPr="00071D31">
              <w:t>Job Status Value</w:t>
            </w:r>
          </w:p>
        </w:tc>
        <w:tc>
          <w:tcPr>
            <w:tcW w:w="157.50pt" w:type="dxa"/>
          </w:tcPr>
          <w:p w14:paraId="6B2707C8" w14:textId="77777777" w:rsidR="00EA33D4" w:rsidRPr="00071D31" w:rsidRDefault="00EA33D4" w:rsidP="00882AAD">
            <w:pPr>
              <w:pStyle w:val="TableText"/>
            </w:pPr>
            <w:r w:rsidRPr="00071D31">
              <w:t>E</w:t>
            </w:r>
          </w:p>
        </w:tc>
      </w:tr>
      <w:tr w:rsidR="00EA33D4" w:rsidRPr="00071D31" w14:paraId="47150584" w14:textId="77777777" w:rsidTr="00DB0DC8">
        <w:tc>
          <w:tcPr>
            <w:tcW w:w="118.80pt" w:type="dxa"/>
          </w:tcPr>
          <w:p w14:paraId="023BE532" w14:textId="77777777" w:rsidR="00EA33D4" w:rsidRPr="00071D31" w:rsidRDefault="00EA33D4" w:rsidP="00882AAD">
            <w:pPr>
              <w:pStyle w:val="TableText"/>
            </w:pPr>
            <w:r w:rsidRPr="00071D31">
              <w:t>Indicate Status Change</w:t>
            </w:r>
          </w:p>
        </w:tc>
        <w:tc>
          <w:tcPr>
            <w:tcW w:w="157.50pt" w:type="dxa"/>
          </w:tcPr>
          <w:p w14:paraId="4ED4718D" w14:textId="77777777" w:rsidR="00EA33D4" w:rsidRPr="00071D31" w:rsidRDefault="00EA33D4" w:rsidP="00882AAD">
            <w:pPr>
              <w:pStyle w:val="TableText"/>
            </w:pPr>
            <w:r w:rsidRPr="00071D31">
              <w:t>&lt;Checked&gt;</w:t>
            </w:r>
          </w:p>
        </w:tc>
      </w:tr>
    </w:tbl>
    <w:p w14:paraId="0C817AE3" w14:textId="77777777" w:rsidR="00EA33D4" w:rsidRPr="00071D31" w:rsidRDefault="00EA33D4" w:rsidP="00F368C8">
      <w:pPr>
        <w:rPr>
          <w:lang w:eastAsia="zh-CN"/>
        </w:rPr>
      </w:pPr>
    </w:p>
    <w:p w14:paraId="5E541973" w14:textId="77777777" w:rsidR="00EA33D4" w:rsidRPr="00F368C8" w:rsidRDefault="00882AAD" w:rsidP="00BA3C80">
      <w:pPr>
        <w:numPr>
          <w:ilvl w:val="0"/>
          <w:numId w:val="40"/>
        </w:numPr>
      </w:pPr>
      <w:r>
        <w:t xml:space="preserve">Choose </w:t>
      </w:r>
      <w:r w:rsidR="00EA33D4" w:rsidRPr="00882AAD">
        <w:rPr>
          <w:rStyle w:val="Object"/>
        </w:rPr>
        <w:t>Next</w:t>
      </w:r>
      <w:r w:rsidR="00EA33D4" w:rsidRPr="00F368C8">
        <w:t>.</w:t>
      </w:r>
    </w:p>
    <w:p w14:paraId="5B613973" w14:textId="77777777" w:rsidR="00EA33D4" w:rsidRPr="00F368C8" w:rsidRDefault="00882AAD" w:rsidP="00BA3C80">
      <w:pPr>
        <w:numPr>
          <w:ilvl w:val="0"/>
          <w:numId w:val="40"/>
        </w:numPr>
      </w:pPr>
      <w:r>
        <w:t xml:space="preserve">On the </w:t>
      </w:r>
      <w:r w:rsidR="00EA33D4" w:rsidRPr="00882AAD">
        <w:rPr>
          <w:rStyle w:val="Object"/>
        </w:rPr>
        <w:t>Assign Reviewers/Approvers</w:t>
      </w:r>
      <w:r w:rsidR="00EA33D4" w:rsidRPr="00F368C8">
        <w:t xml:space="preserve"> screen, double-click </w:t>
      </w:r>
      <w:r w:rsidR="00EA33D4" w:rsidRPr="00882AAD">
        <w:rPr>
          <w:rStyle w:val="Object"/>
        </w:rPr>
        <w:t>Default User Assignment</w:t>
      </w:r>
      <w:r w:rsidR="00EA33D4" w:rsidRPr="00F368C8">
        <w:t>.</w:t>
      </w:r>
    </w:p>
    <w:p w14:paraId="3BE5E777" w14:textId="77777777" w:rsidR="00EA33D4" w:rsidRPr="00F368C8" w:rsidRDefault="00710287" w:rsidP="00BA3C80">
      <w:pPr>
        <w:numPr>
          <w:ilvl w:val="0"/>
          <w:numId w:val="40"/>
        </w:numPr>
      </w:pPr>
      <w:r>
        <w:t>A</w:t>
      </w:r>
      <w:r w:rsidR="00EA33D4" w:rsidRPr="00F368C8">
        <w:t xml:space="preserve">dd the user types that you wish to be reviewers from the </w:t>
      </w:r>
      <w:r w:rsidR="00EA33D4" w:rsidRPr="00710287">
        <w:rPr>
          <w:rStyle w:val="Object"/>
        </w:rPr>
        <w:t>Available Users</w:t>
      </w:r>
      <w:r w:rsidR="00EA33D4" w:rsidRPr="00F368C8">
        <w:t xml:space="preserve"> list to the </w:t>
      </w:r>
      <w:r w:rsidR="00EA33D4" w:rsidRPr="00710287">
        <w:rPr>
          <w:rStyle w:val="Object"/>
        </w:rPr>
        <w:t>Reviewers</w:t>
      </w:r>
      <w:r w:rsidR="00EA33D4" w:rsidRPr="00F368C8">
        <w:t xml:space="preserve"> list.  </w:t>
      </w:r>
      <w:r>
        <w:t xml:space="preserve">At </w:t>
      </w:r>
      <w:r w:rsidR="00EA33D4" w:rsidRPr="00F368C8">
        <w:t>minimum</w:t>
      </w:r>
      <w:r>
        <w:t>,</w:t>
      </w:r>
      <w:r w:rsidR="00EA33D4" w:rsidRPr="00F368C8">
        <w:t xml:space="preserve"> for testing </w:t>
      </w:r>
      <w:r>
        <w:t xml:space="preserve">purposes, </w:t>
      </w:r>
      <w:r w:rsidR="00EA33D4" w:rsidRPr="00F368C8">
        <w:t xml:space="preserve">add </w:t>
      </w:r>
      <w:r w:rsidR="00EA33D4" w:rsidRPr="00710287">
        <w:rPr>
          <w:rStyle w:val="Object"/>
        </w:rPr>
        <w:t>Administrators</w:t>
      </w:r>
      <w:r w:rsidR="00EA33D4" w:rsidRPr="00F368C8">
        <w:t>.</w:t>
      </w:r>
    </w:p>
    <w:p w14:paraId="7DED8F47" w14:textId="77777777" w:rsidR="00EA33D4" w:rsidRPr="00F368C8" w:rsidRDefault="00710287" w:rsidP="00BA3C80">
      <w:pPr>
        <w:numPr>
          <w:ilvl w:val="0"/>
          <w:numId w:val="40"/>
        </w:numPr>
      </w:pPr>
      <w:r>
        <w:t xml:space="preserve">Choose </w:t>
      </w:r>
      <w:r w:rsidR="00EA33D4" w:rsidRPr="00710287">
        <w:rPr>
          <w:rStyle w:val="Object"/>
        </w:rPr>
        <w:t>O</w:t>
      </w:r>
      <w:r>
        <w:rPr>
          <w:rStyle w:val="Object"/>
        </w:rPr>
        <w:t>K.</w:t>
      </w:r>
      <w:r w:rsidR="00EA33D4" w:rsidRPr="00F368C8">
        <w:t xml:space="preserve"> </w:t>
      </w:r>
    </w:p>
    <w:p w14:paraId="1D9E88D6" w14:textId="77777777" w:rsidR="00EA33D4" w:rsidRPr="00F368C8" w:rsidRDefault="00710287" w:rsidP="00BA3C80">
      <w:pPr>
        <w:numPr>
          <w:ilvl w:val="0"/>
          <w:numId w:val="40"/>
        </w:numPr>
      </w:pPr>
      <w:r>
        <w:t xml:space="preserve">Choose </w:t>
      </w:r>
      <w:r w:rsidR="00EA33D4" w:rsidRPr="00710287">
        <w:rPr>
          <w:rStyle w:val="Object"/>
        </w:rPr>
        <w:t>Finish</w:t>
      </w:r>
      <w:r w:rsidR="00EA33D4" w:rsidRPr="00F368C8">
        <w:t>.</w:t>
      </w:r>
    </w:p>
    <w:p w14:paraId="65F43EE6" w14:textId="77777777" w:rsidR="00EA33D4" w:rsidRPr="00F368C8" w:rsidRDefault="00710287" w:rsidP="00BA3C80">
      <w:pPr>
        <w:numPr>
          <w:ilvl w:val="0"/>
          <w:numId w:val="40"/>
        </w:numPr>
      </w:pPr>
      <w:r>
        <w:t xml:space="preserve">Choose </w:t>
      </w:r>
      <w:r w:rsidR="00EA33D4" w:rsidRPr="00710287">
        <w:rPr>
          <w:rStyle w:val="Object"/>
        </w:rPr>
        <w:t>New</w:t>
      </w:r>
      <w:r w:rsidR="00EA33D4" w:rsidRPr="00F368C8">
        <w:t>.</w:t>
      </w:r>
    </w:p>
    <w:p w14:paraId="661DF07E" w14:textId="77777777" w:rsidR="00710287" w:rsidRPr="00882AAD" w:rsidRDefault="00710287" w:rsidP="00BA3C80">
      <w:pPr>
        <w:numPr>
          <w:ilvl w:val="0"/>
          <w:numId w:val="40"/>
        </w:numPr>
        <w:shd w:val="clear" w:color="000000" w:fill="auto"/>
        <w:spacing w:after="6pt"/>
        <w:jc w:val="both"/>
      </w:pPr>
      <w:r>
        <w:t xml:space="preserve">In </w:t>
      </w:r>
      <w:r w:rsidRPr="00882AAD">
        <w:rPr>
          <w:rStyle w:val="Object"/>
        </w:rPr>
        <w:t>Basic Information</w:t>
      </w:r>
      <w:r>
        <w:t>, make the following entries:</w:t>
      </w:r>
    </w:p>
    <w:tbl>
      <w:tblPr>
        <w:tblW w:w="410.40pt" w:type="dxa"/>
        <w:tblInd w:w="21.60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686"/>
        <w:gridCol w:w="4522"/>
      </w:tblGrid>
      <w:tr w:rsidR="00EA33D4" w:rsidRPr="00071D31" w14:paraId="3A254C80" w14:textId="77777777" w:rsidTr="00882AAD">
        <w:tc>
          <w:tcPr>
            <w:tcW w:w="0pt" w:type="dxa"/>
            <w:shd w:val="clear" w:color="auto" w:fill="C6C6C6"/>
          </w:tcPr>
          <w:p w14:paraId="25A0040A" w14:textId="77777777" w:rsidR="00EA33D4" w:rsidRPr="00071D31" w:rsidRDefault="00EA33D4" w:rsidP="00882AAD">
            <w:pPr>
              <w:pStyle w:val="TableHeading"/>
            </w:pPr>
            <w:r w:rsidRPr="00071D31">
              <w:t>Field Name</w:t>
            </w:r>
          </w:p>
        </w:tc>
        <w:tc>
          <w:tcPr>
            <w:tcW w:w="0pt" w:type="dxa"/>
            <w:shd w:val="clear" w:color="auto" w:fill="C6C6C6"/>
          </w:tcPr>
          <w:p w14:paraId="06C7CD8D" w14:textId="77777777" w:rsidR="00EA33D4" w:rsidRPr="00071D31" w:rsidRDefault="00EA33D4" w:rsidP="00882AAD">
            <w:pPr>
              <w:pStyle w:val="TableHeading"/>
            </w:pPr>
            <w:r w:rsidRPr="00071D31">
              <w:t>Value</w:t>
            </w:r>
          </w:p>
        </w:tc>
      </w:tr>
      <w:tr w:rsidR="00EA33D4" w:rsidRPr="00071D31" w14:paraId="575F94DA" w14:textId="77777777" w:rsidTr="00882AAD">
        <w:trPr>
          <w:trHeight w:val="245"/>
        </w:trPr>
        <w:tc>
          <w:tcPr>
            <w:tcW w:w="0pt" w:type="dxa"/>
          </w:tcPr>
          <w:p w14:paraId="43F49FC5" w14:textId="77777777" w:rsidR="00EA33D4" w:rsidRPr="00071D31" w:rsidRDefault="00EA33D4" w:rsidP="00882AAD">
            <w:pPr>
              <w:pStyle w:val="TableText"/>
            </w:pPr>
            <w:r w:rsidRPr="00071D31">
              <w:t>Name</w:t>
            </w:r>
          </w:p>
        </w:tc>
        <w:tc>
          <w:tcPr>
            <w:tcW w:w="0pt" w:type="dxa"/>
          </w:tcPr>
          <w:p w14:paraId="1AA2172B" w14:textId="77777777" w:rsidR="00EA33D4" w:rsidRPr="00071D31" w:rsidRDefault="00EA33D4" w:rsidP="00882AAD">
            <w:pPr>
              <w:pStyle w:val="TableText"/>
            </w:pPr>
            <w:proofErr w:type="spellStart"/>
            <w:r w:rsidRPr="00071D31">
              <w:t>DQM_Contacts</w:t>
            </w:r>
            <w:proofErr w:type="spellEnd"/>
          </w:p>
        </w:tc>
      </w:tr>
      <w:tr w:rsidR="00EA33D4" w:rsidRPr="00071D31" w14:paraId="794C0C40" w14:textId="77777777" w:rsidTr="00882AAD">
        <w:tc>
          <w:tcPr>
            <w:tcW w:w="0pt" w:type="dxa"/>
          </w:tcPr>
          <w:p w14:paraId="08DE4CEF" w14:textId="77777777" w:rsidR="00EA33D4" w:rsidRPr="00071D31" w:rsidRDefault="00EA33D4" w:rsidP="00882AAD">
            <w:pPr>
              <w:pStyle w:val="TableText"/>
            </w:pPr>
            <w:r w:rsidRPr="00071D31">
              <w:t>Description</w:t>
            </w:r>
          </w:p>
        </w:tc>
        <w:tc>
          <w:tcPr>
            <w:tcW w:w="0pt" w:type="dxa"/>
          </w:tcPr>
          <w:p w14:paraId="533A2937" w14:textId="77777777" w:rsidR="00EA33D4" w:rsidRPr="00071D31" w:rsidRDefault="00EA33D4" w:rsidP="00882AAD">
            <w:pPr>
              <w:pStyle w:val="TableText"/>
            </w:pPr>
            <w:r w:rsidRPr="00071D31">
              <w:t>DQM for Contacts</w:t>
            </w:r>
          </w:p>
        </w:tc>
      </w:tr>
      <w:tr w:rsidR="00EA33D4" w:rsidRPr="00071D31" w14:paraId="72ABC58B" w14:textId="77777777" w:rsidTr="00882AAD">
        <w:tc>
          <w:tcPr>
            <w:tcW w:w="0pt" w:type="dxa"/>
          </w:tcPr>
          <w:p w14:paraId="757EFB51" w14:textId="77777777" w:rsidR="00EA33D4" w:rsidRPr="00071D31" w:rsidRDefault="00EA33D4" w:rsidP="00882AAD">
            <w:pPr>
              <w:pStyle w:val="TableText"/>
            </w:pPr>
            <w:r w:rsidRPr="00071D31">
              <w:t>Connection</w:t>
            </w:r>
          </w:p>
        </w:tc>
        <w:tc>
          <w:tcPr>
            <w:tcW w:w="0pt" w:type="dxa"/>
          </w:tcPr>
          <w:p w14:paraId="237C4D3C" w14:textId="77777777" w:rsidR="00EA33D4" w:rsidRPr="00071D31" w:rsidRDefault="00EA33D4" w:rsidP="00882AAD">
            <w:pPr>
              <w:pStyle w:val="TableText"/>
            </w:pPr>
            <w:proofErr w:type="spellStart"/>
            <w:r w:rsidRPr="00071D31">
              <w:t>DQM_Match_Review</w:t>
            </w:r>
            <w:proofErr w:type="spellEnd"/>
          </w:p>
        </w:tc>
      </w:tr>
      <w:tr w:rsidR="00EA33D4" w:rsidRPr="00071D31" w14:paraId="00C80885" w14:textId="77777777" w:rsidTr="00882AAD">
        <w:tc>
          <w:tcPr>
            <w:tcW w:w="0pt" w:type="dxa"/>
          </w:tcPr>
          <w:p w14:paraId="42C66207" w14:textId="77777777" w:rsidR="00EA33D4" w:rsidRPr="00071D31" w:rsidRDefault="00EA33D4" w:rsidP="00882AAD">
            <w:pPr>
              <w:pStyle w:val="TableText"/>
            </w:pPr>
            <w:r w:rsidRPr="00071D31">
              <w:t>High Threshold</w:t>
            </w:r>
          </w:p>
        </w:tc>
        <w:tc>
          <w:tcPr>
            <w:tcW w:w="0pt" w:type="dxa"/>
          </w:tcPr>
          <w:p w14:paraId="4FAB7C2F" w14:textId="77777777" w:rsidR="00EA33D4" w:rsidRPr="00071D31" w:rsidRDefault="00EA33D4" w:rsidP="00882AAD">
            <w:pPr>
              <w:pStyle w:val="TableText"/>
            </w:pPr>
            <w:r w:rsidRPr="00071D31">
              <w:t>95</w:t>
            </w:r>
          </w:p>
        </w:tc>
      </w:tr>
      <w:tr w:rsidR="00EA33D4" w:rsidRPr="00071D31" w14:paraId="26107B8C" w14:textId="77777777" w:rsidTr="00882AAD">
        <w:tc>
          <w:tcPr>
            <w:tcW w:w="0pt" w:type="dxa"/>
          </w:tcPr>
          <w:p w14:paraId="14FB89F2" w14:textId="77777777" w:rsidR="00EA33D4" w:rsidRPr="00071D31" w:rsidRDefault="00EA33D4" w:rsidP="00882AAD">
            <w:pPr>
              <w:pStyle w:val="TableText"/>
            </w:pPr>
            <w:r w:rsidRPr="00071D31">
              <w:t>Low Threshold</w:t>
            </w:r>
          </w:p>
        </w:tc>
        <w:tc>
          <w:tcPr>
            <w:tcW w:w="0pt" w:type="dxa"/>
          </w:tcPr>
          <w:p w14:paraId="10E7C22A" w14:textId="77777777" w:rsidR="00EA33D4" w:rsidRPr="00071D31" w:rsidRDefault="00EA33D4" w:rsidP="00882AAD">
            <w:pPr>
              <w:pStyle w:val="TableText"/>
            </w:pPr>
            <w:r w:rsidRPr="00071D31">
              <w:t>80</w:t>
            </w:r>
          </w:p>
        </w:tc>
      </w:tr>
      <w:tr w:rsidR="00EA33D4" w:rsidRPr="00071D31" w14:paraId="017436EB" w14:textId="77777777" w:rsidTr="00882AAD">
        <w:tc>
          <w:tcPr>
            <w:tcW w:w="0pt" w:type="dxa"/>
          </w:tcPr>
          <w:p w14:paraId="6160611E" w14:textId="77777777" w:rsidR="00EA33D4" w:rsidRPr="00071D31" w:rsidRDefault="00EA33D4" w:rsidP="00882AAD">
            <w:pPr>
              <w:pStyle w:val="TableText"/>
            </w:pPr>
            <w:r w:rsidRPr="00071D31">
              <w:t>Approval Required After Review</w:t>
            </w:r>
          </w:p>
        </w:tc>
        <w:tc>
          <w:tcPr>
            <w:tcW w:w="0pt" w:type="dxa"/>
          </w:tcPr>
          <w:p w14:paraId="497AA762" w14:textId="77777777" w:rsidR="00EA33D4" w:rsidRPr="00071D31" w:rsidRDefault="00EA33D4" w:rsidP="00882AAD">
            <w:pPr>
              <w:pStyle w:val="TableText"/>
            </w:pPr>
            <w:r w:rsidRPr="00071D31">
              <w:t>&lt;Unchecked&gt;</w:t>
            </w:r>
          </w:p>
        </w:tc>
      </w:tr>
      <w:tr w:rsidR="00EA33D4" w:rsidRPr="00071D31" w14:paraId="1863EBF7" w14:textId="77777777" w:rsidTr="00882AAD">
        <w:tc>
          <w:tcPr>
            <w:tcW w:w="0pt" w:type="dxa"/>
          </w:tcPr>
          <w:p w14:paraId="626B8074" w14:textId="77777777" w:rsidR="00EA33D4" w:rsidRPr="00071D31" w:rsidRDefault="00EA33D4" w:rsidP="00882AAD">
            <w:pPr>
              <w:pStyle w:val="TableText"/>
            </w:pPr>
            <w:r w:rsidRPr="00071D31">
              <w:t>Master Record Can Be Reassigned</w:t>
            </w:r>
          </w:p>
        </w:tc>
        <w:tc>
          <w:tcPr>
            <w:tcW w:w="0pt" w:type="dxa"/>
          </w:tcPr>
          <w:p w14:paraId="512BCCFD" w14:textId="77777777" w:rsidR="00EA33D4" w:rsidRPr="00071D31" w:rsidRDefault="00EA33D4" w:rsidP="00882AAD">
            <w:pPr>
              <w:pStyle w:val="TableText"/>
            </w:pPr>
            <w:r w:rsidRPr="00071D31">
              <w:t>&lt;Checked&gt;</w:t>
            </w:r>
          </w:p>
        </w:tc>
      </w:tr>
      <w:tr w:rsidR="00EA33D4" w:rsidRPr="00071D31" w14:paraId="5BC5AB66" w14:textId="77777777" w:rsidTr="00882AAD">
        <w:tc>
          <w:tcPr>
            <w:tcW w:w="0pt" w:type="dxa"/>
          </w:tcPr>
          <w:p w14:paraId="4C602557" w14:textId="77777777" w:rsidR="00EA33D4" w:rsidRPr="00071D31" w:rsidRDefault="00EA33D4" w:rsidP="00882AAD">
            <w:pPr>
              <w:pStyle w:val="TableText"/>
            </w:pPr>
            <w:r w:rsidRPr="00071D31">
              <w:t>Complete Review\Approval Within (Days)</w:t>
            </w:r>
          </w:p>
        </w:tc>
        <w:tc>
          <w:tcPr>
            <w:tcW w:w="0pt" w:type="dxa"/>
          </w:tcPr>
          <w:p w14:paraId="1F8566CE" w14:textId="77777777" w:rsidR="00EA33D4" w:rsidRPr="00071D31" w:rsidRDefault="00EA33D4" w:rsidP="00882AAD">
            <w:pPr>
              <w:pStyle w:val="TableText"/>
            </w:pPr>
            <w:r w:rsidRPr="00071D31">
              <w:t>&lt;Blank&gt;</w:t>
            </w:r>
          </w:p>
        </w:tc>
      </w:tr>
      <w:tr w:rsidR="00EA33D4" w:rsidRPr="00071D31" w14:paraId="50563B2C" w14:textId="77777777" w:rsidTr="00882AAD">
        <w:tc>
          <w:tcPr>
            <w:tcW w:w="0pt" w:type="dxa"/>
          </w:tcPr>
          <w:p w14:paraId="494D5B98" w14:textId="77777777" w:rsidR="00EA33D4" w:rsidRPr="00071D31" w:rsidRDefault="00EA33D4" w:rsidP="00882AAD">
            <w:pPr>
              <w:pStyle w:val="TableText"/>
            </w:pPr>
            <w:proofErr w:type="spellStart"/>
            <w:r w:rsidRPr="00071D31">
              <w:t>Post Match</w:t>
            </w:r>
            <w:proofErr w:type="spellEnd"/>
            <w:r w:rsidRPr="00071D31">
              <w:t xml:space="preserve"> Review Result</w:t>
            </w:r>
          </w:p>
        </w:tc>
        <w:tc>
          <w:tcPr>
            <w:tcW w:w="0pt" w:type="dxa"/>
          </w:tcPr>
          <w:p w14:paraId="37BFB381" w14:textId="77777777" w:rsidR="00EA33D4" w:rsidRPr="00071D31" w:rsidRDefault="00EA33D4" w:rsidP="00882AAD">
            <w:pPr>
              <w:pStyle w:val="TableText"/>
            </w:pPr>
            <w:r w:rsidRPr="00071D31">
              <w:t>&lt;Check&gt; When Match Group Review Is Completed</w:t>
            </w:r>
          </w:p>
        </w:tc>
      </w:tr>
    </w:tbl>
    <w:p w14:paraId="1728E2A0" w14:textId="77777777" w:rsidR="00710287" w:rsidRPr="00F368C8" w:rsidRDefault="00710287" w:rsidP="00F134EE">
      <w:pPr>
        <w:numPr>
          <w:ilvl w:val="0"/>
          <w:numId w:val="40"/>
        </w:numPr>
        <w:shd w:val="clear" w:color="000000" w:fill="auto"/>
        <w:spacing w:after="6pt"/>
        <w:jc w:val="both"/>
      </w:pPr>
      <w:r>
        <w:t xml:space="preserve">Choose </w:t>
      </w:r>
      <w:r w:rsidRPr="00882AAD">
        <w:rPr>
          <w:rStyle w:val="Object"/>
        </w:rPr>
        <w:t>Next</w:t>
      </w:r>
      <w:r w:rsidRPr="00F368C8">
        <w:t>.</w:t>
      </w:r>
    </w:p>
    <w:p w14:paraId="168ACD39" w14:textId="77777777" w:rsidR="00710287" w:rsidRPr="00F368C8" w:rsidRDefault="00710287" w:rsidP="00F134EE">
      <w:pPr>
        <w:numPr>
          <w:ilvl w:val="0"/>
          <w:numId w:val="40"/>
        </w:numPr>
        <w:shd w:val="clear" w:color="000000" w:fill="auto"/>
        <w:spacing w:after="6pt"/>
        <w:jc w:val="both"/>
      </w:pPr>
      <w:r>
        <w:t xml:space="preserve">In </w:t>
      </w:r>
      <w:r w:rsidRPr="00882AAD">
        <w:rPr>
          <w:rStyle w:val="Object"/>
        </w:rPr>
        <w:t>Configure Input Table</w:t>
      </w:r>
      <w:r>
        <w:t xml:space="preserve">,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887"/>
        <w:gridCol w:w="4681"/>
      </w:tblGrid>
      <w:tr w:rsidR="00EA33D4" w:rsidRPr="00071D31" w14:paraId="661CF0D0" w14:textId="77777777" w:rsidTr="00DB0DC8">
        <w:tc>
          <w:tcPr>
            <w:tcW w:w="123.30pt" w:type="dxa"/>
            <w:shd w:val="clear" w:color="auto" w:fill="C6C6C6"/>
          </w:tcPr>
          <w:p w14:paraId="65EFC6EA" w14:textId="77777777" w:rsidR="00EA33D4" w:rsidRPr="00071D31" w:rsidRDefault="00EA33D4" w:rsidP="00882AAD">
            <w:pPr>
              <w:pStyle w:val="TableHeading"/>
            </w:pPr>
            <w:r w:rsidRPr="00071D31">
              <w:lastRenderedPageBreak/>
              <w:t>Field Name</w:t>
            </w:r>
          </w:p>
        </w:tc>
        <w:tc>
          <w:tcPr>
            <w:tcW w:w="148.50pt" w:type="dxa"/>
            <w:shd w:val="clear" w:color="auto" w:fill="C6C6C6"/>
          </w:tcPr>
          <w:p w14:paraId="3AAEFC97" w14:textId="77777777" w:rsidR="00EA33D4" w:rsidRPr="00071D31" w:rsidRDefault="00EA33D4" w:rsidP="00882AAD">
            <w:pPr>
              <w:pStyle w:val="TableHeading"/>
            </w:pPr>
            <w:r w:rsidRPr="00071D31">
              <w:t>Value</w:t>
            </w:r>
          </w:p>
        </w:tc>
      </w:tr>
      <w:tr w:rsidR="00EA33D4" w:rsidRPr="00071D31" w14:paraId="1BA3F1F2" w14:textId="77777777" w:rsidTr="00DB0DC8">
        <w:tc>
          <w:tcPr>
            <w:tcW w:w="123.30pt" w:type="dxa"/>
          </w:tcPr>
          <w:p w14:paraId="7F4F5218" w14:textId="77777777" w:rsidR="00EA33D4" w:rsidRPr="00071D31" w:rsidRDefault="00EA33D4" w:rsidP="00882AAD">
            <w:pPr>
              <w:pStyle w:val="TableText"/>
            </w:pPr>
            <w:r w:rsidRPr="00071D31">
              <w:t>Input Table</w:t>
            </w:r>
          </w:p>
        </w:tc>
        <w:tc>
          <w:tcPr>
            <w:tcW w:w="148.50pt" w:type="dxa"/>
          </w:tcPr>
          <w:p w14:paraId="210D708F" w14:textId="77777777" w:rsidR="00EA33D4" w:rsidRPr="00071D31" w:rsidRDefault="00EA33D4" w:rsidP="00882AAD">
            <w:pPr>
              <w:pStyle w:val="TableText"/>
            </w:pPr>
            <w:r w:rsidRPr="00071D31">
              <w:t>MATCH_REVIEW</w:t>
            </w:r>
          </w:p>
        </w:tc>
      </w:tr>
      <w:tr w:rsidR="00EA33D4" w:rsidRPr="00071D31" w14:paraId="2C3472CE" w14:textId="77777777" w:rsidTr="00DB0DC8">
        <w:tc>
          <w:tcPr>
            <w:tcW w:w="123.30pt" w:type="dxa"/>
          </w:tcPr>
          <w:p w14:paraId="7B859C24" w14:textId="77777777" w:rsidR="00EA33D4" w:rsidRPr="00071D31" w:rsidRDefault="00EA33D4" w:rsidP="00882AAD">
            <w:pPr>
              <w:pStyle w:val="TableText"/>
            </w:pPr>
            <w:r w:rsidRPr="00071D31">
              <w:t>Source System</w:t>
            </w:r>
          </w:p>
        </w:tc>
        <w:tc>
          <w:tcPr>
            <w:tcW w:w="148.50pt" w:type="dxa"/>
          </w:tcPr>
          <w:p w14:paraId="4FC3F901" w14:textId="77777777" w:rsidR="00EA33D4" w:rsidRPr="00071D31" w:rsidRDefault="00EA33D4" w:rsidP="00882AAD">
            <w:pPr>
              <w:pStyle w:val="TableText"/>
            </w:pPr>
            <w:r w:rsidRPr="00071D31">
              <w:t>SOURCE_SYSTEM</w:t>
            </w:r>
          </w:p>
        </w:tc>
      </w:tr>
      <w:tr w:rsidR="00EA33D4" w:rsidRPr="00071D31" w14:paraId="4F161F34" w14:textId="77777777" w:rsidTr="00DB0DC8">
        <w:tc>
          <w:tcPr>
            <w:tcW w:w="123.30pt" w:type="dxa"/>
          </w:tcPr>
          <w:p w14:paraId="732521B3" w14:textId="77777777" w:rsidR="00EA33D4" w:rsidRPr="00071D31" w:rsidRDefault="00EA33D4" w:rsidP="00882AAD">
            <w:pPr>
              <w:pStyle w:val="TableText"/>
            </w:pPr>
            <w:r w:rsidRPr="00071D31">
              <w:t>Source Record ID</w:t>
            </w:r>
          </w:p>
        </w:tc>
        <w:tc>
          <w:tcPr>
            <w:tcW w:w="148.50pt" w:type="dxa"/>
          </w:tcPr>
          <w:p w14:paraId="728ABA33" w14:textId="77777777" w:rsidR="00EA33D4" w:rsidRPr="00071D31" w:rsidRDefault="00EA33D4" w:rsidP="00882AAD">
            <w:pPr>
              <w:pStyle w:val="TableText"/>
            </w:pPr>
            <w:r w:rsidRPr="00071D31">
              <w:t>ID</w:t>
            </w:r>
          </w:p>
        </w:tc>
      </w:tr>
      <w:tr w:rsidR="00EA33D4" w:rsidRPr="00071D31" w14:paraId="7F2B6F79" w14:textId="77777777" w:rsidTr="00DB0DC8">
        <w:tc>
          <w:tcPr>
            <w:tcW w:w="123.30pt" w:type="dxa"/>
          </w:tcPr>
          <w:p w14:paraId="1EB7DE4B" w14:textId="77777777" w:rsidR="00EA33D4" w:rsidRPr="00071D31" w:rsidRDefault="00EA33D4" w:rsidP="00882AAD">
            <w:pPr>
              <w:pStyle w:val="TableText"/>
            </w:pPr>
            <w:r w:rsidRPr="00071D31">
              <w:t>Job Run ID</w:t>
            </w:r>
          </w:p>
        </w:tc>
        <w:tc>
          <w:tcPr>
            <w:tcW w:w="148.50pt" w:type="dxa"/>
          </w:tcPr>
          <w:p w14:paraId="0ED792E7" w14:textId="77777777" w:rsidR="00EA33D4" w:rsidRPr="00071D31" w:rsidRDefault="00EA33D4" w:rsidP="00882AAD">
            <w:pPr>
              <w:pStyle w:val="TableText"/>
            </w:pPr>
            <w:r w:rsidRPr="00071D31">
              <w:t>JOB_RUN_ID</w:t>
            </w:r>
          </w:p>
        </w:tc>
      </w:tr>
      <w:tr w:rsidR="00EA33D4" w:rsidRPr="00071D31" w14:paraId="3595A2A8" w14:textId="77777777" w:rsidTr="00DB0DC8">
        <w:tc>
          <w:tcPr>
            <w:tcW w:w="123.30pt" w:type="dxa"/>
          </w:tcPr>
          <w:p w14:paraId="406060B4" w14:textId="77777777" w:rsidR="00EA33D4" w:rsidRPr="00071D31" w:rsidRDefault="00EA33D4" w:rsidP="00882AAD">
            <w:pPr>
              <w:pStyle w:val="TableText"/>
            </w:pPr>
            <w:r w:rsidRPr="00071D31">
              <w:t>Match Group Number</w:t>
            </w:r>
          </w:p>
        </w:tc>
        <w:tc>
          <w:tcPr>
            <w:tcW w:w="148.50pt" w:type="dxa"/>
          </w:tcPr>
          <w:p w14:paraId="4C6ABB06" w14:textId="77777777" w:rsidR="00EA33D4" w:rsidRPr="00071D31" w:rsidRDefault="00EA33D4" w:rsidP="00882AAD">
            <w:pPr>
              <w:pStyle w:val="TableText"/>
            </w:pPr>
            <w:r w:rsidRPr="00071D31">
              <w:t>MATCH_GROUP_NUMBER</w:t>
            </w:r>
          </w:p>
        </w:tc>
      </w:tr>
      <w:tr w:rsidR="00EA33D4" w:rsidRPr="00071D31" w14:paraId="2FC4DD3E" w14:textId="77777777" w:rsidTr="00DB0DC8">
        <w:tc>
          <w:tcPr>
            <w:tcW w:w="123.30pt" w:type="dxa"/>
          </w:tcPr>
          <w:p w14:paraId="488DD9D4" w14:textId="77777777" w:rsidR="00EA33D4" w:rsidRPr="00071D31" w:rsidRDefault="00EA33D4" w:rsidP="00882AAD">
            <w:pPr>
              <w:pStyle w:val="TableText"/>
            </w:pPr>
            <w:r w:rsidRPr="00071D31">
              <w:t>Match Group Rank</w:t>
            </w:r>
          </w:p>
        </w:tc>
        <w:tc>
          <w:tcPr>
            <w:tcW w:w="148.50pt" w:type="dxa"/>
          </w:tcPr>
          <w:p w14:paraId="04EA68D8" w14:textId="77777777" w:rsidR="00EA33D4" w:rsidRPr="00071D31" w:rsidRDefault="00EA33D4" w:rsidP="00882AAD">
            <w:pPr>
              <w:pStyle w:val="TableText"/>
            </w:pPr>
            <w:r w:rsidRPr="00071D31">
              <w:t>MATCH_GROUP_RANK</w:t>
            </w:r>
          </w:p>
        </w:tc>
      </w:tr>
      <w:tr w:rsidR="00EA33D4" w:rsidRPr="00071D31" w14:paraId="1ADE5640" w14:textId="77777777" w:rsidTr="00DB0DC8">
        <w:trPr>
          <w:trHeight w:val="70"/>
        </w:trPr>
        <w:tc>
          <w:tcPr>
            <w:tcW w:w="123.30pt" w:type="dxa"/>
          </w:tcPr>
          <w:p w14:paraId="2E6864E6" w14:textId="77777777" w:rsidR="00EA33D4" w:rsidRPr="00071D31" w:rsidRDefault="00EA33D4" w:rsidP="00882AAD">
            <w:pPr>
              <w:pStyle w:val="TableText"/>
            </w:pPr>
            <w:r w:rsidRPr="00071D31">
              <w:t>Match Score</w:t>
            </w:r>
          </w:p>
        </w:tc>
        <w:tc>
          <w:tcPr>
            <w:tcW w:w="148.50pt" w:type="dxa"/>
          </w:tcPr>
          <w:p w14:paraId="75F38911" w14:textId="77777777" w:rsidR="00EA33D4" w:rsidRPr="00071D31" w:rsidRDefault="00EA33D4" w:rsidP="00882AAD">
            <w:pPr>
              <w:pStyle w:val="TableText"/>
            </w:pPr>
            <w:r w:rsidRPr="00071D31">
              <w:t>MATCH_SCORE</w:t>
            </w:r>
          </w:p>
        </w:tc>
      </w:tr>
      <w:tr w:rsidR="00EA33D4" w:rsidRPr="00071D31" w14:paraId="016BF7AE" w14:textId="77777777" w:rsidTr="00DB0DC8">
        <w:tc>
          <w:tcPr>
            <w:tcW w:w="123.30pt" w:type="dxa"/>
          </w:tcPr>
          <w:p w14:paraId="5E9F9F81" w14:textId="77777777" w:rsidR="00EA33D4" w:rsidRPr="00071D31" w:rsidRDefault="00EA33D4" w:rsidP="00882AAD">
            <w:pPr>
              <w:pStyle w:val="TableText"/>
            </w:pPr>
            <w:r w:rsidRPr="00071D31">
              <w:t>Match Review Result</w:t>
            </w:r>
          </w:p>
        </w:tc>
        <w:tc>
          <w:tcPr>
            <w:tcW w:w="148.50pt" w:type="dxa"/>
          </w:tcPr>
          <w:p w14:paraId="2CB6F1EE" w14:textId="77777777" w:rsidR="00EA33D4" w:rsidRPr="00071D31" w:rsidRDefault="00EA33D4" w:rsidP="00882AAD">
            <w:pPr>
              <w:pStyle w:val="TableText"/>
            </w:pPr>
            <w:r w:rsidRPr="00071D31">
              <w:t>MATCH_REVIEW_RESULT</w:t>
            </w:r>
          </w:p>
        </w:tc>
      </w:tr>
    </w:tbl>
    <w:p w14:paraId="260974E0" w14:textId="77777777" w:rsidR="00710287" w:rsidRPr="00882AAD" w:rsidRDefault="00710287" w:rsidP="00F134EE">
      <w:pPr>
        <w:numPr>
          <w:ilvl w:val="0"/>
          <w:numId w:val="40"/>
        </w:numPr>
        <w:shd w:val="clear" w:color="000000" w:fill="auto"/>
        <w:spacing w:after="6pt"/>
        <w:jc w:val="both"/>
        <w:rPr>
          <w:rStyle w:val="Object"/>
          <w:i w:val="0"/>
          <w:lang w:eastAsia="zh-CN"/>
        </w:rPr>
      </w:pPr>
      <w:r>
        <w:t xml:space="preserve">Choose </w:t>
      </w:r>
      <w:r w:rsidRPr="00882AAD">
        <w:rPr>
          <w:rStyle w:val="Object"/>
        </w:rPr>
        <w:t>Select</w:t>
      </w:r>
      <w:r>
        <w:rPr>
          <w:rStyle w:val="Object"/>
        </w:rPr>
        <w:t>.</w:t>
      </w:r>
    </w:p>
    <w:p w14:paraId="53D584B9" w14:textId="77777777" w:rsidR="00EA33D4" w:rsidRPr="00071D31" w:rsidRDefault="00710287" w:rsidP="00F134EE">
      <w:pPr>
        <w:numPr>
          <w:ilvl w:val="0"/>
          <w:numId w:val="40"/>
        </w:numPr>
        <w:shd w:val="clear" w:color="000000" w:fill="auto"/>
        <w:spacing w:after="6pt"/>
        <w:jc w:val="both"/>
        <w:rPr>
          <w:lang w:eastAsia="zh-CN"/>
        </w:rPr>
      </w:pPr>
      <w:r w:rsidRPr="00882AAD">
        <w:t xml:space="preserve">In </w:t>
      </w:r>
      <w:r w:rsidRPr="00710287">
        <w:rPr>
          <w:rStyle w:val="Object"/>
        </w:rPr>
        <w:t>Columns to Display on the Match Review UI</w:t>
      </w:r>
      <w:r w:rsidRPr="00882AAD">
        <w:t xml:space="preserve">, </w:t>
      </w:r>
      <w:r>
        <w:t xml:space="preserve">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3468"/>
        <w:gridCol w:w="3468"/>
        <w:gridCol w:w="1632"/>
      </w:tblGrid>
      <w:tr w:rsidR="00EA33D4" w:rsidRPr="00071D31" w14:paraId="0BD67633" w14:textId="77777777" w:rsidTr="00DB0DC8">
        <w:tc>
          <w:tcPr>
            <w:tcW w:w="166.15pt" w:type="dxa"/>
            <w:shd w:val="clear" w:color="auto" w:fill="C6C6C6"/>
          </w:tcPr>
          <w:p w14:paraId="4151A042" w14:textId="77777777" w:rsidR="00EA33D4" w:rsidRPr="00071D31" w:rsidRDefault="00EA33D4" w:rsidP="00882AAD">
            <w:pPr>
              <w:pStyle w:val="TableHeading"/>
            </w:pPr>
            <w:r w:rsidRPr="00071D31">
              <w:t>Column Name</w:t>
            </w:r>
          </w:p>
        </w:tc>
        <w:tc>
          <w:tcPr>
            <w:tcW w:w="166.10pt" w:type="dxa"/>
            <w:shd w:val="clear" w:color="auto" w:fill="C6C6C6"/>
          </w:tcPr>
          <w:p w14:paraId="737DED79" w14:textId="77777777" w:rsidR="00EA33D4" w:rsidRPr="00071D31" w:rsidRDefault="00EA33D4" w:rsidP="00882AAD">
            <w:pPr>
              <w:pStyle w:val="TableHeading"/>
            </w:pPr>
            <w:r w:rsidRPr="00071D31">
              <w:t>Column Display Name</w:t>
            </w:r>
          </w:p>
        </w:tc>
        <w:tc>
          <w:tcPr>
            <w:tcW w:w="78.15pt" w:type="dxa"/>
            <w:shd w:val="clear" w:color="auto" w:fill="C6C6C6"/>
          </w:tcPr>
          <w:p w14:paraId="410C3192" w14:textId="77777777" w:rsidR="00EA33D4" w:rsidRPr="00071D31" w:rsidRDefault="00EA33D4" w:rsidP="00882AAD">
            <w:pPr>
              <w:pStyle w:val="TableHeading"/>
            </w:pPr>
            <w:r w:rsidRPr="00071D31">
              <w:t>Key Fields in Match Review</w:t>
            </w:r>
          </w:p>
        </w:tc>
      </w:tr>
      <w:tr w:rsidR="00EA33D4" w:rsidRPr="00071D31" w14:paraId="037E394F" w14:textId="77777777" w:rsidTr="00DB0DC8">
        <w:tc>
          <w:tcPr>
            <w:tcW w:w="166.15pt" w:type="dxa"/>
          </w:tcPr>
          <w:p w14:paraId="3D8132EE" w14:textId="77777777" w:rsidR="00EA33D4" w:rsidRPr="00071D31" w:rsidRDefault="00EA33D4" w:rsidP="00882AAD">
            <w:pPr>
              <w:pStyle w:val="TableText"/>
            </w:pPr>
            <w:r w:rsidRPr="00071D31">
              <w:t>STD_GIVEN_NAME</w:t>
            </w:r>
          </w:p>
        </w:tc>
        <w:tc>
          <w:tcPr>
            <w:tcW w:w="166.10pt" w:type="dxa"/>
          </w:tcPr>
          <w:p w14:paraId="208BBB57" w14:textId="77777777" w:rsidR="00EA33D4" w:rsidRPr="00071D31" w:rsidRDefault="00EA33D4" w:rsidP="00882AAD">
            <w:pPr>
              <w:pStyle w:val="TableText"/>
            </w:pPr>
            <w:r w:rsidRPr="00071D31">
              <w:t>STD_GIVEN_NAME</w:t>
            </w:r>
          </w:p>
        </w:tc>
        <w:tc>
          <w:tcPr>
            <w:tcW w:w="78.15pt" w:type="dxa"/>
          </w:tcPr>
          <w:p w14:paraId="2B9EBB25" w14:textId="77777777" w:rsidR="00EA33D4" w:rsidRPr="00071D31" w:rsidRDefault="00EA33D4" w:rsidP="00882AAD">
            <w:pPr>
              <w:pStyle w:val="TableText"/>
            </w:pPr>
            <w:r w:rsidRPr="00071D31">
              <w:t>&lt;Checked&gt;</w:t>
            </w:r>
          </w:p>
        </w:tc>
      </w:tr>
      <w:tr w:rsidR="00EA33D4" w:rsidRPr="00071D31" w14:paraId="693138A3" w14:textId="77777777" w:rsidTr="00DB0DC8">
        <w:tc>
          <w:tcPr>
            <w:tcW w:w="166.15pt" w:type="dxa"/>
          </w:tcPr>
          <w:p w14:paraId="1C694E63" w14:textId="77777777" w:rsidR="00EA33D4" w:rsidRPr="00071D31" w:rsidRDefault="00EA33D4" w:rsidP="00882AAD">
            <w:pPr>
              <w:pStyle w:val="TableText"/>
            </w:pPr>
            <w:r w:rsidRPr="00071D31">
              <w:t>STD_GIVEN_NAME1_MATCH1</w:t>
            </w:r>
          </w:p>
        </w:tc>
        <w:tc>
          <w:tcPr>
            <w:tcW w:w="166.10pt" w:type="dxa"/>
          </w:tcPr>
          <w:p w14:paraId="0EF0F8C5" w14:textId="77777777" w:rsidR="00EA33D4" w:rsidRPr="00071D31" w:rsidRDefault="00EA33D4" w:rsidP="00882AAD">
            <w:pPr>
              <w:pStyle w:val="TableText"/>
            </w:pPr>
            <w:r w:rsidRPr="00071D31">
              <w:t>STD_GIVEN_NAME1_MATCH1</w:t>
            </w:r>
          </w:p>
        </w:tc>
        <w:tc>
          <w:tcPr>
            <w:tcW w:w="78.15pt" w:type="dxa"/>
          </w:tcPr>
          <w:p w14:paraId="4D845803" w14:textId="77777777" w:rsidR="00EA33D4" w:rsidRPr="00071D31" w:rsidRDefault="00EA33D4" w:rsidP="00882AAD">
            <w:pPr>
              <w:pStyle w:val="TableText"/>
            </w:pPr>
            <w:r w:rsidRPr="00071D31">
              <w:t>&lt;Unchecked&gt;</w:t>
            </w:r>
          </w:p>
        </w:tc>
      </w:tr>
      <w:tr w:rsidR="00EA33D4" w:rsidRPr="00071D31" w14:paraId="79FF5E7C" w14:textId="77777777" w:rsidTr="00DB0DC8">
        <w:tc>
          <w:tcPr>
            <w:tcW w:w="166.15pt" w:type="dxa"/>
          </w:tcPr>
          <w:p w14:paraId="2056C558" w14:textId="77777777" w:rsidR="00EA33D4" w:rsidRPr="00071D31" w:rsidRDefault="00EA33D4" w:rsidP="00882AAD">
            <w:pPr>
              <w:pStyle w:val="TableText"/>
            </w:pPr>
            <w:r w:rsidRPr="00071D31">
              <w:t>STD_GIVEN_NAME2_MATCH2</w:t>
            </w:r>
          </w:p>
        </w:tc>
        <w:tc>
          <w:tcPr>
            <w:tcW w:w="166.10pt" w:type="dxa"/>
          </w:tcPr>
          <w:p w14:paraId="3BDD8BAC" w14:textId="77777777" w:rsidR="00EA33D4" w:rsidRPr="00071D31" w:rsidRDefault="00EA33D4" w:rsidP="00882AAD">
            <w:pPr>
              <w:pStyle w:val="TableText"/>
            </w:pPr>
            <w:r w:rsidRPr="00071D31">
              <w:t>STD_GIVEN_NAME2_MATCH2</w:t>
            </w:r>
          </w:p>
        </w:tc>
        <w:tc>
          <w:tcPr>
            <w:tcW w:w="78.15pt" w:type="dxa"/>
          </w:tcPr>
          <w:p w14:paraId="3D4422FF" w14:textId="77777777" w:rsidR="00EA33D4" w:rsidRPr="00071D31" w:rsidRDefault="00EA33D4" w:rsidP="00882AAD">
            <w:pPr>
              <w:pStyle w:val="TableText"/>
            </w:pPr>
            <w:r w:rsidRPr="00071D31">
              <w:t>&lt;Unchecked&gt;</w:t>
            </w:r>
          </w:p>
        </w:tc>
      </w:tr>
      <w:tr w:rsidR="00EA33D4" w:rsidRPr="00071D31" w14:paraId="31F78B0B" w14:textId="77777777" w:rsidTr="00DB0DC8">
        <w:tc>
          <w:tcPr>
            <w:tcW w:w="166.15pt" w:type="dxa"/>
          </w:tcPr>
          <w:p w14:paraId="54D8B0AF" w14:textId="77777777" w:rsidR="00EA33D4" w:rsidRPr="00071D31" w:rsidRDefault="00EA33D4" w:rsidP="00882AAD">
            <w:pPr>
              <w:pStyle w:val="TableText"/>
            </w:pPr>
            <w:r w:rsidRPr="00071D31">
              <w:t>STD_GIVEN_NAME3_MATCH3</w:t>
            </w:r>
          </w:p>
        </w:tc>
        <w:tc>
          <w:tcPr>
            <w:tcW w:w="166.10pt" w:type="dxa"/>
          </w:tcPr>
          <w:p w14:paraId="17FF0A4F" w14:textId="77777777" w:rsidR="00EA33D4" w:rsidRPr="00071D31" w:rsidRDefault="00EA33D4" w:rsidP="00882AAD">
            <w:pPr>
              <w:pStyle w:val="TableText"/>
            </w:pPr>
            <w:r w:rsidRPr="00071D31">
              <w:t>STD_GIVEN_NAME3_MATCH3</w:t>
            </w:r>
          </w:p>
        </w:tc>
        <w:tc>
          <w:tcPr>
            <w:tcW w:w="78.15pt" w:type="dxa"/>
          </w:tcPr>
          <w:p w14:paraId="2E3B3F48" w14:textId="77777777" w:rsidR="00EA33D4" w:rsidRPr="00071D31" w:rsidRDefault="00EA33D4" w:rsidP="00882AAD">
            <w:pPr>
              <w:pStyle w:val="TableText"/>
            </w:pPr>
            <w:r w:rsidRPr="00071D31">
              <w:t>&lt;Unchecked&gt;</w:t>
            </w:r>
          </w:p>
        </w:tc>
      </w:tr>
      <w:tr w:rsidR="00EA33D4" w:rsidRPr="00071D31" w14:paraId="30079746" w14:textId="77777777" w:rsidTr="00DB0DC8">
        <w:tc>
          <w:tcPr>
            <w:tcW w:w="166.15pt" w:type="dxa"/>
          </w:tcPr>
          <w:p w14:paraId="009DEF54" w14:textId="77777777" w:rsidR="00EA33D4" w:rsidRPr="00071D31" w:rsidRDefault="00EA33D4" w:rsidP="00882AAD">
            <w:pPr>
              <w:pStyle w:val="TableText"/>
            </w:pPr>
            <w:r w:rsidRPr="00071D31">
              <w:t>STD_FAMILY_NAME</w:t>
            </w:r>
          </w:p>
        </w:tc>
        <w:tc>
          <w:tcPr>
            <w:tcW w:w="166.10pt" w:type="dxa"/>
          </w:tcPr>
          <w:p w14:paraId="45F3242F" w14:textId="77777777" w:rsidR="00EA33D4" w:rsidRPr="00071D31" w:rsidRDefault="00EA33D4" w:rsidP="00882AAD">
            <w:pPr>
              <w:pStyle w:val="TableText"/>
            </w:pPr>
            <w:r w:rsidRPr="00071D31">
              <w:t>STD_FAMILY_NAME</w:t>
            </w:r>
          </w:p>
        </w:tc>
        <w:tc>
          <w:tcPr>
            <w:tcW w:w="78.15pt" w:type="dxa"/>
          </w:tcPr>
          <w:p w14:paraId="1BC00189" w14:textId="77777777" w:rsidR="00EA33D4" w:rsidRPr="00071D31" w:rsidRDefault="00EA33D4" w:rsidP="00882AAD">
            <w:pPr>
              <w:pStyle w:val="TableText"/>
            </w:pPr>
            <w:r w:rsidRPr="00071D31">
              <w:t>&lt;Checked&gt;</w:t>
            </w:r>
          </w:p>
        </w:tc>
      </w:tr>
      <w:tr w:rsidR="00EA33D4" w:rsidRPr="00071D31" w14:paraId="1DFE0356" w14:textId="77777777" w:rsidTr="00DB0DC8">
        <w:tc>
          <w:tcPr>
            <w:tcW w:w="166.15pt" w:type="dxa"/>
          </w:tcPr>
          <w:p w14:paraId="2E431C3E" w14:textId="77777777" w:rsidR="00EA33D4" w:rsidRPr="00071D31" w:rsidRDefault="00EA33D4" w:rsidP="00882AAD">
            <w:pPr>
              <w:pStyle w:val="TableText"/>
            </w:pPr>
            <w:r w:rsidRPr="00071D31">
              <w:t>STD_PRIMARY_ADDRESS</w:t>
            </w:r>
          </w:p>
        </w:tc>
        <w:tc>
          <w:tcPr>
            <w:tcW w:w="166.10pt" w:type="dxa"/>
          </w:tcPr>
          <w:p w14:paraId="5F9F38C2" w14:textId="77777777" w:rsidR="00EA33D4" w:rsidRPr="00071D31" w:rsidRDefault="00EA33D4" w:rsidP="00882AAD">
            <w:pPr>
              <w:pStyle w:val="TableText"/>
            </w:pPr>
            <w:r w:rsidRPr="00071D31">
              <w:t>STD_PRIMARY_ADDRESS</w:t>
            </w:r>
          </w:p>
        </w:tc>
        <w:tc>
          <w:tcPr>
            <w:tcW w:w="78.15pt" w:type="dxa"/>
          </w:tcPr>
          <w:p w14:paraId="7A515A31" w14:textId="77777777" w:rsidR="00EA33D4" w:rsidRPr="00071D31" w:rsidRDefault="00EA33D4" w:rsidP="00882AAD">
            <w:pPr>
              <w:pStyle w:val="TableText"/>
            </w:pPr>
            <w:r w:rsidRPr="00071D31">
              <w:t>&lt;Checked&gt;</w:t>
            </w:r>
          </w:p>
        </w:tc>
      </w:tr>
      <w:tr w:rsidR="00EA33D4" w:rsidRPr="00071D31" w14:paraId="640EA114" w14:textId="77777777" w:rsidTr="00DB0DC8">
        <w:tc>
          <w:tcPr>
            <w:tcW w:w="166.15pt" w:type="dxa"/>
          </w:tcPr>
          <w:p w14:paraId="34D2C5B2" w14:textId="77777777" w:rsidR="00EA33D4" w:rsidRPr="00071D31" w:rsidRDefault="00EA33D4" w:rsidP="00882AAD">
            <w:pPr>
              <w:pStyle w:val="TableText"/>
            </w:pPr>
            <w:r w:rsidRPr="00071D31">
              <w:t>STD_LOCALITY</w:t>
            </w:r>
          </w:p>
        </w:tc>
        <w:tc>
          <w:tcPr>
            <w:tcW w:w="166.10pt" w:type="dxa"/>
          </w:tcPr>
          <w:p w14:paraId="14F71422" w14:textId="77777777" w:rsidR="00EA33D4" w:rsidRPr="00071D31" w:rsidRDefault="00EA33D4" w:rsidP="00882AAD">
            <w:pPr>
              <w:pStyle w:val="TableText"/>
            </w:pPr>
            <w:r w:rsidRPr="00071D31">
              <w:t>STD_LOCALITY</w:t>
            </w:r>
          </w:p>
        </w:tc>
        <w:tc>
          <w:tcPr>
            <w:tcW w:w="78.15pt" w:type="dxa"/>
          </w:tcPr>
          <w:p w14:paraId="65CC275A" w14:textId="77777777" w:rsidR="00EA33D4" w:rsidRPr="00071D31" w:rsidRDefault="00EA33D4" w:rsidP="00882AAD">
            <w:pPr>
              <w:pStyle w:val="TableText"/>
            </w:pPr>
            <w:r w:rsidRPr="00071D31">
              <w:t>&lt;Checked&gt;</w:t>
            </w:r>
          </w:p>
        </w:tc>
      </w:tr>
      <w:tr w:rsidR="00EA33D4" w:rsidRPr="00071D31" w14:paraId="5A6C5CE4" w14:textId="77777777" w:rsidTr="00DB0DC8">
        <w:tc>
          <w:tcPr>
            <w:tcW w:w="166.15pt" w:type="dxa"/>
          </w:tcPr>
          <w:p w14:paraId="20465FFF" w14:textId="77777777" w:rsidR="00EA33D4" w:rsidRPr="00071D31" w:rsidRDefault="00EA33D4" w:rsidP="00882AAD">
            <w:pPr>
              <w:pStyle w:val="TableText"/>
            </w:pPr>
            <w:r w:rsidRPr="00071D31">
              <w:t>STD_REGION</w:t>
            </w:r>
          </w:p>
        </w:tc>
        <w:tc>
          <w:tcPr>
            <w:tcW w:w="166.10pt" w:type="dxa"/>
          </w:tcPr>
          <w:p w14:paraId="46DD8A69" w14:textId="77777777" w:rsidR="00EA33D4" w:rsidRPr="00071D31" w:rsidRDefault="00EA33D4" w:rsidP="00882AAD">
            <w:pPr>
              <w:pStyle w:val="TableText"/>
            </w:pPr>
            <w:r w:rsidRPr="00071D31">
              <w:t>STD_REGION</w:t>
            </w:r>
          </w:p>
        </w:tc>
        <w:tc>
          <w:tcPr>
            <w:tcW w:w="78.15pt" w:type="dxa"/>
          </w:tcPr>
          <w:p w14:paraId="3C13B0A4" w14:textId="77777777" w:rsidR="00EA33D4" w:rsidRPr="00071D31" w:rsidRDefault="00EA33D4" w:rsidP="00882AAD">
            <w:pPr>
              <w:pStyle w:val="TableText"/>
            </w:pPr>
            <w:r w:rsidRPr="00071D31">
              <w:t>&lt;Checked&gt;</w:t>
            </w:r>
          </w:p>
        </w:tc>
      </w:tr>
      <w:tr w:rsidR="00EA33D4" w:rsidRPr="00071D31" w14:paraId="48DCBC78" w14:textId="77777777" w:rsidTr="00DB0DC8">
        <w:tc>
          <w:tcPr>
            <w:tcW w:w="166.15pt" w:type="dxa"/>
          </w:tcPr>
          <w:p w14:paraId="0A348474" w14:textId="77777777" w:rsidR="00EA33D4" w:rsidRPr="00071D31" w:rsidRDefault="00EA33D4" w:rsidP="00882AAD">
            <w:pPr>
              <w:pStyle w:val="TableText"/>
            </w:pPr>
            <w:r w:rsidRPr="00071D31">
              <w:t>STD_POSTCODE_FULL</w:t>
            </w:r>
          </w:p>
        </w:tc>
        <w:tc>
          <w:tcPr>
            <w:tcW w:w="166.10pt" w:type="dxa"/>
          </w:tcPr>
          <w:p w14:paraId="1BC9FFA7" w14:textId="77777777" w:rsidR="00EA33D4" w:rsidRPr="00071D31" w:rsidRDefault="00EA33D4" w:rsidP="00882AAD">
            <w:pPr>
              <w:pStyle w:val="TableText"/>
            </w:pPr>
            <w:r w:rsidRPr="00071D31">
              <w:t>STD_POSTCODE_FULL</w:t>
            </w:r>
          </w:p>
        </w:tc>
        <w:tc>
          <w:tcPr>
            <w:tcW w:w="78.15pt" w:type="dxa"/>
          </w:tcPr>
          <w:p w14:paraId="2F617546" w14:textId="77777777" w:rsidR="00EA33D4" w:rsidRPr="00071D31" w:rsidRDefault="00EA33D4" w:rsidP="00882AAD">
            <w:pPr>
              <w:pStyle w:val="TableText"/>
            </w:pPr>
            <w:r w:rsidRPr="00071D31">
              <w:t>&lt;Checked&gt;</w:t>
            </w:r>
          </w:p>
        </w:tc>
      </w:tr>
      <w:tr w:rsidR="00EA33D4" w:rsidRPr="00071D31" w14:paraId="7FAC8434" w14:textId="77777777" w:rsidTr="00DB0DC8">
        <w:tc>
          <w:tcPr>
            <w:tcW w:w="166.15pt" w:type="dxa"/>
          </w:tcPr>
          <w:p w14:paraId="573730B8" w14:textId="77777777" w:rsidR="00EA33D4" w:rsidRPr="00071D31" w:rsidRDefault="00EA33D4" w:rsidP="00882AAD">
            <w:pPr>
              <w:pStyle w:val="TableText"/>
            </w:pPr>
            <w:r w:rsidRPr="00071D31">
              <w:t>STD_INFO_CODE</w:t>
            </w:r>
          </w:p>
        </w:tc>
        <w:tc>
          <w:tcPr>
            <w:tcW w:w="166.10pt" w:type="dxa"/>
          </w:tcPr>
          <w:p w14:paraId="7B54D69C" w14:textId="77777777" w:rsidR="00EA33D4" w:rsidRPr="00071D31" w:rsidRDefault="00EA33D4" w:rsidP="00882AAD">
            <w:pPr>
              <w:pStyle w:val="TableText"/>
            </w:pPr>
            <w:r w:rsidRPr="00071D31">
              <w:t>STD_INFO_CODE</w:t>
            </w:r>
          </w:p>
        </w:tc>
        <w:tc>
          <w:tcPr>
            <w:tcW w:w="78.15pt" w:type="dxa"/>
          </w:tcPr>
          <w:p w14:paraId="00BA21BA" w14:textId="77777777" w:rsidR="00EA33D4" w:rsidRPr="00071D31" w:rsidRDefault="00EA33D4" w:rsidP="00882AAD">
            <w:pPr>
              <w:pStyle w:val="TableText"/>
            </w:pPr>
            <w:r w:rsidRPr="00071D31">
              <w:t>&lt;Checked&gt;</w:t>
            </w:r>
          </w:p>
        </w:tc>
      </w:tr>
    </w:tbl>
    <w:p w14:paraId="1858C278" w14:textId="77777777" w:rsidR="00710287" w:rsidRPr="00F368C8" w:rsidRDefault="00710287" w:rsidP="00F134EE">
      <w:pPr>
        <w:numPr>
          <w:ilvl w:val="0"/>
          <w:numId w:val="40"/>
        </w:numPr>
        <w:shd w:val="clear" w:color="000000" w:fill="auto"/>
        <w:spacing w:after="6pt"/>
        <w:jc w:val="both"/>
      </w:pPr>
      <w:r>
        <w:t xml:space="preserve">Choose </w:t>
      </w:r>
      <w:r w:rsidRPr="00882AAD">
        <w:rPr>
          <w:rStyle w:val="Object"/>
        </w:rPr>
        <w:t>Next</w:t>
      </w:r>
      <w:r w:rsidRPr="00F368C8">
        <w:t>.</w:t>
      </w:r>
      <w:r w:rsidR="000D7E53">
        <w:rPr>
          <w:rFonts w:hint="eastAsia"/>
          <w:lang w:eastAsia="zh-CN"/>
        </w:rPr>
        <w:t xml:space="preserve"> </w:t>
      </w:r>
    </w:p>
    <w:p w14:paraId="2029331D" w14:textId="77777777" w:rsidR="00EA33D4" w:rsidRPr="00F368C8" w:rsidRDefault="00710287" w:rsidP="00F134EE">
      <w:pPr>
        <w:numPr>
          <w:ilvl w:val="0"/>
          <w:numId w:val="40"/>
        </w:numPr>
        <w:shd w:val="clear" w:color="000000" w:fill="auto"/>
        <w:spacing w:after="6pt"/>
        <w:jc w:val="both"/>
      </w:pPr>
      <w:r>
        <w:t xml:space="preserve">In </w:t>
      </w:r>
      <w:r w:rsidRPr="00882AAD">
        <w:rPr>
          <w:rStyle w:val="Object"/>
        </w:rPr>
        <w:t>Configure Job Status Table</w:t>
      </w:r>
      <w:r>
        <w:t xml:space="preserve">, make the following entries: </w:t>
      </w:r>
    </w:p>
    <w:tbl>
      <w:tblPr>
        <w:tblW w:w="428.40pt" w:type="dxa"/>
        <w:tblInd w:w="23.75pt" w:type="dxa"/>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Look w:firstRow="1" w:lastRow="0" w:firstColumn="1" w:lastColumn="0" w:noHBand="0" w:noVBand="1"/>
      </w:tblPr>
      <w:tblGrid>
        <w:gridCol w:w="4090"/>
        <w:gridCol w:w="4478"/>
      </w:tblGrid>
      <w:tr w:rsidR="00EA33D4" w:rsidRPr="00071D31" w14:paraId="0AD91420" w14:textId="77777777" w:rsidTr="00DB0DC8">
        <w:tc>
          <w:tcPr>
            <w:tcW w:w="123.30pt" w:type="dxa"/>
            <w:shd w:val="clear" w:color="auto" w:fill="C6C6C6"/>
          </w:tcPr>
          <w:p w14:paraId="679A97E1" w14:textId="77777777" w:rsidR="00EA33D4" w:rsidRPr="00071D31" w:rsidRDefault="00EA33D4" w:rsidP="00882AAD">
            <w:pPr>
              <w:pStyle w:val="TableHeading"/>
            </w:pPr>
            <w:r w:rsidRPr="00071D31">
              <w:t>Field Name</w:t>
            </w:r>
          </w:p>
        </w:tc>
        <w:tc>
          <w:tcPr>
            <w:tcW w:w="135pt" w:type="dxa"/>
            <w:shd w:val="clear" w:color="auto" w:fill="C6C6C6"/>
          </w:tcPr>
          <w:p w14:paraId="30C1835B" w14:textId="77777777" w:rsidR="00EA33D4" w:rsidRPr="00071D31" w:rsidRDefault="00EA33D4" w:rsidP="00882AAD">
            <w:pPr>
              <w:pStyle w:val="TableHeading"/>
            </w:pPr>
            <w:r w:rsidRPr="00071D31">
              <w:t>Value</w:t>
            </w:r>
          </w:p>
        </w:tc>
      </w:tr>
      <w:tr w:rsidR="00EA33D4" w:rsidRPr="00071D31" w14:paraId="5C6D3FB3" w14:textId="77777777" w:rsidTr="00DB0DC8">
        <w:tc>
          <w:tcPr>
            <w:tcW w:w="123.30pt" w:type="dxa"/>
          </w:tcPr>
          <w:p w14:paraId="44E5CFD7" w14:textId="77777777" w:rsidR="00EA33D4" w:rsidRPr="00071D31" w:rsidRDefault="00EA33D4" w:rsidP="00882AAD">
            <w:pPr>
              <w:pStyle w:val="TableText"/>
            </w:pPr>
            <w:r w:rsidRPr="00071D31">
              <w:t>Job Status Table</w:t>
            </w:r>
          </w:p>
        </w:tc>
        <w:tc>
          <w:tcPr>
            <w:tcW w:w="135pt" w:type="dxa"/>
          </w:tcPr>
          <w:p w14:paraId="3F633822" w14:textId="77777777" w:rsidR="00EA33D4" w:rsidRPr="00071D31" w:rsidRDefault="00EA33D4" w:rsidP="00882AAD">
            <w:pPr>
              <w:pStyle w:val="TableText"/>
            </w:pPr>
            <w:r w:rsidRPr="00071D31">
              <w:t>CONTACT_JOB_STATUS</w:t>
            </w:r>
          </w:p>
        </w:tc>
      </w:tr>
      <w:tr w:rsidR="00EA33D4" w:rsidRPr="00071D31" w14:paraId="2AED1A2C" w14:textId="77777777" w:rsidTr="00DB0DC8">
        <w:tc>
          <w:tcPr>
            <w:tcW w:w="123.30pt" w:type="dxa"/>
          </w:tcPr>
          <w:p w14:paraId="66319D94" w14:textId="77777777" w:rsidR="00EA33D4" w:rsidRPr="00071D31" w:rsidRDefault="00EA33D4" w:rsidP="00882AAD">
            <w:pPr>
              <w:pStyle w:val="TableText"/>
            </w:pPr>
            <w:r w:rsidRPr="00071D31">
              <w:t>Job Run ID</w:t>
            </w:r>
          </w:p>
        </w:tc>
        <w:tc>
          <w:tcPr>
            <w:tcW w:w="135pt" w:type="dxa"/>
          </w:tcPr>
          <w:p w14:paraId="187711A8" w14:textId="77777777" w:rsidR="00EA33D4" w:rsidRPr="00071D31" w:rsidRDefault="00EA33D4" w:rsidP="00882AAD">
            <w:pPr>
              <w:pStyle w:val="TableText"/>
            </w:pPr>
            <w:r w:rsidRPr="00071D31">
              <w:t>JOB_RUN_ID</w:t>
            </w:r>
          </w:p>
        </w:tc>
      </w:tr>
      <w:tr w:rsidR="00EA33D4" w:rsidRPr="00071D31" w14:paraId="46E30168" w14:textId="77777777" w:rsidTr="00DB0DC8">
        <w:tc>
          <w:tcPr>
            <w:tcW w:w="123.30pt" w:type="dxa"/>
          </w:tcPr>
          <w:p w14:paraId="6511D00A" w14:textId="77777777" w:rsidR="00EA33D4" w:rsidRPr="00071D31" w:rsidRDefault="00EA33D4" w:rsidP="00882AAD">
            <w:pPr>
              <w:pStyle w:val="TableText"/>
            </w:pPr>
            <w:r w:rsidRPr="00071D31">
              <w:t>Job Status</w:t>
            </w:r>
          </w:p>
        </w:tc>
        <w:tc>
          <w:tcPr>
            <w:tcW w:w="135pt" w:type="dxa"/>
          </w:tcPr>
          <w:p w14:paraId="77670977" w14:textId="77777777" w:rsidR="00EA33D4" w:rsidRPr="00071D31" w:rsidRDefault="00EA33D4" w:rsidP="00882AAD">
            <w:pPr>
              <w:pStyle w:val="TableText"/>
            </w:pPr>
            <w:r w:rsidRPr="00071D31">
              <w:t>JOB_STATUS</w:t>
            </w:r>
          </w:p>
        </w:tc>
      </w:tr>
      <w:tr w:rsidR="00EA33D4" w:rsidRPr="00071D31" w14:paraId="43763DEF" w14:textId="77777777" w:rsidTr="00DB0DC8">
        <w:tc>
          <w:tcPr>
            <w:tcW w:w="123.30pt" w:type="dxa"/>
          </w:tcPr>
          <w:p w14:paraId="0DB9D145" w14:textId="77777777" w:rsidR="00EA33D4" w:rsidRPr="00071D31" w:rsidRDefault="00EA33D4" w:rsidP="00882AAD">
            <w:pPr>
              <w:pStyle w:val="TableText"/>
            </w:pPr>
            <w:r w:rsidRPr="00071D31">
              <w:t>Job Status Value</w:t>
            </w:r>
          </w:p>
        </w:tc>
        <w:tc>
          <w:tcPr>
            <w:tcW w:w="135pt" w:type="dxa"/>
          </w:tcPr>
          <w:p w14:paraId="2C9DF96B" w14:textId="77777777" w:rsidR="00EA33D4" w:rsidRPr="00071D31" w:rsidRDefault="00EA33D4" w:rsidP="00882AAD">
            <w:pPr>
              <w:pStyle w:val="TableText"/>
            </w:pPr>
            <w:r w:rsidRPr="00071D31">
              <w:t>E</w:t>
            </w:r>
          </w:p>
        </w:tc>
      </w:tr>
      <w:tr w:rsidR="00EA33D4" w:rsidRPr="00071D31" w14:paraId="00795C68" w14:textId="77777777" w:rsidTr="00DB0DC8">
        <w:tc>
          <w:tcPr>
            <w:tcW w:w="123.30pt" w:type="dxa"/>
          </w:tcPr>
          <w:p w14:paraId="2A32DF47" w14:textId="77777777" w:rsidR="00EA33D4" w:rsidRPr="00071D31" w:rsidRDefault="00EA33D4" w:rsidP="00882AAD">
            <w:pPr>
              <w:pStyle w:val="TableText"/>
            </w:pPr>
            <w:r w:rsidRPr="00071D31">
              <w:t>Indicate Status Change</w:t>
            </w:r>
          </w:p>
        </w:tc>
        <w:tc>
          <w:tcPr>
            <w:tcW w:w="135pt" w:type="dxa"/>
          </w:tcPr>
          <w:p w14:paraId="7CAC7E61" w14:textId="77777777" w:rsidR="00EA33D4" w:rsidRPr="00071D31" w:rsidRDefault="00EA33D4" w:rsidP="00882AAD">
            <w:pPr>
              <w:pStyle w:val="TableText"/>
            </w:pPr>
            <w:r w:rsidRPr="00071D31">
              <w:t>&lt;Checked&gt;</w:t>
            </w:r>
          </w:p>
        </w:tc>
      </w:tr>
    </w:tbl>
    <w:p w14:paraId="4ADABD59" w14:textId="77777777" w:rsidR="00EA33D4" w:rsidRPr="00F368C8" w:rsidRDefault="00710287" w:rsidP="00F134EE">
      <w:pPr>
        <w:numPr>
          <w:ilvl w:val="0"/>
          <w:numId w:val="40"/>
        </w:numPr>
        <w:shd w:val="clear" w:color="000000" w:fill="auto"/>
        <w:spacing w:after="6pt"/>
        <w:jc w:val="both"/>
      </w:pPr>
      <w:r>
        <w:t xml:space="preserve">Choose </w:t>
      </w:r>
      <w:r w:rsidR="00EA33D4" w:rsidRPr="00710287">
        <w:rPr>
          <w:rStyle w:val="Object"/>
        </w:rPr>
        <w:t>Next</w:t>
      </w:r>
      <w:r w:rsidR="00EA33D4" w:rsidRPr="00F368C8">
        <w:t>.</w:t>
      </w:r>
    </w:p>
    <w:p w14:paraId="449EE8AF" w14:textId="77777777" w:rsidR="00EA33D4" w:rsidRPr="00F368C8" w:rsidRDefault="00710287" w:rsidP="00F134EE">
      <w:pPr>
        <w:numPr>
          <w:ilvl w:val="0"/>
          <w:numId w:val="40"/>
        </w:numPr>
        <w:shd w:val="clear" w:color="000000" w:fill="auto"/>
        <w:spacing w:after="6pt"/>
        <w:jc w:val="both"/>
      </w:pPr>
      <w:r>
        <w:t xml:space="preserve">On the </w:t>
      </w:r>
      <w:r w:rsidR="00EA33D4" w:rsidRPr="00710287">
        <w:rPr>
          <w:rStyle w:val="Object"/>
        </w:rPr>
        <w:t>Assign Reviewers/Approvers</w:t>
      </w:r>
      <w:r w:rsidR="00EA33D4" w:rsidRPr="00F368C8">
        <w:t xml:space="preserve"> screen, double-click </w:t>
      </w:r>
      <w:r w:rsidR="00EA33D4" w:rsidRPr="00710287">
        <w:rPr>
          <w:rStyle w:val="Object"/>
        </w:rPr>
        <w:t>Default User Assignment</w:t>
      </w:r>
      <w:r w:rsidR="00EA33D4" w:rsidRPr="00F368C8">
        <w:t>.</w:t>
      </w:r>
    </w:p>
    <w:p w14:paraId="1F514F5A" w14:textId="77777777" w:rsidR="00710287" w:rsidRPr="00F368C8" w:rsidRDefault="00710287" w:rsidP="00F134EE">
      <w:pPr>
        <w:numPr>
          <w:ilvl w:val="0"/>
          <w:numId w:val="40"/>
        </w:numPr>
      </w:pPr>
      <w:r>
        <w:t>A</w:t>
      </w:r>
      <w:r w:rsidRPr="00F368C8">
        <w:t xml:space="preserve">dd the user types that you wish to be reviewers from the </w:t>
      </w:r>
      <w:r w:rsidRPr="00710287">
        <w:rPr>
          <w:rStyle w:val="Object"/>
        </w:rPr>
        <w:t>Available Users</w:t>
      </w:r>
      <w:r w:rsidRPr="00F368C8">
        <w:t xml:space="preserve"> list to the </w:t>
      </w:r>
      <w:r w:rsidRPr="00710287">
        <w:rPr>
          <w:rStyle w:val="Object"/>
        </w:rPr>
        <w:t>Reviewers</w:t>
      </w:r>
      <w:r w:rsidRPr="00F368C8">
        <w:t xml:space="preserve"> list.  </w:t>
      </w:r>
      <w:r>
        <w:t xml:space="preserve">At </w:t>
      </w:r>
      <w:r w:rsidRPr="00F368C8">
        <w:t>minimum</w:t>
      </w:r>
      <w:r>
        <w:t>,</w:t>
      </w:r>
      <w:r w:rsidRPr="00F368C8">
        <w:t xml:space="preserve"> for testing </w:t>
      </w:r>
      <w:r>
        <w:t xml:space="preserve">purposes, </w:t>
      </w:r>
      <w:r w:rsidRPr="00F368C8">
        <w:t xml:space="preserve">add </w:t>
      </w:r>
      <w:r w:rsidRPr="00710287">
        <w:rPr>
          <w:rStyle w:val="Object"/>
        </w:rPr>
        <w:t>Administrators</w:t>
      </w:r>
      <w:r w:rsidRPr="00F368C8">
        <w:t>.</w:t>
      </w:r>
    </w:p>
    <w:p w14:paraId="0D5DF801" w14:textId="77777777" w:rsidR="00EA33D4" w:rsidRPr="00F368C8" w:rsidRDefault="00710287" w:rsidP="00F134EE">
      <w:pPr>
        <w:numPr>
          <w:ilvl w:val="0"/>
          <w:numId w:val="40"/>
        </w:numPr>
        <w:shd w:val="clear" w:color="000000" w:fill="auto"/>
        <w:spacing w:after="6pt"/>
        <w:jc w:val="both"/>
      </w:pPr>
      <w:r>
        <w:t xml:space="preserve">Choose </w:t>
      </w:r>
      <w:r w:rsidR="00EA33D4" w:rsidRPr="00710287">
        <w:rPr>
          <w:rStyle w:val="Object"/>
        </w:rPr>
        <w:t>OK</w:t>
      </w:r>
      <w:r>
        <w:rPr>
          <w:rStyle w:val="Object"/>
        </w:rPr>
        <w:t>.</w:t>
      </w:r>
    </w:p>
    <w:p w14:paraId="68FFFCB4" w14:textId="77777777" w:rsidR="00EA33D4" w:rsidRPr="00F368C8" w:rsidRDefault="00710287" w:rsidP="00F134EE">
      <w:pPr>
        <w:numPr>
          <w:ilvl w:val="0"/>
          <w:numId w:val="40"/>
        </w:numPr>
        <w:shd w:val="clear" w:color="000000" w:fill="auto"/>
        <w:spacing w:after="6pt"/>
        <w:jc w:val="both"/>
      </w:pPr>
      <w:r>
        <w:t xml:space="preserve">Choose </w:t>
      </w:r>
      <w:r w:rsidR="00EA33D4" w:rsidRPr="00710287">
        <w:rPr>
          <w:rStyle w:val="Object"/>
        </w:rPr>
        <w:t>Finish</w:t>
      </w:r>
      <w:r w:rsidR="00EA33D4" w:rsidRPr="00F368C8">
        <w:t>.</w:t>
      </w:r>
    </w:p>
    <w:p w14:paraId="3F8E6407" w14:textId="77777777" w:rsidR="00507408" w:rsidRPr="00071D31" w:rsidRDefault="00347EE8" w:rsidP="003D7255">
      <w:pPr>
        <w:pStyle w:val="Heading1"/>
      </w:pPr>
      <w:r w:rsidRPr="00071D31">
        <w:br w:type="page"/>
      </w:r>
      <w:bookmarkStart w:id="588" w:name="_Toc493166053"/>
      <w:r w:rsidR="00EC12E7" w:rsidRPr="00071D31">
        <w:lastRenderedPageBreak/>
        <w:t>Troubleshooting</w:t>
      </w:r>
      <w:bookmarkEnd w:id="588"/>
      <w:r w:rsidR="00EC12E7" w:rsidRPr="00071D31">
        <w:t xml:space="preserve"> </w:t>
      </w:r>
    </w:p>
    <w:p w14:paraId="54A023D4" w14:textId="77777777" w:rsidR="00FD5E00" w:rsidRPr="00071D31" w:rsidRDefault="00FD5E00" w:rsidP="00FD5E00">
      <w:r w:rsidRPr="00071D31">
        <w:t>The following information may help you to solve problems that might occur during the installation process.</w:t>
      </w:r>
    </w:p>
    <w:p w14:paraId="1E8B5A34" w14:textId="77777777" w:rsidR="00FD5E00" w:rsidRPr="00071D31" w:rsidRDefault="00FD5E00" w:rsidP="00FD5E00">
      <w:pPr>
        <w:pStyle w:val="Heading2"/>
      </w:pPr>
      <w:bookmarkStart w:id="589" w:name="_Toc221530351"/>
      <w:bookmarkStart w:id="590" w:name="_Toc493166054"/>
      <w:bookmarkEnd w:id="589"/>
      <w:r w:rsidRPr="00071D31">
        <w:t>Start the Data Services</w:t>
      </w:r>
      <w:bookmarkEnd w:id="590"/>
    </w:p>
    <w:p w14:paraId="63103CBA" w14:textId="77777777" w:rsidR="00FD5E00" w:rsidRPr="00071D31" w:rsidRDefault="00FD5E00" w:rsidP="00F368C8">
      <w:pPr>
        <w:pStyle w:val="Heading9"/>
      </w:pPr>
      <w:r w:rsidRPr="00071D31">
        <w:t>Problem</w:t>
      </w:r>
    </w:p>
    <w:p w14:paraId="00F6A27C" w14:textId="77777777" w:rsidR="00347EE8" w:rsidRPr="00071D31" w:rsidRDefault="00347EE8" w:rsidP="00FD5E00">
      <w:r w:rsidRPr="00071D31">
        <w:t>In</w:t>
      </w:r>
      <w:r w:rsidR="00FD5E00" w:rsidRPr="00071D31">
        <w:t xml:space="preserve"> the Data Services Designer, ensure that connectivity is established</w:t>
      </w:r>
      <w:r w:rsidRPr="00071D31">
        <w:t>.</w:t>
      </w:r>
    </w:p>
    <w:p w14:paraId="10C42CA4" w14:textId="77777777" w:rsidR="00347EE8" w:rsidRPr="00071D31" w:rsidRDefault="00347EE8" w:rsidP="00FD5E00">
      <w:r w:rsidRPr="00071D31">
        <w:t xml:space="preserve">If it is, you see the </w:t>
      </w:r>
      <w:r w:rsidR="00901A57" w:rsidRPr="00071D31">
        <w:t>icon</w:t>
      </w:r>
      <w:r w:rsidR="00FD5E00" w:rsidRPr="00071D31">
        <w:t xml:space="preserve"> </w:t>
      </w:r>
      <w:r w:rsidR="003B5EFB" w:rsidRPr="00071D31">
        <w:rPr>
          <w:noProof/>
          <w:lang w:eastAsia="zh-CN"/>
        </w:rPr>
        <w:drawing>
          <wp:inline distT="0" distB="0" distL="0" distR="0" wp14:anchorId="163EA4C9" wp14:editId="7C447EEB">
            <wp:extent cx="264160" cy="193040"/>
            <wp:effectExtent l="0" t="0" r="2540" b="0"/>
            <wp:docPr id="65" name="Picture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4160" cy="193040"/>
                    </a:xfrm>
                    <a:prstGeom prst="rect">
                      <a:avLst/>
                    </a:prstGeom>
                    <a:noFill/>
                    <a:ln>
                      <a:noFill/>
                    </a:ln>
                  </pic:spPr>
                </pic:pic>
              </a:graphicData>
            </a:graphic>
          </wp:inline>
        </w:drawing>
      </w:r>
      <w:r w:rsidR="00FD5E00" w:rsidRPr="00071D31">
        <w:t xml:space="preserve"> </w:t>
      </w:r>
      <w:r w:rsidR="00901A57" w:rsidRPr="00071D31">
        <w:t xml:space="preserve">at </w:t>
      </w:r>
      <w:r w:rsidR="00FD5E00" w:rsidRPr="00071D31">
        <w:t xml:space="preserve">the bottom-right of the screen. </w:t>
      </w:r>
    </w:p>
    <w:p w14:paraId="50F14EE5" w14:textId="77777777" w:rsidR="00FD5E00" w:rsidRPr="00071D31" w:rsidRDefault="00FD5E00" w:rsidP="00FD5E00">
      <w:r w:rsidRPr="00071D31">
        <w:t xml:space="preserve">If </w:t>
      </w:r>
      <w:r w:rsidR="00347EE8" w:rsidRPr="00071D31">
        <w:t>it is not</w:t>
      </w:r>
      <w:r w:rsidRPr="00071D31">
        <w:t xml:space="preserve">, </w:t>
      </w:r>
      <w:r w:rsidR="00347EE8" w:rsidRPr="00071D31">
        <w:t>you see the</w:t>
      </w:r>
      <w:r w:rsidR="00901A57" w:rsidRPr="00071D31">
        <w:t xml:space="preserve"> icon</w:t>
      </w:r>
      <w:r w:rsidRPr="00071D31">
        <w:t xml:space="preserve"> </w:t>
      </w:r>
      <w:r w:rsidR="003B5EFB" w:rsidRPr="00071D31">
        <w:rPr>
          <w:noProof/>
          <w:lang w:eastAsia="zh-CN"/>
        </w:rPr>
        <w:drawing>
          <wp:inline distT="0" distB="0" distL="0" distR="0" wp14:anchorId="6AC5FDA5" wp14:editId="48A0A1F2">
            <wp:extent cx="276860" cy="199390"/>
            <wp:effectExtent l="0" t="0" r="8890" b="0"/>
            <wp:docPr id="66" name="Picture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6860" cy="199390"/>
                    </a:xfrm>
                    <a:prstGeom prst="rect">
                      <a:avLst/>
                    </a:prstGeom>
                    <a:noFill/>
                    <a:ln>
                      <a:noFill/>
                    </a:ln>
                  </pic:spPr>
                </pic:pic>
              </a:graphicData>
            </a:graphic>
          </wp:inline>
        </w:drawing>
      </w:r>
      <w:r w:rsidRPr="00071D31">
        <w:t xml:space="preserve"> </w:t>
      </w:r>
      <w:r w:rsidR="00347EE8" w:rsidRPr="00071D31">
        <w:t xml:space="preserve">at </w:t>
      </w:r>
      <w:r w:rsidRPr="00071D31">
        <w:t xml:space="preserve">the bottom-right of the screen. </w:t>
      </w:r>
    </w:p>
    <w:p w14:paraId="546C78D3" w14:textId="77777777" w:rsidR="00FD5E00" w:rsidRPr="00071D31" w:rsidRDefault="00FD5E00" w:rsidP="00F368C8">
      <w:pPr>
        <w:pStyle w:val="Heading9"/>
      </w:pPr>
      <w:r w:rsidRPr="00071D31">
        <w:t>Resolution</w:t>
      </w:r>
    </w:p>
    <w:p w14:paraId="60641FB3" w14:textId="77777777" w:rsidR="00FD5E00" w:rsidRPr="00071D31" w:rsidRDefault="00DA0579" w:rsidP="005C11F5">
      <w:pPr>
        <w:numPr>
          <w:ilvl w:val="0"/>
          <w:numId w:val="2"/>
        </w:numPr>
      </w:pPr>
      <w:r w:rsidRPr="00071D31">
        <w:t xml:space="preserve">To start the services, choose </w:t>
      </w:r>
      <w:r w:rsidRPr="00F368C8">
        <w:rPr>
          <w:rStyle w:val="Object"/>
        </w:rPr>
        <w:t>Start → Control Panel → Administrative Tools → Services</w:t>
      </w:r>
      <w:r w:rsidRPr="00071D31">
        <w:t xml:space="preserve">. </w:t>
      </w:r>
    </w:p>
    <w:p w14:paraId="7C210930" w14:textId="77777777" w:rsidR="00FD5E00" w:rsidRPr="00071D31" w:rsidRDefault="00FD5E00" w:rsidP="005C11F5">
      <w:pPr>
        <w:numPr>
          <w:ilvl w:val="0"/>
          <w:numId w:val="2"/>
        </w:numPr>
      </w:pPr>
      <w:r w:rsidRPr="00071D31">
        <w:t xml:space="preserve">In the </w:t>
      </w:r>
      <w:r w:rsidRPr="00F368C8">
        <w:rPr>
          <w:rStyle w:val="Object"/>
        </w:rPr>
        <w:t>Services</w:t>
      </w:r>
      <w:r w:rsidRPr="00071D31">
        <w:t xml:space="preserve"> screen, </w:t>
      </w:r>
      <w:r w:rsidR="00347EE8" w:rsidRPr="00071D31">
        <w:t>right-click</w:t>
      </w:r>
      <w:r w:rsidRPr="00071D31">
        <w:t xml:space="preserve"> </w:t>
      </w:r>
      <w:r w:rsidR="00A7076C">
        <w:rPr>
          <w:rStyle w:val="Object"/>
        </w:rPr>
        <w:t>SAP</w:t>
      </w:r>
      <w:r w:rsidRPr="00F368C8">
        <w:rPr>
          <w:rStyle w:val="Object"/>
        </w:rPr>
        <w:t xml:space="preserve"> Data Services</w:t>
      </w:r>
      <w:r w:rsidR="00347EE8" w:rsidRPr="00071D31">
        <w:t xml:space="preserve"> and </w:t>
      </w:r>
      <w:r w:rsidRPr="00071D31">
        <w:t xml:space="preserve">choose </w:t>
      </w:r>
      <w:r w:rsidRPr="00F368C8">
        <w:rPr>
          <w:rStyle w:val="Object"/>
        </w:rPr>
        <w:t>Start</w:t>
      </w:r>
      <w:r w:rsidRPr="00071D31">
        <w:t xml:space="preserve">. </w:t>
      </w:r>
    </w:p>
    <w:p w14:paraId="1A6A7D9C" w14:textId="77777777" w:rsidR="00FD5E00" w:rsidRPr="00071D31" w:rsidRDefault="00FD5E00" w:rsidP="005C11F5">
      <w:pPr>
        <w:numPr>
          <w:ilvl w:val="0"/>
          <w:numId w:val="2"/>
        </w:numPr>
      </w:pPr>
      <w:r w:rsidRPr="00071D31">
        <w:t xml:space="preserve">If the service still does not start, </w:t>
      </w:r>
      <w:r w:rsidR="00B87D86" w:rsidRPr="00071D31">
        <w:t>right-click</w:t>
      </w:r>
      <w:r w:rsidRPr="00071D31">
        <w:t xml:space="preserve"> </w:t>
      </w:r>
      <w:r w:rsidR="00A7076C">
        <w:rPr>
          <w:rStyle w:val="Object"/>
        </w:rPr>
        <w:t>SAP</w:t>
      </w:r>
      <w:r w:rsidRPr="00F368C8">
        <w:rPr>
          <w:rStyle w:val="Object"/>
        </w:rPr>
        <w:t xml:space="preserve"> Data Services</w:t>
      </w:r>
      <w:r w:rsidRPr="00071D31">
        <w:t xml:space="preserve"> and choose </w:t>
      </w:r>
      <w:r w:rsidRPr="00F368C8">
        <w:rPr>
          <w:rStyle w:val="Object"/>
        </w:rPr>
        <w:t>Properties</w:t>
      </w:r>
      <w:r w:rsidRPr="00071D31">
        <w:t xml:space="preserve">. </w:t>
      </w:r>
    </w:p>
    <w:p w14:paraId="0261973A" w14:textId="77777777" w:rsidR="00347EE8" w:rsidRPr="00071D31" w:rsidRDefault="00FD5E00" w:rsidP="005C11F5">
      <w:pPr>
        <w:numPr>
          <w:ilvl w:val="0"/>
          <w:numId w:val="2"/>
        </w:numPr>
      </w:pPr>
      <w:r w:rsidRPr="00071D31">
        <w:t xml:space="preserve">Choose the </w:t>
      </w:r>
      <w:r w:rsidRPr="00F368C8">
        <w:rPr>
          <w:rStyle w:val="Object"/>
        </w:rPr>
        <w:t>Log On</w:t>
      </w:r>
      <w:r w:rsidRPr="00071D31">
        <w:t xml:space="preserve"> tab</w:t>
      </w:r>
      <w:r w:rsidR="00690EE1" w:rsidRPr="00071D31">
        <w:t xml:space="preserve">. </w:t>
      </w:r>
    </w:p>
    <w:p w14:paraId="74F33F78" w14:textId="77777777" w:rsidR="004763A2" w:rsidRPr="00071D31" w:rsidRDefault="00347EE8" w:rsidP="005C11F5">
      <w:pPr>
        <w:numPr>
          <w:ilvl w:val="0"/>
          <w:numId w:val="2"/>
        </w:numPr>
      </w:pPr>
      <w:r w:rsidRPr="00071D31">
        <w:t>O</w:t>
      </w:r>
      <w:r w:rsidR="00690EE1" w:rsidRPr="00071D31">
        <w:t>n the</w:t>
      </w:r>
      <w:r w:rsidR="00690EE1" w:rsidRPr="00F368C8">
        <w:rPr>
          <w:rStyle w:val="Object"/>
        </w:rPr>
        <w:t xml:space="preserve"> Log On </w:t>
      </w:r>
      <w:r w:rsidR="00690EE1" w:rsidRPr="00071D31">
        <w:t xml:space="preserve">tab, retype </w:t>
      </w:r>
      <w:r w:rsidR="007965DF" w:rsidRPr="00071D31">
        <w:t xml:space="preserve">the </w:t>
      </w:r>
      <w:r w:rsidR="00690EE1" w:rsidRPr="00071D31">
        <w:t xml:space="preserve">password and confirm the password and choose </w:t>
      </w:r>
      <w:r w:rsidR="00690EE1" w:rsidRPr="00F368C8">
        <w:rPr>
          <w:rStyle w:val="Object"/>
        </w:rPr>
        <w:t>OK</w:t>
      </w:r>
      <w:r w:rsidR="00FD5E00" w:rsidRPr="00071D31">
        <w:t>.</w:t>
      </w:r>
    </w:p>
    <w:p w14:paraId="32D6CFAA" w14:textId="77777777" w:rsidR="00690EE1" w:rsidRPr="00071D31" w:rsidRDefault="00B87D86" w:rsidP="005C11F5">
      <w:pPr>
        <w:numPr>
          <w:ilvl w:val="0"/>
          <w:numId w:val="2"/>
        </w:numPr>
      </w:pPr>
      <w:r w:rsidRPr="00071D31">
        <w:t>Right-click</w:t>
      </w:r>
      <w:r w:rsidR="00690EE1" w:rsidRPr="00071D31">
        <w:t xml:space="preserve"> </w:t>
      </w:r>
      <w:r w:rsidR="009B4F86">
        <w:rPr>
          <w:rStyle w:val="Object"/>
        </w:rPr>
        <w:t>SAP</w:t>
      </w:r>
      <w:r w:rsidR="00690EE1" w:rsidRPr="00F368C8">
        <w:rPr>
          <w:rStyle w:val="Object"/>
        </w:rPr>
        <w:t xml:space="preserve"> Data Services</w:t>
      </w:r>
      <w:r w:rsidR="00690EE1" w:rsidRPr="00071D31">
        <w:t xml:space="preserve"> and choose </w:t>
      </w:r>
      <w:r w:rsidR="00690EE1" w:rsidRPr="00F368C8">
        <w:rPr>
          <w:rStyle w:val="Object"/>
        </w:rPr>
        <w:t>Start</w:t>
      </w:r>
      <w:r w:rsidR="00690EE1" w:rsidRPr="00071D31">
        <w:t>.</w:t>
      </w:r>
    </w:p>
    <w:p w14:paraId="75E97AE8" w14:textId="77777777" w:rsidR="000F5BE5" w:rsidRPr="00071D31" w:rsidRDefault="000F5BE5" w:rsidP="000F5BE5">
      <w:pPr>
        <w:pStyle w:val="Heading2"/>
      </w:pPr>
      <w:bookmarkStart w:id="591" w:name="_Toc493166055"/>
      <w:r w:rsidRPr="00071D31">
        <w:t xml:space="preserve">Connection </w:t>
      </w:r>
      <w:r w:rsidR="009147E3" w:rsidRPr="00071D31">
        <w:t>P</w:t>
      </w:r>
      <w:r w:rsidRPr="00071D31">
        <w:t xml:space="preserve">roblems with </w:t>
      </w:r>
      <w:proofErr w:type="spellStart"/>
      <w:r w:rsidRPr="00071D31">
        <w:t>Datastore</w:t>
      </w:r>
      <w:bookmarkEnd w:id="591"/>
      <w:proofErr w:type="spellEnd"/>
    </w:p>
    <w:p w14:paraId="191D016E" w14:textId="77777777" w:rsidR="009147E3" w:rsidRPr="00071D31" w:rsidRDefault="000F5BE5" w:rsidP="00077929">
      <w:r w:rsidRPr="00071D31">
        <w:t xml:space="preserve">If or when there are problems connecting to the </w:t>
      </w:r>
      <w:proofErr w:type="spellStart"/>
      <w:r w:rsidRPr="00071D31">
        <w:t>Datastore</w:t>
      </w:r>
      <w:proofErr w:type="spellEnd"/>
      <w:r w:rsidR="009147E3" w:rsidRPr="00071D31">
        <w:t>,</w:t>
      </w:r>
      <w:r w:rsidRPr="00071D31">
        <w:t xml:space="preserve"> for example</w:t>
      </w:r>
      <w:r w:rsidR="009147E3" w:rsidRPr="00071D31">
        <w:t>,</w:t>
      </w:r>
      <w:r w:rsidRPr="00071D31">
        <w:t xml:space="preserve"> when configuring the connection to the backend </w:t>
      </w:r>
      <w:r w:rsidR="00805A8C">
        <w:t xml:space="preserve">SAP </w:t>
      </w:r>
      <w:r w:rsidRPr="00071D31">
        <w:t>S</w:t>
      </w:r>
      <w:r w:rsidR="00581BB4">
        <w:t>4HANA</w:t>
      </w:r>
      <w:r w:rsidR="009147E3" w:rsidRPr="00071D31">
        <w:t>:</w:t>
      </w:r>
    </w:p>
    <w:p w14:paraId="08CCA936" w14:textId="77777777" w:rsidR="009147E3" w:rsidRPr="00071D31" w:rsidRDefault="009147E3" w:rsidP="00F134EE">
      <w:pPr>
        <w:numPr>
          <w:ilvl w:val="0"/>
          <w:numId w:val="29"/>
        </w:numPr>
      </w:pPr>
      <w:r w:rsidRPr="00071D31">
        <w:t xml:space="preserve">Choose the </w:t>
      </w:r>
      <w:r w:rsidRPr="00F368C8">
        <w:rPr>
          <w:rStyle w:val="Object"/>
        </w:rPr>
        <w:t>Advanced</w:t>
      </w:r>
      <w:r w:rsidRPr="00071D31">
        <w:t xml:space="preserve"> button.</w:t>
      </w:r>
    </w:p>
    <w:p w14:paraId="2E8444B3" w14:textId="77777777" w:rsidR="000F5BE5" w:rsidRPr="00071D31" w:rsidRDefault="00347EE8" w:rsidP="00F134EE">
      <w:pPr>
        <w:numPr>
          <w:ilvl w:val="0"/>
          <w:numId w:val="29"/>
        </w:numPr>
      </w:pPr>
      <w:r w:rsidRPr="00071D31">
        <w:t xml:space="preserve">On the </w:t>
      </w:r>
      <w:r w:rsidRPr="00F368C8">
        <w:rPr>
          <w:rStyle w:val="Object"/>
        </w:rPr>
        <w:t>Local Object Library</w:t>
      </w:r>
      <w:r w:rsidRPr="00071D31">
        <w:t xml:space="preserve"> screen, c</w:t>
      </w:r>
      <w:r w:rsidR="009147E3" w:rsidRPr="00071D31">
        <w:t xml:space="preserve">hoose </w:t>
      </w:r>
      <w:r w:rsidR="000F5BE5" w:rsidRPr="00071D31">
        <w:t xml:space="preserve">the </w:t>
      </w:r>
      <w:proofErr w:type="spellStart"/>
      <w:r w:rsidR="000F5BE5" w:rsidRPr="00F368C8">
        <w:rPr>
          <w:rStyle w:val="Object"/>
        </w:rPr>
        <w:t>Datastores</w:t>
      </w:r>
      <w:proofErr w:type="spellEnd"/>
      <w:r w:rsidR="000F5BE5" w:rsidRPr="00071D31">
        <w:t xml:space="preserve"> tab</w:t>
      </w:r>
      <w:r w:rsidR="009147E3" w:rsidRPr="00071D31">
        <w:t>.</w:t>
      </w:r>
    </w:p>
    <w:p w14:paraId="234C56D4" w14:textId="77777777" w:rsidR="000F5BE5" w:rsidRPr="00071D31" w:rsidRDefault="00347EE8" w:rsidP="00F134EE">
      <w:pPr>
        <w:numPr>
          <w:ilvl w:val="0"/>
          <w:numId w:val="29"/>
        </w:numPr>
      </w:pPr>
      <w:r w:rsidRPr="00071D31">
        <w:t>Right</w:t>
      </w:r>
      <w:r w:rsidR="000F5BE5" w:rsidRPr="00071D31">
        <w:t xml:space="preserve">-click the </w:t>
      </w:r>
      <w:r w:rsidR="000F5BE5" w:rsidRPr="00F368C8">
        <w:rPr>
          <w:rStyle w:val="Object"/>
        </w:rPr>
        <w:t>DS_SAP</w:t>
      </w:r>
      <w:r w:rsidR="000F5BE5" w:rsidRPr="00071D31">
        <w:t xml:space="preserve"> </w:t>
      </w:r>
      <w:proofErr w:type="spellStart"/>
      <w:r w:rsidR="000F5BE5" w:rsidRPr="00071D31">
        <w:t>datas</w:t>
      </w:r>
      <w:r w:rsidR="009147E3" w:rsidRPr="00071D31">
        <w:t>t</w:t>
      </w:r>
      <w:r w:rsidR="000F5BE5" w:rsidRPr="00071D31">
        <w:t>ore</w:t>
      </w:r>
      <w:proofErr w:type="spellEnd"/>
      <w:r w:rsidR="000F5BE5" w:rsidRPr="00071D31">
        <w:t xml:space="preserve"> and </w:t>
      </w:r>
      <w:r w:rsidRPr="00071D31">
        <w:t xml:space="preserve">choose </w:t>
      </w:r>
      <w:r w:rsidR="000F5BE5" w:rsidRPr="00F368C8">
        <w:rPr>
          <w:rStyle w:val="Object"/>
        </w:rPr>
        <w:t>Edit</w:t>
      </w:r>
      <w:r w:rsidR="009147E3" w:rsidRPr="00071D31">
        <w:t>.</w:t>
      </w:r>
    </w:p>
    <w:p w14:paraId="42ABC7A6" w14:textId="77777777" w:rsidR="000F5BE5" w:rsidRPr="00071D31" w:rsidRDefault="000F5BE5" w:rsidP="00F134EE">
      <w:pPr>
        <w:numPr>
          <w:ilvl w:val="0"/>
          <w:numId w:val="29"/>
        </w:numPr>
      </w:pPr>
      <w:r w:rsidRPr="00071D31">
        <w:t xml:space="preserve">Enter the </w:t>
      </w:r>
      <w:r w:rsidR="009147E3" w:rsidRPr="00071D31">
        <w:t xml:space="preserve">application server, user name, and password. </w:t>
      </w:r>
    </w:p>
    <w:p w14:paraId="531713D4" w14:textId="77777777" w:rsidR="000F5BE5" w:rsidRPr="00071D31" w:rsidRDefault="000F5BE5" w:rsidP="00F134EE">
      <w:pPr>
        <w:numPr>
          <w:ilvl w:val="0"/>
          <w:numId w:val="29"/>
        </w:numPr>
      </w:pPr>
      <w:r w:rsidRPr="00071D31">
        <w:t xml:space="preserve">If for some reason the connection is not working due to authentication errors, </w:t>
      </w:r>
      <w:r w:rsidR="009147E3" w:rsidRPr="00071D31">
        <w:t xml:space="preserve">choose </w:t>
      </w:r>
      <w:r w:rsidR="002C7447" w:rsidRPr="00F368C8">
        <w:rPr>
          <w:rStyle w:val="Object"/>
        </w:rPr>
        <w:t>Advanced</w:t>
      </w:r>
      <w:r w:rsidR="009147E3" w:rsidRPr="00071D31">
        <w:t>.</w:t>
      </w:r>
    </w:p>
    <w:p w14:paraId="376094C4" w14:textId="740C4190" w:rsidR="002C7447" w:rsidRPr="00071D31" w:rsidRDefault="002C7447" w:rsidP="002C7447">
      <w:pPr>
        <w:rPr>
          <w:lang w:eastAsia="zh-CN"/>
        </w:rPr>
      </w:pPr>
      <w:r w:rsidRPr="00071D31">
        <w:t xml:space="preserve">The authentication problem is </w:t>
      </w:r>
      <w:r w:rsidR="009147E3" w:rsidRPr="00071D31">
        <w:t>caused by user</w:t>
      </w:r>
      <w:r w:rsidRPr="00071D31">
        <w:t xml:space="preserve">name and password. </w:t>
      </w:r>
      <w:r w:rsidR="009147E3" w:rsidRPr="00071D31">
        <w:t>Change the user</w:t>
      </w:r>
      <w:r w:rsidRPr="00071D31">
        <w:t>name and password as needed.</w:t>
      </w:r>
      <w:r w:rsidR="0045336B" w:rsidRPr="00071D31">
        <w:t xml:space="preserve"> </w:t>
      </w:r>
      <w:r w:rsidR="00FF3354" w:rsidRPr="00071D31">
        <w:t>T</w:t>
      </w:r>
      <w:r w:rsidR="0045336B" w:rsidRPr="00071D31">
        <w:t xml:space="preserve">he problem could </w:t>
      </w:r>
      <w:r w:rsidR="00FF3354" w:rsidRPr="00071D31">
        <w:t>also b</w:t>
      </w:r>
      <w:r w:rsidR="0045336B" w:rsidRPr="00071D31">
        <w:t xml:space="preserve">e Windows Authentication. </w:t>
      </w:r>
      <w:r w:rsidR="00FF3354" w:rsidRPr="00071D31">
        <w:t xml:space="preserve">Try disabling </w:t>
      </w:r>
      <w:r w:rsidR="00FF3354" w:rsidRPr="00F368C8">
        <w:rPr>
          <w:rStyle w:val="Object"/>
        </w:rPr>
        <w:t>Windows Authentication</w:t>
      </w:r>
      <w:r w:rsidR="00FF3354" w:rsidRPr="00071D31">
        <w:t xml:space="preserve"> and use the </w:t>
      </w:r>
      <w:proofErr w:type="spellStart"/>
      <w:r w:rsidR="00FF3354" w:rsidRPr="00071D31">
        <w:rPr>
          <w:rStyle w:val="UserInput"/>
        </w:rPr>
        <w:t>sa</w:t>
      </w:r>
      <w:proofErr w:type="spellEnd"/>
      <w:r w:rsidR="00FF3354" w:rsidRPr="00071D31">
        <w:t xml:space="preserve"> or a valid user</w:t>
      </w:r>
      <w:r w:rsidR="009147E3" w:rsidRPr="00071D31">
        <w:t xml:space="preserve"> </w:t>
      </w:r>
      <w:r w:rsidR="00FF3354" w:rsidRPr="00071D31">
        <w:t>id and password.</w:t>
      </w:r>
    </w:p>
    <w:sectPr w:rsidR="002C7447" w:rsidRPr="00071D31" w:rsidSect="0068330B">
      <w:headerReference w:type="default" r:id="rId50"/>
      <w:footerReference w:type="default" r:id="rId51"/>
      <w:type w:val="nextColumn"/>
      <w:pgSz w:w="595.45pt" w:h="841.70pt" w:code="9"/>
      <w:pgMar w:top="72pt" w:right="77.95pt" w:bottom="72pt" w:left="90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4130F4DE" w14:textId="77777777" w:rsidR="00113C4A" w:rsidRDefault="00113C4A">
      <w:r>
        <w:separator/>
      </w:r>
    </w:p>
  </w:endnote>
  <w:endnote w:type="continuationSeparator" w:id="0">
    <w:p w14:paraId="33ED9B50" w14:textId="77777777" w:rsidR="00113C4A" w:rsidRDefault="00113C4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Times New Roman">
    <w:panose1 w:val="02020603050405020304"/>
    <w:charset w:characterSet="iso-8859-1"/>
    <w:family w:val="roman"/>
    <w:pitch w:val="variable"/>
    <w:sig w:usb0="E0002EFF" w:usb1="C0007843" w:usb2="00000009" w:usb3="00000000" w:csb0="000001FF" w:csb1="00000000"/>
  </w:font>
  <w:font w:name="Symbol">
    <w:panose1 w:val="05050102010706020507"/>
    <w:family w:val="roman"/>
    <w:pitch w:val="variable"/>
    <w:sig w:usb0="00000000" w:usb1="10000000" w:usb2="00000000" w:usb3="00000000" w:csb0="80000000" w:csb1="00000000"/>
  </w:font>
  <w:font w:name="Wingdings">
    <w:panose1 w:val="05000000000000000000"/>
    <w:family w:val="auto"/>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Arial">
    <w:panose1 w:val="020B0604020202020204"/>
    <w:charset w:characterSet="iso-8859-1"/>
    <w:family w:val="swiss"/>
    <w:pitch w:val="variable"/>
    <w:sig w:usb0="E0002EFF" w:usb1="C0007843" w:usb2="00000009" w:usb3="00000000" w:csb0="000001FF" w:csb1="00000000"/>
  </w:font>
  <w:font w:name="SimSun">
    <w:altName w:val="宋体"/>
    <w:panose1 w:val="02010600030101010101"/>
    <w:charset w:characterSet="GBK"/>
    <w:family w:val="auto"/>
    <w:pitch w:val="variable"/>
    <w:sig w:usb0="00000003" w:usb1="288F0000" w:usb2="00000016" w:usb3="00000000" w:csb0="00040001" w:csb1="00000000"/>
  </w:font>
  <w:font w:name="Tahoma">
    <w:panose1 w:val="020B0604030504040204"/>
    <w:charset w:characterSet="iso-8859-1"/>
    <w:family w:val="swiss"/>
    <w:pitch w:val="variable"/>
    <w:sig w:usb0="E1002EFF" w:usb1="C000605B" w:usb2="00000029" w:usb3="00000000" w:csb0="000101FF"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Arial Narrow">
    <w:panose1 w:val="020B0606020202030204"/>
    <w:charset w:characterSet="iso-8859-1"/>
    <w:family w:val="swiss"/>
    <w:pitch w:val="variable"/>
    <w:sig w:usb0="00000287" w:usb1="00000800" w:usb2="00000000" w:usb3="00000000" w:csb0="0000009F" w:csb1="00000000"/>
  </w:font>
  <w:font w:name="Calibri">
    <w:panose1 w:val="020F0502020204030204"/>
    <w:charset w:characterSet="iso-8859-1"/>
    <w:family w:val="swiss"/>
    <w:pitch w:val="variable"/>
    <w:sig w:usb0="E00002FF" w:usb1="4000ACFF" w:usb2="00000001" w:usb3="00000000" w:csb0="0000019F" w:csb1="00000000"/>
  </w:font>
  <w:font w:name="Arial Unicode MS">
    <w:panose1 w:val="020B0604020202020204"/>
    <w:charset w:characterSet="shift_jis"/>
    <w:family w:val="swiss"/>
    <w:pitch w:val="variable"/>
    <w:sig w:usb0="F7FFAFFF" w:usb1="E9DFFFFF" w:usb2="0000003F" w:usb3="00000000" w:csb0="003F01FF" w:csb1="00000000"/>
  </w:font>
  <w:font w:name="Benton Sans">
    <w:altName w:val="Arial"/>
    <w:panose1 w:val="00000000000000000000"/>
    <w:charset w:characterSet="iso-8859-1"/>
    <w:family w:val="swiss"/>
    <w:notTrueType/>
    <w:pitch w:val="default"/>
    <w:sig w:usb0="00000003" w:usb1="00000000" w:usb2="00000000" w:usb3="00000000" w:csb0="00000001" w:csb1="00000000"/>
  </w:font>
  <w:font w:name="Calibri Light">
    <w:panose1 w:val="020F0302020204030204"/>
    <w:charset w:characterSet="iso-8859-1"/>
    <w:family w:val="swiss"/>
    <w:pitch w:val="variable"/>
    <w:sig w:usb0="A00002EF" w:usb1="4000207B"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12701424" w14:textId="56B5011F" w:rsidR="00B91659" w:rsidRDefault="00B91659">
    <w:pPr>
      <w:pStyle w:val="Footer"/>
      <w:pBdr>
        <w:top w:val="single" w:sz="4" w:space="1" w:color="auto"/>
      </w:pBdr>
      <w:tabs>
        <w:tab w:val="end" w:pos="446.55pt"/>
      </w:tabs>
      <w:ind w:end="-18pt"/>
    </w:pPr>
    <w:r>
      <w:t>© SAP SE</w:t>
    </w:r>
    <w:r>
      <w:tab/>
      <w:t xml:space="preserve">Page </w:t>
    </w:r>
    <w:r>
      <w:fldChar w:fldCharType="begin"/>
    </w:r>
    <w:r>
      <w:instrText xml:space="preserve"> PAGE  \* MERGEFORMAT </w:instrText>
    </w:r>
    <w:r>
      <w:fldChar w:fldCharType="separate"/>
    </w:r>
    <w:r w:rsidR="00C07C46">
      <w:rPr>
        <w:noProof/>
      </w:rPr>
      <w:t>20</w:t>
    </w:r>
    <w:r>
      <w:fldChar w:fldCharType="end"/>
    </w:r>
    <w:r>
      <w:t xml:space="preserve"> of </w:t>
    </w:r>
    <w:r w:rsidR="00113C4A">
      <w:fldChar w:fldCharType="begin"/>
    </w:r>
    <w:r w:rsidR="00113C4A">
      <w:instrText xml:space="preserve"> NUMPAGES  \* MERGEFORMAT </w:instrText>
    </w:r>
    <w:r w:rsidR="00113C4A">
      <w:fldChar w:fldCharType="separate"/>
    </w:r>
    <w:r w:rsidR="00C07C46">
      <w:rPr>
        <w:noProof/>
      </w:rPr>
      <w:t>49</w:t>
    </w:r>
    <w:r w:rsidR="00113C4A">
      <w:rPr>
        <w:noProof/>
      </w:rPr>
      <w:fldChar w:fldCharType="end"/>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32DC32FF" w14:textId="77777777" w:rsidR="00113C4A" w:rsidRDefault="00113C4A">
      <w:r>
        <w:separator/>
      </w:r>
    </w:p>
  </w:footnote>
  <w:footnote w:type="continuationSeparator" w:id="0">
    <w:p w14:paraId="60013EAC" w14:textId="77777777" w:rsidR="00113C4A" w:rsidRDefault="00113C4A">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52BB97BA" w14:textId="7632408A" w:rsidR="00B91659" w:rsidRPr="001162EA" w:rsidRDefault="00B91659" w:rsidP="00F65985">
    <w:pPr>
      <w:pStyle w:val="Header"/>
      <w:pBdr>
        <w:between w:val="single" w:sz="4" w:space="0" w:color="auto"/>
      </w:pBdr>
      <w:tabs>
        <w:tab w:val="clear" w:pos="235.15pt"/>
        <w:tab w:val="clear" w:pos="470.30pt"/>
        <w:tab w:val="end" w:pos="459pt"/>
        <w:tab w:val="end" w:pos="485pt"/>
      </w:tabs>
      <w:ind w:end="35pt"/>
      <w:rPr>
        <w:b/>
      </w:rPr>
    </w:pPr>
    <w:r w:rsidRPr="00445595">
      <w:t>Configuration Guide-Getting Started</w:t>
    </w:r>
    <w:r>
      <w:t xml:space="preserve"> with implementing the </w:t>
    </w:r>
    <w:r w:rsidRPr="00A021B0">
      <w:t>SAP Rapid Data Migration for SAP S/4HANA, on premise edition</w:t>
    </w:r>
    <w:r w:rsidRPr="001316D7">
      <w:t xml:space="preserve"> </w:t>
    </w:r>
    <w:r w:rsidRPr="001316D7">
      <w:rPr>
        <w:noProof/>
        <w:lang w:eastAsia="zh-CN"/>
      </w:rPr>
      <w:drawing>
        <wp:inline distT="0" distB="0" distL="0" distR="0" wp14:anchorId="09FD055C" wp14:editId="4AC35A8F">
          <wp:extent cx="328295" cy="147955"/>
          <wp:effectExtent l="0" t="0" r="0" b="4445"/>
          <wp:docPr id="1" name="Picture 1" descr="sap_corporate_1c_t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sap_corporate_1c_t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8295" cy="147955"/>
                  </a:xfrm>
                  <a:prstGeom prst="rect">
                    <a:avLst/>
                  </a:prstGeom>
                  <a:noFill/>
                  <a:ln>
                    <a:noFill/>
                  </a:ln>
                </pic:spPr>
              </pic:pic>
            </a:graphicData>
          </a:graphic>
        </wp:inline>
      </w:drawing>
    </w:r>
    <w:r w:rsidRPr="001162EA">
      <w:rPr>
        <w:bCs/>
      </w:rPr>
      <w:t xml:space="preserve"> </w:t>
    </w:r>
  </w:p>
  <w:p w14:paraId="01B8A187" w14:textId="77777777" w:rsidR="00B91659" w:rsidRPr="00410C63" w:rsidRDefault="00B91659">
    <w:pPr>
      <w:pStyle w:val="Header"/>
      <w:pBdr>
        <w:between w:val="single" w:sz="4" w:space="0" w:color="auto"/>
      </w:pBdr>
      <w:tabs>
        <w:tab w:val="clear" w:pos="235.15pt"/>
        <w:tab w:val="clear" w:pos="470.30pt"/>
        <w:tab w:val="end" w:pos="432pt"/>
      </w:tabs>
    </w:pPr>
    <w:r w:rsidRPr="00410C63">
      <w:t xml:space="preserve"> </w:t>
    </w:r>
  </w:p>
  <w:p w14:paraId="23195B30" w14:textId="77777777" w:rsidR="00B91659" w:rsidRPr="00BF7534" w:rsidRDefault="00B91659">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numPicBullet w:numPicBulletId="0">
    <mc:AlternateContent>
      <mc:Choice Requires="v">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4pt;height:11.4pt" o:bullet="t">
            <v:imagedata r:id="rId1" o:title="mso2898"/>
          </v:shape>
        </w:pict>
      </mc:Choice>
      <mc:Fallback>
        <w:drawing>
          <wp:inline distT="0" distB="0" distL="0" distR="0" wp14:anchorId="2C5F31F4" wp14:editId="3877B18D">
            <wp:extent cx="144780" cy="144780"/>
            <wp:effectExtent l="0" t="0" r="7620" b="7620"/>
            <wp:docPr id="29" name="Picture 29" descr="mso28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descr="mso289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numPicBullet w:numPicBulletId="1">
    <mc:AlternateContent>
      <mc:Choice Requires="v">
        <w:pict>
          <v:shape id="_x0000_i1054" type="#_x0000_t75" style="width:18.25pt;height:18.25pt" o:bullet="t" fillcolor="window">
            <v:imagedata r:id="rId3" o:title="tip"/>
          </v:shape>
        </w:pict>
      </mc:Choice>
      <mc:Fallback>
        <w:drawing>
          <wp:inline distT="0" distB="0" distL="0" distR="0" wp14:anchorId="59197CBC" wp14:editId="03A7F1F5">
            <wp:extent cx="231775" cy="231775"/>
            <wp:effectExtent l="0" t="0" r="0" b="0"/>
            <wp:docPr id="30" name="Picture 30" descr="ti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descr="ti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mc:Fallback>
    </mc:AlternateContent>
  </w:numPicBullet>
  <w:numPicBullet w:numPicBulletId="2">
    <mc:AlternateContent>
      <mc:Choice Requires="v">
        <w:pict>
          <v:shape id="_x0000_i1055" type="#_x0000_t75" style="width:18.25pt;height:18.25pt" o:bullet="t" fillcolor="window">
            <v:imagedata r:id="rId5" o:title="achtung"/>
          </v:shape>
        </w:pict>
      </mc:Choice>
      <mc:Fallback>
        <w:drawing>
          <wp:inline distT="0" distB="0" distL="0" distR="0" wp14:anchorId="4E7B5B10" wp14:editId="7C56FB88">
            <wp:extent cx="231775" cy="231775"/>
            <wp:effectExtent l="0" t="0" r="0" b="0"/>
            <wp:docPr id="31" name="Picture 31" descr="achtu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 descr="achtu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mc:Fallback>
    </mc:AlternateContent>
  </w:numPicBullet>
  <w:abstractNum w:abstractNumId="0" w15:restartNumberingAfterBreak="0">
    <w:nsid w:val="01A121AB"/>
    <w:multiLevelType w:val="hybridMultilevel"/>
    <w:tmpl w:val="9A5EAFCE"/>
    <w:lvl w:ilvl="0" w:tplc="0409000F">
      <w:start w:val="1"/>
      <w:numFmt w:val="decimal"/>
      <w:lvlText w:val="%1."/>
      <w:lvlJc w:val="start"/>
      <w:pPr>
        <w:tabs>
          <w:tab w:val="num" w:pos="18pt"/>
        </w:tabs>
        <w:ind w:start="18pt" w:hanging="18pt"/>
      </w:pPr>
      <w:rPr>
        <w:rFonts w:hint="default"/>
        <w:i w:val="0"/>
      </w:rPr>
    </w:lvl>
    <w:lvl w:ilvl="1" w:tplc="04090001">
      <w:start w:val="1"/>
      <w:numFmt w:val="bullet"/>
      <w:lvlText w:val=""/>
      <w:lvlJc w:val="start"/>
      <w:pPr>
        <w:tabs>
          <w:tab w:val="num" w:pos="72pt"/>
        </w:tabs>
        <w:ind w:start="72pt" w:hanging="18pt"/>
      </w:pPr>
      <w:rPr>
        <w:rFonts w:ascii="Symbol" w:hAnsi="Symbol" w:hint="default"/>
      </w:r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1" w15:restartNumberingAfterBreak="0">
    <w:nsid w:val="03FB6DA5"/>
    <w:multiLevelType w:val="hybridMultilevel"/>
    <w:tmpl w:val="41363E1E"/>
    <w:lvl w:ilvl="0" w:tplc="7BD62A80">
      <w:start w:val="1"/>
      <w:numFmt w:val="decimal"/>
      <w:lvlText w:val="%1."/>
      <w:lvlJc w:val="start"/>
      <w:pPr>
        <w:tabs>
          <w:tab w:val="num" w:pos="18pt"/>
        </w:tabs>
        <w:ind w:start="18pt" w:hanging="18pt"/>
      </w:pPr>
      <w:rPr>
        <w:rFonts w:hint="default"/>
        <w:i w:val="0"/>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2" w15:restartNumberingAfterBreak="0">
    <w:nsid w:val="049D3B08"/>
    <w:multiLevelType w:val="hybridMultilevel"/>
    <w:tmpl w:val="7F349104"/>
    <w:lvl w:ilvl="0" w:tplc="1DE43D1A">
      <w:start w:val="1"/>
      <w:numFmt w:val="decimal"/>
      <w:lvlText w:val="%1."/>
      <w:lvlJc w:val="start"/>
      <w:pPr>
        <w:tabs>
          <w:tab w:val="num" w:pos="18pt"/>
        </w:tabs>
        <w:ind w:start="18pt" w:hanging="18pt"/>
      </w:pPr>
      <w:rPr>
        <w:b w:val="0"/>
        <w:i w:val="0"/>
        <w:color w:val="auto"/>
      </w:rPr>
    </w:lvl>
    <w:lvl w:ilvl="1" w:tplc="04090001">
      <w:start w:val="1"/>
      <w:numFmt w:val="bullet"/>
      <w:lvlText w:val=""/>
      <w:lvlJc w:val="start"/>
      <w:pPr>
        <w:tabs>
          <w:tab w:val="num" w:pos="72pt"/>
        </w:tabs>
        <w:ind w:start="72pt" w:hanging="18pt"/>
      </w:pPr>
      <w:rPr>
        <w:rFonts w:ascii="Symbol" w:hAnsi="Symbol" w:hint="default"/>
      </w:r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 w15:restartNumberingAfterBreak="0">
    <w:nsid w:val="05820F33"/>
    <w:multiLevelType w:val="hybridMultilevel"/>
    <w:tmpl w:val="B330C978"/>
    <w:lvl w:ilvl="0" w:tplc="04090005">
      <w:start w:val="1"/>
      <w:numFmt w:val="bullet"/>
      <w:lvlText w:val=""/>
      <w:lvlJc w:val="start"/>
      <w:pPr>
        <w:ind w:start="54pt" w:hanging="18pt"/>
      </w:pPr>
      <w:rPr>
        <w:rFonts w:ascii="Wingdings" w:hAnsi="Wingdings" w:hint="default"/>
      </w:rPr>
    </w:lvl>
    <w:lvl w:ilvl="1" w:tplc="04090019">
      <w:start w:val="1"/>
      <w:numFmt w:val="lowerLetter"/>
      <w:lvlText w:val="%2."/>
      <w:lvlJc w:val="start"/>
      <w:pPr>
        <w:ind w:start="90pt" w:hanging="18pt"/>
      </w:pPr>
    </w:lvl>
    <w:lvl w:ilvl="2" w:tplc="0409001B">
      <w:start w:val="1"/>
      <w:numFmt w:val="lowerRoman"/>
      <w:lvlText w:val="%3."/>
      <w:lvlJc w:val="end"/>
      <w:pPr>
        <w:ind w:start="126pt" w:hanging="9pt"/>
      </w:pPr>
    </w:lvl>
    <w:lvl w:ilvl="3" w:tplc="0409000F">
      <w:start w:val="1"/>
      <w:numFmt w:val="decimal"/>
      <w:lvlText w:val="%4."/>
      <w:lvlJc w:val="start"/>
      <w:pPr>
        <w:ind w:start="162pt" w:hanging="18pt"/>
      </w:pPr>
    </w:lvl>
    <w:lvl w:ilvl="4" w:tplc="04090019">
      <w:start w:val="1"/>
      <w:numFmt w:val="lowerLetter"/>
      <w:lvlText w:val="%5."/>
      <w:lvlJc w:val="start"/>
      <w:pPr>
        <w:ind w:start="198pt" w:hanging="18pt"/>
      </w:pPr>
    </w:lvl>
    <w:lvl w:ilvl="5" w:tplc="0409001B">
      <w:start w:val="1"/>
      <w:numFmt w:val="lowerRoman"/>
      <w:lvlText w:val="%6."/>
      <w:lvlJc w:val="end"/>
      <w:pPr>
        <w:ind w:start="234pt" w:hanging="9pt"/>
      </w:pPr>
    </w:lvl>
    <w:lvl w:ilvl="6" w:tplc="0409000F">
      <w:start w:val="1"/>
      <w:numFmt w:val="decimal"/>
      <w:lvlText w:val="%7."/>
      <w:lvlJc w:val="start"/>
      <w:pPr>
        <w:ind w:start="270pt" w:hanging="18pt"/>
      </w:pPr>
    </w:lvl>
    <w:lvl w:ilvl="7" w:tplc="04090019">
      <w:start w:val="1"/>
      <w:numFmt w:val="lowerLetter"/>
      <w:lvlText w:val="%8."/>
      <w:lvlJc w:val="start"/>
      <w:pPr>
        <w:ind w:start="306pt" w:hanging="18pt"/>
      </w:pPr>
    </w:lvl>
    <w:lvl w:ilvl="8" w:tplc="0409001B">
      <w:start w:val="1"/>
      <w:numFmt w:val="lowerRoman"/>
      <w:lvlText w:val="%9."/>
      <w:lvlJc w:val="end"/>
      <w:pPr>
        <w:ind w:start="342pt" w:hanging="9pt"/>
      </w:pPr>
    </w:lvl>
  </w:abstractNum>
  <w:abstractNum w:abstractNumId="4" w15:restartNumberingAfterBreak="0">
    <w:nsid w:val="063E1A68"/>
    <w:multiLevelType w:val="hybridMultilevel"/>
    <w:tmpl w:val="9A5EAFCE"/>
    <w:lvl w:ilvl="0" w:tplc="0409000F">
      <w:start w:val="1"/>
      <w:numFmt w:val="decimal"/>
      <w:lvlText w:val="%1."/>
      <w:lvlJc w:val="start"/>
      <w:pPr>
        <w:tabs>
          <w:tab w:val="num" w:pos="18pt"/>
        </w:tabs>
        <w:ind w:start="18pt" w:hanging="18pt"/>
      </w:pPr>
      <w:rPr>
        <w:rFonts w:hint="default"/>
        <w:i w:val="0"/>
      </w:rPr>
    </w:lvl>
    <w:lvl w:ilvl="1" w:tplc="04090001">
      <w:start w:val="1"/>
      <w:numFmt w:val="bullet"/>
      <w:lvlText w:val=""/>
      <w:lvlJc w:val="start"/>
      <w:pPr>
        <w:tabs>
          <w:tab w:val="num" w:pos="72pt"/>
        </w:tabs>
        <w:ind w:start="72pt" w:hanging="18pt"/>
      </w:pPr>
      <w:rPr>
        <w:rFonts w:ascii="Symbol" w:hAnsi="Symbol" w:hint="default"/>
      </w:r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5" w15:restartNumberingAfterBreak="0">
    <w:nsid w:val="06651140"/>
    <w:multiLevelType w:val="hybridMultilevel"/>
    <w:tmpl w:val="17C65646"/>
    <w:lvl w:ilvl="0" w:tplc="5DF4C798">
      <w:start w:val="2"/>
      <w:numFmt w:val="decimal"/>
      <w:lvlText w:val="%1."/>
      <w:lvlJc w:val="start"/>
      <w:pPr>
        <w:tabs>
          <w:tab w:val="num" w:pos="18pt"/>
        </w:tabs>
        <w:ind w:start="18pt" w:hanging="18pt"/>
      </w:pPr>
      <w:rPr>
        <w:rFonts w:hint="default"/>
        <w:i w:val="0"/>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6" w15:restartNumberingAfterBreak="0">
    <w:nsid w:val="07CD01D8"/>
    <w:multiLevelType w:val="hybridMultilevel"/>
    <w:tmpl w:val="305CC240"/>
    <w:lvl w:ilvl="0" w:tplc="89B2EF2E">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7" w15:restartNumberingAfterBreak="0">
    <w:nsid w:val="1922670F"/>
    <w:multiLevelType w:val="hybridMultilevel"/>
    <w:tmpl w:val="010ED9E6"/>
    <w:lvl w:ilvl="0" w:tplc="04090005">
      <w:start w:val="1"/>
      <w:numFmt w:val="bullet"/>
      <w:lvlText w:val=""/>
      <w:lvlJc w:val="start"/>
      <w:pPr>
        <w:ind w:start="54pt" w:hanging="18pt"/>
      </w:pPr>
      <w:rPr>
        <w:rFonts w:ascii="Wingdings" w:hAnsi="Wingdings" w:hint="default"/>
      </w:rPr>
    </w:lvl>
    <w:lvl w:ilvl="1" w:tplc="04090019">
      <w:start w:val="1"/>
      <w:numFmt w:val="lowerLetter"/>
      <w:lvlText w:val="%2."/>
      <w:lvlJc w:val="start"/>
      <w:pPr>
        <w:ind w:start="90pt" w:hanging="18pt"/>
      </w:pPr>
    </w:lvl>
    <w:lvl w:ilvl="2" w:tplc="0409001B">
      <w:start w:val="1"/>
      <w:numFmt w:val="lowerRoman"/>
      <w:lvlText w:val="%3."/>
      <w:lvlJc w:val="end"/>
      <w:pPr>
        <w:ind w:start="126pt" w:hanging="9pt"/>
      </w:pPr>
    </w:lvl>
    <w:lvl w:ilvl="3" w:tplc="0409000F">
      <w:start w:val="1"/>
      <w:numFmt w:val="decimal"/>
      <w:lvlText w:val="%4."/>
      <w:lvlJc w:val="start"/>
      <w:pPr>
        <w:ind w:start="162pt" w:hanging="18pt"/>
      </w:pPr>
    </w:lvl>
    <w:lvl w:ilvl="4" w:tplc="04090019">
      <w:start w:val="1"/>
      <w:numFmt w:val="lowerLetter"/>
      <w:lvlText w:val="%5."/>
      <w:lvlJc w:val="start"/>
      <w:pPr>
        <w:ind w:start="198pt" w:hanging="18pt"/>
      </w:pPr>
    </w:lvl>
    <w:lvl w:ilvl="5" w:tplc="0409001B">
      <w:start w:val="1"/>
      <w:numFmt w:val="lowerRoman"/>
      <w:lvlText w:val="%6."/>
      <w:lvlJc w:val="end"/>
      <w:pPr>
        <w:ind w:start="234pt" w:hanging="9pt"/>
      </w:pPr>
    </w:lvl>
    <w:lvl w:ilvl="6" w:tplc="0409000F">
      <w:start w:val="1"/>
      <w:numFmt w:val="decimal"/>
      <w:lvlText w:val="%7."/>
      <w:lvlJc w:val="start"/>
      <w:pPr>
        <w:ind w:start="270pt" w:hanging="18pt"/>
      </w:pPr>
    </w:lvl>
    <w:lvl w:ilvl="7" w:tplc="04090019">
      <w:start w:val="1"/>
      <w:numFmt w:val="lowerLetter"/>
      <w:lvlText w:val="%8."/>
      <w:lvlJc w:val="start"/>
      <w:pPr>
        <w:ind w:start="306pt" w:hanging="18pt"/>
      </w:pPr>
    </w:lvl>
    <w:lvl w:ilvl="8" w:tplc="0409001B">
      <w:start w:val="1"/>
      <w:numFmt w:val="lowerRoman"/>
      <w:lvlText w:val="%9."/>
      <w:lvlJc w:val="end"/>
      <w:pPr>
        <w:ind w:start="342pt" w:hanging="9pt"/>
      </w:pPr>
    </w:lvl>
  </w:abstractNum>
  <w:abstractNum w:abstractNumId="8" w15:restartNumberingAfterBreak="0">
    <w:nsid w:val="195636ED"/>
    <w:multiLevelType w:val="hybridMultilevel"/>
    <w:tmpl w:val="D19CC67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9" w15:restartNumberingAfterBreak="0">
    <w:nsid w:val="21B8584E"/>
    <w:multiLevelType w:val="hybridMultilevel"/>
    <w:tmpl w:val="7F349104"/>
    <w:lvl w:ilvl="0" w:tplc="1DE43D1A">
      <w:start w:val="1"/>
      <w:numFmt w:val="decimal"/>
      <w:lvlText w:val="%1."/>
      <w:lvlJc w:val="start"/>
      <w:pPr>
        <w:tabs>
          <w:tab w:val="num" w:pos="18pt"/>
        </w:tabs>
        <w:ind w:start="18pt" w:hanging="18pt"/>
      </w:pPr>
      <w:rPr>
        <w:b w:val="0"/>
        <w:i w:val="0"/>
        <w:color w:val="auto"/>
      </w:rPr>
    </w:lvl>
    <w:lvl w:ilvl="1" w:tplc="04090001">
      <w:start w:val="1"/>
      <w:numFmt w:val="bullet"/>
      <w:lvlText w:val=""/>
      <w:lvlJc w:val="start"/>
      <w:pPr>
        <w:tabs>
          <w:tab w:val="num" w:pos="72pt"/>
        </w:tabs>
        <w:ind w:start="72pt" w:hanging="18pt"/>
      </w:pPr>
      <w:rPr>
        <w:rFonts w:ascii="Symbol" w:hAnsi="Symbol" w:hint="default"/>
      </w:r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10" w15:restartNumberingAfterBreak="0">
    <w:nsid w:val="21D64CB4"/>
    <w:multiLevelType w:val="hybridMultilevel"/>
    <w:tmpl w:val="FA0AEDE0"/>
    <w:lvl w:ilvl="0" w:tplc="5F3CEE72">
      <w:start w:val="1"/>
      <w:numFmt w:val="decimal"/>
      <w:lvlText w:val="%1."/>
      <w:lvlJc w:val="start"/>
      <w:pPr>
        <w:tabs>
          <w:tab w:val="num" w:pos="18pt"/>
        </w:tabs>
        <w:ind w:start="18pt" w:hanging="18pt"/>
      </w:pPr>
      <w:rPr>
        <w:rFonts w:hint="default"/>
        <w:i w:val="0"/>
      </w:rPr>
    </w:lvl>
    <w:lvl w:ilvl="1" w:tplc="04090003">
      <w:start w:val="1"/>
      <w:numFmt w:val="lowerLetter"/>
      <w:lvlText w:val="%2."/>
      <w:lvlJc w:val="start"/>
      <w:pPr>
        <w:ind w:start="72pt" w:hanging="18pt"/>
      </w:pPr>
    </w:lvl>
    <w:lvl w:ilvl="2" w:tplc="04090005" w:tentative="1">
      <w:start w:val="1"/>
      <w:numFmt w:val="lowerRoman"/>
      <w:lvlText w:val="%3."/>
      <w:lvlJc w:val="end"/>
      <w:pPr>
        <w:ind w:start="108pt" w:hanging="9pt"/>
      </w:pPr>
    </w:lvl>
    <w:lvl w:ilvl="3" w:tplc="04090001" w:tentative="1">
      <w:start w:val="1"/>
      <w:numFmt w:val="decimal"/>
      <w:lvlText w:val="%4."/>
      <w:lvlJc w:val="start"/>
      <w:pPr>
        <w:ind w:start="144pt" w:hanging="18pt"/>
      </w:pPr>
    </w:lvl>
    <w:lvl w:ilvl="4" w:tplc="04090003" w:tentative="1">
      <w:start w:val="1"/>
      <w:numFmt w:val="lowerLetter"/>
      <w:lvlText w:val="%5."/>
      <w:lvlJc w:val="start"/>
      <w:pPr>
        <w:ind w:start="180pt" w:hanging="18pt"/>
      </w:pPr>
    </w:lvl>
    <w:lvl w:ilvl="5" w:tplc="04090005" w:tentative="1">
      <w:start w:val="1"/>
      <w:numFmt w:val="lowerRoman"/>
      <w:lvlText w:val="%6."/>
      <w:lvlJc w:val="end"/>
      <w:pPr>
        <w:ind w:start="216pt" w:hanging="9pt"/>
      </w:pPr>
    </w:lvl>
    <w:lvl w:ilvl="6" w:tplc="04090001" w:tentative="1">
      <w:start w:val="1"/>
      <w:numFmt w:val="decimal"/>
      <w:lvlText w:val="%7."/>
      <w:lvlJc w:val="start"/>
      <w:pPr>
        <w:ind w:start="252pt" w:hanging="18pt"/>
      </w:pPr>
    </w:lvl>
    <w:lvl w:ilvl="7" w:tplc="04090003" w:tentative="1">
      <w:start w:val="1"/>
      <w:numFmt w:val="lowerLetter"/>
      <w:lvlText w:val="%8."/>
      <w:lvlJc w:val="start"/>
      <w:pPr>
        <w:ind w:start="288pt" w:hanging="18pt"/>
      </w:pPr>
    </w:lvl>
    <w:lvl w:ilvl="8" w:tplc="04090005" w:tentative="1">
      <w:start w:val="1"/>
      <w:numFmt w:val="lowerRoman"/>
      <w:lvlText w:val="%9."/>
      <w:lvlJc w:val="end"/>
      <w:pPr>
        <w:ind w:start="324pt" w:hanging="9pt"/>
      </w:pPr>
    </w:lvl>
  </w:abstractNum>
  <w:abstractNum w:abstractNumId="11" w15:restartNumberingAfterBreak="0">
    <w:nsid w:val="223808EA"/>
    <w:multiLevelType w:val="multilevel"/>
    <w:tmpl w:val="0809001F"/>
    <w:lvl w:ilvl="0">
      <w:start w:val="1"/>
      <w:numFmt w:val="decimal"/>
      <w:lvlText w:val="%1."/>
      <w:lvlJc w:val="start"/>
      <w:pPr>
        <w:ind w:start="18pt" w:hanging="18pt"/>
      </w:pPr>
    </w:lvl>
    <w:lvl w:ilvl="1">
      <w:start w:val="1"/>
      <w:numFmt w:val="decimal"/>
      <w:lvlText w:val="%1.%2."/>
      <w:lvlJc w:val="start"/>
      <w:pPr>
        <w:ind w:start="39.60pt" w:hanging="21.60pt"/>
      </w:pPr>
    </w:lvl>
    <w:lvl w:ilvl="2">
      <w:start w:val="1"/>
      <w:numFmt w:val="decimal"/>
      <w:lvlText w:val="%1.%2.%3."/>
      <w:lvlJc w:val="start"/>
      <w:pPr>
        <w:ind w:start="61.20pt" w:hanging="25.20pt"/>
      </w:pPr>
    </w:lvl>
    <w:lvl w:ilvl="3">
      <w:start w:val="1"/>
      <w:numFmt w:val="decimal"/>
      <w:lvlText w:val="%1.%2.%3.%4."/>
      <w:lvlJc w:val="start"/>
      <w:pPr>
        <w:ind w:start="86.40pt" w:hanging="32.40pt"/>
      </w:pPr>
    </w:lvl>
    <w:lvl w:ilvl="4">
      <w:start w:val="1"/>
      <w:numFmt w:val="decimal"/>
      <w:lvlText w:val="%1.%2.%3.%4.%5."/>
      <w:lvlJc w:val="start"/>
      <w:pPr>
        <w:ind w:start="111.60pt" w:hanging="39.60pt"/>
      </w:pPr>
    </w:lvl>
    <w:lvl w:ilvl="5">
      <w:start w:val="1"/>
      <w:numFmt w:val="decimal"/>
      <w:lvlText w:val="%1.%2.%3.%4.%5.%6."/>
      <w:lvlJc w:val="start"/>
      <w:pPr>
        <w:ind w:start="136.80pt" w:hanging="46.80pt"/>
      </w:pPr>
    </w:lvl>
    <w:lvl w:ilvl="6">
      <w:start w:val="1"/>
      <w:numFmt w:val="decimal"/>
      <w:lvlText w:val="%1.%2.%3.%4.%5.%6.%7."/>
      <w:lvlJc w:val="start"/>
      <w:pPr>
        <w:ind w:start="162pt" w:hanging="54pt"/>
      </w:pPr>
    </w:lvl>
    <w:lvl w:ilvl="7">
      <w:start w:val="1"/>
      <w:numFmt w:val="decimal"/>
      <w:lvlText w:val="%1.%2.%3.%4.%5.%6.%7.%8."/>
      <w:lvlJc w:val="start"/>
      <w:pPr>
        <w:ind w:start="187.20pt" w:hanging="61.20pt"/>
      </w:pPr>
    </w:lvl>
    <w:lvl w:ilvl="8">
      <w:start w:val="1"/>
      <w:numFmt w:val="decimal"/>
      <w:lvlText w:val="%1.%2.%3.%4.%5.%6.%7.%8.%9."/>
      <w:lvlJc w:val="start"/>
      <w:pPr>
        <w:ind w:start="216pt" w:hanging="72pt"/>
      </w:pPr>
    </w:lvl>
  </w:abstractNum>
  <w:abstractNum w:abstractNumId="12" w15:restartNumberingAfterBreak="0">
    <w:nsid w:val="27C3295C"/>
    <w:multiLevelType w:val="hybridMultilevel"/>
    <w:tmpl w:val="51F462D0"/>
    <w:lvl w:ilvl="0" w:tplc="85D81B58">
      <w:start w:val="1"/>
      <w:numFmt w:val="decimal"/>
      <w:lvlText w:val="%1."/>
      <w:lvlJc w:val="start"/>
      <w:pPr>
        <w:ind w:start="18pt" w:hanging="18pt"/>
      </w:pPr>
      <w:rPr>
        <w:rFonts w:hint="default"/>
        <w:i w:val="0"/>
      </w:rPr>
    </w:lvl>
    <w:lvl w:ilvl="1" w:tplc="04090019">
      <w:start w:val="1"/>
      <w:numFmt w:val="lowerLetter"/>
      <w:lvlText w:val="%2."/>
      <w:lvlJc w:val="start"/>
      <w:pPr>
        <w:ind w:start="54pt" w:hanging="18pt"/>
      </w:pPr>
    </w:lvl>
    <w:lvl w:ilvl="2" w:tplc="0409001B" w:tentative="1">
      <w:start w:val="1"/>
      <w:numFmt w:val="lowerRoman"/>
      <w:lvlText w:val="%3."/>
      <w:lvlJc w:val="end"/>
      <w:pPr>
        <w:ind w:start="90pt" w:hanging="9pt"/>
      </w:pPr>
    </w:lvl>
    <w:lvl w:ilvl="3" w:tplc="0409000F" w:tentative="1">
      <w:start w:val="1"/>
      <w:numFmt w:val="decimal"/>
      <w:lvlText w:val="%4."/>
      <w:lvlJc w:val="start"/>
      <w:pPr>
        <w:ind w:start="126pt" w:hanging="18pt"/>
      </w:pPr>
    </w:lvl>
    <w:lvl w:ilvl="4" w:tplc="04090019" w:tentative="1">
      <w:start w:val="1"/>
      <w:numFmt w:val="lowerLetter"/>
      <w:lvlText w:val="%5."/>
      <w:lvlJc w:val="start"/>
      <w:pPr>
        <w:ind w:start="162pt" w:hanging="18pt"/>
      </w:pPr>
    </w:lvl>
    <w:lvl w:ilvl="5" w:tplc="0409001B" w:tentative="1">
      <w:start w:val="1"/>
      <w:numFmt w:val="lowerRoman"/>
      <w:lvlText w:val="%6."/>
      <w:lvlJc w:val="end"/>
      <w:pPr>
        <w:ind w:start="198pt" w:hanging="9pt"/>
      </w:pPr>
    </w:lvl>
    <w:lvl w:ilvl="6" w:tplc="0409000F" w:tentative="1">
      <w:start w:val="1"/>
      <w:numFmt w:val="decimal"/>
      <w:lvlText w:val="%7."/>
      <w:lvlJc w:val="start"/>
      <w:pPr>
        <w:ind w:start="234pt" w:hanging="18pt"/>
      </w:pPr>
    </w:lvl>
    <w:lvl w:ilvl="7" w:tplc="04090019" w:tentative="1">
      <w:start w:val="1"/>
      <w:numFmt w:val="lowerLetter"/>
      <w:lvlText w:val="%8."/>
      <w:lvlJc w:val="start"/>
      <w:pPr>
        <w:ind w:start="270pt" w:hanging="18pt"/>
      </w:pPr>
    </w:lvl>
    <w:lvl w:ilvl="8" w:tplc="0409001B" w:tentative="1">
      <w:start w:val="1"/>
      <w:numFmt w:val="lowerRoman"/>
      <w:lvlText w:val="%9."/>
      <w:lvlJc w:val="end"/>
      <w:pPr>
        <w:ind w:start="306pt" w:hanging="9pt"/>
      </w:pPr>
    </w:lvl>
  </w:abstractNum>
  <w:abstractNum w:abstractNumId="13" w15:restartNumberingAfterBreak="0">
    <w:nsid w:val="27C8654D"/>
    <w:multiLevelType w:val="hybridMultilevel"/>
    <w:tmpl w:val="FCE21AF8"/>
    <w:lvl w:ilvl="0" w:tplc="A04AA3FA">
      <w:start w:val="1"/>
      <w:numFmt w:val="decimal"/>
      <w:lvlText w:val="%1."/>
      <w:lvlJc w:val="start"/>
      <w:pPr>
        <w:tabs>
          <w:tab w:val="num" w:pos="18pt"/>
        </w:tabs>
        <w:ind w:start="18pt" w:hanging="18pt"/>
      </w:pPr>
      <w:rPr>
        <w:rFonts w:hint="default"/>
        <w:i w:val="0"/>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4" w15:restartNumberingAfterBreak="0">
    <w:nsid w:val="28D10B18"/>
    <w:multiLevelType w:val="hybridMultilevel"/>
    <w:tmpl w:val="D7C88E10"/>
    <w:lvl w:ilvl="0" w:tplc="0C09000F">
      <w:start w:val="1"/>
      <w:numFmt w:val="decimal"/>
      <w:lvlText w:val="%1."/>
      <w:lvlJc w:val="start"/>
      <w:pPr>
        <w:tabs>
          <w:tab w:val="num" w:pos="18pt"/>
        </w:tabs>
        <w:ind w:start="18pt" w:hanging="18pt"/>
      </w:p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15" w15:restartNumberingAfterBreak="0">
    <w:nsid w:val="2B801AAB"/>
    <w:multiLevelType w:val="hybridMultilevel"/>
    <w:tmpl w:val="7464A3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2D526F4B"/>
    <w:multiLevelType w:val="hybridMultilevel"/>
    <w:tmpl w:val="7F349104"/>
    <w:lvl w:ilvl="0" w:tplc="1DE43D1A">
      <w:start w:val="1"/>
      <w:numFmt w:val="decimal"/>
      <w:lvlText w:val="%1."/>
      <w:lvlJc w:val="start"/>
      <w:pPr>
        <w:tabs>
          <w:tab w:val="num" w:pos="18pt"/>
        </w:tabs>
        <w:ind w:start="18pt" w:hanging="18pt"/>
      </w:pPr>
      <w:rPr>
        <w:b w:val="0"/>
        <w:i w:val="0"/>
        <w:color w:val="auto"/>
      </w:rPr>
    </w:lvl>
    <w:lvl w:ilvl="1" w:tplc="04090001">
      <w:start w:val="1"/>
      <w:numFmt w:val="bullet"/>
      <w:lvlText w:val=""/>
      <w:lvlJc w:val="start"/>
      <w:pPr>
        <w:tabs>
          <w:tab w:val="num" w:pos="72pt"/>
        </w:tabs>
        <w:ind w:start="72pt" w:hanging="18pt"/>
      </w:pPr>
      <w:rPr>
        <w:rFonts w:ascii="Symbol" w:hAnsi="Symbol" w:hint="default"/>
      </w:r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17" w15:restartNumberingAfterBreak="0">
    <w:nsid w:val="2FFE64AA"/>
    <w:multiLevelType w:val="hybridMultilevel"/>
    <w:tmpl w:val="1DBC1B78"/>
    <w:lvl w:ilvl="0" w:tplc="1DE43D1A">
      <w:start w:val="1"/>
      <w:numFmt w:val="decimal"/>
      <w:lvlText w:val="%1."/>
      <w:lvlJc w:val="start"/>
      <w:pPr>
        <w:tabs>
          <w:tab w:val="num" w:pos="18pt"/>
        </w:tabs>
        <w:ind w:start="18pt" w:hanging="18pt"/>
      </w:pPr>
      <w:rPr>
        <w:b w:val="0"/>
        <w:i w:val="0"/>
        <w:color w:val="auto"/>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18" w15:restartNumberingAfterBreak="0">
    <w:nsid w:val="32F46BC7"/>
    <w:multiLevelType w:val="hybridMultilevel"/>
    <w:tmpl w:val="EE500B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9" w15:restartNumberingAfterBreak="0">
    <w:nsid w:val="342B0289"/>
    <w:multiLevelType w:val="hybridMultilevel"/>
    <w:tmpl w:val="F0F227F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15:restartNumberingAfterBreak="0">
    <w:nsid w:val="387E70DE"/>
    <w:multiLevelType w:val="hybridMultilevel"/>
    <w:tmpl w:val="63A8961E"/>
    <w:lvl w:ilvl="0" w:tplc="89B2EF2E">
      <w:start w:val="1"/>
      <w:numFmt w:val="decimal"/>
      <w:lvlText w:val="%1."/>
      <w:lvlJc w:val="start"/>
      <w:pPr>
        <w:tabs>
          <w:tab w:val="num" w:pos="18pt"/>
        </w:tabs>
        <w:ind w:start="18pt" w:hanging="18pt"/>
      </w:pPr>
      <w:rPr>
        <w:i w:val="0"/>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1" w15:restartNumberingAfterBreak="0">
    <w:nsid w:val="3D4D606D"/>
    <w:multiLevelType w:val="hybridMultilevel"/>
    <w:tmpl w:val="FA0AEDE0"/>
    <w:lvl w:ilvl="0" w:tplc="5F3CEE72">
      <w:start w:val="1"/>
      <w:numFmt w:val="decimal"/>
      <w:lvlText w:val="%1."/>
      <w:lvlJc w:val="start"/>
      <w:pPr>
        <w:tabs>
          <w:tab w:val="num" w:pos="18pt"/>
        </w:tabs>
        <w:ind w:start="18pt" w:hanging="18pt"/>
      </w:pPr>
      <w:rPr>
        <w:rFonts w:hint="default"/>
        <w:i w:val="0"/>
      </w:rPr>
    </w:lvl>
    <w:lvl w:ilvl="1" w:tplc="04090003">
      <w:start w:val="1"/>
      <w:numFmt w:val="lowerLetter"/>
      <w:lvlText w:val="%2."/>
      <w:lvlJc w:val="start"/>
      <w:pPr>
        <w:ind w:start="72pt" w:hanging="18pt"/>
      </w:pPr>
    </w:lvl>
    <w:lvl w:ilvl="2" w:tplc="04090005" w:tentative="1">
      <w:start w:val="1"/>
      <w:numFmt w:val="lowerRoman"/>
      <w:lvlText w:val="%3."/>
      <w:lvlJc w:val="end"/>
      <w:pPr>
        <w:ind w:start="108pt" w:hanging="9pt"/>
      </w:pPr>
    </w:lvl>
    <w:lvl w:ilvl="3" w:tplc="04090001" w:tentative="1">
      <w:start w:val="1"/>
      <w:numFmt w:val="decimal"/>
      <w:lvlText w:val="%4."/>
      <w:lvlJc w:val="start"/>
      <w:pPr>
        <w:ind w:start="144pt" w:hanging="18pt"/>
      </w:pPr>
    </w:lvl>
    <w:lvl w:ilvl="4" w:tplc="04090003" w:tentative="1">
      <w:start w:val="1"/>
      <w:numFmt w:val="lowerLetter"/>
      <w:lvlText w:val="%5."/>
      <w:lvlJc w:val="start"/>
      <w:pPr>
        <w:ind w:start="180pt" w:hanging="18pt"/>
      </w:pPr>
    </w:lvl>
    <w:lvl w:ilvl="5" w:tplc="04090005" w:tentative="1">
      <w:start w:val="1"/>
      <w:numFmt w:val="lowerRoman"/>
      <w:lvlText w:val="%6."/>
      <w:lvlJc w:val="end"/>
      <w:pPr>
        <w:ind w:start="216pt" w:hanging="9pt"/>
      </w:pPr>
    </w:lvl>
    <w:lvl w:ilvl="6" w:tplc="04090001" w:tentative="1">
      <w:start w:val="1"/>
      <w:numFmt w:val="decimal"/>
      <w:lvlText w:val="%7."/>
      <w:lvlJc w:val="start"/>
      <w:pPr>
        <w:ind w:start="252pt" w:hanging="18pt"/>
      </w:pPr>
    </w:lvl>
    <w:lvl w:ilvl="7" w:tplc="04090003" w:tentative="1">
      <w:start w:val="1"/>
      <w:numFmt w:val="lowerLetter"/>
      <w:lvlText w:val="%8."/>
      <w:lvlJc w:val="start"/>
      <w:pPr>
        <w:ind w:start="288pt" w:hanging="18pt"/>
      </w:pPr>
    </w:lvl>
    <w:lvl w:ilvl="8" w:tplc="04090005" w:tentative="1">
      <w:start w:val="1"/>
      <w:numFmt w:val="lowerRoman"/>
      <w:lvlText w:val="%9."/>
      <w:lvlJc w:val="end"/>
      <w:pPr>
        <w:ind w:start="324pt" w:hanging="9pt"/>
      </w:pPr>
    </w:lvl>
  </w:abstractNum>
  <w:abstractNum w:abstractNumId="22" w15:restartNumberingAfterBreak="0">
    <w:nsid w:val="49767B56"/>
    <w:multiLevelType w:val="hybridMultilevel"/>
    <w:tmpl w:val="63A8961E"/>
    <w:lvl w:ilvl="0" w:tplc="89B2EF2E">
      <w:start w:val="1"/>
      <w:numFmt w:val="decimal"/>
      <w:lvlText w:val="%1."/>
      <w:lvlJc w:val="start"/>
      <w:pPr>
        <w:tabs>
          <w:tab w:val="num" w:pos="18pt"/>
        </w:tabs>
        <w:ind w:start="18pt" w:hanging="18pt"/>
      </w:pPr>
      <w:rPr>
        <w:i w:val="0"/>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3" w15:restartNumberingAfterBreak="0">
    <w:nsid w:val="49B56236"/>
    <w:multiLevelType w:val="hybridMultilevel"/>
    <w:tmpl w:val="83E2037E"/>
    <w:lvl w:ilvl="0" w:tplc="89B2EF2E">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4" w15:restartNumberingAfterBreak="0">
    <w:nsid w:val="4D3412FE"/>
    <w:multiLevelType w:val="hybridMultilevel"/>
    <w:tmpl w:val="976C810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4DD2304C"/>
    <w:multiLevelType w:val="hybridMultilevel"/>
    <w:tmpl w:val="B04262E6"/>
    <w:lvl w:ilvl="0" w:tplc="1DE43D1A">
      <w:start w:val="1"/>
      <w:numFmt w:val="decimal"/>
      <w:lvlText w:val="%1."/>
      <w:lvlJc w:val="start"/>
      <w:pPr>
        <w:tabs>
          <w:tab w:val="num" w:pos="18pt"/>
        </w:tabs>
        <w:ind w:start="18pt" w:hanging="18pt"/>
      </w:pPr>
      <w:rPr>
        <w:b w:val="0"/>
        <w:i w:val="0"/>
        <w:color w:val="auto"/>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6" w15:restartNumberingAfterBreak="0">
    <w:nsid w:val="4EBB194A"/>
    <w:multiLevelType w:val="hybridMultilevel"/>
    <w:tmpl w:val="D694A86E"/>
    <w:lvl w:ilvl="0" w:tplc="0C09000F">
      <w:start w:val="1"/>
      <w:numFmt w:val="decimal"/>
      <w:lvlText w:val="%1."/>
      <w:lvlJc w:val="start"/>
      <w:pPr>
        <w:tabs>
          <w:tab w:val="num" w:pos="18pt"/>
        </w:tabs>
        <w:ind w:start="18pt" w:hanging="18pt"/>
      </w:p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7" w15:restartNumberingAfterBreak="0">
    <w:nsid w:val="4F37479D"/>
    <w:multiLevelType w:val="hybridMultilevel"/>
    <w:tmpl w:val="D644A7F4"/>
    <w:lvl w:ilvl="0" w:tplc="0C09000F">
      <w:start w:val="1"/>
      <w:numFmt w:val="decimal"/>
      <w:lvlText w:val="%1."/>
      <w:lvlJc w:val="start"/>
      <w:pPr>
        <w:tabs>
          <w:tab w:val="num" w:pos="18pt"/>
        </w:tabs>
        <w:ind w:start="18pt" w:hanging="18pt"/>
      </w:p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28" w15:restartNumberingAfterBreak="0">
    <w:nsid w:val="4FEF528C"/>
    <w:multiLevelType w:val="hybridMultilevel"/>
    <w:tmpl w:val="3498392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9" w15:restartNumberingAfterBreak="0">
    <w:nsid w:val="527D4A31"/>
    <w:multiLevelType w:val="hybridMultilevel"/>
    <w:tmpl w:val="E0E0791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0" w15:restartNumberingAfterBreak="0">
    <w:nsid w:val="53843B62"/>
    <w:multiLevelType w:val="hybridMultilevel"/>
    <w:tmpl w:val="AADEAA88"/>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1" w15:restartNumberingAfterBreak="0">
    <w:nsid w:val="56A54ECA"/>
    <w:multiLevelType w:val="multilevel"/>
    <w:tmpl w:val="2E74788A"/>
    <w:lvl w:ilvl="0">
      <w:start w:val="1"/>
      <w:numFmt w:val="decimal"/>
      <w:pStyle w:val="Heading1"/>
      <w:lvlText w:val="%1"/>
      <w:lvlJc w:val="start"/>
      <w:pPr>
        <w:tabs>
          <w:tab w:val="num" w:pos="28.70pt"/>
        </w:tabs>
        <w:ind w:start="28.70pt" w:hanging="21.60pt"/>
      </w:pPr>
      <w:rPr>
        <w:rFonts w:hint="default"/>
      </w:rPr>
    </w:lvl>
    <w:lvl w:ilvl="1">
      <w:start w:val="1"/>
      <w:numFmt w:val="decimal"/>
      <w:pStyle w:val="Heading2"/>
      <w:lvlText w:val="%1.%2"/>
      <w:lvlJc w:val="start"/>
      <w:pPr>
        <w:tabs>
          <w:tab w:val="num" w:pos="28.80pt"/>
        </w:tabs>
        <w:ind w:start="28.80pt" w:hanging="28.80pt"/>
      </w:pPr>
      <w:rPr>
        <w:rFonts w:hint="default"/>
      </w:rPr>
    </w:lvl>
    <w:lvl w:ilvl="2">
      <w:start w:val="1"/>
      <w:numFmt w:val="decimal"/>
      <w:pStyle w:val="Heading3"/>
      <w:lvlText w:val="%1.%2.%3"/>
      <w:lvlJc w:val="start"/>
      <w:pPr>
        <w:tabs>
          <w:tab w:val="num" w:pos="54pt"/>
        </w:tabs>
        <w:ind w:start="36pt" w:hanging="36pt"/>
      </w:pPr>
      <w:rPr>
        <w:rFonts w:hint="default"/>
      </w:rPr>
    </w:lvl>
    <w:lvl w:ilvl="3">
      <w:start w:val="1"/>
      <w:numFmt w:val="decimal"/>
      <w:pStyle w:val="Heading4"/>
      <w:lvlText w:val="%1.%2.%3.%4"/>
      <w:lvlJc w:val="start"/>
      <w:pPr>
        <w:tabs>
          <w:tab w:val="num" w:pos="72pt"/>
        </w:tabs>
        <w:ind w:start="43.20pt" w:hanging="43.20pt"/>
      </w:pPr>
      <w:rPr>
        <w:rFonts w:hint="default"/>
      </w:rPr>
    </w:lvl>
    <w:lvl w:ilvl="4">
      <w:start w:val="1"/>
      <w:numFmt w:val="decimal"/>
      <w:pStyle w:val="Heading5"/>
      <w:lvlText w:val="%1.%2.%3.%4.%5"/>
      <w:lvlJc w:val="start"/>
      <w:pPr>
        <w:tabs>
          <w:tab w:val="num" w:pos="50.40pt"/>
        </w:tabs>
        <w:ind w:start="50.40pt" w:hanging="50.40pt"/>
      </w:pPr>
      <w:rPr>
        <w:rFonts w:hint="default"/>
      </w:rPr>
    </w:lvl>
    <w:lvl w:ilvl="5">
      <w:start w:val="1"/>
      <w:numFmt w:val="decimal"/>
      <w:pStyle w:val="Heading6"/>
      <w:lvlText w:val="%1.%2.%3.%4.%5.%6"/>
      <w:lvlJc w:val="start"/>
      <w:pPr>
        <w:tabs>
          <w:tab w:val="num" w:pos="90pt"/>
        </w:tabs>
        <w:ind w:start="57.60pt" w:hanging="57.60pt"/>
      </w:pPr>
      <w:rPr>
        <w:rFonts w:hint="default"/>
      </w:rPr>
    </w:lvl>
    <w:lvl w:ilvl="6">
      <w:start w:val="1"/>
      <w:numFmt w:val="decimal"/>
      <w:pStyle w:val="Heading7"/>
      <w:lvlText w:val="%1.%2.%3.%4.%5.%6.%7"/>
      <w:lvlJc w:val="start"/>
      <w:pPr>
        <w:tabs>
          <w:tab w:val="num" w:pos="64.80pt"/>
        </w:tabs>
        <w:ind w:start="64.80pt" w:hanging="64.80pt"/>
      </w:pPr>
      <w:rPr>
        <w:rFonts w:hint="default"/>
      </w:rPr>
    </w:lvl>
    <w:lvl w:ilvl="7">
      <w:start w:val="1"/>
      <w:numFmt w:val="decimal"/>
      <w:pStyle w:val="Heading8"/>
      <w:lvlText w:val="%1.%2.%3.%4.%5.%6.%7.%8"/>
      <w:lvlJc w:val="start"/>
      <w:pPr>
        <w:tabs>
          <w:tab w:val="num" w:pos="72pt"/>
        </w:tabs>
        <w:ind w:start="72pt" w:hanging="72pt"/>
      </w:pPr>
      <w:rPr>
        <w:rFonts w:hint="default"/>
      </w:rPr>
    </w:lvl>
    <w:lvl w:ilvl="8">
      <w:start w:val="1"/>
      <w:numFmt w:val="decimal"/>
      <w:lvlText w:val="%1.%2.%3.%4.%5.%6.%7.%8.%9"/>
      <w:lvlJc w:val="start"/>
      <w:pPr>
        <w:tabs>
          <w:tab w:val="num" w:pos="79.20pt"/>
        </w:tabs>
        <w:ind w:start="79.20pt" w:hanging="79.20pt"/>
      </w:pPr>
      <w:rPr>
        <w:rFonts w:hint="default"/>
      </w:rPr>
    </w:lvl>
  </w:abstractNum>
  <w:abstractNum w:abstractNumId="32" w15:restartNumberingAfterBreak="0">
    <w:nsid w:val="56A8215B"/>
    <w:multiLevelType w:val="hybridMultilevel"/>
    <w:tmpl w:val="1DBC1B78"/>
    <w:lvl w:ilvl="0" w:tplc="1DE43D1A">
      <w:start w:val="1"/>
      <w:numFmt w:val="decimal"/>
      <w:lvlText w:val="%1."/>
      <w:lvlJc w:val="start"/>
      <w:pPr>
        <w:tabs>
          <w:tab w:val="num" w:pos="18pt"/>
        </w:tabs>
        <w:ind w:start="18pt" w:hanging="18pt"/>
      </w:pPr>
      <w:rPr>
        <w:b w:val="0"/>
        <w:i w:val="0"/>
        <w:color w:val="auto"/>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3" w15:restartNumberingAfterBreak="0">
    <w:nsid w:val="5FAB7EC4"/>
    <w:multiLevelType w:val="hybridMultilevel"/>
    <w:tmpl w:val="305CC240"/>
    <w:lvl w:ilvl="0" w:tplc="89B2EF2E">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4" w15:restartNumberingAfterBreak="0">
    <w:nsid w:val="603B7BC0"/>
    <w:multiLevelType w:val="hybridMultilevel"/>
    <w:tmpl w:val="C5E81302"/>
    <w:lvl w:ilvl="0" w:tplc="AC941FBC">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54pt"/>
        </w:tabs>
        <w:ind w:start="54pt" w:hanging="18pt"/>
      </w:pPr>
    </w:lvl>
    <w:lvl w:ilvl="2" w:tplc="0409001B" w:tentative="1">
      <w:start w:val="1"/>
      <w:numFmt w:val="lowerRoman"/>
      <w:lvlText w:val="%3."/>
      <w:lvlJc w:val="end"/>
      <w:pPr>
        <w:tabs>
          <w:tab w:val="num" w:pos="90pt"/>
        </w:tabs>
        <w:ind w:start="90pt" w:hanging="9pt"/>
      </w:pPr>
    </w:lvl>
    <w:lvl w:ilvl="3" w:tplc="0409000F" w:tentative="1">
      <w:start w:val="1"/>
      <w:numFmt w:val="decimal"/>
      <w:lvlText w:val="%4."/>
      <w:lvlJc w:val="start"/>
      <w:pPr>
        <w:tabs>
          <w:tab w:val="num" w:pos="126pt"/>
        </w:tabs>
        <w:ind w:start="126pt" w:hanging="18pt"/>
      </w:pPr>
    </w:lvl>
    <w:lvl w:ilvl="4" w:tplc="04090019" w:tentative="1">
      <w:start w:val="1"/>
      <w:numFmt w:val="lowerLetter"/>
      <w:lvlText w:val="%5."/>
      <w:lvlJc w:val="start"/>
      <w:pPr>
        <w:tabs>
          <w:tab w:val="num" w:pos="162pt"/>
        </w:tabs>
        <w:ind w:start="162pt" w:hanging="18pt"/>
      </w:pPr>
    </w:lvl>
    <w:lvl w:ilvl="5" w:tplc="0409001B" w:tentative="1">
      <w:start w:val="1"/>
      <w:numFmt w:val="lowerRoman"/>
      <w:lvlText w:val="%6."/>
      <w:lvlJc w:val="end"/>
      <w:pPr>
        <w:tabs>
          <w:tab w:val="num" w:pos="198pt"/>
        </w:tabs>
        <w:ind w:start="198pt" w:hanging="9pt"/>
      </w:pPr>
    </w:lvl>
    <w:lvl w:ilvl="6" w:tplc="0409000F" w:tentative="1">
      <w:start w:val="1"/>
      <w:numFmt w:val="decimal"/>
      <w:lvlText w:val="%7."/>
      <w:lvlJc w:val="start"/>
      <w:pPr>
        <w:tabs>
          <w:tab w:val="num" w:pos="234pt"/>
        </w:tabs>
        <w:ind w:start="234pt" w:hanging="18pt"/>
      </w:pPr>
    </w:lvl>
    <w:lvl w:ilvl="7" w:tplc="04090019" w:tentative="1">
      <w:start w:val="1"/>
      <w:numFmt w:val="lowerLetter"/>
      <w:lvlText w:val="%8."/>
      <w:lvlJc w:val="start"/>
      <w:pPr>
        <w:tabs>
          <w:tab w:val="num" w:pos="270pt"/>
        </w:tabs>
        <w:ind w:start="270pt" w:hanging="18pt"/>
      </w:pPr>
    </w:lvl>
    <w:lvl w:ilvl="8" w:tplc="0409001B" w:tentative="1">
      <w:start w:val="1"/>
      <w:numFmt w:val="lowerRoman"/>
      <w:lvlText w:val="%9."/>
      <w:lvlJc w:val="end"/>
      <w:pPr>
        <w:tabs>
          <w:tab w:val="num" w:pos="306pt"/>
        </w:tabs>
        <w:ind w:start="306pt" w:hanging="9pt"/>
      </w:pPr>
    </w:lvl>
  </w:abstractNum>
  <w:abstractNum w:abstractNumId="35" w15:restartNumberingAfterBreak="0">
    <w:nsid w:val="61195690"/>
    <w:multiLevelType w:val="hybridMultilevel"/>
    <w:tmpl w:val="305CC240"/>
    <w:lvl w:ilvl="0" w:tplc="89B2EF2E">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6" w15:restartNumberingAfterBreak="0">
    <w:nsid w:val="64BE1131"/>
    <w:multiLevelType w:val="hybridMultilevel"/>
    <w:tmpl w:val="5CA8ECA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7" w15:restartNumberingAfterBreak="0">
    <w:nsid w:val="6515153E"/>
    <w:multiLevelType w:val="hybridMultilevel"/>
    <w:tmpl w:val="D694A86E"/>
    <w:lvl w:ilvl="0" w:tplc="0C09000F">
      <w:start w:val="1"/>
      <w:numFmt w:val="decimal"/>
      <w:lvlText w:val="%1."/>
      <w:lvlJc w:val="start"/>
      <w:pPr>
        <w:tabs>
          <w:tab w:val="num" w:pos="18pt"/>
        </w:tabs>
        <w:ind w:start="18pt" w:hanging="18pt"/>
      </w:p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8" w15:restartNumberingAfterBreak="0">
    <w:nsid w:val="676A1349"/>
    <w:multiLevelType w:val="hybridMultilevel"/>
    <w:tmpl w:val="1DBC1B78"/>
    <w:lvl w:ilvl="0" w:tplc="1DE43D1A">
      <w:start w:val="1"/>
      <w:numFmt w:val="decimal"/>
      <w:lvlText w:val="%1."/>
      <w:lvlJc w:val="start"/>
      <w:pPr>
        <w:tabs>
          <w:tab w:val="num" w:pos="18pt"/>
        </w:tabs>
        <w:ind w:start="18pt" w:hanging="18pt"/>
      </w:pPr>
      <w:rPr>
        <w:b w:val="0"/>
        <w:i w:val="0"/>
        <w:color w:val="auto"/>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39" w15:restartNumberingAfterBreak="0">
    <w:nsid w:val="68F01600"/>
    <w:multiLevelType w:val="hybridMultilevel"/>
    <w:tmpl w:val="305CC240"/>
    <w:lvl w:ilvl="0" w:tplc="89B2EF2E">
      <w:start w:val="1"/>
      <w:numFmt w:val="decimal"/>
      <w:lvlText w:val="%1."/>
      <w:lvlJc w:val="start"/>
      <w:pPr>
        <w:tabs>
          <w:tab w:val="num" w:pos="18pt"/>
        </w:tabs>
        <w:ind w:start="18pt" w:hanging="18pt"/>
      </w:pPr>
      <w:rPr>
        <w:i w:val="0"/>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0" w15:restartNumberingAfterBreak="0">
    <w:nsid w:val="6FA1321D"/>
    <w:multiLevelType w:val="hybridMultilevel"/>
    <w:tmpl w:val="C5E81302"/>
    <w:lvl w:ilvl="0" w:tplc="AC941FBC">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54pt"/>
        </w:tabs>
        <w:ind w:start="54pt" w:hanging="18pt"/>
      </w:pPr>
    </w:lvl>
    <w:lvl w:ilvl="2" w:tplc="0409001B" w:tentative="1">
      <w:start w:val="1"/>
      <w:numFmt w:val="lowerRoman"/>
      <w:lvlText w:val="%3."/>
      <w:lvlJc w:val="end"/>
      <w:pPr>
        <w:tabs>
          <w:tab w:val="num" w:pos="90pt"/>
        </w:tabs>
        <w:ind w:start="90pt" w:hanging="9pt"/>
      </w:pPr>
    </w:lvl>
    <w:lvl w:ilvl="3" w:tplc="0409000F" w:tentative="1">
      <w:start w:val="1"/>
      <w:numFmt w:val="decimal"/>
      <w:lvlText w:val="%4."/>
      <w:lvlJc w:val="start"/>
      <w:pPr>
        <w:tabs>
          <w:tab w:val="num" w:pos="126pt"/>
        </w:tabs>
        <w:ind w:start="126pt" w:hanging="18pt"/>
      </w:pPr>
    </w:lvl>
    <w:lvl w:ilvl="4" w:tplc="04090019" w:tentative="1">
      <w:start w:val="1"/>
      <w:numFmt w:val="lowerLetter"/>
      <w:lvlText w:val="%5."/>
      <w:lvlJc w:val="start"/>
      <w:pPr>
        <w:tabs>
          <w:tab w:val="num" w:pos="162pt"/>
        </w:tabs>
        <w:ind w:start="162pt" w:hanging="18pt"/>
      </w:pPr>
    </w:lvl>
    <w:lvl w:ilvl="5" w:tplc="0409001B" w:tentative="1">
      <w:start w:val="1"/>
      <w:numFmt w:val="lowerRoman"/>
      <w:lvlText w:val="%6."/>
      <w:lvlJc w:val="end"/>
      <w:pPr>
        <w:tabs>
          <w:tab w:val="num" w:pos="198pt"/>
        </w:tabs>
        <w:ind w:start="198pt" w:hanging="9pt"/>
      </w:pPr>
    </w:lvl>
    <w:lvl w:ilvl="6" w:tplc="0409000F" w:tentative="1">
      <w:start w:val="1"/>
      <w:numFmt w:val="decimal"/>
      <w:lvlText w:val="%7."/>
      <w:lvlJc w:val="start"/>
      <w:pPr>
        <w:tabs>
          <w:tab w:val="num" w:pos="234pt"/>
        </w:tabs>
        <w:ind w:start="234pt" w:hanging="18pt"/>
      </w:pPr>
    </w:lvl>
    <w:lvl w:ilvl="7" w:tplc="04090019" w:tentative="1">
      <w:start w:val="1"/>
      <w:numFmt w:val="lowerLetter"/>
      <w:lvlText w:val="%8."/>
      <w:lvlJc w:val="start"/>
      <w:pPr>
        <w:tabs>
          <w:tab w:val="num" w:pos="270pt"/>
        </w:tabs>
        <w:ind w:start="270pt" w:hanging="18pt"/>
      </w:pPr>
    </w:lvl>
    <w:lvl w:ilvl="8" w:tplc="0409001B" w:tentative="1">
      <w:start w:val="1"/>
      <w:numFmt w:val="lowerRoman"/>
      <w:lvlText w:val="%9."/>
      <w:lvlJc w:val="end"/>
      <w:pPr>
        <w:tabs>
          <w:tab w:val="num" w:pos="306pt"/>
        </w:tabs>
        <w:ind w:start="306pt" w:hanging="9pt"/>
      </w:pPr>
    </w:lvl>
  </w:abstractNum>
  <w:abstractNum w:abstractNumId="41" w15:restartNumberingAfterBreak="0">
    <w:nsid w:val="712D0DEC"/>
    <w:multiLevelType w:val="hybridMultilevel"/>
    <w:tmpl w:val="A2342B6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2" w15:restartNumberingAfterBreak="0">
    <w:nsid w:val="71476EF5"/>
    <w:multiLevelType w:val="hybridMultilevel"/>
    <w:tmpl w:val="FA0AEDE0"/>
    <w:lvl w:ilvl="0" w:tplc="5F3CEE72">
      <w:start w:val="1"/>
      <w:numFmt w:val="decimal"/>
      <w:lvlText w:val="%1."/>
      <w:lvlJc w:val="start"/>
      <w:pPr>
        <w:tabs>
          <w:tab w:val="num" w:pos="18pt"/>
        </w:tabs>
        <w:ind w:start="18pt" w:hanging="18pt"/>
      </w:pPr>
      <w:rPr>
        <w:rFonts w:hint="default"/>
        <w:i w:val="0"/>
      </w:rPr>
    </w:lvl>
    <w:lvl w:ilvl="1" w:tplc="04090003">
      <w:start w:val="1"/>
      <w:numFmt w:val="lowerLetter"/>
      <w:lvlText w:val="%2."/>
      <w:lvlJc w:val="start"/>
      <w:pPr>
        <w:ind w:start="72pt" w:hanging="18pt"/>
      </w:pPr>
    </w:lvl>
    <w:lvl w:ilvl="2" w:tplc="04090005" w:tentative="1">
      <w:start w:val="1"/>
      <w:numFmt w:val="lowerRoman"/>
      <w:lvlText w:val="%3."/>
      <w:lvlJc w:val="end"/>
      <w:pPr>
        <w:ind w:start="108pt" w:hanging="9pt"/>
      </w:pPr>
    </w:lvl>
    <w:lvl w:ilvl="3" w:tplc="04090001" w:tentative="1">
      <w:start w:val="1"/>
      <w:numFmt w:val="decimal"/>
      <w:lvlText w:val="%4."/>
      <w:lvlJc w:val="start"/>
      <w:pPr>
        <w:ind w:start="144pt" w:hanging="18pt"/>
      </w:pPr>
    </w:lvl>
    <w:lvl w:ilvl="4" w:tplc="04090003" w:tentative="1">
      <w:start w:val="1"/>
      <w:numFmt w:val="lowerLetter"/>
      <w:lvlText w:val="%5."/>
      <w:lvlJc w:val="start"/>
      <w:pPr>
        <w:ind w:start="180pt" w:hanging="18pt"/>
      </w:pPr>
    </w:lvl>
    <w:lvl w:ilvl="5" w:tplc="04090005" w:tentative="1">
      <w:start w:val="1"/>
      <w:numFmt w:val="lowerRoman"/>
      <w:lvlText w:val="%6."/>
      <w:lvlJc w:val="end"/>
      <w:pPr>
        <w:ind w:start="216pt" w:hanging="9pt"/>
      </w:pPr>
    </w:lvl>
    <w:lvl w:ilvl="6" w:tplc="04090001" w:tentative="1">
      <w:start w:val="1"/>
      <w:numFmt w:val="decimal"/>
      <w:lvlText w:val="%7."/>
      <w:lvlJc w:val="start"/>
      <w:pPr>
        <w:ind w:start="252pt" w:hanging="18pt"/>
      </w:pPr>
    </w:lvl>
    <w:lvl w:ilvl="7" w:tplc="04090003" w:tentative="1">
      <w:start w:val="1"/>
      <w:numFmt w:val="lowerLetter"/>
      <w:lvlText w:val="%8."/>
      <w:lvlJc w:val="start"/>
      <w:pPr>
        <w:ind w:start="288pt" w:hanging="18pt"/>
      </w:pPr>
    </w:lvl>
    <w:lvl w:ilvl="8" w:tplc="04090005" w:tentative="1">
      <w:start w:val="1"/>
      <w:numFmt w:val="lowerRoman"/>
      <w:lvlText w:val="%9."/>
      <w:lvlJc w:val="end"/>
      <w:pPr>
        <w:ind w:start="324pt" w:hanging="9pt"/>
      </w:pPr>
    </w:lvl>
  </w:abstractNum>
  <w:abstractNum w:abstractNumId="43" w15:restartNumberingAfterBreak="0">
    <w:nsid w:val="723B21C9"/>
    <w:multiLevelType w:val="hybridMultilevel"/>
    <w:tmpl w:val="91F631EA"/>
    <w:lvl w:ilvl="0" w:tplc="31D07CA8">
      <w:start w:val="1"/>
      <w:numFmt w:val="decimal"/>
      <w:lvlText w:val="%1."/>
      <w:lvlJc w:val="start"/>
      <w:pPr>
        <w:tabs>
          <w:tab w:val="num" w:pos="18pt"/>
        </w:tabs>
        <w:ind w:start="18pt" w:hanging="18pt"/>
      </w:pPr>
      <w:rPr>
        <w:rFonts w:ascii="Arial" w:hAnsi="Arial" w:cs="Arial" w:hint="default"/>
        <w:i w:val="0"/>
      </w:rPr>
    </w:lvl>
    <w:lvl w:ilvl="1" w:tplc="04090019">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4" w15:restartNumberingAfterBreak="0">
    <w:nsid w:val="72463444"/>
    <w:multiLevelType w:val="hybridMultilevel"/>
    <w:tmpl w:val="969E964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45" w15:restartNumberingAfterBreak="0">
    <w:nsid w:val="73455E98"/>
    <w:multiLevelType w:val="hybridMultilevel"/>
    <w:tmpl w:val="BFDE577C"/>
    <w:lvl w:ilvl="0" w:tplc="A04AA3FA">
      <w:start w:val="1"/>
      <w:numFmt w:val="decimal"/>
      <w:lvlText w:val="%1."/>
      <w:lvlJc w:val="start"/>
      <w:pPr>
        <w:tabs>
          <w:tab w:val="num" w:pos="18pt"/>
        </w:tabs>
        <w:ind w:start="18pt" w:hanging="18pt"/>
      </w:pPr>
      <w:rPr>
        <w:rFonts w:hint="default"/>
        <w:i w:val="0"/>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46" w15:restartNumberingAfterBreak="0">
    <w:nsid w:val="752D0712"/>
    <w:multiLevelType w:val="hybridMultilevel"/>
    <w:tmpl w:val="D694A86E"/>
    <w:lvl w:ilvl="0" w:tplc="0C09000F">
      <w:start w:val="1"/>
      <w:numFmt w:val="decimal"/>
      <w:lvlText w:val="%1."/>
      <w:lvlJc w:val="start"/>
      <w:pPr>
        <w:tabs>
          <w:tab w:val="num" w:pos="18pt"/>
        </w:tabs>
        <w:ind w:start="18pt" w:hanging="18pt"/>
      </w:p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7" w15:restartNumberingAfterBreak="0">
    <w:nsid w:val="7634739A"/>
    <w:multiLevelType w:val="hybridMultilevel"/>
    <w:tmpl w:val="536A8CAA"/>
    <w:lvl w:ilvl="0" w:tplc="AC941FBC">
      <w:start w:val="1"/>
      <w:numFmt w:val="decimal"/>
      <w:lvlText w:val="%1."/>
      <w:lvlJc w:val="start"/>
      <w:pPr>
        <w:tabs>
          <w:tab w:val="num" w:pos="18pt"/>
        </w:tabs>
        <w:ind w:start="18pt" w:hanging="18pt"/>
      </w:pPr>
      <w:rPr>
        <w:i w:val="0"/>
      </w:rPr>
    </w:lvl>
    <w:lvl w:ilvl="1" w:tplc="04090019">
      <w:start w:val="1"/>
      <w:numFmt w:val="lowerLetter"/>
      <w:lvlText w:val="%2."/>
      <w:lvlJc w:val="start"/>
      <w:pPr>
        <w:tabs>
          <w:tab w:val="num" w:pos="54pt"/>
        </w:tabs>
        <w:ind w:start="54pt" w:hanging="18pt"/>
      </w:pPr>
    </w:lvl>
    <w:lvl w:ilvl="2" w:tplc="0409001B" w:tentative="1">
      <w:start w:val="1"/>
      <w:numFmt w:val="lowerRoman"/>
      <w:lvlText w:val="%3."/>
      <w:lvlJc w:val="end"/>
      <w:pPr>
        <w:tabs>
          <w:tab w:val="num" w:pos="90pt"/>
        </w:tabs>
        <w:ind w:start="90pt" w:hanging="9pt"/>
      </w:pPr>
    </w:lvl>
    <w:lvl w:ilvl="3" w:tplc="0409000F" w:tentative="1">
      <w:start w:val="1"/>
      <w:numFmt w:val="decimal"/>
      <w:lvlText w:val="%4."/>
      <w:lvlJc w:val="start"/>
      <w:pPr>
        <w:tabs>
          <w:tab w:val="num" w:pos="126pt"/>
        </w:tabs>
        <w:ind w:start="126pt" w:hanging="18pt"/>
      </w:pPr>
    </w:lvl>
    <w:lvl w:ilvl="4" w:tplc="04090019" w:tentative="1">
      <w:start w:val="1"/>
      <w:numFmt w:val="lowerLetter"/>
      <w:lvlText w:val="%5."/>
      <w:lvlJc w:val="start"/>
      <w:pPr>
        <w:tabs>
          <w:tab w:val="num" w:pos="162pt"/>
        </w:tabs>
        <w:ind w:start="162pt" w:hanging="18pt"/>
      </w:pPr>
    </w:lvl>
    <w:lvl w:ilvl="5" w:tplc="0409001B" w:tentative="1">
      <w:start w:val="1"/>
      <w:numFmt w:val="lowerRoman"/>
      <w:lvlText w:val="%6."/>
      <w:lvlJc w:val="end"/>
      <w:pPr>
        <w:tabs>
          <w:tab w:val="num" w:pos="198pt"/>
        </w:tabs>
        <w:ind w:start="198pt" w:hanging="9pt"/>
      </w:pPr>
    </w:lvl>
    <w:lvl w:ilvl="6" w:tplc="0409000F" w:tentative="1">
      <w:start w:val="1"/>
      <w:numFmt w:val="decimal"/>
      <w:lvlText w:val="%7."/>
      <w:lvlJc w:val="start"/>
      <w:pPr>
        <w:tabs>
          <w:tab w:val="num" w:pos="234pt"/>
        </w:tabs>
        <w:ind w:start="234pt" w:hanging="18pt"/>
      </w:pPr>
    </w:lvl>
    <w:lvl w:ilvl="7" w:tplc="04090019" w:tentative="1">
      <w:start w:val="1"/>
      <w:numFmt w:val="lowerLetter"/>
      <w:lvlText w:val="%8."/>
      <w:lvlJc w:val="start"/>
      <w:pPr>
        <w:tabs>
          <w:tab w:val="num" w:pos="270pt"/>
        </w:tabs>
        <w:ind w:start="270pt" w:hanging="18pt"/>
      </w:pPr>
    </w:lvl>
    <w:lvl w:ilvl="8" w:tplc="0409001B" w:tentative="1">
      <w:start w:val="1"/>
      <w:numFmt w:val="lowerRoman"/>
      <w:lvlText w:val="%9."/>
      <w:lvlJc w:val="end"/>
      <w:pPr>
        <w:tabs>
          <w:tab w:val="num" w:pos="306pt"/>
        </w:tabs>
        <w:ind w:start="306pt" w:hanging="9pt"/>
      </w:pPr>
    </w:lvl>
  </w:abstractNum>
  <w:num w:numId="1">
    <w:abstractNumId w:val="31"/>
  </w:num>
  <w:num w:numId="2">
    <w:abstractNumId w:val="20"/>
  </w:num>
  <w:num w:numId="3">
    <w:abstractNumId w:val="47"/>
  </w:num>
  <w:num w:numId="4">
    <w:abstractNumId w:val="11"/>
  </w:num>
  <w:num w:numId="5">
    <w:abstractNumId w:val="27"/>
  </w:num>
  <w:num w:numId="6">
    <w:abstractNumId w:val="14"/>
  </w:num>
  <w:num w:numId="7">
    <w:abstractNumId w:val="26"/>
  </w:num>
  <w:num w:numId="8">
    <w:abstractNumId w:val="33"/>
  </w:num>
  <w:num w:numId="9">
    <w:abstractNumId w:val="0"/>
  </w:num>
  <w:num w:numId="10">
    <w:abstractNumId w:val="25"/>
  </w:num>
  <w:num w:numId="11">
    <w:abstractNumId w:val="2"/>
  </w:num>
  <w:num w:numId="12">
    <w:abstractNumId w:val="38"/>
  </w:num>
  <w:num w:numId="13">
    <w:abstractNumId w:val="43"/>
  </w:num>
  <w:num w:numId="14">
    <w:abstractNumId w:val="39"/>
  </w:num>
  <w:num w:numId="15">
    <w:abstractNumId w:val="44"/>
  </w:num>
  <w:num w:numId="16">
    <w:abstractNumId w:val="46"/>
  </w:num>
  <w:num w:numId="17">
    <w:abstractNumId w:val="23"/>
  </w:num>
  <w:num w:numId="18">
    <w:abstractNumId w:val="6"/>
  </w:num>
  <w:num w:numId="19">
    <w:abstractNumId w:val="28"/>
  </w:num>
  <w:num w:numId="20">
    <w:abstractNumId w:val="42"/>
  </w:num>
  <w:num w:numId="21">
    <w:abstractNumId w:val="29"/>
  </w:num>
  <w:num w:numId="22">
    <w:abstractNumId w:val="8"/>
  </w:num>
  <w:num w:numId="23">
    <w:abstractNumId w:val="24"/>
  </w:num>
  <w:num w:numId="24">
    <w:abstractNumId w:val="19"/>
  </w:num>
  <w:num w:numId="25">
    <w:abstractNumId w:val="36"/>
  </w:num>
  <w:num w:numId="26">
    <w:abstractNumId w:val="10"/>
  </w:num>
  <w:num w:numId="27">
    <w:abstractNumId w:val="35"/>
  </w:num>
  <w:num w:numId="28">
    <w:abstractNumId w:val="4"/>
  </w:num>
  <w:num w:numId="29">
    <w:abstractNumId w:val="22"/>
  </w:num>
  <w:num w:numId="30">
    <w:abstractNumId w:val="16"/>
  </w:num>
  <w:num w:numId="31">
    <w:abstractNumId w:val="9"/>
  </w:num>
  <w:num w:numId="32">
    <w:abstractNumId w:val="1"/>
  </w:num>
  <w:num w:numId="33">
    <w:abstractNumId w:val="13"/>
  </w:num>
  <w:num w:numId="34">
    <w:abstractNumId w:val="5"/>
  </w:num>
  <w:num w:numId="35">
    <w:abstractNumId w:val="17"/>
  </w:num>
  <w:num w:numId="36">
    <w:abstractNumId w:val="32"/>
  </w:num>
  <w:num w:numId="37">
    <w:abstractNumId w:val="40"/>
  </w:num>
  <w:num w:numId="38">
    <w:abstractNumId w:val="34"/>
  </w:num>
  <w:num w:numId="39">
    <w:abstractNumId w:val="21"/>
  </w:num>
  <w:num w:numId="40">
    <w:abstractNumId w:val="45"/>
  </w:num>
  <w:num w:numId="41">
    <w:abstractNumId w:val="37"/>
  </w:num>
  <w:num w:numId="42">
    <w:abstractNumId w:val="30"/>
  </w:num>
  <w:num w:numId="43">
    <w:abstractNumId w:val="15"/>
  </w:num>
  <w:num w:numId="44">
    <w:abstractNumId w:val="18"/>
  </w:num>
  <w:num w:numId="45">
    <w:abstractNumId w:val="41"/>
  </w:num>
  <w:num w:numId="46">
    <w:abstractNumId w:val="3"/>
  </w:num>
  <w:num w:numId="47">
    <w:abstractNumId w:val="7"/>
  </w:num>
  <w:num w:numId="48">
    <w:abstractNumId w:val="12"/>
    <w:lvlOverride w:ilvl="0">
      <w:startOverride w:val="1"/>
    </w:lvlOverride>
  </w:num>
  <w:num w:numId="49">
    <w:abstractNumId w:val="31"/>
  </w:num>
  <w:numIdMacAtCleanup w:val="47"/>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230%"/>
  <w:removePersonalInformation/>
  <w:removeDateAndTime/>
  <w:embedSystemFonts/>
  <w:proofState w:spelling="clean" w:grammar="clean"/>
  <w:attachedTemplate r:id="rId1"/>
  <w:linkStyles/>
  <w:stylePaneFormatFilter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18pt"/>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F19"/>
    <w:rsid w:val="000014A2"/>
    <w:rsid w:val="000016E0"/>
    <w:rsid w:val="000030DB"/>
    <w:rsid w:val="0000337F"/>
    <w:rsid w:val="0000373D"/>
    <w:rsid w:val="00005827"/>
    <w:rsid w:val="00007DA3"/>
    <w:rsid w:val="00007DBA"/>
    <w:rsid w:val="00007DFF"/>
    <w:rsid w:val="00007F77"/>
    <w:rsid w:val="000107A2"/>
    <w:rsid w:val="00011EFE"/>
    <w:rsid w:val="00011FAD"/>
    <w:rsid w:val="0001242E"/>
    <w:rsid w:val="00012A0B"/>
    <w:rsid w:val="0001384C"/>
    <w:rsid w:val="00013D9E"/>
    <w:rsid w:val="000143B1"/>
    <w:rsid w:val="0001524A"/>
    <w:rsid w:val="000153E3"/>
    <w:rsid w:val="00015E4C"/>
    <w:rsid w:val="00016C85"/>
    <w:rsid w:val="00017229"/>
    <w:rsid w:val="0001745B"/>
    <w:rsid w:val="00017CDB"/>
    <w:rsid w:val="000203FF"/>
    <w:rsid w:val="00020DC0"/>
    <w:rsid w:val="00021289"/>
    <w:rsid w:val="00021921"/>
    <w:rsid w:val="00021EC1"/>
    <w:rsid w:val="00022123"/>
    <w:rsid w:val="00022619"/>
    <w:rsid w:val="00022FB2"/>
    <w:rsid w:val="000231C5"/>
    <w:rsid w:val="00023403"/>
    <w:rsid w:val="000237CB"/>
    <w:rsid w:val="0002405C"/>
    <w:rsid w:val="0002412D"/>
    <w:rsid w:val="0002421E"/>
    <w:rsid w:val="0002433A"/>
    <w:rsid w:val="00024402"/>
    <w:rsid w:val="0002458F"/>
    <w:rsid w:val="000260F3"/>
    <w:rsid w:val="00026536"/>
    <w:rsid w:val="00026575"/>
    <w:rsid w:val="00026E32"/>
    <w:rsid w:val="0002740B"/>
    <w:rsid w:val="0003079E"/>
    <w:rsid w:val="00030A99"/>
    <w:rsid w:val="00031DE9"/>
    <w:rsid w:val="00031E1F"/>
    <w:rsid w:val="000321DF"/>
    <w:rsid w:val="00032915"/>
    <w:rsid w:val="00032E21"/>
    <w:rsid w:val="00032FE5"/>
    <w:rsid w:val="00033753"/>
    <w:rsid w:val="00033B5A"/>
    <w:rsid w:val="0003440E"/>
    <w:rsid w:val="0003559C"/>
    <w:rsid w:val="00035765"/>
    <w:rsid w:val="00036356"/>
    <w:rsid w:val="00036A10"/>
    <w:rsid w:val="000375CA"/>
    <w:rsid w:val="000377A2"/>
    <w:rsid w:val="00041400"/>
    <w:rsid w:val="0004226C"/>
    <w:rsid w:val="000430AB"/>
    <w:rsid w:val="0004379D"/>
    <w:rsid w:val="000437E7"/>
    <w:rsid w:val="0004492A"/>
    <w:rsid w:val="00044B5B"/>
    <w:rsid w:val="00044BB7"/>
    <w:rsid w:val="00044C2A"/>
    <w:rsid w:val="00044E4E"/>
    <w:rsid w:val="00044E85"/>
    <w:rsid w:val="0004697D"/>
    <w:rsid w:val="00046B62"/>
    <w:rsid w:val="00047114"/>
    <w:rsid w:val="000503BB"/>
    <w:rsid w:val="00050899"/>
    <w:rsid w:val="00050D8C"/>
    <w:rsid w:val="00050F53"/>
    <w:rsid w:val="0005127E"/>
    <w:rsid w:val="00051308"/>
    <w:rsid w:val="000521A1"/>
    <w:rsid w:val="000522DF"/>
    <w:rsid w:val="00053252"/>
    <w:rsid w:val="00053492"/>
    <w:rsid w:val="00053E4A"/>
    <w:rsid w:val="00055006"/>
    <w:rsid w:val="000552BA"/>
    <w:rsid w:val="00055775"/>
    <w:rsid w:val="00055821"/>
    <w:rsid w:val="00055E90"/>
    <w:rsid w:val="00056245"/>
    <w:rsid w:val="0005642D"/>
    <w:rsid w:val="000564B8"/>
    <w:rsid w:val="00056D4F"/>
    <w:rsid w:val="00056FAB"/>
    <w:rsid w:val="000575A1"/>
    <w:rsid w:val="00057933"/>
    <w:rsid w:val="00057E88"/>
    <w:rsid w:val="00060367"/>
    <w:rsid w:val="000604F0"/>
    <w:rsid w:val="000608EF"/>
    <w:rsid w:val="00060B3D"/>
    <w:rsid w:val="00060C02"/>
    <w:rsid w:val="00060F98"/>
    <w:rsid w:val="000610BD"/>
    <w:rsid w:val="00061749"/>
    <w:rsid w:val="000627E2"/>
    <w:rsid w:val="0006289C"/>
    <w:rsid w:val="00062DCE"/>
    <w:rsid w:val="00063535"/>
    <w:rsid w:val="0006377B"/>
    <w:rsid w:val="0006378E"/>
    <w:rsid w:val="00063855"/>
    <w:rsid w:val="00064BCB"/>
    <w:rsid w:val="00065075"/>
    <w:rsid w:val="0006540F"/>
    <w:rsid w:val="00065A38"/>
    <w:rsid w:val="00065D8A"/>
    <w:rsid w:val="00066742"/>
    <w:rsid w:val="000667F8"/>
    <w:rsid w:val="00066EF3"/>
    <w:rsid w:val="0006782B"/>
    <w:rsid w:val="00067CE9"/>
    <w:rsid w:val="00070D25"/>
    <w:rsid w:val="0007146D"/>
    <w:rsid w:val="000715AF"/>
    <w:rsid w:val="00071D31"/>
    <w:rsid w:val="00072BEB"/>
    <w:rsid w:val="00073141"/>
    <w:rsid w:val="000734FA"/>
    <w:rsid w:val="00074ECF"/>
    <w:rsid w:val="00074FCE"/>
    <w:rsid w:val="00075A3D"/>
    <w:rsid w:val="000767C8"/>
    <w:rsid w:val="0007716B"/>
    <w:rsid w:val="000771C4"/>
    <w:rsid w:val="00077929"/>
    <w:rsid w:val="0008003A"/>
    <w:rsid w:val="00080244"/>
    <w:rsid w:val="00080E55"/>
    <w:rsid w:val="00081398"/>
    <w:rsid w:val="00082CB2"/>
    <w:rsid w:val="00084817"/>
    <w:rsid w:val="00085C2B"/>
    <w:rsid w:val="00085D2C"/>
    <w:rsid w:val="00085FB4"/>
    <w:rsid w:val="00086504"/>
    <w:rsid w:val="0008659C"/>
    <w:rsid w:val="000865CC"/>
    <w:rsid w:val="000866A5"/>
    <w:rsid w:val="00086722"/>
    <w:rsid w:val="00086C66"/>
    <w:rsid w:val="00086C73"/>
    <w:rsid w:val="0008772F"/>
    <w:rsid w:val="00087B0B"/>
    <w:rsid w:val="00087D1B"/>
    <w:rsid w:val="000901BF"/>
    <w:rsid w:val="00091EB6"/>
    <w:rsid w:val="00091F1E"/>
    <w:rsid w:val="00091FB4"/>
    <w:rsid w:val="00092008"/>
    <w:rsid w:val="00092590"/>
    <w:rsid w:val="00092652"/>
    <w:rsid w:val="000927C5"/>
    <w:rsid w:val="00092D09"/>
    <w:rsid w:val="000934F4"/>
    <w:rsid w:val="00093B2D"/>
    <w:rsid w:val="00093C00"/>
    <w:rsid w:val="00094331"/>
    <w:rsid w:val="00094546"/>
    <w:rsid w:val="000945FF"/>
    <w:rsid w:val="0009471D"/>
    <w:rsid w:val="00094EA0"/>
    <w:rsid w:val="00094EC7"/>
    <w:rsid w:val="00095067"/>
    <w:rsid w:val="00095130"/>
    <w:rsid w:val="00095733"/>
    <w:rsid w:val="00095844"/>
    <w:rsid w:val="00096C16"/>
    <w:rsid w:val="00096FD3"/>
    <w:rsid w:val="000977A5"/>
    <w:rsid w:val="00097DE0"/>
    <w:rsid w:val="000A0189"/>
    <w:rsid w:val="000A08D3"/>
    <w:rsid w:val="000A0C6F"/>
    <w:rsid w:val="000A12FA"/>
    <w:rsid w:val="000A1623"/>
    <w:rsid w:val="000A21C7"/>
    <w:rsid w:val="000A2223"/>
    <w:rsid w:val="000A2225"/>
    <w:rsid w:val="000A2519"/>
    <w:rsid w:val="000A2739"/>
    <w:rsid w:val="000A276A"/>
    <w:rsid w:val="000A2EB2"/>
    <w:rsid w:val="000A3210"/>
    <w:rsid w:val="000A33D1"/>
    <w:rsid w:val="000A3A9A"/>
    <w:rsid w:val="000A3CC3"/>
    <w:rsid w:val="000A47F5"/>
    <w:rsid w:val="000A4ED9"/>
    <w:rsid w:val="000A534D"/>
    <w:rsid w:val="000A635F"/>
    <w:rsid w:val="000A66F6"/>
    <w:rsid w:val="000A676B"/>
    <w:rsid w:val="000A6B0A"/>
    <w:rsid w:val="000A7103"/>
    <w:rsid w:val="000A71BF"/>
    <w:rsid w:val="000A77DC"/>
    <w:rsid w:val="000A7A71"/>
    <w:rsid w:val="000A7E6C"/>
    <w:rsid w:val="000B1C62"/>
    <w:rsid w:val="000B20F9"/>
    <w:rsid w:val="000B21D0"/>
    <w:rsid w:val="000B222E"/>
    <w:rsid w:val="000B3B7D"/>
    <w:rsid w:val="000B3E87"/>
    <w:rsid w:val="000B4127"/>
    <w:rsid w:val="000B44EC"/>
    <w:rsid w:val="000B4707"/>
    <w:rsid w:val="000B5A82"/>
    <w:rsid w:val="000B61A7"/>
    <w:rsid w:val="000B6925"/>
    <w:rsid w:val="000B69C2"/>
    <w:rsid w:val="000B6B36"/>
    <w:rsid w:val="000B6EC5"/>
    <w:rsid w:val="000B73D2"/>
    <w:rsid w:val="000C0FE0"/>
    <w:rsid w:val="000C101E"/>
    <w:rsid w:val="000C18D8"/>
    <w:rsid w:val="000C1AA9"/>
    <w:rsid w:val="000C395E"/>
    <w:rsid w:val="000C3E7C"/>
    <w:rsid w:val="000C3F8D"/>
    <w:rsid w:val="000C412A"/>
    <w:rsid w:val="000C4569"/>
    <w:rsid w:val="000C478B"/>
    <w:rsid w:val="000C4E6D"/>
    <w:rsid w:val="000C6600"/>
    <w:rsid w:val="000C660B"/>
    <w:rsid w:val="000C6C08"/>
    <w:rsid w:val="000C6D1F"/>
    <w:rsid w:val="000C7033"/>
    <w:rsid w:val="000C7943"/>
    <w:rsid w:val="000C7C1A"/>
    <w:rsid w:val="000C7C56"/>
    <w:rsid w:val="000D00B3"/>
    <w:rsid w:val="000D0598"/>
    <w:rsid w:val="000D0A53"/>
    <w:rsid w:val="000D0C13"/>
    <w:rsid w:val="000D1FDE"/>
    <w:rsid w:val="000D2811"/>
    <w:rsid w:val="000D2B7E"/>
    <w:rsid w:val="000D3346"/>
    <w:rsid w:val="000D36BC"/>
    <w:rsid w:val="000D388E"/>
    <w:rsid w:val="000D3CD4"/>
    <w:rsid w:val="000D44B0"/>
    <w:rsid w:val="000D4D4D"/>
    <w:rsid w:val="000D55CB"/>
    <w:rsid w:val="000D59D6"/>
    <w:rsid w:val="000D59E9"/>
    <w:rsid w:val="000D5F8B"/>
    <w:rsid w:val="000D6AC2"/>
    <w:rsid w:val="000D6D1C"/>
    <w:rsid w:val="000D6F9F"/>
    <w:rsid w:val="000D70D8"/>
    <w:rsid w:val="000D7E53"/>
    <w:rsid w:val="000D7E67"/>
    <w:rsid w:val="000E12D7"/>
    <w:rsid w:val="000E1545"/>
    <w:rsid w:val="000E1966"/>
    <w:rsid w:val="000E1B97"/>
    <w:rsid w:val="000E26FD"/>
    <w:rsid w:val="000E2C3C"/>
    <w:rsid w:val="000E2DDA"/>
    <w:rsid w:val="000E3A46"/>
    <w:rsid w:val="000E3BEC"/>
    <w:rsid w:val="000E3DAF"/>
    <w:rsid w:val="000E431F"/>
    <w:rsid w:val="000E4340"/>
    <w:rsid w:val="000E4361"/>
    <w:rsid w:val="000E4633"/>
    <w:rsid w:val="000E6406"/>
    <w:rsid w:val="000E6A1A"/>
    <w:rsid w:val="000E7030"/>
    <w:rsid w:val="000E71AD"/>
    <w:rsid w:val="000E7B37"/>
    <w:rsid w:val="000F0DC6"/>
    <w:rsid w:val="000F0E68"/>
    <w:rsid w:val="000F2014"/>
    <w:rsid w:val="000F2306"/>
    <w:rsid w:val="000F2C2F"/>
    <w:rsid w:val="000F3415"/>
    <w:rsid w:val="000F44A0"/>
    <w:rsid w:val="000F4A77"/>
    <w:rsid w:val="000F4C0C"/>
    <w:rsid w:val="000F4D8B"/>
    <w:rsid w:val="000F5021"/>
    <w:rsid w:val="000F5581"/>
    <w:rsid w:val="000F55A5"/>
    <w:rsid w:val="000F55A7"/>
    <w:rsid w:val="000F5BE5"/>
    <w:rsid w:val="000F5D90"/>
    <w:rsid w:val="000F5DE8"/>
    <w:rsid w:val="000F5F3E"/>
    <w:rsid w:val="000F5F98"/>
    <w:rsid w:val="000F603C"/>
    <w:rsid w:val="000F61F7"/>
    <w:rsid w:val="000F6E5D"/>
    <w:rsid w:val="000F7E0E"/>
    <w:rsid w:val="001012A6"/>
    <w:rsid w:val="0010148D"/>
    <w:rsid w:val="00101524"/>
    <w:rsid w:val="00101E52"/>
    <w:rsid w:val="00103300"/>
    <w:rsid w:val="001036F3"/>
    <w:rsid w:val="00104017"/>
    <w:rsid w:val="0010491D"/>
    <w:rsid w:val="00104BAD"/>
    <w:rsid w:val="00104E83"/>
    <w:rsid w:val="00105CF8"/>
    <w:rsid w:val="00105D05"/>
    <w:rsid w:val="00106065"/>
    <w:rsid w:val="001063F1"/>
    <w:rsid w:val="00106B95"/>
    <w:rsid w:val="00106FF1"/>
    <w:rsid w:val="00107377"/>
    <w:rsid w:val="00110069"/>
    <w:rsid w:val="001109A9"/>
    <w:rsid w:val="00110D48"/>
    <w:rsid w:val="00110ED5"/>
    <w:rsid w:val="0011225A"/>
    <w:rsid w:val="001131A8"/>
    <w:rsid w:val="0011322F"/>
    <w:rsid w:val="0011326B"/>
    <w:rsid w:val="001138F9"/>
    <w:rsid w:val="00113A20"/>
    <w:rsid w:val="00113C4A"/>
    <w:rsid w:val="00113F42"/>
    <w:rsid w:val="0011445E"/>
    <w:rsid w:val="00114507"/>
    <w:rsid w:val="00114ABA"/>
    <w:rsid w:val="001154DC"/>
    <w:rsid w:val="001155E3"/>
    <w:rsid w:val="00115D03"/>
    <w:rsid w:val="001162EA"/>
    <w:rsid w:val="00117349"/>
    <w:rsid w:val="00117799"/>
    <w:rsid w:val="00117FC2"/>
    <w:rsid w:val="00120A0B"/>
    <w:rsid w:val="00120F2B"/>
    <w:rsid w:val="001215C1"/>
    <w:rsid w:val="00122760"/>
    <w:rsid w:val="0012276D"/>
    <w:rsid w:val="0012314E"/>
    <w:rsid w:val="00124790"/>
    <w:rsid w:val="00125521"/>
    <w:rsid w:val="001255AA"/>
    <w:rsid w:val="00126BF4"/>
    <w:rsid w:val="00127369"/>
    <w:rsid w:val="00127FC9"/>
    <w:rsid w:val="001302E6"/>
    <w:rsid w:val="00130911"/>
    <w:rsid w:val="00130C08"/>
    <w:rsid w:val="00130E5E"/>
    <w:rsid w:val="001316D7"/>
    <w:rsid w:val="0013283D"/>
    <w:rsid w:val="001331CE"/>
    <w:rsid w:val="00133677"/>
    <w:rsid w:val="00133917"/>
    <w:rsid w:val="00133F69"/>
    <w:rsid w:val="00134180"/>
    <w:rsid w:val="0013457D"/>
    <w:rsid w:val="0013461B"/>
    <w:rsid w:val="0013498B"/>
    <w:rsid w:val="00134AA8"/>
    <w:rsid w:val="00134ABF"/>
    <w:rsid w:val="00135E81"/>
    <w:rsid w:val="001361B7"/>
    <w:rsid w:val="00136FC1"/>
    <w:rsid w:val="00140267"/>
    <w:rsid w:val="00140671"/>
    <w:rsid w:val="0014069D"/>
    <w:rsid w:val="00140D31"/>
    <w:rsid w:val="001414BE"/>
    <w:rsid w:val="001418B2"/>
    <w:rsid w:val="0014213E"/>
    <w:rsid w:val="001428DA"/>
    <w:rsid w:val="001429CA"/>
    <w:rsid w:val="001435F9"/>
    <w:rsid w:val="00143910"/>
    <w:rsid w:val="00143EBD"/>
    <w:rsid w:val="00144E41"/>
    <w:rsid w:val="001452AA"/>
    <w:rsid w:val="001454AD"/>
    <w:rsid w:val="00146024"/>
    <w:rsid w:val="001463FE"/>
    <w:rsid w:val="00146713"/>
    <w:rsid w:val="00146C90"/>
    <w:rsid w:val="00146EB6"/>
    <w:rsid w:val="00147224"/>
    <w:rsid w:val="001472CC"/>
    <w:rsid w:val="001472E0"/>
    <w:rsid w:val="001477DD"/>
    <w:rsid w:val="00147E63"/>
    <w:rsid w:val="00147EB8"/>
    <w:rsid w:val="00150224"/>
    <w:rsid w:val="001503B5"/>
    <w:rsid w:val="0015057E"/>
    <w:rsid w:val="0015097D"/>
    <w:rsid w:val="00151223"/>
    <w:rsid w:val="001512D6"/>
    <w:rsid w:val="00151AE6"/>
    <w:rsid w:val="00151B91"/>
    <w:rsid w:val="00152645"/>
    <w:rsid w:val="00152D56"/>
    <w:rsid w:val="00153153"/>
    <w:rsid w:val="00153D91"/>
    <w:rsid w:val="00153F27"/>
    <w:rsid w:val="00154E8E"/>
    <w:rsid w:val="00155352"/>
    <w:rsid w:val="00155F90"/>
    <w:rsid w:val="0015615F"/>
    <w:rsid w:val="00156475"/>
    <w:rsid w:val="001565B4"/>
    <w:rsid w:val="001576AC"/>
    <w:rsid w:val="001603E0"/>
    <w:rsid w:val="00160473"/>
    <w:rsid w:val="00160CCA"/>
    <w:rsid w:val="00160CCC"/>
    <w:rsid w:val="00160FDE"/>
    <w:rsid w:val="00161A22"/>
    <w:rsid w:val="001623F2"/>
    <w:rsid w:val="0016243F"/>
    <w:rsid w:val="001626C7"/>
    <w:rsid w:val="00163BD3"/>
    <w:rsid w:val="00164C21"/>
    <w:rsid w:val="00165295"/>
    <w:rsid w:val="001658D6"/>
    <w:rsid w:val="00165D6D"/>
    <w:rsid w:val="001661A3"/>
    <w:rsid w:val="0016646A"/>
    <w:rsid w:val="00166C84"/>
    <w:rsid w:val="001672CD"/>
    <w:rsid w:val="00167E1A"/>
    <w:rsid w:val="00170905"/>
    <w:rsid w:val="001716A7"/>
    <w:rsid w:val="00171C45"/>
    <w:rsid w:val="00171CB7"/>
    <w:rsid w:val="00171F30"/>
    <w:rsid w:val="00172082"/>
    <w:rsid w:val="00172832"/>
    <w:rsid w:val="00172924"/>
    <w:rsid w:val="00172CFE"/>
    <w:rsid w:val="00174754"/>
    <w:rsid w:val="001764BE"/>
    <w:rsid w:val="001803DB"/>
    <w:rsid w:val="001805D9"/>
    <w:rsid w:val="001816C6"/>
    <w:rsid w:val="001816FC"/>
    <w:rsid w:val="0018172A"/>
    <w:rsid w:val="001820FE"/>
    <w:rsid w:val="00183B0F"/>
    <w:rsid w:val="00184403"/>
    <w:rsid w:val="00184707"/>
    <w:rsid w:val="00184DF8"/>
    <w:rsid w:val="00184F73"/>
    <w:rsid w:val="001851A5"/>
    <w:rsid w:val="0018592C"/>
    <w:rsid w:val="00185966"/>
    <w:rsid w:val="00185C88"/>
    <w:rsid w:val="00186423"/>
    <w:rsid w:val="001872F9"/>
    <w:rsid w:val="0018730F"/>
    <w:rsid w:val="00187379"/>
    <w:rsid w:val="00187A11"/>
    <w:rsid w:val="00187D75"/>
    <w:rsid w:val="00190A4A"/>
    <w:rsid w:val="00190A9D"/>
    <w:rsid w:val="00190D6E"/>
    <w:rsid w:val="0019129D"/>
    <w:rsid w:val="001918B2"/>
    <w:rsid w:val="00191990"/>
    <w:rsid w:val="001921D4"/>
    <w:rsid w:val="00192413"/>
    <w:rsid w:val="00193048"/>
    <w:rsid w:val="0019365C"/>
    <w:rsid w:val="00193948"/>
    <w:rsid w:val="00194DC4"/>
    <w:rsid w:val="00195944"/>
    <w:rsid w:val="001969DE"/>
    <w:rsid w:val="00197385"/>
    <w:rsid w:val="00197FD9"/>
    <w:rsid w:val="001A09FA"/>
    <w:rsid w:val="001A0A79"/>
    <w:rsid w:val="001A0C99"/>
    <w:rsid w:val="001A0F28"/>
    <w:rsid w:val="001A1DD5"/>
    <w:rsid w:val="001A253A"/>
    <w:rsid w:val="001A26F2"/>
    <w:rsid w:val="001A2DA4"/>
    <w:rsid w:val="001A3A6B"/>
    <w:rsid w:val="001A409F"/>
    <w:rsid w:val="001A42CD"/>
    <w:rsid w:val="001A4D5A"/>
    <w:rsid w:val="001A543D"/>
    <w:rsid w:val="001A63EA"/>
    <w:rsid w:val="001A779B"/>
    <w:rsid w:val="001B07C4"/>
    <w:rsid w:val="001B0E6F"/>
    <w:rsid w:val="001B11C0"/>
    <w:rsid w:val="001B1F95"/>
    <w:rsid w:val="001B30FC"/>
    <w:rsid w:val="001B3228"/>
    <w:rsid w:val="001B3E22"/>
    <w:rsid w:val="001B3F4B"/>
    <w:rsid w:val="001B40B7"/>
    <w:rsid w:val="001B4432"/>
    <w:rsid w:val="001B4CE3"/>
    <w:rsid w:val="001B4F01"/>
    <w:rsid w:val="001B593B"/>
    <w:rsid w:val="001B5ED7"/>
    <w:rsid w:val="001B6115"/>
    <w:rsid w:val="001B6838"/>
    <w:rsid w:val="001B6901"/>
    <w:rsid w:val="001B6F4D"/>
    <w:rsid w:val="001B73BC"/>
    <w:rsid w:val="001C057E"/>
    <w:rsid w:val="001C0647"/>
    <w:rsid w:val="001C1833"/>
    <w:rsid w:val="001C3846"/>
    <w:rsid w:val="001C5425"/>
    <w:rsid w:val="001C6622"/>
    <w:rsid w:val="001C6C1C"/>
    <w:rsid w:val="001C76DD"/>
    <w:rsid w:val="001C7AC6"/>
    <w:rsid w:val="001C7B5A"/>
    <w:rsid w:val="001D0145"/>
    <w:rsid w:val="001D0ADA"/>
    <w:rsid w:val="001D13ED"/>
    <w:rsid w:val="001D1852"/>
    <w:rsid w:val="001D1892"/>
    <w:rsid w:val="001D19FA"/>
    <w:rsid w:val="001D1E93"/>
    <w:rsid w:val="001D2878"/>
    <w:rsid w:val="001D28B6"/>
    <w:rsid w:val="001D2E53"/>
    <w:rsid w:val="001D313D"/>
    <w:rsid w:val="001D4655"/>
    <w:rsid w:val="001D4734"/>
    <w:rsid w:val="001D4904"/>
    <w:rsid w:val="001D490A"/>
    <w:rsid w:val="001D4F80"/>
    <w:rsid w:val="001D556A"/>
    <w:rsid w:val="001D58FE"/>
    <w:rsid w:val="001D5D3E"/>
    <w:rsid w:val="001D6B80"/>
    <w:rsid w:val="001D6D77"/>
    <w:rsid w:val="001D7359"/>
    <w:rsid w:val="001D746A"/>
    <w:rsid w:val="001D7B44"/>
    <w:rsid w:val="001E02AF"/>
    <w:rsid w:val="001E0531"/>
    <w:rsid w:val="001E0E12"/>
    <w:rsid w:val="001E2DC6"/>
    <w:rsid w:val="001E2E05"/>
    <w:rsid w:val="001E2E81"/>
    <w:rsid w:val="001E4057"/>
    <w:rsid w:val="001E44D7"/>
    <w:rsid w:val="001E4E21"/>
    <w:rsid w:val="001E4EBE"/>
    <w:rsid w:val="001E5092"/>
    <w:rsid w:val="001E51E5"/>
    <w:rsid w:val="001E59CB"/>
    <w:rsid w:val="001E5ED4"/>
    <w:rsid w:val="001E6513"/>
    <w:rsid w:val="001E666E"/>
    <w:rsid w:val="001E6B6E"/>
    <w:rsid w:val="001E77EC"/>
    <w:rsid w:val="001E79C6"/>
    <w:rsid w:val="001F137D"/>
    <w:rsid w:val="001F14D1"/>
    <w:rsid w:val="001F189C"/>
    <w:rsid w:val="001F24BD"/>
    <w:rsid w:val="001F29F5"/>
    <w:rsid w:val="001F2A2C"/>
    <w:rsid w:val="001F2D0A"/>
    <w:rsid w:val="001F3550"/>
    <w:rsid w:val="001F3743"/>
    <w:rsid w:val="001F3DC6"/>
    <w:rsid w:val="001F521D"/>
    <w:rsid w:val="001F55A4"/>
    <w:rsid w:val="001F5C0B"/>
    <w:rsid w:val="001F6488"/>
    <w:rsid w:val="001F67B2"/>
    <w:rsid w:val="00200E57"/>
    <w:rsid w:val="00201683"/>
    <w:rsid w:val="00201D4B"/>
    <w:rsid w:val="00202DE4"/>
    <w:rsid w:val="0020328E"/>
    <w:rsid w:val="00203AB6"/>
    <w:rsid w:val="00204014"/>
    <w:rsid w:val="00204570"/>
    <w:rsid w:val="00205BA9"/>
    <w:rsid w:val="00205EF6"/>
    <w:rsid w:val="00206B09"/>
    <w:rsid w:val="00206B0C"/>
    <w:rsid w:val="00206E29"/>
    <w:rsid w:val="002078CA"/>
    <w:rsid w:val="00207FBC"/>
    <w:rsid w:val="00210509"/>
    <w:rsid w:val="002109E1"/>
    <w:rsid w:val="00210F45"/>
    <w:rsid w:val="0021137C"/>
    <w:rsid w:val="00211DA5"/>
    <w:rsid w:val="00212446"/>
    <w:rsid w:val="002127C7"/>
    <w:rsid w:val="00212870"/>
    <w:rsid w:val="00214123"/>
    <w:rsid w:val="002147F0"/>
    <w:rsid w:val="00214A73"/>
    <w:rsid w:val="00215ECF"/>
    <w:rsid w:val="00216429"/>
    <w:rsid w:val="0021648B"/>
    <w:rsid w:val="00216560"/>
    <w:rsid w:val="0021672F"/>
    <w:rsid w:val="00216F06"/>
    <w:rsid w:val="00217EB7"/>
    <w:rsid w:val="00220286"/>
    <w:rsid w:val="00220366"/>
    <w:rsid w:val="00220457"/>
    <w:rsid w:val="00220D52"/>
    <w:rsid w:val="00220D9B"/>
    <w:rsid w:val="002215A5"/>
    <w:rsid w:val="002228CF"/>
    <w:rsid w:val="00222BB4"/>
    <w:rsid w:val="00223362"/>
    <w:rsid w:val="00223E43"/>
    <w:rsid w:val="0022409C"/>
    <w:rsid w:val="00224106"/>
    <w:rsid w:val="00224224"/>
    <w:rsid w:val="0022425D"/>
    <w:rsid w:val="002242C1"/>
    <w:rsid w:val="00224834"/>
    <w:rsid w:val="00224B5B"/>
    <w:rsid w:val="00224B5E"/>
    <w:rsid w:val="00224EAA"/>
    <w:rsid w:val="00225508"/>
    <w:rsid w:val="00226136"/>
    <w:rsid w:val="002261D0"/>
    <w:rsid w:val="00226827"/>
    <w:rsid w:val="00226F99"/>
    <w:rsid w:val="00227FE2"/>
    <w:rsid w:val="00230C3A"/>
    <w:rsid w:val="00230E93"/>
    <w:rsid w:val="00231E68"/>
    <w:rsid w:val="00232C33"/>
    <w:rsid w:val="002332CC"/>
    <w:rsid w:val="002337CA"/>
    <w:rsid w:val="00234D8E"/>
    <w:rsid w:val="00234FD7"/>
    <w:rsid w:val="00235600"/>
    <w:rsid w:val="002358EE"/>
    <w:rsid w:val="00235E3B"/>
    <w:rsid w:val="0023655E"/>
    <w:rsid w:val="002366EC"/>
    <w:rsid w:val="0023683A"/>
    <w:rsid w:val="002371C6"/>
    <w:rsid w:val="002404D1"/>
    <w:rsid w:val="0024123C"/>
    <w:rsid w:val="00241B69"/>
    <w:rsid w:val="00241CC5"/>
    <w:rsid w:val="00241F1C"/>
    <w:rsid w:val="002426FA"/>
    <w:rsid w:val="0024300A"/>
    <w:rsid w:val="002440D6"/>
    <w:rsid w:val="002442CD"/>
    <w:rsid w:val="00244976"/>
    <w:rsid w:val="00244CAB"/>
    <w:rsid w:val="00245359"/>
    <w:rsid w:val="002461F7"/>
    <w:rsid w:val="00246249"/>
    <w:rsid w:val="0024692E"/>
    <w:rsid w:val="00246C63"/>
    <w:rsid w:val="00246E72"/>
    <w:rsid w:val="00246F21"/>
    <w:rsid w:val="00247047"/>
    <w:rsid w:val="002477A4"/>
    <w:rsid w:val="0024787B"/>
    <w:rsid w:val="00247A45"/>
    <w:rsid w:val="00247AE6"/>
    <w:rsid w:val="00247E3C"/>
    <w:rsid w:val="002505A5"/>
    <w:rsid w:val="002515A6"/>
    <w:rsid w:val="002515C0"/>
    <w:rsid w:val="00251632"/>
    <w:rsid w:val="00251D0F"/>
    <w:rsid w:val="00252098"/>
    <w:rsid w:val="002523DB"/>
    <w:rsid w:val="00252406"/>
    <w:rsid w:val="0025280A"/>
    <w:rsid w:val="0025292F"/>
    <w:rsid w:val="00252DDE"/>
    <w:rsid w:val="00253388"/>
    <w:rsid w:val="00254285"/>
    <w:rsid w:val="002556DC"/>
    <w:rsid w:val="002576FA"/>
    <w:rsid w:val="00257A21"/>
    <w:rsid w:val="00262874"/>
    <w:rsid w:val="00263512"/>
    <w:rsid w:val="00263AF2"/>
    <w:rsid w:val="00263DF3"/>
    <w:rsid w:val="002644A4"/>
    <w:rsid w:val="00264BC0"/>
    <w:rsid w:val="00264EF2"/>
    <w:rsid w:val="00265051"/>
    <w:rsid w:val="00265380"/>
    <w:rsid w:val="00265686"/>
    <w:rsid w:val="00265ACD"/>
    <w:rsid w:val="0026701B"/>
    <w:rsid w:val="002670B6"/>
    <w:rsid w:val="00267522"/>
    <w:rsid w:val="002704D6"/>
    <w:rsid w:val="002704F5"/>
    <w:rsid w:val="002710B6"/>
    <w:rsid w:val="00271571"/>
    <w:rsid w:val="00271AAA"/>
    <w:rsid w:val="00271B15"/>
    <w:rsid w:val="00271B3A"/>
    <w:rsid w:val="002721AE"/>
    <w:rsid w:val="00272CDE"/>
    <w:rsid w:val="0027307A"/>
    <w:rsid w:val="00273285"/>
    <w:rsid w:val="002734A8"/>
    <w:rsid w:val="002743F4"/>
    <w:rsid w:val="0027456C"/>
    <w:rsid w:val="00274C9F"/>
    <w:rsid w:val="00274CB9"/>
    <w:rsid w:val="002754AE"/>
    <w:rsid w:val="0027575B"/>
    <w:rsid w:val="00275E85"/>
    <w:rsid w:val="002760CA"/>
    <w:rsid w:val="002761BA"/>
    <w:rsid w:val="002769AB"/>
    <w:rsid w:val="00276CE9"/>
    <w:rsid w:val="00276CEE"/>
    <w:rsid w:val="00276EBE"/>
    <w:rsid w:val="00277219"/>
    <w:rsid w:val="002772F9"/>
    <w:rsid w:val="00277429"/>
    <w:rsid w:val="0027770E"/>
    <w:rsid w:val="00277AE3"/>
    <w:rsid w:val="00277C41"/>
    <w:rsid w:val="0028184B"/>
    <w:rsid w:val="002818F2"/>
    <w:rsid w:val="00281C5E"/>
    <w:rsid w:val="002823E0"/>
    <w:rsid w:val="00282BA4"/>
    <w:rsid w:val="0028338F"/>
    <w:rsid w:val="002844BD"/>
    <w:rsid w:val="00284A4F"/>
    <w:rsid w:val="00285CD9"/>
    <w:rsid w:val="00286029"/>
    <w:rsid w:val="00286512"/>
    <w:rsid w:val="00286CA8"/>
    <w:rsid w:val="00290402"/>
    <w:rsid w:val="002913AB"/>
    <w:rsid w:val="0029171F"/>
    <w:rsid w:val="00291F71"/>
    <w:rsid w:val="002925BF"/>
    <w:rsid w:val="002926F3"/>
    <w:rsid w:val="00292996"/>
    <w:rsid w:val="0029370F"/>
    <w:rsid w:val="00293B3B"/>
    <w:rsid w:val="00294E97"/>
    <w:rsid w:val="002957E8"/>
    <w:rsid w:val="00295C2C"/>
    <w:rsid w:val="00295CBB"/>
    <w:rsid w:val="00295E09"/>
    <w:rsid w:val="002961F9"/>
    <w:rsid w:val="00296A7E"/>
    <w:rsid w:val="0029707E"/>
    <w:rsid w:val="002A0141"/>
    <w:rsid w:val="002A15BC"/>
    <w:rsid w:val="002A1CF7"/>
    <w:rsid w:val="002A1EEA"/>
    <w:rsid w:val="002A2235"/>
    <w:rsid w:val="002A2282"/>
    <w:rsid w:val="002A22DB"/>
    <w:rsid w:val="002A2432"/>
    <w:rsid w:val="002A2B59"/>
    <w:rsid w:val="002A328E"/>
    <w:rsid w:val="002A3334"/>
    <w:rsid w:val="002A508A"/>
    <w:rsid w:val="002A568F"/>
    <w:rsid w:val="002A6A2B"/>
    <w:rsid w:val="002A6EFA"/>
    <w:rsid w:val="002A7782"/>
    <w:rsid w:val="002A7C60"/>
    <w:rsid w:val="002B0A4D"/>
    <w:rsid w:val="002B0BF8"/>
    <w:rsid w:val="002B1B7F"/>
    <w:rsid w:val="002B1C2B"/>
    <w:rsid w:val="002B202E"/>
    <w:rsid w:val="002B2A0A"/>
    <w:rsid w:val="002B2E7D"/>
    <w:rsid w:val="002B30C9"/>
    <w:rsid w:val="002B3514"/>
    <w:rsid w:val="002B4665"/>
    <w:rsid w:val="002B4C43"/>
    <w:rsid w:val="002B4C4A"/>
    <w:rsid w:val="002B55DE"/>
    <w:rsid w:val="002B5D42"/>
    <w:rsid w:val="002B7068"/>
    <w:rsid w:val="002B7B45"/>
    <w:rsid w:val="002B7D03"/>
    <w:rsid w:val="002B7E81"/>
    <w:rsid w:val="002B7FEB"/>
    <w:rsid w:val="002C089F"/>
    <w:rsid w:val="002C09AC"/>
    <w:rsid w:val="002C0D75"/>
    <w:rsid w:val="002C1FC1"/>
    <w:rsid w:val="002C26DD"/>
    <w:rsid w:val="002C2806"/>
    <w:rsid w:val="002C2E1A"/>
    <w:rsid w:val="002C2E54"/>
    <w:rsid w:val="002C3370"/>
    <w:rsid w:val="002C38D9"/>
    <w:rsid w:val="002C3B06"/>
    <w:rsid w:val="002C46ED"/>
    <w:rsid w:val="002C4933"/>
    <w:rsid w:val="002C4B34"/>
    <w:rsid w:val="002C52A4"/>
    <w:rsid w:val="002C5AFC"/>
    <w:rsid w:val="002C5E61"/>
    <w:rsid w:val="002C5F36"/>
    <w:rsid w:val="002C600A"/>
    <w:rsid w:val="002C605A"/>
    <w:rsid w:val="002C6B58"/>
    <w:rsid w:val="002C7447"/>
    <w:rsid w:val="002D0491"/>
    <w:rsid w:val="002D0A53"/>
    <w:rsid w:val="002D0D72"/>
    <w:rsid w:val="002D2A6C"/>
    <w:rsid w:val="002D2FF3"/>
    <w:rsid w:val="002D32CA"/>
    <w:rsid w:val="002D331B"/>
    <w:rsid w:val="002D3D98"/>
    <w:rsid w:val="002D4B3B"/>
    <w:rsid w:val="002D4DAD"/>
    <w:rsid w:val="002D4F15"/>
    <w:rsid w:val="002D509B"/>
    <w:rsid w:val="002D6F7E"/>
    <w:rsid w:val="002D7011"/>
    <w:rsid w:val="002D76C3"/>
    <w:rsid w:val="002D7735"/>
    <w:rsid w:val="002E0042"/>
    <w:rsid w:val="002E1A38"/>
    <w:rsid w:val="002E2334"/>
    <w:rsid w:val="002E240B"/>
    <w:rsid w:val="002E278C"/>
    <w:rsid w:val="002E2A48"/>
    <w:rsid w:val="002E3032"/>
    <w:rsid w:val="002E3382"/>
    <w:rsid w:val="002E410E"/>
    <w:rsid w:val="002E41E3"/>
    <w:rsid w:val="002E4770"/>
    <w:rsid w:val="002E4BAE"/>
    <w:rsid w:val="002E5739"/>
    <w:rsid w:val="002E5921"/>
    <w:rsid w:val="002E74CC"/>
    <w:rsid w:val="002E758D"/>
    <w:rsid w:val="002E77CC"/>
    <w:rsid w:val="002F092D"/>
    <w:rsid w:val="002F0D21"/>
    <w:rsid w:val="002F108D"/>
    <w:rsid w:val="002F12F4"/>
    <w:rsid w:val="002F1EF1"/>
    <w:rsid w:val="002F1F4D"/>
    <w:rsid w:val="002F3EFE"/>
    <w:rsid w:val="002F4565"/>
    <w:rsid w:val="002F45B4"/>
    <w:rsid w:val="002F465D"/>
    <w:rsid w:val="002F4FF0"/>
    <w:rsid w:val="002F6E3B"/>
    <w:rsid w:val="002F6E8A"/>
    <w:rsid w:val="003004F5"/>
    <w:rsid w:val="00300817"/>
    <w:rsid w:val="00300920"/>
    <w:rsid w:val="00300D4E"/>
    <w:rsid w:val="003015AA"/>
    <w:rsid w:val="0030164E"/>
    <w:rsid w:val="00301AC7"/>
    <w:rsid w:val="00301D97"/>
    <w:rsid w:val="00302715"/>
    <w:rsid w:val="00302CB4"/>
    <w:rsid w:val="0030348A"/>
    <w:rsid w:val="00303A5F"/>
    <w:rsid w:val="00303ADB"/>
    <w:rsid w:val="0030442F"/>
    <w:rsid w:val="00304CD8"/>
    <w:rsid w:val="00305387"/>
    <w:rsid w:val="00305A3F"/>
    <w:rsid w:val="00305BF6"/>
    <w:rsid w:val="00305F8B"/>
    <w:rsid w:val="003061B9"/>
    <w:rsid w:val="00306744"/>
    <w:rsid w:val="003067D6"/>
    <w:rsid w:val="003068AE"/>
    <w:rsid w:val="00307A67"/>
    <w:rsid w:val="00307C39"/>
    <w:rsid w:val="00307CF1"/>
    <w:rsid w:val="00307F58"/>
    <w:rsid w:val="003115A1"/>
    <w:rsid w:val="003117BE"/>
    <w:rsid w:val="00311F93"/>
    <w:rsid w:val="00312484"/>
    <w:rsid w:val="0031255A"/>
    <w:rsid w:val="0031291E"/>
    <w:rsid w:val="00312CBA"/>
    <w:rsid w:val="00312CDE"/>
    <w:rsid w:val="00312F63"/>
    <w:rsid w:val="003140E0"/>
    <w:rsid w:val="0031411D"/>
    <w:rsid w:val="00314517"/>
    <w:rsid w:val="003148F6"/>
    <w:rsid w:val="00315AE0"/>
    <w:rsid w:val="00315B85"/>
    <w:rsid w:val="003160BA"/>
    <w:rsid w:val="0031671F"/>
    <w:rsid w:val="00317693"/>
    <w:rsid w:val="003176AC"/>
    <w:rsid w:val="00317BC8"/>
    <w:rsid w:val="00320C6E"/>
    <w:rsid w:val="00320DB9"/>
    <w:rsid w:val="00321426"/>
    <w:rsid w:val="003222B1"/>
    <w:rsid w:val="003239DD"/>
    <w:rsid w:val="003243A2"/>
    <w:rsid w:val="00324A3C"/>
    <w:rsid w:val="003251A6"/>
    <w:rsid w:val="003257E3"/>
    <w:rsid w:val="0032598F"/>
    <w:rsid w:val="00325DF9"/>
    <w:rsid w:val="003260F6"/>
    <w:rsid w:val="003261F3"/>
    <w:rsid w:val="00327A01"/>
    <w:rsid w:val="00327F64"/>
    <w:rsid w:val="00330660"/>
    <w:rsid w:val="003306C1"/>
    <w:rsid w:val="00330A9B"/>
    <w:rsid w:val="00330D2F"/>
    <w:rsid w:val="00330DBB"/>
    <w:rsid w:val="00331A1D"/>
    <w:rsid w:val="00332741"/>
    <w:rsid w:val="00332886"/>
    <w:rsid w:val="00332C93"/>
    <w:rsid w:val="00332FAF"/>
    <w:rsid w:val="00333ECF"/>
    <w:rsid w:val="003341C2"/>
    <w:rsid w:val="00334655"/>
    <w:rsid w:val="0033483F"/>
    <w:rsid w:val="00334C60"/>
    <w:rsid w:val="00334D4E"/>
    <w:rsid w:val="00334FF7"/>
    <w:rsid w:val="00335224"/>
    <w:rsid w:val="003367B8"/>
    <w:rsid w:val="00337B92"/>
    <w:rsid w:val="00337C76"/>
    <w:rsid w:val="003401E1"/>
    <w:rsid w:val="003405AB"/>
    <w:rsid w:val="00340C31"/>
    <w:rsid w:val="00340C9C"/>
    <w:rsid w:val="003422E1"/>
    <w:rsid w:val="0034240E"/>
    <w:rsid w:val="003425C0"/>
    <w:rsid w:val="00342A00"/>
    <w:rsid w:val="003430D0"/>
    <w:rsid w:val="00343288"/>
    <w:rsid w:val="003436B7"/>
    <w:rsid w:val="00343B3A"/>
    <w:rsid w:val="003444AB"/>
    <w:rsid w:val="0034451B"/>
    <w:rsid w:val="00344CF0"/>
    <w:rsid w:val="00344E45"/>
    <w:rsid w:val="00345AAB"/>
    <w:rsid w:val="003462AD"/>
    <w:rsid w:val="00346B0D"/>
    <w:rsid w:val="00347088"/>
    <w:rsid w:val="003472AF"/>
    <w:rsid w:val="003477CD"/>
    <w:rsid w:val="00347B18"/>
    <w:rsid w:val="00347CE0"/>
    <w:rsid w:val="00347EE8"/>
    <w:rsid w:val="003509A6"/>
    <w:rsid w:val="003511EF"/>
    <w:rsid w:val="00352A18"/>
    <w:rsid w:val="00352A9F"/>
    <w:rsid w:val="00352C37"/>
    <w:rsid w:val="00352D83"/>
    <w:rsid w:val="00353412"/>
    <w:rsid w:val="0035353A"/>
    <w:rsid w:val="00353B48"/>
    <w:rsid w:val="00353D80"/>
    <w:rsid w:val="0035465A"/>
    <w:rsid w:val="00354725"/>
    <w:rsid w:val="00354796"/>
    <w:rsid w:val="00354F18"/>
    <w:rsid w:val="003551DE"/>
    <w:rsid w:val="0035559B"/>
    <w:rsid w:val="00355F0F"/>
    <w:rsid w:val="00356333"/>
    <w:rsid w:val="003564DE"/>
    <w:rsid w:val="00356655"/>
    <w:rsid w:val="00356E24"/>
    <w:rsid w:val="003577AA"/>
    <w:rsid w:val="003578E1"/>
    <w:rsid w:val="00357A19"/>
    <w:rsid w:val="00357E40"/>
    <w:rsid w:val="00360A91"/>
    <w:rsid w:val="003612EF"/>
    <w:rsid w:val="00361357"/>
    <w:rsid w:val="00361483"/>
    <w:rsid w:val="00361FBE"/>
    <w:rsid w:val="003620CA"/>
    <w:rsid w:val="003625D8"/>
    <w:rsid w:val="0036268F"/>
    <w:rsid w:val="00362935"/>
    <w:rsid w:val="00362A57"/>
    <w:rsid w:val="0036331E"/>
    <w:rsid w:val="00363A83"/>
    <w:rsid w:val="003645BE"/>
    <w:rsid w:val="0036491F"/>
    <w:rsid w:val="00364B06"/>
    <w:rsid w:val="00364B43"/>
    <w:rsid w:val="003651F9"/>
    <w:rsid w:val="003652C1"/>
    <w:rsid w:val="00365450"/>
    <w:rsid w:val="00366531"/>
    <w:rsid w:val="00367499"/>
    <w:rsid w:val="00370071"/>
    <w:rsid w:val="00370EF7"/>
    <w:rsid w:val="003715E8"/>
    <w:rsid w:val="00371C28"/>
    <w:rsid w:val="00372E4B"/>
    <w:rsid w:val="0037311F"/>
    <w:rsid w:val="0037359D"/>
    <w:rsid w:val="00374259"/>
    <w:rsid w:val="00374325"/>
    <w:rsid w:val="003747F1"/>
    <w:rsid w:val="0037517F"/>
    <w:rsid w:val="00375EC2"/>
    <w:rsid w:val="00376318"/>
    <w:rsid w:val="00376B29"/>
    <w:rsid w:val="00377732"/>
    <w:rsid w:val="00380DF6"/>
    <w:rsid w:val="00380FD1"/>
    <w:rsid w:val="003810EA"/>
    <w:rsid w:val="00382A06"/>
    <w:rsid w:val="00382E26"/>
    <w:rsid w:val="003832FC"/>
    <w:rsid w:val="003838CD"/>
    <w:rsid w:val="00383A90"/>
    <w:rsid w:val="003854D1"/>
    <w:rsid w:val="00385911"/>
    <w:rsid w:val="00385F21"/>
    <w:rsid w:val="0038613A"/>
    <w:rsid w:val="003862EC"/>
    <w:rsid w:val="0038691A"/>
    <w:rsid w:val="003869DC"/>
    <w:rsid w:val="00387141"/>
    <w:rsid w:val="00387EFA"/>
    <w:rsid w:val="003907C2"/>
    <w:rsid w:val="00390BC3"/>
    <w:rsid w:val="00391BF6"/>
    <w:rsid w:val="00391F84"/>
    <w:rsid w:val="0039253F"/>
    <w:rsid w:val="00392D90"/>
    <w:rsid w:val="00393537"/>
    <w:rsid w:val="00394A36"/>
    <w:rsid w:val="00395578"/>
    <w:rsid w:val="00395706"/>
    <w:rsid w:val="00395B95"/>
    <w:rsid w:val="0039607C"/>
    <w:rsid w:val="00396219"/>
    <w:rsid w:val="003964BC"/>
    <w:rsid w:val="0039683B"/>
    <w:rsid w:val="00396861"/>
    <w:rsid w:val="0039746E"/>
    <w:rsid w:val="00397C99"/>
    <w:rsid w:val="00397DCA"/>
    <w:rsid w:val="003A04E6"/>
    <w:rsid w:val="003A0D4D"/>
    <w:rsid w:val="003A0E7E"/>
    <w:rsid w:val="003A194A"/>
    <w:rsid w:val="003A1972"/>
    <w:rsid w:val="003A2950"/>
    <w:rsid w:val="003A2A38"/>
    <w:rsid w:val="003A2D4A"/>
    <w:rsid w:val="003A2DDD"/>
    <w:rsid w:val="003A2EE0"/>
    <w:rsid w:val="003A2FAD"/>
    <w:rsid w:val="003A3393"/>
    <w:rsid w:val="003A3ECA"/>
    <w:rsid w:val="003A46E0"/>
    <w:rsid w:val="003A4FDD"/>
    <w:rsid w:val="003A5134"/>
    <w:rsid w:val="003A5EA3"/>
    <w:rsid w:val="003A62BA"/>
    <w:rsid w:val="003A6818"/>
    <w:rsid w:val="003A6E31"/>
    <w:rsid w:val="003B022B"/>
    <w:rsid w:val="003B046B"/>
    <w:rsid w:val="003B069B"/>
    <w:rsid w:val="003B06FF"/>
    <w:rsid w:val="003B0FDE"/>
    <w:rsid w:val="003B1557"/>
    <w:rsid w:val="003B1CA2"/>
    <w:rsid w:val="003B2B02"/>
    <w:rsid w:val="003B2BA4"/>
    <w:rsid w:val="003B3226"/>
    <w:rsid w:val="003B3532"/>
    <w:rsid w:val="003B3932"/>
    <w:rsid w:val="003B3DC6"/>
    <w:rsid w:val="003B3FBA"/>
    <w:rsid w:val="003B4346"/>
    <w:rsid w:val="003B5596"/>
    <w:rsid w:val="003B5717"/>
    <w:rsid w:val="003B5C56"/>
    <w:rsid w:val="003B5E34"/>
    <w:rsid w:val="003B5EFB"/>
    <w:rsid w:val="003B5FDD"/>
    <w:rsid w:val="003B7991"/>
    <w:rsid w:val="003B7D81"/>
    <w:rsid w:val="003C04AB"/>
    <w:rsid w:val="003C0899"/>
    <w:rsid w:val="003C0E3C"/>
    <w:rsid w:val="003C10AA"/>
    <w:rsid w:val="003C1731"/>
    <w:rsid w:val="003C1ACE"/>
    <w:rsid w:val="003C1FD5"/>
    <w:rsid w:val="003C29C0"/>
    <w:rsid w:val="003C3010"/>
    <w:rsid w:val="003C320E"/>
    <w:rsid w:val="003C3475"/>
    <w:rsid w:val="003C4140"/>
    <w:rsid w:val="003C58BB"/>
    <w:rsid w:val="003C5B69"/>
    <w:rsid w:val="003C65B6"/>
    <w:rsid w:val="003C6835"/>
    <w:rsid w:val="003C6EF4"/>
    <w:rsid w:val="003C7DCE"/>
    <w:rsid w:val="003C7EE6"/>
    <w:rsid w:val="003D0185"/>
    <w:rsid w:val="003D04AC"/>
    <w:rsid w:val="003D06C0"/>
    <w:rsid w:val="003D184D"/>
    <w:rsid w:val="003D21A2"/>
    <w:rsid w:val="003D26AB"/>
    <w:rsid w:val="003D2B82"/>
    <w:rsid w:val="003D3183"/>
    <w:rsid w:val="003D3B00"/>
    <w:rsid w:val="003D4288"/>
    <w:rsid w:val="003D4548"/>
    <w:rsid w:val="003D48A3"/>
    <w:rsid w:val="003D4A16"/>
    <w:rsid w:val="003D4BCB"/>
    <w:rsid w:val="003D4F3E"/>
    <w:rsid w:val="003D55DE"/>
    <w:rsid w:val="003D5BF3"/>
    <w:rsid w:val="003D65CB"/>
    <w:rsid w:val="003D6E98"/>
    <w:rsid w:val="003D71A2"/>
    <w:rsid w:val="003D7255"/>
    <w:rsid w:val="003D74A3"/>
    <w:rsid w:val="003D7AA6"/>
    <w:rsid w:val="003D7DA3"/>
    <w:rsid w:val="003E0526"/>
    <w:rsid w:val="003E07BB"/>
    <w:rsid w:val="003E0896"/>
    <w:rsid w:val="003E0B76"/>
    <w:rsid w:val="003E126A"/>
    <w:rsid w:val="003E20C1"/>
    <w:rsid w:val="003E25C3"/>
    <w:rsid w:val="003E2FC8"/>
    <w:rsid w:val="003E3522"/>
    <w:rsid w:val="003E40E2"/>
    <w:rsid w:val="003E424F"/>
    <w:rsid w:val="003E4A8F"/>
    <w:rsid w:val="003E5D67"/>
    <w:rsid w:val="003E609D"/>
    <w:rsid w:val="003E6224"/>
    <w:rsid w:val="003E64C7"/>
    <w:rsid w:val="003E6B71"/>
    <w:rsid w:val="003E6DFD"/>
    <w:rsid w:val="003E72E4"/>
    <w:rsid w:val="003F0F94"/>
    <w:rsid w:val="003F131D"/>
    <w:rsid w:val="003F1BB2"/>
    <w:rsid w:val="003F1F84"/>
    <w:rsid w:val="003F22D2"/>
    <w:rsid w:val="003F28AB"/>
    <w:rsid w:val="003F2A03"/>
    <w:rsid w:val="003F2B86"/>
    <w:rsid w:val="003F4C79"/>
    <w:rsid w:val="003F505C"/>
    <w:rsid w:val="003F508C"/>
    <w:rsid w:val="003F64C9"/>
    <w:rsid w:val="003F6CC4"/>
    <w:rsid w:val="003F79E5"/>
    <w:rsid w:val="003F7F00"/>
    <w:rsid w:val="004000AF"/>
    <w:rsid w:val="004001EB"/>
    <w:rsid w:val="00400D1C"/>
    <w:rsid w:val="0040100F"/>
    <w:rsid w:val="0040155A"/>
    <w:rsid w:val="00401DF8"/>
    <w:rsid w:val="00403952"/>
    <w:rsid w:val="004039AE"/>
    <w:rsid w:val="00404124"/>
    <w:rsid w:val="00404BD9"/>
    <w:rsid w:val="0040513C"/>
    <w:rsid w:val="00405613"/>
    <w:rsid w:val="00405D1B"/>
    <w:rsid w:val="0040660E"/>
    <w:rsid w:val="00406726"/>
    <w:rsid w:val="004072B8"/>
    <w:rsid w:val="00407A52"/>
    <w:rsid w:val="00410042"/>
    <w:rsid w:val="004107A7"/>
    <w:rsid w:val="0041083E"/>
    <w:rsid w:val="004108FE"/>
    <w:rsid w:val="00410BCF"/>
    <w:rsid w:val="00410C63"/>
    <w:rsid w:val="0041127C"/>
    <w:rsid w:val="00411EA2"/>
    <w:rsid w:val="00412D92"/>
    <w:rsid w:val="00412FAF"/>
    <w:rsid w:val="004133BE"/>
    <w:rsid w:val="00413707"/>
    <w:rsid w:val="004160B1"/>
    <w:rsid w:val="0041682A"/>
    <w:rsid w:val="00416C79"/>
    <w:rsid w:val="00416D2F"/>
    <w:rsid w:val="00416E49"/>
    <w:rsid w:val="00417273"/>
    <w:rsid w:val="004174B9"/>
    <w:rsid w:val="004174BC"/>
    <w:rsid w:val="00417D2C"/>
    <w:rsid w:val="0042023B"/>
    <w:rsid w:val="004208E9"/>
    <w:rsid w:val="00420DE0"/>
    <w:rsid w:val="00421B3A"/>
    <w:rsid w:val="00422371"/>
    <w:rsid w:val="00422659"/>
    <w:rsid w:val="004226E8"/>
    <w:rsid w:val="00422DE3"/>
    <w:rsid w:val="0042336C"/>
    <w:rsid w:val="0042368B"/>
    <w:rsid w:val="004237DD"/>
    <w:rsid w:val="00423888"/>
    <w:rsid w:val="00424626"/>
    <w:rsid w:val="0042471A"/>
    <w:rsid w:val="00424C51"/>
    <w:rsid w:val="00424FEC"/>
    <w:rsid w:val="00425E39"/>
    <w:rsid w:val="00426178"/>
    <w:rsid w:val="00426C85"/>
    <w:rsid w:val="0042709A"/>
    <w:rsid w:val="004273D7"/>
    <w:rsid w:val="004275C1"/>
    <w:rsid w:val="004277C3"/>
    <w:rsid w:val="004302B1"/>
    <w:rsid w:val="0043075A"/>
    <w:rsid w:val="00431E51"/>
    <w:rsid w:val="0043282A"/>
    <w:rsid w:val="0043307D"/>
    <w:rsid w:val="004340F2"/>
    <w:rsid w:val="00434808"/>
    <w:rsid w:val="00434D63"/>
    <w:rsid w:val="00435440"/>
    <w:rsid w:val="00436615"/>
    <w:rsid w:val="00436722"/>
    <w:rsid w:val="00436FC4"/>
    <w:rsid w:val="004379B7"/>
    <w:rsid w:val="00437DDD"/>
    <w:rsid w:val="0044014C"/>
    <w:rsid w:val="00440EB2"/>
    <w:rsid w:val="004416CA"/>
    <w:rsid w:val="0044270D"/>
    <w:rsid w:val="00442854"/>
    <w:rsid w:val="00442B75"/>
    <w:rsid w:val="004433D3"/>
    <w:rsid w:val="00443E38"/>
    <w:rsid w:val="0044419E"/>
    <w:rsid w:val="00445220"/>
    <w:rsid w:val="00445C68"/>
    <w:rsid w:val="00445E90"/>
    <w:rsid w:val="0044647D"/>
    <w:rsid w:val="00446519"/>
    <w:rsid w:val="00446E73"/>
    <w:rsid w:val="004475E3"/>
    <w:rsid w:val="004507E5"/>
    <w:rsid w:val="00451033"/>
    <w:rsid w:val="004523A8"/>
    <w:rsid w:val="00452605"/>
    <w:rsid w:val="0045336B"/>
    <w:rsid w:val="0045362E"/>
    <w:rsid w:val="00453BA8"/>
    <w:rsid w:val="00454D95"/>
    <w:rsid w:val="004554C6"/>
    <w:rsid w:val="00455B41"/>
    <w:rsid w:val="00455F1A"/>
    <w:rsid w:val="004566EB"/>
    <w:rsid w:val="00456745"/>
    <w:rsid w:val="00456F32"/>
    <w:rsid w:val="0045794A"/>
    <w:rsid w:val="00457D52"/>
    <w:rsid w:val="004603B8"/>
    <w:rsid w:val="00460F4B"/>
    <w:rsid w:val="00460FF1"/>
    <w:rsid w:val="00461092"/>
    <w:rsid w:val="004615AE"/>
    <w:rsid w:val="00461CF4"/>
    <w:rsid w:val="00461EB8"/>
    <w:rsid w:val="00462873"/>
    <w:rsid w:val="00462BED"/>
    <w:rsid w:val="0046342A"/>
    <w:rsid w:val="0046391A"/>
    <w:rsid w:val="00463FEA"/>
    <w:rsid w:val="00464188"/>
    <w:rsid w:val="00464367"/>
    <w:rsid w:val="00464464"/>
    <w:rsid w:val="00464717"/>
    <w:rsid w:val="00464B6A"/>
    <w:rsid w:val="00464F62"/>
    <w:rsid w:val="00464FED"/>
    <w:rsid w:val="004663EC"/>
    <w:rsid w:val="00466968"/>
    <w:rsid w:val="00466C59"/>
    <w:rsid w:val="00466D26"/>
    <w:rsid w:val="00466EE7"/>
    <w:rsid w:val="00467240"/>
    <w:rsid w:val="00470F98"/>
    <w:rsid w:val="00471C65"/>
    <w:rsid w:val="00471D3E"/>
    <w:rsid w:val="00471E5C"/>
    <w:rsid w:val="004724AD"/>
    <w:rsid w:val="0047279F"/>
    <w:rsid w:val="00473A45"/>
    <w:rsid w:val="00474327"/>
    <w:rsid w:val="004747A4"/>
    <w:rsid w:val="004763A2"/>
    <w:rsid w:val="00476E4D"/>
    <w:rsid w:val="00477378"/>
    <w:rsid w:val="004773C7"/>
    <w:rsid w:val="00477BB7"/>
    <w:rsid w:val="0048026D"/>
    <w:rsid w:val="00481252"/>
    <w:rsid w:val="00481916"/>
    <w:rsid w:val="00481C6B"/>
    <w:rsid w:val="00482257"/>
    <w:rsid w:val="0048246F"/>
    <w:rsid w:val="004825CB"/>
    <w:rsid w:val="00482FC6"/>
    <w:rsid w:val="00483719"/>
    <w:rsid w:val="00483D19"/>
    <w:rsid w:val="00485123"/>
    <w:rsid w:val="00486880"/>
    <w:rsid w:val="00486B9F"/>
    <w:rsid w:val="00486EA8"/>
    <w:rsid w:val="004873E3"/>
    <w:rsid w:val="004875EB"/>
    <w:rsid w:val="00487C87"/>
    <w:rsid w:val="0049067D"/>
    <w:rsid w:val="00491277"/>
    <w:rsid w:val="004917CE"/>
    <w:rsid w:val="00492202"/>
    <w:rsid w:val="00492685"/>
    <w:rsid w:val="00493048"/>
    <w:rsid w:val="004933EB"/>
    <w:rsid w:val="004939DB"/>
    <w:rsid w:val="004942CE"/>
    <w:rsid w:val="00494370"/>
    <w:rsid w:val="00494623"/>
    <w:rsid w:val="0049469D"/>
    <w:rsid w:val="004948F8"/>
    <w:rsid w:val="004949D3"/>
    <w:rsid w:val="0049553F"/>
    <w:rsid w:val="00495D7E"/>
    <w:rsid w:val="00496E16"/>
    <w:rsid w:val="00497B91"/>
    <w:rsid w:val="00497BBD"/>
    <w:rsid w:val="00497CD9"/>
    <w:rsid w:val="004A0410"/>
    <w:rsid w:val="004A0517"/>
    <w:rsid w:val="004A143F"/>
    <w:rsid w:val="004A1972"/>
    <w:rsid w:val="004A1D0E"/>
    <w:rsid w:val="004A299B"/>
    <w:rsid w:val="004A2FA9"/>
    <w:rsid w:val="004A332A"/>
    <w:rsid w:val="004A36F4"/>
    <w:rsid w:val="004A3A3B"/>
    <w:rsid w:val="004A4700"/>
    <w:rsid w:val="004A4A6B"/>
    <w:rsid w:val="004A4D2E"/>
    <w:rsid w:val="004A500E"/>
    <w:rsid w:val="004A59F2"/>
    <w:rsid w:val="004A5BC5"/>
    <w:rsid w:val="004A62FC"/>
    <w:rsid w:val="004A6537"/>
    <w:rsid w:val="004A66F6"/>
    <w:rsid w:val="004A689B"/>
    <w:rsid w:val="004A7069"/>
    <w:rsid w:val="004B0AF3"/>
    <w:rsid w:val="004B1ACB"/>
    <w:rsid w:val="004B1E1F"/>
    <w:rsid w:val="004B208C"/>
    <w:rsid w:val="004B222C"/>
    <w:rsid w:val="004B3E81"/>
    <w:rsid w:val="004B432E"/>
    <w:rsid w:val="004B4559"/>
    <w:rsid w:val="004B59EC"/>
    <w:rsid w:val="004B61B6"/>
    <w:rsid w:val="004B6DB5"/>
    <w:rsid w:val="004B7372"/>
    <w:rsid w:val="004B788E"/>
    <w:rsid w:val="004B7B4F"/>
    <w:rsid w:val="004B7CEA"/>
    <w:rsid w:val="004B7F80"/>
    <w:rsid w:val="004C03F7"/>
    <w:rsid w:val="004C0677"/>
    <w:rsid w:val="004C0E56"/>
    <w:rsid w:val="004C0E71"/>
    <w:rsid w:val="004C16A9"/>
    <w:rsid w:val="004C1712"/>
    <w:rsid w:val="004C1B6A"/>
    <w:rsid w:val="004C2E02"/>
    <w:rsid w:val="004C309C"/>
    <w:rsid w:val="004C37F7"/>
    <w:rsid w:val="004C3A6D"/>
    <w:rsid w:val="004C46BF"/>
    <w:rsid w:val="004C4A3E"/>
    <w:rsid w:val="004C4F55"/>
    <w:rsid w:val="004C59E2"/>
    <w:rsid w:val="004C60EB"/>
    <w:rsid w:val="004C617D"/>
    <w:rsid w:val="004C69AB"/>
    <w:rsid w:val="004C70D5"/>
    <w:rsid w:val="004C73AC"/>
    <w:rsid w:val="004C75D4"/>
    <w:rsid w:val="004C77DF"/>
    <w:rsid w:val="004C7A79"/>
    <w:rsid w:val="004C7D89"/>
    <w:rsid w:val="004C7F02"/>
    <w:rsid w:val="004C7F8F"/>
    <w:rsid w:val="004D0A34"/>
    <w:rsid w:val="004D1296"/>
    <w:rsid w:val="004D1663"/>
    <w:rsid w:val="004D1C2C"/>
    <w:rsid w:val="004D234C"/>
    <w:rsid w:val="004D2916"/>
    <w:rsid w:val="004D293A"/>
    <w:rsid w:val="004D381D"/>
    <w:rsid w:val="004D383E"/>
    <w:rsid w:val="004D470A"/>
    <w:rsid w:val="004D4E79"/>
    <w:rsid w:val="004D5E01"/>
    <w:rsid w:val="004D6DC9"/>
    <w:rsid w:val="004D7070"/>
    <w:rsid w:val="004D78E6"/>
    <w:rsid w:val="004D791C"/>
    <w:rsid w:val="004D7D0C"/>
    <w:rsid w:val="004D7D30"/>
    <w:rsid w:val="004E037D"/>
    <w:rsid w:val="004E03A8"/>
    <w:rsid w:val="004E0993"/>
    <w:rsid w:val="004E0C0D"/>
    <w:rsid w:val="004E1686"/>
    <w:rsid w:val="004E1DDA"/>
    <w:rsid w:val="004E2947"/>
    <w:rsid w:val="004E2BFE"/>
    <w:rsid w:val="004E36F8"/>
    <w:rsid w:val="004E3CE1"/>
    <w:rsid w:val="004E4149"/>
    <w:rsid w:val="004E451B"/>
    <w:rsid w:val="004E4A89"/>
    <w:rsid w:val="004E4F0D"/>
    <w:rsid w:val="004E5D6C"/>
    <w:rsid w:val="004E6C39"/>
    <w:rsid w:val="004E6F17"/>
    <w:rsid w:val="004E71D3"/>
    <w:rsid w:val="004E7616"/>
    <w:rsid w:val="004F0028"/>
    <w:rsid w:val="004F0566"/>
    <w:rsid w:val="004F0AAF"/>
    <w:rsid w:val="004F0D22"/>
    <w:rsid w:val="004F20FC"/>
    <w:rsid w:val="004F29BE"/>
    <w:rsid w:val="004F35D3"/>
    <w:rsid w:val="004F384D"/>
    <w:rsid w:val="004F39A1"/>
    <w:rsid w:val="004F400E"/>
    <w:rsid w:val="004F45B9"/>
    <w:rsid w:val="004F4687"/>
    <w:rsid w:val="004F5E85"/>
    <w:rsid w:val="004F6686"/>
    <w:rsid w:val="004F6D06"/>
    <w:rsid w:val="004F7ABB"/>
    <w:rsid w:val="00500826"/>
    <w:rsid w:val="00500AF3"/>
    <w:rsid w:val="00500E79"/>
    <w:rsid w:val="0050142B"/>
    <w:rsid w:val="00501737"/>
    <w:rsid w:val="005017F1"/>
    <w:rsid w:val="005017FF"/>
    <w:rsid w:val="00501841"/>
    <w:rsid w:val="00502270"/>
    <w:rsid w:val="00502420"/>
    <w:rsid w:val="0050342E"/>
    <w:rsid w:val="00503703"/>
    <w:rsid w:val="00504004"/>
    <w:rsid w:val="00504A8E"/>
    <w:rsid w:val="00505025"/>
    <w:rsid w:val="00505D3B"/>
    <w:rsid w:val="005062D9"/>
    <w:rsid w:val="0050640C"/>
    <w:rsid w:val="00507346"/>
    <w:rsid w:val="00507408"/>
    <w:rsid w:val="00507C17"/>
    <w:rsid w:val="00510519"/>
    <w:rsid w:val="00510588"/>
    <w:rsid w:val="0051069B"/>
    <w:rsid w:val="00511454"/>
    <w:rsid w:val="0051195D"/>
    <w:rsid w:val="00511A68"/>
    <w:rsid w:val="00512120"/>
    <w:rsid w:val="00512FD5"/>
    <w:rsid w:val="0051494D"/>
    <w:rsid w:val="00514D52"/>
    <w:rsid w:val="00515970"/>
    <w:rsid w:val="00516025"/>
    <w:rsid w:val="00516378"/>
    <w:rsid w:val="005166C1"/>
    <w:rsid w:val="00516CE2"/>
    <w:rsid w:val="00516ED1"/>
    <w:rsid w:val="00517197"/>
    <w:rsid w:val="00517D49"/>
    <w:rsid w:val="00517FA7"/>
    <w:rsid w:val="00520951"/>
    <w:rsid w:val="00521205"/>
    <w:rsid w:val="00521676"/>
    <w:rsid w:val="005227D7"/>
    <w:rsid w:val="00522FFD"/>
    <w:rsid w:val="005230B1"/>
    <w:rsid w:val="0052311C"/>
    <w:rsid w:val="00523357"/>
    <w:rsid w:val="00523A4F"/>
    <w:rsid w:val="00523C9B"/>
    <w:rsid w:val="00523E6C"/>
    <w:rsid w:val="00524596"/>
    <w:rsid w:val="005250BC"/>
    <w:rsid w:val="0052538B"/>
    <w:rsid w:val="005256B4"/>
    <w:rsid w:val="0052588E"/>
    <w:rsid w:val="00526249"/>
    <w:rsid w:val="00526828"/>
    <w:rsid w:val="00526A26"/>
    <w:rsid w:val="00527099"/>
    <w:rsid w:val="005301F8"/>
    <w:rsid w:val="00530244"/>
    <w:rsid w:val="00530637"/>
    <w:rsid w:val="005309E3"/>
    <w:rsid w:val="00531324"/>
    <w:rsid w:val="00531566"/>
    <w:rsid w:val="00531623"/>
    <w:rsid w:val="00531A81"/>
    <w:rsid w:val="00533859"/>
    <w:rsid w:val="00534762"/>
    <w:rsid w:val="0053478A"/>
    <w:rsid w:val="005348FA"/>
    <w:rsid w:val="0053652B"/>
    <w:rsid w:val="00536D5B"/>
    <w:rsid w:val="00536E1F"/>
    <w:rsid w:val="0053736B"/>
    <w:rsid w:val="0053774C"/>
    <w:rsid w:val="00537E2E"/>
    <w:rsid w:val="00540447"/>
    <w:rsid w:val="00541373"/>
    <w:rsid w:val="00542191"/>
    <w:rsid w:val="0054271A"/>
    <w:rsid w:val="005430A5"/>
    <w:rsid w:val="005433E6"/>
    <w:rsid w:val="00543DA3"/>
    <w:rsid w:val="005441AD"/>
    <w:rsid w:val="00544280"/>
    <w:rsid w:val="005442F8"/>
    <w:rsid w:val="00544622"/>
    <w:rsid w:val="00544FF3"/>
    <w:rsid w:val="00545246"/>
    <w:rsid w:val="00545902"/>
    <w:rsid w:val="005461A6"/>
    <w:rsid w:val="0054628D"/>
    <w:rsid w:val="00546337"/>
    <w:rsid w:val="00546AA1"/>
    <w:rsid w:val="00547289"/>
    <w:rsid w:val="00547797"/>
    <w:rsid w:val="00547B53"/>
    <w:rsid w:val="0055016C"/>
    <w:rsid w:val="005502BB"/>
    <w:rsid w:val="005508ED"/>
    <w:rsid w:val="00550C56"/>
    <w:rsid w:val="005519F2"/>
    <w:rsid w:val="00551A81"/>
    <w:rsid w:val="00551D9B"/>
    <w:rsid w:val="005526AC"/>
    <w:rsid w:val="0055294C"/>
    <w:rsid w:val="005529CA"/>
    <w:rsid w:val="00553090"/>
    <w:rsid w:val="00553576"/>
    <w:rsid w:val="00553969"/>
    <w:rsid w:val="00553AD7"/>
    <w:rsid w:val="00553B36"/>
    <w:rsid w:val="00553C41"/>
    <w:rsid w:val="00553CA8"/>
    <w:rsid w:val="00553E5C"/>
    <w:rsid w:val="00553ED0"/>
    <w:rsid w:val="005541A7"/>
    <w:rsid w:val="00554CA4"/>
    <w:rsid w:val="00555122"/>
    <w:rsid w:val="0055594F"/>
    <w:rsid w:val="00555C50"/>
    <w:rsid w:val="00556310"/>
    <w:rsid w:val="00556665"/>
    <w:rsid w:val="00556D2A"/>
    <w:rsid w:val="00557158"/>
    <w:rsid w:val="00557231"/>
    <w:rsid w:val="005576F1"/>
    <w:rsid w:val="00557DB7"/>
    <w:rsid w:val="00560C12"/>
    <w:rsid w:val="005617EF"/>
    <w:rsid w:val="0056181B"/>
    <w:rsid w:val="00561D9B"/>
    <w:rsid w:val="00563368"/>
    <w:rsid w:val="00563881"/>
    <w:rsid w:val="00563BCA"/>
    <w:rsid w:val="00564C0B"/>
    <w:rsid w:val="0056587B"/>
    <w:rsid w:val="0056613A"/>
    <w:rsid w:val="005661F2"/>
    <w:rsid w:val="00566FA2"/>
    <w:rsid w:val="0056731C"/>
    <w:rsid w:val="00570ABA"/>
    <w:rsid w:val="00570F8E"/>
    <w:rsid w:val="005714E5"/>
    <w:rsid w:val="005716E9"/>
    <w:rsid w:val="00571C51"/>
    <w:rsid w:val="00571EE0"/>
    <w:rsid w:val="00572760"/>
    <w:rsid w:val="005732A1"/>
    <w:rsid w:val="0057372A"/>
    <w:rsid w:val="005739E5"/>
    <w:rsid w:val="00573F5F"/>
    <w:rsid w:val="00574212"/>
    <w:rsid w:val="00574BC9"/>
    <w:rsid w:val="0057513F"/>
    <w:rsid w:val="00575175"/>
    <w:rsid w:val="00575281"/>
    <w:rsid w:val="00575458"/>
    <w:rsid w:val="0057550E"/>
    <w:rsid w:val="00576283"/>
    <w:rsid w:val="005762BF"/>
    <w:rsid w:val="00576616"/>
    <w:rsid w:val="00576770"/>
    <w:rsid w:val="00577B29"/>
    <w:rsid w:val="00577CF5"/>
    <w:rsid w:val="00577E7D"/>
    <w:rsid w:val="00580756"/>
    <w:rsid w:val="00581BA7"/>
    <w:rsid w:val="00581BB4"/>
    <w:rsid w:val="00581C09"/>
    <w:rsid w:val="005838BB"/>
    <w:rsid w:val="00583FAE"/>
    <w:rsid w:val="005844E2"/>
    <w:rsid w:val="00584707"/>
    <w:rsid w:val="00585B13"/>
    <w:rsid w:val="00585D47"/>
    <w:rsid w:val="005867C2"/>
    <w:rsid w:val="005873C1"/>
    <w:rsid w:val="00587B35"/>
    <w:rsid w:val="005902BD"/>
    <w:rsid w:val="00590727"/>
    <w:rsid w:val="00590EB9"/>
    <w:rsid w:val="0059139F"/>
    <w:rsid w:val="00591915"/>
    <w:rsid w:val="00591B6E"/>
    <w:rsid w:val="00592D50"/>
    <w:rsid w:val="00593264"/>
    <w:rsid w:val="0059397E"/>
    <w:rsid w:val="00594019"/>
    <w:rsid w:val="005941EC"/>
    <w:rsid w:val="005942E3"/>
    <w:rsid w:val="00594983"/>
    <w:rsid w:val="00594CBF"/>
    <w:rsid w:val="00595D9C"/>
    <w:rsid w:val="00596099"/>
    <w:rsid w:val="005960F0"/>
    <w:rsid w:val="005965A4"/>
    <w:rsid w:val="005966B8"/>
    <w:rsid w:val="005967E0"/>
    <w:rsid w:val="00596928"/>
    <w:rsid w:val="00597354"/>
    <w:rsid w:val="00597689"/>
    <w:rsid w:val="005A014D"/>
    <w:rsid w:val="005A0538"/>
    <w:rsid w:val="005A0818"/>
    <w:rsid w:val="005A0D85"/>
    <w:rsid w:val="005A1467"/>
    <w:rsid w:val="005A18C7"/>
    <w:rsid w:val="005A26C9"/>
    <w:rsid w:val="005A2819"/>
    <w:rsid w:val="005A2DAF"/>
    <w:rsid w:val="005A32EA"/>
    <w:rsid w:val="005A38E6"/>
    <w:rsid w:val="005A3A1E"/>
    <w:rsid w:val="005A47B8"/>
    <w:rsid w:val="005A4952"/>
    <w:rsid w:val="005A6221"/>
    <w:rsid w:val="005A6261"/>
    <w:rsid w:val="005A66B7"/>
    <w:rsid w:val="005A6CC3"/>
    <w:rsid w:val="005A7420"/>
    <w:rsid w:val="005A7488"/>
    <w:rsid w:val="005A76A0"/>
    <w:rsid w:val="005A772E"/>
    <w:rsid w:val="005B0401"/>
    <w:rsid w:val="005B0529"/>
    <w:rsid w:val="005B05D1"/>
    <w:rsid w:val="005B0DD4"/>
    <w:rsid w:val="005B39DF"/>
    <w:rsid w:val="005B4D2E"/>
    <w:rsid w:val="005B4F18"/>
    <w:rsid w:val="005B5439"/>
    <w:rsid w:val="005B5553"/>
    <w:rsid w:val="005B594E"/>
    <w:rsid w:val="005B691C"/>
    <w:rsid w:val="005B78AF"/>
    <w:rsid w:val="005B7ACC"/>
    <w:rsid w:val="005B7CCC"/>
    <w:rsid w:val="005C01A6"/>
    <w:rsid w:val="005C11F5"/>
    <w:rsid w:val="005C121A"/>
    <w:rsid w:val="005C126E"/>
    <w:rsid w:val="005C15BC"/>
    <w:rsid w:val="005C2105"/>
    <w:rsid w:val="005C304B"/>
    <w:rsid w:val="005C30F3"/>
    <w:rsid w:val="005C3B9B"/>
    <w:rsid w:val="005C5F85"/>
    <w:rsid w:val="005C6479"/>
    <w:rsid w:val="005C6697"/>
    <w:rsid w:val="005C6BDE"/>
    <w:rsid w:val="005D051E"/>
    <w:rsid w:val="005D0970"/>
    <w:rsid w:val="005D0D50"/>
    <w:rsid w:val="005D118D"/>
    <w:rsid w:val="005D147B"/>
    <w:rsid w:val="005D161A"/>
    <w:rsid w:val="005D18C1"/>
    <w:rsid w:val="005D195F"/>
    <w:rsid w:val="005D1E16"/>
    <w:rsid w:val="005D290D"/>
    <w:rsid w:val="005D2ADD"/>
    <w:rsid w:val="005D2D96"/>
    <w:rsid w:val="005D2E95"/>
    <w:rsid w:val="005D367D"/>
    <w:rsid w:val="005D37F4"/>
    <w:rsid w:val="005D389C"/>
    <w:rsid w:val="005D3AE2"/>
    <w:rsid w:val="005D461D"/>
    <w:rsid w:val="005D477A"/>
    <w:rsid w:val="005D4A2E"/>
    <w:rsid w:val="005D4DF4"/>
    <w:rsid w:val="005D67F6"/>
    <w:rsid w:val="005D6C73"/>
    <w:rsid w:val="005D761E"/>
    <w:rsid w:val="005D7696"/>
    <w:rsid w:val="005E03E8"/>
    <w:rsid w:val="005E0E12"/>
    <w:rsid w:val="005E1FCB"/>
    <w:rsid w:val="005E24FD"/>
    <w:rsid w:val="005E39EA"/>
    <w:rsid w:val="005E3C42"/>
    <w:rsid w:val="005E410B"/>
    <w:rsid w:val="005E4C10"/>
    <w:rsid w:val="005E541B"/>
    <w:rsid w:val="005E54F7"/>
    <w:rsid w:val="005E575E"/>
    <w:rsid w:val="005E60BA"/>
    <w:rsid w:val="005E65BF"/>
    <w:rsid w:val="005E6F48"/>
    <w:rsid w:val="005E7ECA"/>
    <w:rsid w:val="005F0ADC"/>
    <w:rsid w:val="005F0FC5"/>
    <w:rsid w:val="005F115F"/>
    <w:rsid w:val="005F17DF"/>
    <w:rsid w:val="005F25A5"/>
    <w:rsid w:val="005F2986"/>
    <w:rsid w:val="005F2BF1"/>
    <w:rsid w:val="005F324F"/>
    <w:rsid w:val="005F356B"/>
    <w:rsid w:val="005F3D22"/>
    <w:rsid w:val="005F3F86"/>
    <w:rsid w:val="005F402E"/>
    <w:rsid w:val="005F493F"/>
    <w:rsid w:val="005F4B59"/>
    <w:rsid w:val="005F5336"/>
    <w:rsid w:val="005F558B"/>
    <w:rsid w:val="005F65B5"/>
    <w:rsid w:val="005F6B76"/>
    <w:rsid w:val="005F6D11"/>
    <w:rsid w:val="005F7FFA"/>
    <w:rsid w:val="00600A58"/>
    <w:rsid w:val="0060122A"/>
    <w:rsid w:val="00601559"/>
    <w:rsid w:val="006017E2"/>
    <w:rsid w:val="00601A57"/>
    <w:rsid w:val="00601A71"/>
    <w:rsid w:val="00601B1F"/>
    <w:rsid w:val="00601E61"/>
    <w:rsid w:val="006041A9"/>
    <w:rsid w:val="00604C27"/>
    <w:rsid w:val="0060522D"/>
    <w:rsid w:val="00605C5F"/>
    <w:rsid w:val="006063F1"/>
    <w:rsid w:val="00606747"/>
    <w:rsid w:val="00606BCE"/>
    <w:rsid w:val="00607381"/>
    <w:rsid w:val="00607A2A"/>
    <w:rsid w:val="006104AF"/>
    <w:rsid w:val="00610A74"/>
    <w:rsid w:val="00611710"/>
    <w:rsid w:val="00612182"/>
    <w:rsid w:val="006123E4"/>
    <w:rsid w:val="006125F2"/>
    <w:rsid w:val="00612A4C"/>
    <w:rsid w:val="00613B69"/>
    <w:rsid w:val="00615319"/>
    <w:rsid w:val="006156FD"/>
    <w:rsid w:val="006158CF"/>
    <w:rsid w:val="00615A48"/>
    <w:rsid w:val="00615F99"/>
    <w:rsid w:val="0061624B"/>
    <w:rsid w:val="006166D2"/>
    <w:rsid w:val="006167D6"/>
    <w:rsid w:val="006169D8"/>
    <w:rsid w:val="00616DB6"/>
    <w:rsid w:val="006176F9"/>
    <w:rsid w:val="00617882"/>
    <w:rsid w:val="00617E74"/>
    <w:rsid w:val="00620F7F"/>
    <w:rsid w:val="0062105B"/>
    <w:rsid w:val="00621FC6"/>
    <w:rsid w:val="0062227C"/>
    <w:rsid w:val="006228E8"/>
    <w:rsid w:val="00622B36"/>
    <w:rsid w:val="0062368A"/>
    <w:rsid w:val="00624944"/>
    <w:rsid w:val="00624B1A"/>
    <w:rsid w:val="00624B62"/>
    <w:rsid w:val="006250B5"/>
    <w:rsid w:val="0062513B"/>
    <w:rsid w:val="0062531D"/>
    <w:rsid w:val="006257E2"/>
    <w:rsid w:val="00626475"/>
    <w:rsid w:val="00626A57"/>
    <w:rsid w:val="00626CC2"/>
    <w:rsid w:val="00627BAC"/>
    <w:rsid w:val="00627E5D"/>
    <w:rsid w:val="006317D6"/>
    <w:rsid w:val="0063192E"/>
    <w:rsid w:val="00631E6E"/>
    <w:rsid w:val="0063220A"/>
    <w:rsid w:val="006322A6"/>
    <w:rsid w:val="00633E79"/>
    <w:rsid w:val="006343EE"/>
    <w:rsid w:val="00634CD2"/>
    <w:rsid w:val="00634F47"/>
    <w:rsid w:val="0063557B"/>
    <w:rsid w:val="00635E32"/>
    <w:rsid w:val="0063621C"/>
    <w:rsid w:val="006362CA"/>
    <w:rsid w:val="00636E87"/>
    <w:rsid w:val="006376AB"/>
    <w:rsid w:val="006376D4"/>
    <w:rsid w:val="006402FF"/>
    <w:rsid w:val="00641511"/>
    <w:rsid w:val="00642040"/>
    <w:rsid w:val="006420CC"/>
    <w:rsid w:val="00642CE7"/>
    <w:rsid w:val="006436CB"/>
    <w:rsid w:val="00644093"/>
    <w:rsid w:val="006454FE"/>
    <w:rsid w:val="00645FF2"/>
    <w:rsid w:val="006467F6"/>
    <w:rsid w:val="006469FA"/>
    <w:rsid w:val="00651056"/>
    <w:rsid w:val="00651A43"/>
    <w:rsid w:val="006522AF"/>
    <w:rsid w:val="00652431"/>
    <w:rsid w:val="00653481"/>
    <w:rsid w:val="006536FE"/>
    <w:rsid w:val="00653CFD"/>
    <w:rsid w:val="0065415F"/>
    <w:rsid w:val="0065495B"/>
    <w:rsid w:val="00655070"/>
    <w:rsid w:val="006551D0"/>
    <w:rsid w:val="0065538E"/>
    <w:rsid w:val="0065649A"/>
    <w:rsid w:val="006565C7"/>
    <w:rsid w:val="006579B4"/>
    <w:rsid w:val="00657D94"/>
    <w:rsid w:val="00660EB5"/>
    <w:rsid w:val="006613DD"/>
    <w:rsid w:val="00661A1B"/>
    <w:rsid w:val="00661F7C"/>
    <w:rsid w:val="006621AA"/>
    <w:rsid w:val="006622FF"/>
    <w:rsid w:val="006625B5"/>
    <w:rsid w:val="00662CCC"/>
    <w:rsid w:val="00662DC5"/>
    <w:rsid w:val="00663853"/>
    <w:rsid w:val="00663C1E"/>
    <w:rsid w:val="006642AF"/>
    <w:rsid w:val="006644F7"/>
    <w:rsid w:val="00664563"/>
    <w:rsid w:val="006646FE"/>
    <w:rsid w:val="00664955"/>
    <w:rsid w:val="00665056"/>
    <w:rsid w:val="006652DB"/>
    <w:rsid w:val="006655B3"/>
    <w:rsid w:val="00665B5E"/>
    <w:rsid w:val="00665BED"/>
    <w:rsid w:val="00665D8C"/>
    <w:rsid w:val="00665EFB"/>
    <w:rsid w:val="00666874"/>
    <w:rsid w:val="00666922"/>
    <w:rsid w:val="0066696A"/>
    <w:rsid w:val="006669F4"/>
    <w:rsid w:val="006679BC"/>
    <w:rsid w:val="00667B34"/>
    <w:rsid w:val="00667B95"/>
    <w:rsid w:val="00667E1E"/>
    <w:rsid w:val="00670584"/>
    <w:rsid w:val="006706F3"/>
    <w:rsid w:val="00670A57"/>
    <w:rsid w:val="0067182C"/>
    <w:rsid w:val="00671BC4"/>
    <w:rsid w:val="00671C90"/>
    <w:rsid w:val="00671CE5"/>
    <w:rsid w:val="00672196"/>
    <w:rsid w:val="0067219B"/>
    <w:rsid w:val="006721EE"/>
    <w:rsid w:val="006721EF"/>
    <w:rsid w:val="0067273E"/>
    <w:rsid w:val="00672980"/>
    <w:rsid w:val="00672BDE"/>
    <w:rsid w:val="00673D41"/>
    <w:rsid w:val="006740CA"/>
    <w:rsid w:val="00674199"/>
    <w:rsid w:val="00674466"/>
    <w:rsid w:val="00674D2E"/>
    <w:rsid w:val="00674E90"/>
    <w:rsid w:val="0067517B"/>
    <w:rsid w:val="00675B77"/>
    <w:rsid w:val="00675DB1"/>
    <w:rsid w:val="006766FD"/>
    <w:rsid w:val="006768D7"/>
    <w:rsid w:val="00677BC9"/>
    <w:rsid w:val="00677C1C"/>
    <w:rsid w:val="00680137"/>
    <w:rsid w:val="00680670"/>
    <w:rsid w:val="006807AF"/>
    <w:rsid w:val="006815B7"/>
    <w:rsid w:val="00681676"/>
    <w:rsid w:val="0068168E"/>
    <w:rsid w:val="00681EF2"/>
    <w:rsid w:val="00681FA4"/>
    <w:rsid w:val="0068233B"/>
    <w:rsid w:val="0068260D"/>
    <w:rsid w:val="0068281F"/>
    <w:rsid w:val="0068330B"/>
    <w:rsid w:val="00683C5E"/>
    <w:rsid w:val="00684431"/>
    <w:rsid w:val="00684895"/>
    <w:rsid w:val="006849D2"/>
    <w:rsid w:val="006849DC"/>
    <w:rsid w:val="0068540F"/>
    <w:rsid w:val="006859F5"/>
    <w:rsid w:val="00685A2A"/>
    <w:rsid w:val="00685ABE"/>
    <w:rsid w:val="00686E0B"/>
    <w:rsid w:val="006875B8"/>
    <w:rsid w:val="00687919"/>
    <w:rsid w:val="00687B9D"/>
    <w:rsid w:val="00690365"/>
    <w:rsid w:val="00690479"/>
    <w:rsid w:val="00690EE1"/>
    <w:rsid w:val="0069119F"/>
    <w:rsid w:val="006920FA"/>
    <w:rsid w:val="00692C6E"/>
    <w:rsid w:val="00694920"/>
    <w:rsid w:val="00696379"/>
    <w:rsid w:val="006965F2"/>
    <w:rsid w:val="006966E4"/>
    <w:rsid w:val="00696E9B"/>
    <w:rsid w:val="00696EE2"/>
    <w:rsid w:val="00697196"/>
    <w:rsid w:val="00697355"/>
    <w:rsid w:val="00697A3E"/>
    <w:rsid w:val="00697A8C"/>
    <w:rsid w:val="00697E9D"/>
    <w:rsid w:val="006A0FF3"/>
    <w:rsid w:val="006A1433"/>
    <w:rsid w:val="006A2571"/>
    <w:rsid w:val="006A2CC6"/>
    <w:rsid w:val="006A3505"/>
    <w:rsid w:val="006A37A3"/>
    <w:rsid w:val="006A37ED"/>
    <w:rsid w:val="006A3DEC"/>
    <w:rsid w:val="006A45EA"/>
    <w:rsid w:val="006A4733"/>
    <w:rsid w:val="006A4AE6"/>
    <w:rsid w:val="006A5261"/>
    <w:rsid w:val="006A5727"/>
    <w:rsid w:val="006A5757"/>
    <w:rsid w:val="006A5860"/>
    <w:rsid w:val="006A5D9D"/>
    <w:rsid w:val="006A6347"/>
    <w:rsid w:val="006A6AFC"/>
    <w:rsid w:val="006A6BB0"/>
    <w:rsid w:val="006A6F03"/>
    <w:rsid w:val="006A7400"/>
    <w:rsid w:val="006A747C"/>
    <w:rsid w:val="006A77B0"/>
    <w:rsid w:val="006B0087"/>
    <w:rsid w:val="006B00AE"/>
    <w:rsid w:val="006B1DE2"/>
    <w:rsid w:val="006B1ED6"/>
    <w:rsid w:val="006B2767"/>
    <w:rsid w:val="006B311E"/>
    <w:rsid w:val="006B32B5"/>
    <w:rsid w:val="006B33AD"/>
    <w:rsid w:val="006B4523"/>
    <w:rsid w:val="006B45EA"/>
    <w:rsid w:val="006B4643"/>
    <w:rsid w:val="006B57F6"/>
    <w:rsid w:val="006B6483"/>
    <w:rsid w:val="006B65CE"/>
    <w:rsid w:val="006B6F96"/>
    <w:rsid w:val="006B710B"/>
    <w:rsid w:val="006B7C42"/>
    <w:rsid w:val="006C0020"/>
    <w:rsid w:val="006C0451"/>
    <w:rsid w:val="006C05EC"/>
    <w:rsid w:val="006C1313"/>
    <w:rsid w:val="006C18D0"/>
    <w:rsid w:val="006C1E0A"/>
    <w:rsid w:val="006C2F8C"/>
    <w:rsid w:val="006C324E"/>
    <w:rsid w:val="006C3655"/>
    <w:rsid w:val="006C38F5"/>
    <w:rsid w:val="006C43B7"/>
    <w:rsid w:val="006C4445"/>
    <w:rsid w:val="006C4C7E"/>
    <w:rsid w:val="006C4D87"/>
    <w:rsid w:val="006C508A"/>
    <w:rsid w:val="006C588B"/>
    <w:rsid w:val="006C6304"/>
    <w:rsid w:val="006C6C75"/>
    <w:rsid w:val="006C7155"/>
    <w:rsid w:val="006D0155"/>
    <w:rsid w:val="006D08E7"/>
    <w:rsid w:val="006D1282"/>
    <w:rsid w:val="006D13D0"/>
    <w:rsid w:val="006D2B95"/>
    <w:rsid w:val="006D2DDB"/>
    <w:rsid w:val="006D2F4C"/>
    <w:rsid w:val="006D362E"/>
    <w:rsid w:val="006D37E9"/>
    <w:rsid w:val="006D442C"/>
    <w:rsid w:val="006D4E80"/>
    <w:rsid w:val="006D5221"/>
    <w:rsid w:val="006D5995"/>
    <w:rsid w:val="006D5A8E"/>
    <w:rsid w:val="006D5AD4"/>
    <w:rsid w:val="006D5D3A"/>
    <w:rsid w:val="006D60DE"/>
    <w:rsid w:val="006D6AAE"/>
    <w:rsid w:val="006D6DE5"/>
    <w:rsid w:val="006D7026"/>
    <w:rsid w:val="006D7131"/>
    <w:rsid w:val="006D7269"/>
    <w:rsid w:val="006D7A5E"/>
    <w:rsid w:val="006D7DAA"/>
    <w:rsid w:val="006E045A"/>
    <w:rsid w:val="006E131C"/>
    <w:rsid w:val="006E1A75"/>
    <w:rsid w:val="006E1CE1"/>
    <w:rsid w:val="006E1FDC"/>
    <w:rsid w:val="006E23AB"/>
    <w:rsid w:val="006E2537"/>
    <w:rsid w:val="006E25D3"/>
    <w:rsid w:val="006E3B32"/>
    <w:rsid w:val="006E4540"/>
    <w:rsid w:val="006E4890"/>
    <w:rsid w:val="006E58A3"/>
    <w:rsid w:val="006E5CF8"/>
    <w:rsid w:val="006E5F41"/>
    <w:rsid w:val="006E6854"/>
    <w:rsid w:val="006E6E26"/>
    <w:rsid w:val="006F0603"/>
    <w:rsid w:val="006F1264"/>
    <w:rsid w:val="006F1332"/>
    <w:rsid w:val="006F19B7"/>
    <w:rsid w:val="006F21B9"/>
    <w:rsid w:val="006F26EC"/>
    <w:rsid w:val="006F3A11"/>
    <w:rsid w:val="006F4751"/>
    <w:rsid w:val="006F47D4"/>
    <w:rsid w:val="006F49B9"/>
    <w:rsid w:val="006F509C"/>
    <w:rsid w:val="006F67B5"/>
    <w:rsid w:val="006F7301"/>
    <w:rsid w:val="00700295"/>
    <w:rsid w:val="007002CC"/>
    <w:rsid w:val="0070133C"/>
    <w:rsid w:val="00701E3E"/>
    <w:rsid w:val="00702AB6"/>
    <w:rsid w:val="00702CFA"/>
    <w:rsid w:val="00703391"/>
    <w:rsid w:val="00703B54"/>
    <w:rsid w:val="00703E22"/>
    <w:rsid w:val="0070453E"/>
    <w:rsid w:val="00704A26"/>
    <w:rsid w:val="00705EEB"/>
    <w:rsid w:val="0070682F"/>
    <w:rsid w:val="00706BAE"/>
    <w:rsid w:val="007073F3"/>
    <w:rsid w:val="007076B7"/>
    <w:rsid w:val="00710219"/>
    <w:rsid w:val="00710287"/>
    <w:rsid w:val="007103DB"/>
    <w:rsid w:val="007109EB"/>
    <w:rsid w:val="00711334"/>
    <w:rsid w:val="00711638"/>
    <w:rsid w:val="00711EE3"/>
    <w:rsid w:val="007120D6"/>
    <w:rsid w:val="007122DC"/>
    <w:rsid w:val="007126CC"/>
    <w:rsid w:val="007133DB"/>
    <w:rsid w:val="0071393B"/>
    <w:rsid w:val="00713BF0"/>
    <w:rsid w:val="00713CA0"/>
    <w:rsid w:val="00713FCA"/>
    <w:rsid w:val="00715026"/>
    <w:rsid w:val="007154D5"/>
    <w:rsid w:val="00715AC7"/>
    <w:rsid w:val="00715DC9"/>
    <w:rsid w:val="00715EC0"/>
    <w:rsid w:val="00717243"/>
    <w:rsid w:val="007176CE"/>
    <w:rsid w:val="007178E3"/>
    <w:rsid w:val="00720366"/>
    <w:rsid w:val="007204E4"/>
    <w:rsid w:val="007207A5"/>
    <w:rsid w:val="00722135"/>
    <w:rsid w:val="00722185"/>
    <w:rsid w:val="0072260E"/>
    <w:rsid w:val="007228E6"/>
    <w:rsid w:val="00722AA0"/>
    <w:rsid w:val="0072334A"/>
    <w:rsid w:val="00724ADE"/>
    <w:rsid w:val="00725530"/>
    <w:rsid w:val="00725D3C"/>
    <w:rsid w:val="007260AD"/>
    <w:rsid w:val="00726FFB"/>
    <w:rsid w:val="00727C14"/>
    <w:rsid w:val="00727D7F"/>
    <w:rsid w:val="00727DD5"/>
    <w:rsid w:val="0073177E"/>
    <w:rsid w:val="00732031"/>
    <w:rsid w:val="0073203A"/>
    <w:rsid w:val="007321FD"/>
    <w:rsid w:val="00732271"/>
    <w:rsid w:val="0073288F"/>
    <w:rsid w:val="00733481"/>
    <w:rsid w:val="007334E1"/>
    <w:rsid w:val="007344C9"/>
    <w:rsid w:val="007349B4"/>
    <w:rsid w:val="00735248"/>
    <w:rsid w:val="00735911"/>
    <w:rsid w:val="00735950"/>
    <w:rsid w:val="00735B05"/>
    <w:rsid w:val="00736A80"/>
    <w:rsid w:val="00737130"/>
    <w:rsid w:val="007374E6"/>
    <w:rsid w:val="00737F50"/>
    <w:rsid w:val="00737F91"/>
    <w:rsid w:val="0074113C"/>
    <w:rsid w:val="007412B2"/>
    <w:rsid w:val="00742362"/>
    <w:rsid w:val="00742D60"/>
    <w:rsid w:val="00743152"/>
    <w:rsid w:val="007435E5"/>
    <w:rsid w:val="007442CF"/>
    <w:rsid w:val="00744CF2"/>
    <w:rsid w:val="00745EE2"/>
    <w:rsid w:val="00747E42"/>
    <w:rsid w:val="0075036D"/>
    <w:rsid w:val="0075065E"/>
    <w:rsid w:val="00750698"/>
    <w:rsid w:val="007507C0"/>
    <w:rsid w:val="007512F3"/>
    <w:rsid w:val="00751AC2"/>
    <w:rsid w:val="00752354"/>
    <w:rsid w:val="007524B3"/>
    <w:rsid w:val="0075275E"/>
    <w:rsid w:val="00752787"/>
    <w:rsid w:val="00752FE2"/>
    <w:rsid w:val="007537E4"/>
    <w:rsid w:val="00753914"/>
    <w:rsid w:val="00753D34"/>
    <w:rsid w:val="00753EE1"/>
    <w:rsid w:val="00753F3D"/>
    <w:rsid w:val="007540B3"/>
    <w:rsid w:val="0075422C"/>
    <w:rsid w:val="00754A2C"/>
    <w:rsid w:val="00755723"/>
    <w:rsid w:val="00755CF0"/>
    <w:rsid w:val="00756436"/>
    <w:rsid w:val="00756C5A"/>
    <w:rsid w:val="00760249"/>
    <w:rsid w:val="00760CCD"/>
    <w:rsid w:val="00761EC0"/>
    <w:rsid w:val="00761FB0"/>
    <w:rsid w:val="007624F7"/>
    <w:rsid w:val="00762C7B"/>
    <w:rsid w:val="00764CB6"/>
    <w:rsid w:val="00764D71"/>
    <w:rsid w:val="007656D6"/>
    <w:rsid w:val="0076592C"/>
    <w:rsid w:val="00765B95"/>
    <w:rsid w:val="00765F2B"/>
    <w:rsid w:val="00767008"/>
    <w:rsid w:val="00767FB0"/>
    <w:rsid w:val="007700FD"/>
    <w:rsid w:val="0077017E"/>
    <w:rsid w:val="0077043A"/>
    <w:rsid w:val="00770B13"/>
    <w:rsid w:val="0077153B"/>
    <w:rsid w:val="0077247E"/>
    <w:rsid w:val="00772489"/>
    <w:rsid w:val="007728C5"/>
    <w:rsid w:val="00772B91"/>
    <w:rsid w:val="00772C7B"/>
    <w:rsid w:val="00772E6E"/>
    <w:rsid w:val="00772EA0"/>
    <w:rsid w:val="007734EC"/>
    <w:rsid w:val="00773771"/>
    <w:rsid w:val="00773C3B"/>
    <w:rsid w:val="00773D09"/>
    <w:rsid w:val="00773FBB"/>
    <w:rsid w:val="007742AA"/>
    <w:rsid w:val="00774314"/>
    <w:rsid w:val="00774995"/>
    <w:rsid w:val="007750E4"/>
    <w:rsid w:val="00775678"/>
    <w:rsid w:val="00775791"/>
    <w:rsid w:val="00776921"/>
    <w:rsid w:val="00776ABB"/>
    <w:rsid w:val="00776E48"/>
    <w:rsid w:val="00777376"/>
    <w:rsid w:val="00777B11"/>
    <w:rsid w:val="00777D55"/>
    <w:rsid w:val="00780423"/>
    <w:rsid w:val="007804A9"/>
    <w:rsid w:val="00780870"/>
    <w:rsid w:val="00780C10"/>
    <w:rsid w:val="00781B92"/>
    <w:rsid w:val="00781BC4"/>
    <w:rsid w:val="00782057"/>
    <w:rsid w:val="00782A3A"/>
    <w:rsid w:val="0078334C"/>
    <w:rsid w:val="00783A58"/>
    <w:rsid w:val="007840CA"/>
    <w:rsid w:val="007843AF"/>
    <w:rsid w:val="007854A3"/>
    <w:rsid w:val="00786582"/>
    <w:rsid w:val="007868D7"/>
    <w:rsid w:val="00787FEF"/>
    <w:rsid w:val="00787FF0"/>
    <w:rsid w:val="0079094D"/>
    <w:rsid w:val="00790F60"/>
    <w:rsid w:val="007911FC"/>
    <w:rsid w:val="00791B00"/>
    <w:rsid w:val="00792B80"/>
    <w:rsid w:val="00792EF8"/>
    <w:rsid w:val="00793424"/>
    <w:rsid w:val="00793762"/>
    <w:rsid w:val="00793AA8"/>
    <w:rsid w:val="00793BBB"/>
    <w:rsid w:val="00794938"/>
    <w:rsid w:val="00794B64"/>
    <w:rsid w:val="007951DE"/>
    <w:rsid w:val="00795201"/>
    <w:rsid w:val="007953C1"/>
    <w:rsid w:val="007953C3"/>
    <w:rsid w:val="007953CF"/>
    <w:rsid w:val="0079619D"/>
    <w:rsid w:val="007962AE"/>
    <w:rsid w:val="007965DF"/>
    <w:rsid w:val="00796A10"/>
    <w:rsid w:val="00796BBC"/>
    <w:rsid w:val="00797269"/>
    <w:rsid w:val="00797483"/>
    <w:rsid w:val="007979DD"/>
    <w:rsid w:val="00797D52"/>
    <w:rsid w:val="00797D80"/>
    <w:rsid w:val="007A0378"/>
    <w:rsid w:val="007A0F10"/>
    <w:rsid w:val="007A2ABA"/>
    <w:rsid w:val="007A2EEC"/>
    <w:rsid w:val="007A391A"/>
    <w:rsid w:val="007A482C"/>
    <w:rsid w:val="007A510F"/>
    <w:rsid w:val="007A539C"/>
    <w:rsid w:val="007A5AAC"/>
    <w:rsid w:val="007A5DEC"/>
    <w:rsid w:val="007A60D2"/>
    <w:rsid w:val="007A6366"/>
    <w:rsid w:val="007A6CCB"/>
    <w:rsid w:val="007B02EB"/>
    <w:rsid w:val="007B0763"/>
    <w:rsid w:val="007B0865"/>
    <w:rsid w:val="007B0E0B"/>
    <w:rsid w:val="007B1D8F"/>
    <w:rsid w:val="007B21FD"/>
    <w:rsid w:val="007B2A8B"/>
    <w:rsid w:val="007B2BBC"/>
    <w:rsid w:val="007B3257"/>
    <w:rsid w:val="007B38D5"/>
    <w:rsid w:val="007B3F06"/>
    <w:rsid w:val="007B3F53"/>
    <w:rsid w:val="007B43AD"/>
    <w:rsid w:val="007B4FFC"/>
    <w:rsid w:val="007B5B05"/>
    <w:rsid w:val="007B6067"/>
    <w:rsid w:val="007B61AA"/>
    <w:rsid w:val="007B6361"/>
    <w:rsid w:val="007B6428"/>
    <w:rsid w:val="007B660D"/>
    <w:rsid w:val="007B6D2B"/>
    <w:rsid w:val="007B7433"/>
    <w:rsid w:val="007C003F"/>
    <w:rsid w:val="007C163D"/>
    <w:rsid w:val="007C2273"/>
    <w:rsid w:val="007C24DA"/>
    <w:rsid w:val="007C2A14"/>
    <w:rsid w:val="007C2C7C"/>
    <w:rsid w:val="007C38E4"/>
    <w:rsid w:val="007C3911"/>
    <w:rsid w:val="007C3F8B"/>
    <w:rsid w:val="007C4633"/>
    <w:rsid w:val="007C4E15"/>
    <w:rsid w:val="007C51BE"/>
    <w:rsid w:val="007C57AA"/>
    <w:rsid w:val="007C58E7"/>
    <w:rsid w:val="007C5A33"/>
    <w:rsid w:val="007C6161"/>
    <w:rsid w:val="007C67CA"/>
    <w:rsid w:val="007C748B"/>
    <w:rsid w:val="007D0310"/>
    <w:rsid w:val="007D09D1"/>
    <w:rsid w:val="007D0A3E"/>
    <w:rsid w:val="007D352B"/>
    <w:rsid w:val="007D381E"/>
    <w:rsid w:val="007D3D87"/>
    <w:rsid w:val="007D50BE"/>
    <w:rsid w:val="007D5E4D"/>
    <w:rsid w:val="007D714D"/>
    <w:rsid w:val="007D7284"/>
    <w:rsid w:val="007D745E"/>
    <w:rsid w:val="007D7583"/>
    <w:rsid w:val="007E0304"/>
    <w:rsid w:val="007E09F2"/>
    <w:rsid w:val="007E0B02"/>
    <w:rsid w:val="007E1FC3"/>
    <w:rsid w:val="007E3BB2"/>
    <w:rsid w:val="007E53BA"/>
    <w:rsid w:val="007E5C54"/>
    <w:rsid w:val="007E6055"/>
    <w:rsid w:val="007E6792"/>
    <w:rsid w:val="007E715F"/>
    <w:rsid w:val="007E71A6"/>
    <w:rsid w:val="007E7236"/>
    <w:rsid w:val="007E758A"/>
    <w:rsid w:val="007E7666"/>
    <w:rsid w:val="007E7B07"/>
    <w:rsid w:val="007F08A2"/>
    <w:rsid w:val="007F0C12"/>
    <w:rsid w:val="007F0F19"/>
    <w:rsid w:val="007F1222"/>
    <w:rsid w:val="007F1F9B"/>
    <w:rsid w:val="007F307F"/>
    <w:rsid w:val="007F3343"/>
    <w:rsid w:val="007F379F"/>
    <w:rsid w:val="007F397C"/>
    <w:rsid w:val="007F4BDA"/>
    <w:rsid w:val="007F5043"/>
    <w:rsid w:val="007F5215"/>
    <w:rsid w:val="007F5252"/>
    <w:rsid w:val="007F53DF"/>
    <w:rsid w:val="007F5B54"/>
    <w:rsid w:val="007F6763"/>
    <w:rsid w:val="007F71D9"/>
    <w:rsid w:val="007F7A05"/>
    <w:rsid w:val="00800C15"/>
    <w:rsid w:val="00800ECC"/>
    <w:rsid w:val="0080136F"/>
    <w:rsid w:val="0080190A"/>
    <w:rsid w:val="0080242D"/>
    <w:rsid w:val="00803C55"/>
    <w:rsid w:val="008040AF"/>
    <w:rsid w:val="00804576"/>
    <w:rsid w:val="00804BF6"/>
    <w:rsid w:val="008054C3"/>
    <w:rsid w:val="008055CE"/>
    <w:rsid w:val="008056A9"/>
    <w:rsid w:val="008057C8"/>
    <w:rsid w:val="008058CD"/>
    <w:rsid w:val="00805A8C"/>
    <w:rsid w:val="0081128C"/>
    <w:rsid w:val="0081160F"/>
    <w:rsid w:val="00811690"/>
    <w:rsid w:val="0081175E"/>
    <w:rsid w:val="00811D9B"/>
    <w:rsid w:val="00811FAF"/>
    <w:rsid w:val="0081232B"/>
    <w:rsid w:val="008124C3"/>
    <w:rsid w:val="00812572"/>
    <w:rsid w:val="008127D6"/>
    <w:rsid w:val="008127D7"/>
    <w:rsid w:val="00813701"/>
    <w:rsid w:val="00813818"/>
    <w:rsid w:val="00813FBF"/>
    <w:rsid w:val="008142F9"/>
    <w:rsid w:val="008155BC"/>
    <w:rsid w:val="008155E2"/>
    <w:rsid w:val="008161DB"/>
    <w:rsid w:val="008167C4"/>
    <w:rsid w:val="0081699C"/>
    <w:rsid w:val="00816EF1"/>
    <w:rsid w:val="008172FF"/>
    <w:rsid w:val="00820988"/>
    <w:rsid w:val="00822700"/>
    <w:rsid w:val="00822B9D"/>
    <w:rsid w:val="0082301D"/>
    <w:rsid w:val="008230C3"/>
    <w:rsid w:val="00823352"/>
    <w:rsid w:val="00823EA2"/>
    <w:rsid w:val="00824290"/>
    <w:rsid w:val="00824997"/>
    <w:rsid w:val="00824ECE"/>
    <w:rsid w:val="00825217"/>
    <w:rsid w:val="008255A5"/>
    <w:rsid w:val="0082627E"/>
    <w:rsid w:val="0082660B"/>
    <w:rsid w:val="00826702"/>
    <w:rsid w:val="0082697E"/>
    <w:rsid w:val="0082767B"/>
    <w:rsid w:val="00827CA3"/>
    <w:rsid w:val="008300F1"/>
    <w:rsid w:val="008301BB"/>
    <w:rsid w:val="008306E1"/>
    <w:rsid w:val="00830717"/>
    <w:rsid w:val="00830A33"/>
    <w:rsid w:val="00830A40"/>
    <w:rsid w:val="00830DB5"/>
    <w:rsid w:val="00831CF5"/>
    <w:rsid w:val="00831DE9"/>
    <w:rsid w:val="00832433"/>
    <w:rsid w:val="008325B5"/>
    <w:rsid w:val="0083288B"/>
    <w:rsid w:val="008328DD"/>
    <w:rsid w:val="008336D2"/>
    <w:rsid w:val="00834133"/>
    <w:rsid w:val="00834662"/>
    <w:rsid w:val="0083472A"/>
    <w:rsid w:val="0083496B"/>
    <w:rsid w:val="00835060"/>
    <w:rsid w:val="00835135"/>
    <w:rsid w:val="00835E35"/>
    <w:rsid w:val="00836A8D"/>
    <w:rsid w:val="008375AF"/>
    <w:rsid w:val="00837C28"/>
    <w:rsid w:val="00837E8B"/>
    <w:rsid w:val="00840747"/>
    <w:rsid w:val="00840856"/>
    <w:rsid w:val="00841687"/>
    <w:rsid w:val="00841E65"/>
    <w:rsid w:val="00842161"/>
    <w:rsid w:val="0084333C"/>
    <w:rsid w:val="0084366E"/>
    <w:rsid w:val="008438FF"/>
    <w:rsid w:val="008450FE"/>
    <w:rsid w:val="00845391"/>
    <w:rsid w:val="00845A36"/>
    <w:rsid w:val="00845BC0"/>
    <w:rsid w:val="0084711F"/>
    <w:rsid w:val="008476E6"/>
    <w:rsid w:val="00847F61"/>
    <w:rsid w:val="00850F19"/>
    <w:rsid w:val="00850F86"/>
    <w:rsid w:val="008519A1"/>
    <w:rsid w:val="008521DC"/>
    <w:rsid w:val="008529D2"/>
    <w:rsid w:val="00852DBF"/>
    <w:rsid w:val="0085313E"/>
    <w:rsid w:val="008534E3"/>
    <w:rsid w:val="008539B7"/>
    <w:rsid w:val="00855A08"/>
    <w:rsid w:val="00855DE6"/>
    <w:rsid w:val="008572F7"/>
    <w:rsid w:val="00857876"/>
    <w:rsid w:val="00860C3B"/>
    <w:rsid w:val="00860F9D"/>
    <w:rsid w:val="00860FB9"/>
    <w:rsid w:val="0086215B"/>
    <w:rsid w:val="00862162"/>
    <w:rsid w:val="008622EE"/>
    <w:rsid w:val="008625BC"/>
    <w:rsid w:val="008626A7"/>
    <w:rsid w:val="00863C29"/>
    <w:rsid w:val="00863E83"/>
    <w:rsid w:val="0086418C"/>
    <w:rsid w:val="008649AB"/>
    <w:rsid w:val="008654C3"/>
    <w:rsid w:val="00865D84"/>
    <w:rsid w:val="00865DEC"/>
    <w:rsid w:val="0086626B"/>
    <w:rsid w:val="00866763"/>
    <w:rsid w:val="00866897"/>
    <w:rsid w:val="00866B42"/>
    <w:rsid w:val="00866EDB"/>
    <w:rsid w:val="00867641"/>
    <w:rsid w:val="00870662"/>
    <w:rsid w:val="00870727"/>
    <w:rsid w:val="00870869"/>
    <w:rsid w:val="0087100F"/>
    <w:rsid w:val="00871291"/>
    <w:rsid w:val="008715E3"/>
    <w:rsid w:val="00872804"/>
    <w:rsid w:val="00872ADB"/>
    <w:rsid w:val="008731E3"/>
    <w:rsid w:val="0087376E"/>
    <w:rsid w:val="00873816"/>
    <w:rsid w:val="00873BBD"/>
    <w:rsid w:val="00874286"/>
    <w:rsid w:val="00875B59"/>
    <w:rsid w:val="0087689C"/>
    <w:rsid w:val="008771AC"/>
    <w:rsid w:val="00877DD6"/>
    <w:rsid w:val="00877F5A"/>
    <w:rsid w:val="00880363"/>
    <w:rsid w:val="0088132E"/>
    <w:rsid w:val="008820C2"/>
    <w:rsid w:val="00882179"/>
    <w:rsid w:val="00882479"/>
    <w:rsid w:val="008826F8"/>
    <w:rsid w:val="008828E7"/>
    <w:rsid w:val="00882AAD"/>
    <w:rsid w:val="00882D52"/>
    <w:rsid w:val="00883570"/>
    <w:rsid w:val="00883A06"/>
    <w:rsid w:val="0088426E"/>
    <w:rsid w:val="0088452D"/>
    <w:rsid w:val="00885087"/>
    <w:rsid w:val="00885DE9"/>
    <w:rsid w:val="00887020"/>
    <w:rsid w:val="00887158"/>
    <w:rsid w:val="00887A6E"/>
    <w:rsid w:val="00887C39"/>
    <w:rsid w:val="00887C5C"/>
    <w:rsid w:val="008904B1"/>
    <w:rsid w:val="00890D48"/>
    <w:rsid w:val="008911F2"/>
    <w:rsid w:val="0089122F"/>
    <w:rsid w:val="00891448"/>
    <w:rsid w:val="0089190D"/>
    <w:rsid w:val="00892C6D"/>
    <w:rsid w:val="00892E68"/>
    <w:rsid w:val="00892F42"/>
    <w:rsid w:val="008933A3"/>
    <w:rsid w:val="00893524"/>
    <w:rsid w:val="00894669"/>
    <w:rsid w:val="008952A6"/>
    <w:rsid w:val="00895485"/>
    <w:rsid w:val="00895D33"/>
    <w:rsid w:val="00895EAA"/>
    <w:rsid w:val="00896418"/>
    <w:rsid w:val="00896711"/>
    <w:rsid w:val="008967AC"/>
    <w:rsid w:val="00896A88"/>
    <w:rsid w:val="00896AE1"/>
    <w:rsid w:val="00896D37"/>
    <w:rsid w:val="008973D2"/>
    <w:rsid w:val="0089761C"/>
    <w:rsid w:val="00897BAF"/>
    <w:rsid w:val="00897CC1"/>
    <w:rsid w:val="008A0296"/>
    <w:rsid w:val="008A0A03"/>
    <w:rsid w:val="008A17ED"/>
    <w:rsid w:val="008A1937"/>
    <w:rsid w:val="008A1FC7"/>
    <w:rsid w:val="008A2885"/>
    <w:rsid w:val="008A28A3"/>
    <w:rsid w:val="008A32F7"/>
    <w:rsid w:val="008A365D"/>
    <w:rsid w:val="008A36D8"/>
    <w:rsid w:val="008A3E15"/>
    <w:rsid w:val="008A467B"/>
    <w:rsid w:val="008A4D16"/>
    <w:rsid w:val="008A4FFB"/>
    <w:rsid w:val="008A5864"/>
    <w:rsid w:val="008A5FFD"/>
    <w:rsid w:val="008A66B5"/>
    <w:rsid w:val="008A75D2"/>
    <w:rsid w:val="008A784B"/>
    <w:rsid w:val="008A787F"/>
    <w:rsid w:val="008A7E15"/>
    <w:rsid w:val="008B0309"/>
    <w:rsid w:val="008B0F0F"/>
    <w:rsid w:val="008B11AB"/>
    <w:rsid w:val="008B1C79"/>
    <w:rsid w:val="008B254F"/>
    <w:rsid w:val="008B2B20"/>
    <w:rsid w:val="008B2FCB"/>
    <w:rsid w:val="008B2FE2"/>
    <w:rsid w:val="008B30D9"/>
    <w:rsid w:val="008B47DC"/>
    <w:rsid w:val="008B4B13"/>
    <w:rsid w:val="008B4D32"/>
    <w:rsid w:val="008B5A64"/>
    <w:rsid w:val="008B5B1A"/>
    <w:rsid w:val="008B6D32"/>
    <w:rsid w:val="008B723B"/>
    <w:rsid w:val="008B7344"/>
    <w:rsid w:val="008B74B8"/>
    <w:rsid w:val="008C0422"/>
    <w:rsid w:val="008C0B64"/>
    <w:rsid w:val="008C1563"/>
    <w:rsid w:val="008C1748"/>
    <w:rsid w:val="008C1BE8"/>
    <w:rsid w:val="008C1C86"/>
    <w:rsid w:val="008C1E96"/>
    <w:rsid w:val="008C234B"/>
    <w:rsid w:val="008C275E"/>
    <w:rsid w:val="008C27B1"/>
    <w:rsid w:val="008C299D"/>
    <w:rsid w:val="008C2A4E"/>
    <w:rsid w:val="008C325A"/>
    <w:rsid w:val="008C32D3"/>
    <w:rsid w:val="008C336D"/>
    <w:rsid w:val="008C3CE5"/>
    <w:rsid w:val="008C4579"/>
    <w:rsid w:val="008C48CB"/>
    <w:rsid w:val="008C533A"/>
    <w:rsid w:val="008C539A"/>
    <w:rsid w:val="008C5882"/>
    <w:rsid w:val="008C5BEE"/>
    <w:rsid w:val="008C5CA7"/>
    <w:rsid w:val="008C5F23"/>
    <w:rsid w:val="008C6965"/>
    <w:rsid w:val="008C6BE9"/>
    <w:rsid w:val="008C7647"/>
    <w:rsid w:val="008C7CE4"/>
    <w:rsid w:val="008C7F8F"/>
    <w:rsid w:val="008D0454"/>
    <w:rsid w:val="008D0A56"/>
    <w:rsid w:val="008D0E5D"/>
    <w:rsid w:val="008D154E"/>
    <w:rsid w:val="008D174E"/>
    <w:rsid w:val="008D1C93"/>
    <w:rsid w:val="008D3581"/>
    <w:rsid w:val="008D3C24"/>
    <w:rsid w:val="008D3DB0"/>
    <w:rsid w:val="008D4081"/>
    <w:rsid w:val="008D4FEA"/>
    <w:rsid w:val="008D57B7"/>
    <w:rsid w:val="008D623E"/>
    <w:rsid w:val="008D6D78"/>
    <w:rsid w:val="008E02AD"/>
    <w:rsid w:val="008E05CF"/>
    <w:rsid w:val="008E05EB"/>
    <w:rsid w:val="008E0E72"/>
    <w:rsid w:val="008E15C7"/>
    <w:rsid w:val="008E1AA8"/>
    <w:rsid w:val="008E1BEE"/>
    <w:rsid w:val="008E200F"/>
    <w:rsid w:val="008E309B"/>
    <w:rsid w:val="008E3F52"/>
    <w:rsid w:val="008E4274"/>
    <w:rsid w:val="008E4374"/>
    <w:rsid w:val="008E472C"/>
    <w:rsid w:val="008E4DE0"/>
    <w:rsid w:val="008E57BF"/>
    <w:rsid w:val="008E6341"/>
    <w:rsid w:val="008E6515"/>
    <w:rsid w:val="008E6784"/>
    <w:rsid w:val="008E732F"/>
    <w:rsid w:val="008F064D"/>
    <w:rsid w:val="008F06B4"/>
    <w:rsid w:val="008F27F4"/>
    <w:rsid w:val="008F29FB"/>
    <w:rsid w:val="008F2F71"/>
    <w:rsid w:val="008F39A9"/>
    <w:rsid w:val="008F3B02"/>
    <w:rsid w:val="008F415C"/>
    <w:rsid w:val="008F4442"/>
    <w:rsid w:val="008F4870"/>
    <w:rsid w:val="008F516F"/>
    <w:rsid w:val="008F5B06"/>
    <w:rsid w:val="008F5B70"/>
    <w:rsid w:val="008F5D1E"/>
    <w:rsid w:val="008F5E58"/>
    <w:rsid w:val="008F5FE6"/>
    <w:rsid w:val="008F76AA"/>
    <w:rsid w:val="008F7902"/>
    <w:rsid w:val="009008B0"/>
    <w:rsid w:val="00900921"/>
    <w:rsid w:val="00900FDE"/>
    <w:rsid w:val="0090172D"/>
    <w:rsid w:val="00901A57"/>
    <w:rsid w:val="00901B07"/>
    <w:rsid w:val="0090238E"/>
    <w:rsid w:val="00902424"/>
    <w:rsid w:val="00902A34"/>
    <w:rsid w:val="00903766"/>
    <w:rsid w:val="00903834"/>
    <w:rsid w:val="00903C1A"/>
    <w:rsid w:val="00904360"/>
    <w:rsid w:val="00904548"/>
    <w:rsid w:val="009049D7"/>
    <w:rsid w:val="009049EF"/>
    <w:rsid w:val="00904FA4"/>
    <w:rsid w:val="009055D3"/>
    <w:rsid w:val="00905C9A"/>
    <w:rsid w:val="00906032"/>
    <w:rsid w:val="009069D9"/>
    <w:rsid w:val="00907539"/>
    <w:rsid w:val="00907BAB"/>
    <w:rsid w:val="00907D53"/>
    <w:rsid w:val="00910304"/>
    <w:rsid w:val="009104AA"/>
    <w:rsid w:val="00910F42"/>
    <w:rsid w:val="00911129"/>
    <w:rsid w:val="00911222"/>
    <w:rsid w:val="009114DC"/>
    <w:rsid w:val="00912632"/>
    <w:rsid w:val="00912D4F"/>
    <w:rsid w:val="009135B4"/>
    <w:rsid w:val="00913A1E"/>
    <w:rsid w:val="009147E3"/>
    <w:rsid w:val="0091542F"/>
    <w:rsid w:val="009158F8"/>
    <w:rsid w:val="00915B59"/>
    <w:rsid w:val="009160BD"/>
    <w:rsid w:val="0091638F"/>
    <w:rsid w:val="009165F3"/>
    <w:rsid w:val="009176EB"/>
    <w:rsid w:val="00917BD3"/>
    <w:rsid w:val="00917D0A"/>
    <w:rsid w:val="009208D9"/>
    <w:rsid w:val="00920A57"/>
    <w:rsid w:val="00920EA0"/>
    <w:rsid w:val="00921572"/>
    <w:rsid w:val="009219EA"/>
    <w:rsid w:val="00922076"/>
    <w:rsid w:val="00922395"/>
    <w:rsid w:val="0092276A"/>
    <w:rsid w:val="00922951"/>
    <w:rsid w:val="00922BF7"/>
    <w:rsid w:val="00922C34"/>
    <w:rsid w:val="009231D8"/>
    <w:rsid w:val="009232A3"/>
    <w:rsid w:val="009234EF"/>
    <w:rsid w:val="00923BFB"/>
    <w:rsid w:val="00923D65"/>
    <w:rsid w:val="00923DA6"/>
    <w:rsid w:val="00924B32"/>
    <w:rsid w:val="00924EE9"/>
    <w:rsid w:val="0092549B"/>
    <w:rsid w:val="00925AED"/>
    <w:rsid w:val="00925F5C"/>
    <w:rsid w:val="00926356"/>
    <w:rsid w:val="00926960"/>
    <w:rsid w:val="00926DE0"/>
    <w:rsid w:val="0092732F"/>
    <w:rsid w:val="00927D5A"/>
    <w:rsid w:val="0093020A"/>
    <w:rsid w:val="0093054A"/>
    <w:rsid w:val="009305E4"/>
    <w:rsid w:val="009309C2"/>
    <w:rsid w:val="00930D6A"/>
    <w:rsid w:val="00930E5A"/>
    <w:rsid w:val="00930FB3"/>
    <w:rsid w:val="009315D5"/>
    <w:rsid w:val="009319DB"/>
    <w:rsid w:val="00932E26"/>
    <w:rsid w:val="00933BE7"/>
    <w:rsid w:val="00933C7D"/>
    <w:rsid w:val="00933D27"/>
    <w:rsid w:val="009348F8"/>
    <w:rsid w:val="00934EC3"/>
    <w:rsid w:val="00936345"/>
    <w:rsid w:val="009367A9"/>
    <w:rsid w:val="0093692B"/>
    <w:rsid w:val="00936C10"/>
    <w:rsid w:val="009374F1"/>
    <w:rsid w:val="00937FE6"/>
    <w:rsid w:val="00941DDA"/>
    <w:rsid w:val="00942CF8"/>
    <w:rsid w:val="00943444"/>
    <w:rsid w:val="00943A61"/>
    <w:rsid w:val="00943E1D"/>
    <w:rsid w:val="0094405B"/>
    <w:rsid w:val="009447CC"/>
    <w:rsid w:val="00944F20"/>
    <w:rsid w:val="009451FE"/>
    <w:rsid w:val="00945737"/>
    <w:rsid w:val="00946352"/>
    <w:rsid w:val="0094674D"/>
    <w:rsid w:val="00946968"/>
    <w:rsid w:val="00946D5E"/>
    <w:rsid w:val="00946E50"/>
    <w:rsid w:val="00946F73"/>
    <w:rsid w:val="00947707"/>
    <w:rsid w:val="009510E4"/>
    <w:rsid w:val="009525CC"/>
    <w:rsid w:val="009527E2"/>
    <w:rsid w:val="00953123"/>
    <w:rsid w:val="00953125"/>
    <w:rsid w:val="00953AAB"/>
    <w:rsid w:val="00953C9B"/>
    <w:rsid w:val="00953D36"/>
    <w:rsid w:val="009541E3"/>
    <w:rsid w:val="0095436A"/>
    <w:rsid w:val="009544EB"/>
    <w:rsid w:val="00955888"/>
    <w:rsid w:val="0095606F"/>
    <w:rsid w:val="00957761"/>
    <w:rsid w:val="009603D1"/>
    <w:rsid w:val="00960B24"/>
    <w:rsid w:val="00960D8E"/>
    <w:rsid w:val="009617E6"/>
    <w:rsid w:val="00961F1F"/>
    <w:rsid w:val="00962ACD"/>
    <w:rsid w:val="00962E90"/>
    <w:rsid w:val="009639FC"/>
    <w:rsid w:val="00963AB3"/>
    <w:rsid w:val="009641B0"/>
    <w:rsid w:val="00964878"/>
    <w:rsid w:val="009649D7"/>
    <w:rsid w:val="00964FAC"/>
    <w:rsid w:val="0096534C"/>
    <w:rsid w:val="00965633"/>
    <w:rsid w:val="00965F39"/>
    <w:rsid w:val="00966468"/>
    <w:rsid w:val="00966846"/>
    <w:rsid w:val="00966FFC"/>
    <w:rsid w:val="009677BB"/>
    <w:rsid w:val="00967B7C"/>
    <w:rsid w:val="0097000E"/>
    <w:rsid w:val="00970AC0"/>
    <w:rsid w:val="00970ED9"/>
    <w:rsid w:val="0097109F"/>
    <w:rsid w:val="009714C9"/>
    <w:rsid w:val="0097235E"/>
    <w:rsid w:val="0097359E"/>
    <w:rsid w:val="0097581A"/>
    <w:rsid w:val="00975B3E"/>
    <w:rsid w:val="00975BC1"/>
    <w:rsid w:val="00975BFD"/>
    <w:rsid w:val="00976F3F"/>
    <w:rsid w:val="00977E05"/>
    <w:rsid w:val="009809F7"/>
    <w:rsid w:val="00981819"/>
    <w:rsid w:val="00981A01"/>
    <w:rsid w:val="00981E50"/>
    <w:rsid w:val="00982119"/>
    <w:rsid w:val="0098218E"/>
    <w:rsid w:val="00982A14"/>
    <w:rsid w:val="00983796"/>
    <w:rsid w:val="00983FE0"/>
    <w:rsid w:val="0098413A"/>
    <w:rsid w:val="00985BD0"/>
    <w:rsid w:val="00985EC0"/>
    <w:rsid w:val="00985FA7"/>
    <w:rsid w:val="009861DB"/>
    <w:rsid w:val="009863D3"/>
    <w:rsid w:val="00986C8E"/>
    <w:rsid w:val="00986D59"/>
    <w:rsid w:val="00987F96"/>
    <w:rsid w:val="00990079"/>
    <w:rsid w:val="00990433"/>
    <w:rsid w:val="0099100E"/>
    <w:rsid w:val="009910C3"/>
    <w:rsid w:val="009915D2"/>
    <w:rsid w:val="00991DA4"/>
    <w:rsid w:val="00992195"/>
    <w:rsid w:val="00992CC9"/>
    <w:rsid w:val="00992CE6"/>
    <w:rsid w:val="00993E03"/>
    <w:rsid w:val="00993E41"/>
    <w:rsid w:val="00993EE4"/>
    <w:rsid w:val="0099426F"/>
    <w:rsid w:val="00994AED"/>
    <w:rsid w:val="00995337"/>
    <w:rsid w:val="0099547C"/>
    <w:rsid w:val="00995F93"/>
    <w:rsid w:val="00996206"/>
    <w:rsid w:val="00996472"/>
    <w:rsid w:val="00996945"/>
    <w:rsid w:val="00997AB6"/>
    <w:rsid w:val="009A01F2"/>
    <w:rsid w:val="009A0817"/>
    <w:rsid w:val="009A0CC6"/>
    <w:rsid w:val="009A0D32"/>
    <w:rsid w:val="009A1B12"/>
    <w:rsid w:val="009A238E"/>
    <w:rsid w:val="009A2391"/>
    <w:rsid w:val="009A23C2"/>
    <w:rsid w:val="009A2486"/>
    <w:rsid w:val="009A2981"/>
    <w:rsid w:val="009A2FC8"/>
    <w:rsid w:val="009A2FFA"/>
    <w:rsid w:val="009A3BE1"/>
    <w:rsid w:val="009A3EF5"/>
    <w:rsid w:val="009A4D78"/>
    <w:rsid w:val="009A5096"/>
    <w:rsid w:val="009A50C9"/>
    <w:rsid w:val="009A5348"/>
    <w:rsid w:val="009A5EB9"/>
    <w:rsid w:val="009A6455"/>
    <w:rsid w:val="009A795C"/>
    <w:rsid w:val="009B015C"/>
    <w:rsid w:val="009B01D1"/>
    <w:rsid w:val="009B06B7"/>
    <w:rsid w:val="009B0792"/>
    <w:rsid w:val="009B0B5E"/>
    <w:rsid w:val="009B0BDC"/>
    <w:rsid w:val="009B15C7"/>
    <w:rsid w:val="009B18B8"/>
    <w:rsid w:val="009B2706"/>
    <w:rsid w:val="009B3EB7"/>
    <w:rsid w:val="009B458F"/>
    <w:rsid w:val="009B469A"/>
    <w:rsid w:val="009B4DC3"/>
    <w:rsid w:val="009B4F86"/>
    <w:rsid w:val="009B500F"/>
    <w:rsid w:val="009B5381"/>
    <w:rsid w:val="009B5B40"/>
    <w:rsid w:val="009B5E25"/>
    <w:rsid w:val="009B6874"/>
    <w:rsid w:val="009B6CE0"/>
    <w:rsid w:val="009B73AA"/>
    <w:rsid w:val="009B75D6"/>
    <w:rsid w:val="009C02AE"/>
    <w:rsid w:val="009C0504"/>
    <w:rsid w:val="009C100A"/>
    <w:rsid w:val="009C1BF1"/>
    <w:rsid w:val="009C2B7F"/>
    <w:rsid w:val="009C2ECB"/>
    <w:rsid w:val="009C32CE"/>
    <w:rsid w:val="009C3425"/>
    <w:rsid w:val="009C3456"/>
    <w:rsid w:val="009C54B8"/>
    <w:rsid w:val="009C5894"/>
    <w:rsid w:val="009C5DC1"/>
    <w:rsid w:val="009C635B"/>
    <w:rsid w:val="009C7436"/>
    <w:rsid w:val="009C7786"/>
    <w:rsid w:val="009D002C"/>
    <w:rsid w:val="009D0310"/>
    <w:rsid w:val="009D0CC7"/>
    <w:rsid w:val="009D1148"/>
    <w:rsid w:val="009D1340"/>
    <w:rsid w:val="009D19BD"/>
    <w:rsid w:val="009D26F3"/>
    <w:rsid w:val="009D3CD6"/>
    <w:rsid w:val="009D4ACB"/>
    <w:rsid w:val="009D4E7E"/>
    <w:rsid w:val="009D5158"/>
    <w:rsid w:val="009D53BA"/>
    <w:rsid w:val="009D6451"/>
    <w:rsid w:val="009D6574"/>
    <w:rsid w:val="009D700B"/>
    <w:rsid w:val="009D74F5"/>
    <w:rsid w:val="009D75DD"/>
    <w:rsid w:val="009D75DE"/>
    <w:rsid w:val="009D7D7B"/>
    <w:rsid w:val="009E016D"/>
    <w:rsid w:val="009E0186"/>
    <w:rsid w:val="009E065B"/>
    <w:rsid w:val="009E11FB"/>
    <w:rsid w:val="009E17FA"/>
    <w:rsid w:val="009E22A0"/>
    <w:rsid w:val="009E2648"/>
    <w:rsid w:val="009E28C6"/>
    <w:rsid w:val="009E3500"/>
    <w:rsid w:val="009E3EF2"/>
    <w:rsid w:val="009E4525"/>
    <w:rsid w:val="009E4543"/>
    <w:rsid w:val="009E6449"/>
    <w:rsid w:val="009E6702"/>
    <w:rsid w:val="009E6A70"/>
    <w:rsid w:val="009E6DFC"/>
    <w:rsid w:val="009E7063"/>
    <w:rsid w:val="009E72F6"/>
    <w:rsid w:val="009E73D6"/>
    <w:rsid w:val="009E7901"/>
    <w:rsid w:val="009E7B10"/>
    <w:rsid w:val="009F0182"/>
    <w:rsid w:val="009F1006"/>
    <w:rsid w:val="009F14A8"/>
    <w:rsid w:val="009F2A83"/>
    <w:rsid w:val="009F2B3D"/>
    <w:rsid w:val="009F3318"/>
    <w:rsid w:val="009F35A1"/>
    <w:rsid w:val="009F38FE"/>
    <w:rsid w:val="009F3A5F"/>
    <w:rsid w:val="009F432F"/>
    <w:rsid w:val="009F43FE"/>
    <w:rsid w:val="009F4B21"/>
    <w:rsid w:val="009F4FE2"/>
    <w:rsid w:val="009F50C0"/>
    <w:rsid w:val="009F5B71"/>
    <w:rsid w:val="00A001C2"/>
    <w:rsid w:val="00A005DD"/>
    <w:rsid w:val="00A00735"/>
    <w:rsid w:val="00A009D2"/>
    <w:rsid w:val="00A014CC"/>
    <w:rsid w:val="00A01AF8"/>
    <w:rsid w:val="00A01D2C"/>
    <w:rsid w:val="00A021B0"/>
    <w:rsid w:val="00A02FB2"/>
    <w:rsid w:val="00A03500"/>
    <w:rsid w:val="00A06162"/>
    <w:rsid w:val="00A063DA"/>
    <w:rsid w:val="00A06A58"/>
    <w:rsid w:val="00A072C8"/>
    <w:rsid w:val="00A07B36"/>
    <w:rsid w:val="00A07F94"/>
    <w:rsid w:val="00A10F8C"/>
    <w:rsid w:val="00A10F94"/>
    <w:rsid w:val="00A117C4"/>
    <w:rsid w:val="00A1210C"/>
    <w:rsid w:val="00A12395"/>
    <w:rsid w:val="00A132E1"/>
    <w:rsid w:val="00A1363C"/>
    <w:rsid w:val="00A137FC"/>
    <w:rsid w:val="00A13DD9"/>
    <w:rsid w:val="00A13F69"/>
    <w:rsid w:val="00A14167"/>
    <w:rsid w:val="00A14F9D"/>
    <w:rsid w:val="00A1511B"/>
    <w:rsid w:val="00A15240"/>
    <w:rsid w:val="00A15970"/>
    <w:rsid w:val="00A160E7"/>
    <w:rsid w:val="00A16164"/>
    <w:rsid w:val="00A16738"/>
    <w:rsid w:val="00A17054"/>
    <w:rsid w:val="00A172CE"/>
    <w:rsid w:val="00A174A3"/>
    <w:rsid w:val="00A17CB3"/>
    <w:rsid w:val="00A20601"/>
    <w:rsid w:val="00A20D1E"/>
    <w:rsid w:val="00A2133D"/>
    <w:rsid w:val="00A2169E"/>
    <w:rsid w:val="00A21C3D"/>
    <w:rsid w:val="00A2244F"/>
    <w:rsid w:val="00A22774"/>
    <w:rsid w:val="00A22B40"/>
    <w:rsid w:val="00A2340D"/>
    <w:rsid w:val="00A236A0"/>
    <w:rsid w:val="00A23F90"/>
    <w:rsid w:val="00A24584"/>
    <w:rsid w:val="00A24591"/>
    <w:rsid w:val="00A248DB"/>
    <w:rsid w:val="00A25175"/>
    <w:rsid w:val="00A25263"/>
    <w:rsid w:val="00A255BE"/>
    <w:rsid w:val="00A26791"/>
    <w:rsid w:val="00A26C71"/>
    <w:rsid w:val="00A2747D"/>
    <w:rsid w:val="00A2752D"/>
    <w:rsid w:val="00A309D4"/>
    <w:rsid w:val="00A31993"/>
    <w:rsid w:val="00A321FB"/>
    <w:rsid w:val="00A32CEF"/>
    <w:rsid w:val="00A333BD"/>
    <w:rsid w:val="00A337B5"/>
    <w:rsid w:val="00A33D80"/>
    <w:rsid w:val="00A3497D"/>
    <w:rsid w:val="00A3500A"/>
    <w:rsid w:val="00A3557A"/>
    <w:rsid w:val="00A3598E"/>
    <w:rsid w:val="00A35FAC"/>
    <w:rsid w:val="00A361F7"/>
    <w:rsid w:val="00A3635F"/>
    <w:rsid w:val="00A364CB"/>
    <w:rsid w:val="00A36502"/>
    <w:rsid w:val="00A3664A"/>
    <w:rsid w:val="00A371FF"/>
    <w:rsid w:val="00A372DD"/>
    <w:rsid w:val="00A37350"/>
    <w:rsid w:val="00A3741A"/>
    <w:rsid w:val="00A37A04"/>
    <w:rsid w:val="00A37A05"/>
    <w:rsid w:val="00A37C94"/>
    <w:rsid w:val="00A4048D"/>
    <w:rsid w:val="00A40629"/>
    <w:rsid w:val="00A40B8C"/>
    <w:rsid w:val="00A411AD"/>
    <w:rsid w:val="00A418F9"/>
    <w:rsid w:val="00A42926"/>
    <w:rsid w:val="00A42A09"/>
    <w:rsid w:val="00A42B78"/>
    <w:rsid w:val="00A44D82"/>
    <w:rsid w:val="00A45736"/>
    <w:rsid w:val="00A45775"/>
    <w:rsid w:val="00A45AED"/>
    <w:rsid w:val="00A45D12"/>
    <w:rsid w:val="00A467AF"/>
    <w:rsid w:val="00A46ADD"/>
    <w:rsid w:val="00A46AFD"/>
    <w:rsid w:val="00A46C01"/>
    <w:rsid w:val="00A46D27"/>
    <w:rsid w:val="00A47181"/>
    <w:rsid w:val="00A47582"/>
    <w:rsid w:val="00A47906"/>
    <w:rsid w:val="00A47F11"/>
    <w:rsid w:val="00A500AA"/>
    <w:rsid w:val="00A51105"/>
    <w:rsid w:val="00A51C5D"/>
    <w:rsid w:val="00A51CD6"/>
    <w:rsid w:val="00A523A2"/>
    <w:rsid w:val="00A528CE"/>
    <w:rsid w:val="00A53509"/>
    <w:rsid w:val="00A53A23"/>
    <w:rsid w:val="00A53D7F"/>
    <w:rsid w:val="00A548FD"/>
    <w:rsid w:val="00A5501E"/>
    <w:rsid w:val="00A5532B"/>
    <w:rsid w:val="00A55B8B"/>
    <w:rsid w:val="00A55D27"/>
    <w:rsid w:val="00A56276"/>
    <w:rsid w:val="00A5694D"/>
    <w:rsid w:val="00A56C15"/>
    <w:rsid w:val="00A56C6F"/>
    <w:rsid w:val="00A56FBB"/>
    <w:rsid w:val="00A5735B"/>
    <w:rsid w:val="00A5799F"/>
    <w:rsid w:val="00A57D46"/>
    <w:rsid w:val="00A60A41"/>
    <w:rsid w:val="00A60B9D"/>
    <w:rsid w:val="00A60F99"/>
    <w:rsid w:val="00A617E7"/>
    <w:rsid w:val="00A61F61"/>
    <w:rsid w:val="00A62527"/>
    <w:rsid w:val="00A626CA"/>
    <w:rsid w:val="00A6270F"/>
    <w:rsid w:val="00A63558"/>
    <w:rsid w:val="00A63664"/>
    <w:rsid w:val="00A63685"/>
    <w:rsid w:val="00A63D99"/>
    <w:rsid w:val="00A63E47"/>
    <w:rsid w:val="00A64167"/>
    <w:rsid w:val="00A64CA9"/>
    <w:rsid w:val="00A64DCD"/>
    <w:rsid w:val="00A65395"/>
    <w:rsid w:val="00A659F8"/>
    <w:rsid w:val="00A668D1"/>
    <w:rsid w:val="00A66A68"/>
    <w:rsid w:val="00A679B0"/>
    <w:rsid w:val="00A70339"/>
    <w:rsid w:val="00A7076C"/>
    <w:rsid w:val="00A70AAD"/>
    <w:rsid w:val="00A712DB"/>
    <w:rsid w:val="00A719EE"/>
    <w:rsid w:val="00A72701"/>
    <w:rsid w:val="00A7298B"/>
    <w:rsid w:val="00A72A09"/>
    <w:rsid w:val="00A72DD7"/>
    <w:rsid w:val="00A72E51"/>
    <w:rsid w:val="00A730C1"/>
    <w:rsid w:val="00A7316C"/>
    <w:rsid w:val="00A732F6"/>
    <w:rsid w:val="00A7391A"/>
    <w:rsid w:val="00A740CA"/>
    <w:rsid w:val="00A743E5"/>
    <w:rsid w:val="00A749D8"/>
    <w:rsid w:val="00A7529F"/>
    <w:rsid w:val="00A75485"/>
    <w:rsid w:val="00A7567F"/>
    <w:rsid w:val="00A75D5D"/>
    <w:rsid w:val="00A7628D"/>
    <w:rsid w:val="00A7726B"/>
    <w:rsid w:val="00A8001A"/>
    <w:rsid w:val="00A803A0"/>
    <w:rsid w:val="00A804A7"/>
    <w:rsid w:val="00A804B1"/>
    <w:rsid w:val="00A80725"/>
    <w:rsid w:val="00A80B05"/>
    <w:rsid w:val="00A80B0A"/>
    <w:rsid w:val="00A80DF3"/>
    <w:rsid w:val="00A81B6F"/>
    <w:rsid w:val="00A81ECD"/>
    <w:rsid w:val="00A820AE"/>
    <w:rsid w:val="00A82107"/>
    <w:rsid w:val="00A821D7"/>
    <w:rsid w:val="00A82286"/>
    <w:rsid w:val="00A838E8"/>
    <w:rsid w:val="00A83A70"/>
    <w:rsid w:val="00A83DD9"/>
    <w:rsid w:val="00A84C35"/>
    <w:rsid w:val="00A8503C"/>
    <w:rsid w:val="00A85629"/>
    <w:rsid w:val="00A86398"/>
    <w:rsid w:val="00A86AB2"/>
    <w:rsid w:val="00A87328"/>
    <w:rsid w:val="00A87682"/>
    <w:rsid w:val="00A87E41"/>
    <w:rsid w:val="00A900C6"/>
    <w:rsid w:val="00A923B6"/>
    <w:rsid w:val="00A92A05"/>
    <w:rsid w:val="00A92D64"/>
    <w:rsid w:val="00A92E82"/>
    <w:rsid w:val="00A930BD"/>
    <w:rsid w:val="00A94222"/>
    <w:rsid w:val="00A95270"/>
    <w:rsid w:val="00A952E6"/>
    <w:rsid w:val="00A958E0"/>
    <w:rsid w:val="00A95BD5"/>
    <w:rsid w:val="00A963A5"/>
    <w:rsid w:val="00A96739"/>
    <w:rsid w:val="00A969D1"/>
    <w:rsid w:val="00A96FB8"/>
    <w:rsid w:val="00A96FDF"/>
    <w:rsid w:val="00A97546"/>
    <w:rsid w:val="00A97A89"/>
    <w:rsid w:val="00A97DC0"/>
    <w:rsid w:val="00AA24AB"/>
    <w:rsid w:val="00AA2DF3"/>
    <w:rsid w:val="00AA3856"/>
    <w:rsid w:val="00AA4A54"/>
    <w:rsid w:val="00AA4D76"/>
    <w:rsid w:val="00AA5038"/>
    <w:rsid w:val="00AA5232"/>
    <w:rsid w:val="00AA62E8"/>
    <w:rsid w:val="00AA65DD"/>
    <w:rsid w:val="00AA6844"/>
    <w:rsid w:val="00AA6AC2"/>
    <w:rsid w:val="00AA6FAF"/>
    <w:rsid w:val="00AA7010"/>
    <w:rsid w:val="00AA7106"/>
    <w:rsid w:val="00AA71CA"/>
    <w:rsid w:val="00AA7BB2"/>
    <w:rsid w:val="00AA7BBC"/>
    <w:rsid w:val="00AB0B03"/>
    <w:rsid w:val="00AB11FB"/>
    <w:rsid w:val="00AB127B"/>
    <w:rsid w:val="00AB1637"/>
    <w:rsid w:val="00AB1D4D"/>
    <w:rsid w:val="00AB1DED"/>
    <w:rsid w:val="00AB25C6"/>
    <w:rsid w:val="00AB3097"/>
    <w:rsid w:val="00AB381C"/>
    <w:rsid w:val="00AB3CBD"/>
    <w:rsid w:val="00AB3F55"/>
    <w:rsid w:val="00AB42B0"/>
    <w:rsid w:val="00AB42CA"/>
    <w:rsid w:val="00AB4BEE"/>
    <w:rsid w:val="00AB4D88"/>
    <w:rsid w:val="00AB562D"/>
    <w:rsid w:val="00AB5721"/>
    <w:rsid w:val="00AB57B3"/>
    <w:rsid w:val="00AB7087"/>
    <w:rsid w:val="00AC0AA1"/>
    <w:rsid w:val="00AC1320"/>
    <w:rsid w:val="00AC13CF"/>
    <w:rsid w:val="00AC169E"/>
    <w:rsid w:val="00AC1738"/>
    <w:rsid w:val="00AC1BB0"/>
    <w:rsid w:val="00AC2611"/>
    <w:rsid w:val="00AC30F6"/>
    <w:rsid w:val="00AC35F7"/>
    <w:rsid w:val="00AC36EE"/>
    <w:rsid w:val="00AC38CE"/>
    <w:rsid w:val="00AC3C05"/>
    <w:rsid w:val="00AC3F5C"/>
    <w:rsid w:val="00AC4F51"/>
    <w:rsid w:val="00AC566A"/>
    <w:rsid w:val="00AC5B13"/>
    <w:rsid w:val="00AC5C55"/>
    <w:rsid w:val="00AC6E2B"/>
    <w:rsid w:val="00AC7768"/>
    <w:rsid w:val="00AD0053"/>
    <w:rsid w:val="00AD016B"/>
    <w:rsid w:val="00AD0210"/>
    <w:rsid w:val="00AD07EC"/>
    <w:rsid w:val="00AD0C29"/>
    <w:rsid w:val="00AD0E93"/>
    <w:rsid w:val="00AD1264"/>
    <w:rsid w:val="00AD176A"/>
    <w:rsid w:val="00AD194C"/>
    <w:rsid w:val="00AD1A51"/>
    <w:rsid w:val="00AD1C24"/>
    <w:rsid w:val="00AD21A9"/>
    <w:rsid w:val="00AD2760"/>
    <w:rsid w:val="00AD3A4E"/>
    <w:rsid w:val="00AD403A"/>
    <w:rsid w:val="00AD4988"/>
    <w:rsid w:val="00AD4E09"/>
    <w:rsid w:val="00AD5170"/>
    <w:rsid w:val="00AD5239"/>
    <w:rsid w:val="00AD5B08"/>
    <w:rsid w:val="00AD5B52"/>
    <w:rsid w:val="00AD64BD"/>
    <w:rsid w:val="00AD6890"/>
    <w:rsid w:val="00AD70BB"/>
    <w:rsid w:val="00AD7575"/>
    <w:rsid w:val="00AE0D18"/>
    <w:rsid w:val="00AE1416"/>
    <w:rsid w:val="00AE1479"/>
    <w:rsid w:val="00AE1B21"/>
    <w:rsid w:val="00AE1B9B"/>
    <w:rsid w:val="00AE1BB8"/>
    <w:rsid w:val="00AE2206"/>
    <w:rsid w:val="00AE2BFE"/>
    <w:rsid w:val="00AE2DFD"/>
    <w:rsid w:val="00AE3F58"/>
    <w:rsid w:val="00AE49EE"/>
    <w:rsid w:val="00AE56A5"/>
    <w:rsid w:val="00AE5B9E"/>
    <w:rsid w:val="00AE6E6F"/>
    <w:rsid w:val="00AE7367"/>
    <w:rsid w:val="00AE7A99"/>
    <w:rsid w:val="00AE7B90"/>
    <w:rsid w:val="00AF012F"/>
    <w:rsid w:val="00AF0FBC"/>
    <w:rsid w:val="00AF0FC7"/>
    <w:rsid w:val="00AF12F4"/>
    <w:rsid w:val="00AF1B0C"/>
    <w:rsid w:val="00AF1E21"/>
    <w:rsid w:val="00AF34BB"/>
    <w:rsid w:val="00AF3780"/>
    <w:rsid w:val="00AF4082"/>
    <w:rsid w:val="00AF469C"/>
    <w:rsid w:val="00AF4C89"/>
    <w:rsid w:val="00AF571E"/>
    <w:rsid w:val="00AF5E2F"/>
    <w:rsid w:val="00AF6034"/>
    <w:rsid w:val="00AF655B"/>
    <w:rsid w:val="00AF6C52"/>
    <w:rsid w:val="00B00A1B"/>
    <w:rsid w:val="00B0133B"/>
    <w:rsid w:val="00B013DA"/>
    <w:rsid w:val="00B01B01"/>
    <w:rsid w:val="00B02056"/>
    <w:rsid w:val="00B02241"/>
    <w:rsid w:val="00B02298"/>
    <w:rsid w:val="00B022B4"/>
    <w:rsid w:val="00B02B21"/>
    <w:rsid w:val="00B031EE"/>
    <w:rsid w:val="00B045B1"/>
    <w:rsid w:val="00B051FD"/>
    <w:rsid w:val="00B05E14"/>
    <w:rsid w:val="00B05F65"/>
    <w:rsid w:val="00B066C0"/>
    <w:rsid w:val="00B06AC6"/>
    <w:rsid w:val="00B06CDE"/>
    <w:rsid w:val="00B06F31"/>
    <w:rsid w:val="00B07BF9"/>
    <w:rsid w:val="00B07D1E"/>
    <w:rsid w:val="00B10B06"/>
    <w:rsid w:val="00B10E06"/>
    <w:rsid w:val="00B11224"/>
    <w:rsid w:val="00B11DDE"/>
    <w:rsid w:val="00B11FD8"/>
    <w:rsid w:val="00B12384"/>
    <w:rsid w:val="00B1266E"/>
    <w:rsid w:val="00B12A50"/>
    <w:rsid w:val="00B12A99"/>
    <w:rsid w:val="00B13419"/>
    <w:rsid w:val="00B13689"/>
    <w:rsid w:val="00B14109"/>
    <w:rsid w:val="00B166DB"/>
    <w:rsid w:val="00B1719D"/>
    <w:rsid w:val="00B1726E"/>
    <w:rsid w:val="00B17E1A"/>
    <w:rsid w:val="00B20441"/>
    <w:rsid w:val="00B2044D"/>
    <w:rsid w:val="00B207F4"/>
    <w:rsid w:val="00B20AAF"/>
    <w:rsid w:val="00B20E47"/>
    <w:rsid w:val="00B219AB"/>
    <w:rsid w:val="00B22BC6"/>
    <w:rsid w:val="00B22C4D"/>
    <w:rsid w:val="00B2340A"/>
    <w:rsid w:val="00B2458D"/>
    <w:rsid w:val="00B249FC"/>
    <w:rsid w:val="00B24F74"/>
    <w:rsid w:val="00B25112"/>
    <w:rsid w:val="00B25528"/>
    <w:rsid w:val="00B25A97"/>
    <w:rsid w:val="00B25D99"/>
    <w:rsid w:val="00B262E1"/>
    <w:rsid w:val="00B2703C"/>
    <w:rsid w:val="00B27A75"/>
    <w:rsid w:val="00B3059C"/>
    <w:rsid w:val="00B30DD8"/>
    <w:rsid w:val="00B31622"/>
    <w:rsid w:val="00B31E18"/>
    <w:rsid w:val="00B31F8B"/>
    <w:rsid w:val="00B32AC8"/>
    <w:rsid w:val="00B32B4A"/>
    <w:rsid w:val="00B32E91"/>
    <w:rsid w:val="00B33E0E"/>
    <w:rsid w:val="00B34207"/>
    <w:rsid w:val="00B34262"/>
    <w:rsid w:val="00B34408"/>
    <w:rsid w:val="00B34917"/>
    <w:rsid w:val="00B34C60"/>
    <w:rsid w:val="00B35641"/>
    <w:rsid w:val="00B35C9F"/>
    <w:rsid w:val="00B36592"/>
    <w:rsid w:val="00B36B4C"/>
    <w:rsid w:val="00B36B8F"/>
    <w:rsid w:val="00B36C4E"/>
    <w:rsid w:val="00B36D5F"/>
    <w:rsid w:val="00B37A15"/>
    <w:rsid w:val="00B37C6F"/>
    <w:rsid w:val="00B37C73"/>
    <w:rsid w:val="00B403C0"/>
    <w:rsid w:val="00B407E9"/>
    <w:rsid w:val="00B40B78"/>
    <w:rsid w:val="00B4139E"/>
    <w:rsid w:val="00B415FE"/>
    <w:rsid w:val="00B41DE3"/>
    <w:rsid w:val="00B41F04"/>
    <w:rsid w:val="00B42580"/>
    <w:rsid w:val="00B428F8"/>
    <w:rsid w:val="00B42E9E"/>
    <w:rsid w:val="00B43AEE"/>
    <w:rsid w:val="00B43B6C"/>
    <w:rsid w:val="00B43D7D"/>
    <w:rsid w:val="00B441F2"/>
    <w:rsid w:val="00B44642"/>
    <w:rsid w:val="00B45156"/>
    <w:rsid w:val="00B4587F"/>
    <w:rsid w:val="00B460D0"/>
    <w:rsid w:val="00B47375"/>
    <w:rsid w:val="00B4778D"/>
    <w:rsid w:val="00B47A8A"/>
    <w:rsid w:val="00B52728"/>
    <w:rsid w:val="00B536F1"/>
    <w:rsid w:val="00B54264"/>
    <w:rsid w:val="00B542D0"/>
    <w:rsid w:val="00B544EC"/>
    <w:rsid w:val="00B5461B"/>
    <w:rsid w:val="00B5491A"/>
    <w:rsid w:val="00B549C4"/>
    <w:rsid w:val="00B54E97"/>
    <w:rsid w:val="00B554E3"/>
    <w:rsid w:val="00B56CE3"/>
    <w:rsid w:val="00B6032E"/>
    <w:rsid w:val="00B6129F"/>
    <w:rsid w:val="00B6195E"/>
    <w:rsid w:val="00B61A66"/>
    <w:rsid w:val="00B61B05"/>
    <w:rsid w:val="00B62042"/>
    <w:rsid w:val="00B62C5D"/>
    <w:rsid w:val="00B62C73"/>
    <w:rsid w:val="00B62DB2"/>
    <w:rsid w:val="00B631F3"/>
    <w:rsid w:val="00B63919"/>
    <w:rsid w:val="00B63B43"/>
    <w:rsid w:val="00B63C48"/>
    <w:rsid w:val="00B63DB3"/>
    <w:rsid w:val="00B642F5"/>
    <w:rsid w:val="00B6462D"/>
    <w:rsid w:val="00B64E81"/>
    <w:rsid w:val="00B65D0B"/>
    <w:rsid w:val="00B6616E"/>
    <w:rsid w:val="00B667DA"/>
    <w:rsid w:val="00B66B2A"/>
    <w:rsid w:val="00B66D26"/>
    <w:rsid w:val="00B670D1"/>
    <w:rsid w:val="00B670EA"/>
    <w:rsid w:val="00B67200"/>
    <w:rsid w:val="00B677E4"/>
    <w:rsid w:val="00B67A8C"/>
    <w:rsid w:val="00B67B77"/>
    <w:rsid w:val="00B70168"/>
    <w:rsid w:val="00B70757"/>
    <w:rsid w:val="00B7079D"/>
    <w:rsid w:val="00B708CF"/>
    <w:rsid w:val="00B71070"/>
    <w:rsid w:val="00B71D60"/>
    <w:rsid w:val="00B7209A"/>
    <w:rsid w:val="00B7254F"/>
    <w:rsid w:val="00B72E25"/>
    <w:rsid w:val="00B72F5B"/>
    <w:rsid w:val="00B73F32"/>
    <w:rsid w:val="00B74BF3"/>
    <w:rsid w:val="00B75395"/>
    <w:rsid w:val="00B76978"/>
    <w:rsid w:val="00B7703C"/>
    <w:rsid w:val="00B77286"/>
    <w:rsid w:val="00B7760D"/>
    <w:rsid w:val="00B77669"/>
    <w:rsid w:val="00B779DB"/>
    <w:rsid w:val="00B77A9C"/>
    <w:rsid w:val="00B77C57"/>
    <w:rsid w:val="00B77E28"/>
    <w:rsid w:val="00B800F2"/>
    <w:rsid w:val="00B801D1"/>
    <w:rsid w:val="00B80544"/>
    <w:rsid w:val="00B809E1"/>
    <w:rsid w:val="00B81CA1"/>
    <w:rsid w:val="00B82DBF"/>
    <w:rsid w:val="00B839B2"/>
    <w:rsid w:val="00B83ADE"/>
    <w:rsid w:val="00B83F05"/>
    <w:rsid w:val="00B852B5"/>
    <w:rsid w:val="00B8558B"/>
    <w:rsid w:val="00B856A1"/>
    <w:rsid w:val="00B860D3"/>
    <w:rsid w:val="00B864E9"/>
    <w:rsid w:val="00B8714D"/>
    <w:rsid w:val="00B87423"/>
    <w:rsid w:val="00B87431"/>
    <w:rsid w:val="00B87D86"/>
    <w:rsid w:val="00B90DF5"/>
    <w:rsid w:val="00B9107E"/>
    <w:rsid w:val="00B910A1"/>
    <w:rsid w:val="00B91659"/>
    <w:rsid w:val="00B91FB7"/>
    <w:rsid w:val="00B925B2"/>
    <w:rsid w:val="00B926F6"/>
    <w:rsid w:val="00B933B3"/>
    <w:rsid w:val="00B936DF"/>
    <w:rsid w:val="00B942A2"/>
    <w:rsid w:val="00B948F1"/>
    <w:rsid w:val="00B9510D"/>
    <w:rsid w:val="00B95CAE"/>
    <w:rsid w:val="00B95F84"/>
    <w:rsid w:val="00B96A31"/>
    <w:rsid w:val="00B96BAA"/>
    <w:rsid w:val="00B96D36"/>
    <w:rsid w:val="00BA08B9"/>
    <w:rsid w:val="00BA128B"/>
    <w:rsid w:val="00BA15F5"/>
    <w:rsid w:val="00BA1AFD"/>
    <w:rsid w:val="00BA1B10"/>
    <w:rsid w:val="00BA1FEB"/>
    <w:rsid w:val="00BA261A"/>
    <w:rsid w:val="00BA32E9"/>
    <w:rsid w:val="00BA3380"/>
    <w:rsid w:val="00BA35FC"/>
    <w:rsid w:val="00BA3C80"/>
    <w:rsid w:val="00BA4282"/>
    <w:rsid w:val="00BA4916"/>
    <w:rsid w:val="00BA4B5B"/>
    <w:rsid w:val="00BA4CAF"/>
    <w:rsid w:val="00BA5403"/>
    <w:rsid w:val="00BA5CDB"/>
    <w:rsid w:val="00BA5F9B"/>
    <w:rsid w:val="00BA65FD"/>
    <w:rsid w:val="00BA66F1"/>
    <w:rsid w:val="00BA6888"/>
    <w:rsid w:val="00BA68D9"/>
    <w:rsid w:val="00BA6A16"/>
    <w:rsid w:val="00BA7204"/>
    <w:rsid w:val="00BB15B5"/>
    <w:rsid w:val="00BB1993"/>
    <w:rsid w:val="00BB1D15"/>
    <w:rsid w:val="00BB1F77"/>
    <w:rsid w:val="00BB230B"/>
    <w:rsid w:val="00BB25D7"/>
    <w:rsid w:val="00BB26BE"/>
    <w:rsid w:val="00BB2E08"/>
    <w:rsid w:val="00BB5AA4"/>
    <w:rsid w:val="00BB5C7F"/>
    <w:rsid w:val="00BB5ED5"/>
    <w:rsid w:val="00BB5FB3"/>
    <w:rsid w:val="00BB6122"/>
    <w:rsid w:val="00BB68B5"/>
    <w:rsid w:val="00BB6C48"/>
    <w:rsid w:val="00BB7A9E"/>
    <w:rsid w:val="00BB7D45"/>
    <w:rsid w:val="00BB7EE3"/>
    <w:rsid w:val="00BB7F5F"/>
    <w:rsid w:val="00BC116E"/>
    <w:rsid w:val="00BC1340"/>
    <w:rsid w:val="00BC1E65"/>
    <w:rsid w:val="00BC293C"/>
    <w:rsid w:val="00BC34FD"/>
    <w:rsid w:val="00BC3B20"/>
    <w:rsid w:val="00BC3C83"/>
    <w:rsid w:val="00BC3C9C"/>
    <w:rsid w:val="00BC3CBE"/>
    <w:rsid w:val="00BC45AA"/>
    <w:rsid w:val="00BC4B1A"/>
    <w:rsid w:val="00BC4B23"/>
    <w:rsid w:val="00BC54F2"/>
    <w:rsid w:val="00BC55AD"/>
    <w:rsid w:val="00BC63E0"/>
    <w:rsid w:val="00BC74A1"/>
    <w:rsid w:val="00BC7775"/>
    <w:rsid w:val="00BC78F1"/>
    <w:rsid w:val="00BC7B76"/>
    <w:rsid w:val="00BC7CCC"/>
    <w:rsid w:val="00BD068E"/>
    <w:rsid w:val="00BD124C"/>
    <w:rsid w:val="00BD2617"/>
    <w:rsid w:val="00BD30A1"/>
    <w:rsid w:val="00BD30EC"/>
    <w:rsid w:val="00BD3667"/>
    <w:rsid w:val="00BD3CB7"/>
    <w:rsid w:val="00BD4AD4"/>
    <w:rsid w:val="00BD5AF9"/>
    <w:rsid w:val="00BD69DE"/>
    <w:rsid w:val="00BD702F"/>
    <w:rsid w:val="00BD7086"/>
    <w:rsid w:val="00BD73C8"/>
    <w:rsid w:val="00BD787F"/>
    <w:rsid w:val="00BD78B1"/>
    <w:rsid w:val="00BD7B29"/>
    <w:rsid w:val="00BD7B50"/>
    <w:rsid w:val="00BE008D"/>
    <w:rsid w:val="00BE052F"/>
    <w:rsid w:val="00BE1C48"/>
    <w:rsid w:val="00BE1CEA"/>
    <w:rsid w:val="00BE217F"/>
    <w:rsid w:val="00BE26D4"/>
    <w:rsid w:val="00BE2984"/>
    <w:rsid w:val="00BE3C2E"/>
    <w:rsid w:val="00BE4329"/>
    <w:rsid w:val="00BE4EEA"/>
    <w:rsid w:val="00BE58D5"/>
    <w:rsid w:val="00BE5A98"/>
    <w:rsid w:val="00BE5D57"/>
    <w:rsid w:val="00BE61BA"/>
    <w:rsid w:val="00BE62C7"/>
    <w:rsid w:val="00BE6A48"/>
    <w:rsid w:val="00BE729D"/>
    <w:rsid w:val="00BE73BE"/>
    <w:rsid w:val="00BE776A"/>
    <w:rsid w:val="00BF0662"/>
    <w:rsid w:val="00BF089A"/>
    <w:rsid w:val="00BF0AAF"/>
    <w:rsid w:val="00BF0B19"/>
    <w:rsid w:val="00BF10A8"/>
    <w:rsid w:val="00BF1F74"/>
    <w:rsid w:val="00BF2638"/>
    <w:rsid w:val="00BF2667"/>
    <w:rsid w:val="00BF26B3"/>
    <w:rsid w:val="00BF29FC"/>
    <w:rsid w:val="00BF2BC0"/>
    <w:rsid w:val="00BF3012"/>
    <w:rsid w:val="00BF33D2"/>
    <w:rsid w:val="00BF3BD5"/>
    <w:rsid w:val="00BF4B53"/>
    <w:rsid w:val="00BF5702"/>
    <w:rsid w:val="00BF5A1D"/>
    <w:rsid w:val="00BF683D"/>
    <w:rsid w:val="00BF684C"/>
    <w:rsid w:val="00BF7305"/>
    <w:rsid w:val="00BF7534"/>
    <w:rsid w:val="00BF77B0"/>
    <w:rsid w:val="00BF78DE"/>
    <w:rsid w:val="00BF7940"/>
    <w:rsid w:val="00BF79A5"/>
    <w:rsid w:val="00BF7B19"/>
    <w:rsid w:val="00C00204"/>
    <w:rsid w:val="00C0055B"/>
    <w:rsid w:val="00C00BA2"/>
    <w:rsid w:val="00C01000"/>
    <w:rsid w:val="00C013FC"/>
    <w:rsid w:val="00C017CE"/>
    <w:rsid w:val="00C01CC6"/>
    <w:rsid w:val="00C01E7C"/>
    <w:rsid w:val="00C01FC4"/>
    <w:rsid w:val="00C02859"/>
    <w:rsid w:val="00C02879"/>
    <w:rsid w:val="00C0326B"/>
    <w:rsid w:val="00C03AF3"/>
    <w:rsid w:val="00C05091"/>
    <w:rsid w:val="00C0632B"/>
    <w:rsid w:val="00C07411"/>
    <w:rsid w:val="00C07C46"/>
    <w:rsid w:val="00C07F15"/>
    <w:rsid w:val="00C1198E"/>
    <w:rsid w:val="00C11C9C"/>
    <w:rsid w:val="00C12033"/>
    <w:rsid w:val="00C12FEF"/>
    <w:rsid w:val="00C13339"/>
    <w:rsid w:val="00C13350"/>
    <w:rsid w:val="00C134CD"/>
    <w:rsid w:val="00C13F24"/>
    <w:rsid w:val="00C1451C"/>
    <w:rsid w:val="00C1490A"/>
    <w:rsid w:val="00C14C07"/>
    <w:rsid w:val="00C16061"/>
    <w:rsid w:val="00C160E7"/>
    <w:rsid w:val="00C16D6C"/>
    <w:rsid w:val="00C1706C"/>
    <w:rsid w:val="00C17F1E"/>
    <w:rsid w:val="00C20818"/>
    <w:rsid w:val="00C2099A"/>
    <w:rsid w:val="00C20A88"/>
    <w:rsid w:val="00C20F1A"/>
    <w:rsid w:val="00C211E6"/>
    <w:rsid w:val="00C214EB"/>
    <w:rsid w:val="00C222E2"/>
    <w:rsid w:val="00C2233B"/>
    <w:rsid w:val="00C22D48"/>
    <w:rsid w:val="00C231F7"/>
    <w:rsid w:val="00C24913"/>
    <w:rsid w:val="00C24D70"/>
    <w:rsid w:val="00C251ED"/>
    <w:rsid w:val="00C25E9B"/>
    <w:rsid w:val="00C2600B"/>
    <w:rsid w:val="00C26072"/>
    <w:rsid w:val="00C261F9"/>
    <w:rsid w:val="00C26D9E"/>
    <w:rsid w:val="00C271EA"/>
    <w:rsid w:val="00C27374"/>
    <w:rsid w:val="00C2741B"/>
    <w:rsid w:val="00C274AD"/>
    <w:rsid w:val="00C27DF4"/>
    <w:rsid w:val="00C30099"/>
    <w:rsid w:val="00C30716"/>
    <w:rsid w:val="00C312A4"/>
    <w:rsid w:val="00C31673"/>
    <w:rsid w:val="00C3178E"/>
    <w:rsid w:val="00C319B9"/>
    <w:rsid w:val="00C31C37"/>
    <w:rsid w:val="00C31D3F"/>
    <w:rsid w:val="00C32788"/>
    <w:rsid w:val="00C32BFA"/>
    <w:rsid w:val="00C35108"/>
    <w:rsid w:val="00C356CD"/>
    <w:rsid w:val="00C35783"/>
    <w:rsid w:val="00C360BE"/>
    <w:rsid w:val="00C360F4"/>
    <w:rsid w:val="00C361F0"/>
    <w:rsid w:val="00C36AF4"/>
    <w:rsid w:val="00C36FD4"/>
    <w:rsid w:val="00C3739C"/>
    <w:rsid w:val="00C377B2"/>
    <w:rsid w:val="00C3784E"/>
    <w:rsid w:val="00C37B46"/>
    <w:rsid w:val="00C37FF4"/>
    <w:rsid w:val="00C40369"/>
    <w:rsid w:val="00C409B0"/>
    <w:rsid w:val="00C40B44"/>
    <w:rsid w:val="00C40D28"/>
    <w:rsid w:val="00C40E7F"/>
    <w:rsid w:val="00C41A3D"/>
    <w:rsid w:val="00C41B73"/>
    <w:rsid w:val="00C4238C"/>
    <w:rsid w:val="00C4255E"/>
    <w:rsid w:val="00C427FE"/>
    <w:rsid w:val="00C42E0D"/>
    <w:rsid w:val="00C42F26"/>
    <w:rsid w:val="00C43913"/>
    <w:rsid w:val="00C441AA"/>
    <w:rsid w:val="00C446CA"/>
    <w:rsid w:val="00C44A81"/>
    <w:rsid w:val="00C44D4B"/>
    <w:rsid w:val="00C44F26"/>
    <w:rsid w:val="00C452A8"/>
    <w:rsid w:val="00C4599B"/>
    <w:rsid w:val="00C45F10"/>
    <w:rsid w:val="00C46869"/>
    <w:rsid w:val="00C469E9"/>
    <w:rsid w:val="00C46CB1"/>
    <w:rsid w:val="00C47B50"/>
    <w:rsid w:val="00C47F64"/>
    <w:rsid w:val="00C5070F"/>
    <w:rsid w:val="00C50D1E"/>
    <w:rsid w:val="00C50F8C"/>
    <w:rsid w:val="00C51048"/>
    <w:rsid w:val="00C51E7F"/>
    <w:rsid w:val="00C532B0"/>
    <w:rsid w:val="00C53614"/>
    <w:rsid w:val="00C5397C"/>
    <w:rsid w:val="00C539D4"/>
    <w:rsid w:val="00C53F4C"/>
    <w:rsid w:val="00C54844"/>
    <w:rsid w:val="00C552C3"/>
    <w:rsid w:val="00C554B2"/>
    <w:rsid w:val="00C555DD"/>
    <w:rsid w:val="00C55C04"/>
    <w:rsid w:val="00C56080"/>
    <w:rsid w:val="00C56B1C"/>
    <w:rsid w:val="00C5790F"/>
    <w:rsid w:val="00C57C9B"/>
    <w:rsid w:val="00C57D48"/>
    <w:rsid w:val="00C601BF"/>
    <w:rsid w:val="00C60DFF"/>
    <w:rsid w:val="00C6127E"/>
    <w:rsid w:val="00C61666"/>
    <w:rsid w:val="00C61719"/>
    <w:rsid w:val="00C61C38"/>
    <w:rsid w:val="00C61D85"/>
    <w:rsid w:val="00C62562"/>
    <w:rsid w:val="00C62704"/>
    <w:rsid w:val="00C63D64"/>
    <w:rsid w:val="00C64920"/>
    <w:rsid w:val="00C64DE6"/>
    <w:rsid w:val="00C6616E"/>
    <w:rsid w:val="00C66F3D"/>
    <w:rsid w:val="00C677C0"/>
    <w:rsid w:val="00C67A07"/>
    <w:rsid w:val="00C70D04"/>
    <w:rsid w:val="00C70DEC"/>
    <w:rsid w:val="00C71564"/>
    <w:rsid w:val="00C71DB1"/>
    <w:rsid w:val="00C71E7F"/>
    <w:rsid w:val="00C722EF"/>
    <w:rsid w:val="00C725B6"/>
    <w:rsid w:val="00C73905"/>
    <w:rsid w:val="00C73A49"/>
    <w:rsid w:val="00C748F9"/>
    <w:rsid w:val="00C7551D"/>
    <w:rsid w:val="00C7572C"/>
    <w:rsid w:val="00C757C6"/>
    <w:rsid w:val="00C75D92"/>
    <w:rsid w:val="00C76F99"/>
    <w:rsid w:val="00C77489"/>
    <w:rsid w:val="00C776E3"/>
    <w:rsid w:val="00C7773F"/>
    <w:rsid w:val="00C77D93"/>
    <w:rsid w:val="00C77DBE"/>
    <w:rsid w:val="00C806A2"/>
    <w:rsid w:val="00C80DF9"/>
    <w:rsid w:val="00C81432"/>
    <w:rsid w:val="00C8148E"/>
    <w:rsid w:val="00C81590"/>
    <w:rsid w:val="00C81A58"/>
    <w:rsid w:val="00C81E35"/>
    <w:rsid w:val="00C8239F"/>
    <w:rsid w:val="00C828CE"/>
    <w:rsid w:val="00C82EF5"/>
    <w:rsid w:val="00C833B8"/>
    <w:rsid w:val="00C839B8"/>
    <w:rsid w:val="00C84191"/>
    <w:rsid w:val="00C85560"/>
    <w:rsid w:val="00C85CF6"/>
    <w:rsid w:val="00C87054"/>
    <w:rsid w:val="00C8737B"/>
    <w:rsid w:val="00C87852"/>
    <w:rsid w:val="00C914A3"/>
    <w:rsid w:val="00C920CB"/>
    <w:rsid w:val="00C9272D"/>
    <w:rsid w:val="00C93100"/>
    <w:rsid w:val="00C93280"/>
    <w:rsid w:val="00C93A70"/>
    <w:rsid w:val="00C9470E"/>
    <w:rsid w:val="00C94E70"/>
    <w:rsid w:val="00C952B3"/>
    <w:rsid w:val="00C95B37"/>
    <w:rsid w:val="00C96023"/>
    <w:rsid w:val="00C96F3F"/>
    <w:rsid w:val="00C9716C"/>
    <w:rsid w:val="00C979BF"/>
    <w:rsid w:val="00C97F44"/>
    <w:rsid w:val="00CA0993"/>
    <w:rsid w:val="00CA107F"/>
    <w:rsid w:val="00CA1AB8"/>
    <w:rsid w:val="00CA1D1A"/>
    <w:rsid w:val="00CA1EEB"/>
    <w:rsid w:val="00CA2D90"/>
    <w:rsid w:val="00CA3014"/>
    <w:rsid w:val="00CA3196"/>
    <w:rsid w:val="00CA354D"/>
    <w:rsid w:val="00CA56B8"/>
    <w:rsid w:val="00CA6AC1"/>
    <w:rsid w:val="00CA6ACF"/>
    <w:rsid w:val="00CA7C16"/>
    <w:rsid w:val="00CA7EA4"/>
    <w:rsid w:val="00CB0216"/>
    <w:rsid w:val="00CB03F5"/>
    <w:rsid w:val="00CB083B"/>
    <w:rsid w:val="00CB1115"/>
    <w:rsid w:val="00CB15E4"/>
    <w:rsid w:val="00CB16BF"/>
    <w:rsid w:val="00CB1C5F"/>
    <w:rsid w:val="00CB207B"/>
    <w:rsid w:val="00CB35F2"/>
    <w:rsid w:val="00CB3D63"/>
    <w:rsid w:val="00CB3E4C"/>
    <w:rsid w:val="00CB3F49"/>
    <w:rsid w:val="00CB4C47"/>
    <w:rsid w:val="00CB517C"/>
    <w:rsid w:val="00CB59C7"/>
    <w:rsid w:val="00CB5C9E"/>
    <w:rsid w:val="00CB67C6"/>
    <w:rsid w:val="00CB6C8D"/>
    <w:rsid w:val="00CB6CAF"/>
    <w:rsid w:val="00CB6D0B"/>
    <w:rsid w:val="00CB6D9C"/>
    <w:rsid w:val="00CB71FA"/>
    <w:rsid w:val="00CB7253"/>
    <w:rsid w:val="00CB7459"/>
    <w:rsid w:val="00CB76D0"/>
    <w:rsid w:val="00CB76D2"/>
    <w:rsid w:val="00CC0566"/>
    <w:rsid w:val="00CC134A"/>
    <w:rsid w:val="00CC16CA"/>
    <w:rsid w:val="00CC1B88"/>
    <w:rsid w:val="00CC1C55"/>
    <w:rsid w:val="00CC1F19"/>
    <w:rsid w:val="00CC2217"/>
    <w:rsid w:val="00CC2B37"/>
    <w:rsid w:val="00CC3595"/>
    <w:rsid w:val="00CC3BB2"/>
    <w:rsid w:val="00CC3D96"/>
    <w:rsid w:val="00CC3EB4"/>
    <w:rsid w:val="00CC480E"/>
    <w:rsid w:val="00CC4833"/>
    <w:rsid w:val="00CC4B8D"/>
    <w:rsid w:val="00CC4FFB"/>
    <w:rsid w:val="00CC5B62"/>
    <w:rsid w:val="00CC5E62"/>
    <w:rsid w:val="00CC60BE"/>
    <w:rsid w:val="00CC617D"/>
    <w:rsid w:val="00CC6B3C"/>
    <w:rsid w:val="00CC6C65"/>
    <w:rsid w:val="00CC73D2"/>
    <w:rsid w:val="00CC79FC"/>
    <w:rsid w:val="00CC7DF5"/>
    <w:rsid w:val="00CD02DC"/>
    <w:rsid w:val="00CD0572"/>
    <w:rsid w:val="00CD0666"/>
    <w:rsid w:val="00CD0983"/>
    <w:rsid w:val="00CD0BBA"/>
    <w:rsid w:val="00CD0C76"/>
    <w:rsid w:val="00CD0EF4"/>
    <w:rsid w:val="00CD184F"/>
    <w:rsid w:val="00CD1C27"/>
    <w:rsid w:val="00CD30A4"/>
    <w:rsid w:val="00CD343A"/>
    <w:rsid w:val="00CD3ADD"/>
    <w:rsid w:val="00CD3C18"/>
    <w:rsid w:val="00CD3F64"/>
    <w:rsid w:val="00CD5563"/>
    <w:rsid w:val="00CD5BC3"/>
    <w:rsid w:val="00CD6F60"/>
    <w:rsid w:val="00CD78F0"/>
    <w:rsid w:val="00CD7BEC"/>
    <w:rsid w:val="00CD7EA3"/>
    <w:rsid w:val="00CE0247"/>
    <w:rsid w:val="00CE116D"/>
    <w:rsid w:val="00CE14E9"/>
    <w:rsid w:val="00CE1865"/>
    <w:rsid w:val="00CE1904"/>
    <w:rsid w:val="00CE1F4C"/>
    <w:rsid w:val="00CE2DD8"/>
    <w:rsid w:val="00CE2E9C"/>
    <w:rsid w:val="00CE48A9"/>
    <w:rsid w:val="00CE5444"/>
    <w:rsid w:val="00CE5688"/>
    <w:rsid w:val="00CE5B99"/>
    <w:rsid w:val="00CE6382"/>
    <w:rsid w:val="00CE696F"/>
    <w:rsid w:val="00CE6CCD"/>
    <w:rsid w:val="00CE7022"/>
    <w:rsid w:val="00CE721E"/>
    <w:rsid w:val="00CE7343"/>
    <w:rsid w:val="00CE75A2"/>
    <w:rsid w:val="00CF005F"/>
    <w:rsid w:val="00CF012E"/>
    <w:rsid w:val="00CF1595"/>
    <w:rsid w:val="00CF2209"/>
    <w:rsid w:val="00CF275E"/>
    <w:rsid w:val="00CF2E25"/>
    <w:rsid w:val="00CF3BEE"/>
    <w:rsid w:val="00CF3D1F"/>
    <w:rsid w:val="00CF5305"/>
    <w:rsid w:val="00CF53FD"/>
    <w:rsid w:val="00CF5473"/>
    <w:rsid w:val="00CF57F4"/>
    <w:rsid w:val="00CF588D"/>
    <w:rsid w:val="00CF5C87"/>
    <w:rsid w:val="00CF66EE"/>
    <w:rsid w:val="00CF6D3A"/>
    <w:rsid w:val="00CF7C76"/>
    <w:rsid w:val="00CF7E78"/>
    <w:rsid w:val="00D006D5"/>
    <w:rsid w:val="00D00977"/>
    <w:rsid w:val="00D01A9A"/>
    <w:rsid w:val="00D03106"/>
    <w:rsid w:val="00D032F8"/>
    <w:rsid w:val="00D03842"/>
    <w:rsid w:val="00D0469D"/>
    <w:rsid w:val="00D0481F"/>
    <w:rsid w:val="00D05002"/>
    <w:rsid w:val="00D05BAF"/>
    <w:rsid w:val="00D0601D"/>
    <w:rsid w:val="00D0670F"/>
    <w:rsid w:val="00D06AF5"/>
    <w:rsid w:val="00D07423"/>
    <w:rsid w:val="00D10074"/>
    <w:rsid w:val="00D1040F"/>
    <w:rsid w:val="00D10934"/>
    <w:rsid w:val="00D10ACA"/>
    <w:rsid w:val="00D10E0A"/>
    <w:rsid w:val="00D1105B"/>
    <w:rsid w:val="00D11586"/>
    <w:rsid w:val="00D11F0C"/>
    <w:rsid w:val="00D1235F"/>
    <w:rsid w:val="00D12929"/>
    <w:rsid w:val="00D12E69"/>
    <w:rsid w:val="00D12E6E"/>
    <w:rsid w:val="00D13961"/>
    <w:rsid w:val="00D13AF9"/>
    <w:rsid w:val="00D1401B"/>
    <w:rsid w:val="00D14205"/>
    <w:rsid w:val="00D1475D"/>
    <w:rsid w:val="00D15108"/>
    <w:rsid w:val="00D1626A"/>
    <w:rsid w:val="00D16CEB"/>
    <w:rsid w:val="00D170A5"/>
    <w:rsid w:val="00D1723F"/>
    <w:rsid w:val="00D17323"/>
    <w:rsid w:val="00D17B29"/>
    <w:rsid w:val="00D17DA4"/>
    <w:rsid w:val="00D2007F"/>
    <w:rsid w:val="00D20422"/>
    <w:rsid w:val="00D2164C"/>
    <w:rsid w:val="00D23167"/>
    <w:rsid w:val="00D24FD7"/>
    <w:rsid w:val="00D25938"/>
    <w:rsid w:val="00D25AF5"/>
    <w:rsid w:val="00D25CF6"/>
    <w:rsid w:val="00D26EA5"/>
    <w:rsid w:val="00D271DB"/>
    <w:rsid w:val="00D3005E"/>
    <w:rsid w:val="00D303DB"/>
    <w:rsid w:val="00D30B30"/>
    <w:rsid w:val="00D30B31"/>
    <w:rsid w:val="00D30E4D"/>
    <w:rsid w:val="00D30EE5"/>
    <w:rsid w:val="00D3173A"/>
    <w:rsid w:val="00D322A2"/>
    <w:rsid w:val="00D32A82"/>
    <w:rsid w:val="00D32CC8"/>
    <w:rsid w:val="00D34288"/>
    <w:rsid w:val="00D34A1C"/>
    <w:rsid w:val="00D34C39"/>
    <w:rsid w:val="00D34DBC"/>
    <w:rsid w:val="00D35F32"/>
    <w:rsid w:val="00D3606A"/>
    <w:rsid w:val="00D368C8"/>
    <w:rsid w:val="00D369DE"/>
    <w:rsid w:val="00D36F97"/>
    <w:rsid w:val="00D373AB"/>
    <w:rsid w:val="00D374E0"/>
    <w:rsid w:val="00D37B7D"/>
    <w:rsid w:val="00D41A39"/>
    <w:rsid w:val="00D41A6B"/>
    <w:rsid w:val="00D41FD2"/>
    <w:rsid w:val="00D423AB"/>
    <w:rsid w:val="00D431F4"/>
    <w:rsid w:val="00D4336D"/>
    <w:rsid w:val="00D433C7"/>
    <w:rsid w:val="00D43676"/>
    <w:rsid w:val="00D437FA"/>
    <w:rsid w:val="00D43BDC"/>
    <w:rsid w:val="00D44275"/>
    <w:rsid w:val="00D444FE"/>
    <w:rsid w:val="00D44BC5"/>
    <w:rsid w:val="00D44E03"/>
    <w:rsid w:val="00D44FDA"/>
    <w:rsid w:val="00D456E3"/>
    <w:rsid w:val="00D45A03"/>
    <w:rsid w:val="00D45ABB"/>
    <w:rsid w:val="00D45D28"/>
    <w:rsid w:val="00D45F36"/>
    <w:rsid w:val="00D4645B"/>
    <w:rsid w:val="00D47373"/>
    <w:rsid w:val="00D474D4"/>
    <w:rsid w:val="00D47714"/>
    <w:rsid w:val="00D479D9"/>
    <w:rsid w:val="00D47AD7"/>
    <w:rsid w:val="00D47BDA"/>
    <w:rsid w:val="00D501C2"/>
    <w:rsid w:val="00D507CC"/>
    <w:rsid w:val="00D50E09"/>
    <w:rsid w:val="00D50E81"/>
    <w:rsid w:val="00D510AF"/>
    <w:rsid w:val="00D51180"/>
    <w:rsid w:val="00D51226"/>
    <w:rsid w:val="00D517FD"/>
    <w:rsid w:val="00D51CEF"/>
    <w:rsid w:val="00D523EC"/>
    <w:rsid w:val="00D52669"/>
    <w:rsid w:val="00D52F4F"/>
    <w:rsid w:val="00D53645"/>
    <w:rsid w:val="00D53FE7"/>
    <w:rsid w:val="00D540E8"/>
    <w:rsid w:val="00D5443B"/>
    <w:rsid w:val="00D54A0A"/>
    <w:rsid w:val="00D558B3"/>
    <w:rsid w:val="00D55E2E"/>
    <w:rsid w:val="00D56AD0"/>
    <w:rsid w:val="00D56BAA"/>
    <w:rsid w:val="00D56D5F"/>
    <w:rsid w:val="00D602E5"/>
    <w:rsid w:val="00D60506"/>
    <w:rsid w:val="00D60676"/>
    <w:rsid w:val="00D60938"/>
    <w:rsid w:val="00D60BC0"/>
    <w:rsid w:val="00D60BDF"/>
    <w:rsid w:val="00D6146F"/>
    <w:rsid w:val="00D615CE"/>
    <w:rsid w:val="00D622B1"/>
    <w:rsid w:val="00D62802"/>
    <w:rsid w:val="00D62A06"/>
    <w:rsid w:val="00D63595"/>
    <w:rsid w:val="00D648E1"/>
    <w:rsid w:val="00D6525D"/>
    <w:rsid w:val="00D6532E"/>
    <w:rsid w:val="00D66898"/>
    <w:rsid w:val="00D67A32"/>
    <w:rsid w:val="00D701E7"/>
    <w:rsid w:val="00D7049F"/>
    <w:rsid w:val="00D72343"/>
    <w:rsid w:val="00D73384"/>
    <w:rsid w:val="00D741DC"/>
    <w:rsid w:val="00D747E0"/>
    <w:rsid w:val="00D7496E"/>
    <w:rsid w:val="00D74A0D"/>
    <w:rsid w:val="00D74B7C"/>
    <w:rsid w:val="00D75106"/>
    <w:rsid w:val="00D75346"/>
    <w:rsid w:val="00D760AB"/>
    <w:rsid w:val="00D76F65"/>
    <w:rsid w:val="00D77FF5"/>
    <w:rsid w:val="00D80697"/>
    <w:rsid w:val="00D80BFA"/>
    <w:rsid w:val="00D81251"/>
    <w:rsid w:val="00D81256"/>
    <w:rsid w:val="00D819B5"/>
    <w:rsid w:val="00D826DB"/>
    <w:rsid w:val="00D82E2F"/>
    <w:rsid w:val="00D83679"/>
    <w:rsid w:val="00D83CB6"/>
    <w:rsid w:val="00D83EEC"/>
    <w:rsid w:val="00D842DC"/>
    <w:rsid w:val="00D843C5"/>
    <w:rsid w:val="00D85E62"/>
    <w:rsid w:val="00D86069"/>
    <w:rsid w:val="00D862BC"/>
    <w:rsid w:val="00D86661"/>
    <w:rsid w:val="00D867AE"/>
    <w:rsid w:val="00D86D4E"/>
    <w:rsid w:val="00D87300"/>
    <w:rsid w:val="00D87503"/>
    <w:rsid w:val="00D90362"/>
    <w:rsid w:val="00D909B7"/>
    <w:rsid w:val="00D90BC0"/>
    <w:rsid w:val="00D90D58"/>
    <w:rsid w:val="00D91384"/>
    <w:rsid w:val="00D923B1"/>
    <w:rsid w:val="00D924F0"/>
    <w:rsid w:val="00D925D9"/>
    <w:rsid w:val="00D934BE"/>
    <w:rsid w:val="00D9352E"/>
    <w:rsid w:val="00D93CAD"/>
    <w:rsid w:val="00D948C7"/>
    <w:rsid w:val="00D94A61"/>
    <w:rsid w:val="00D94C94"/>
    <w:rsid w:val="00D94D98"/>
    <w:rsid w:val="00D951D5"/>
    <w:rsid w:val="00D9614B"/>
    <w:rsid w:val="00D96725"/>
    <w:rsid w:val="00D96756"/>
    <w:rsid w:val="00D9686B"/>
    <w:rsid w:val="00D96BBF"/>
    <w:rsid w:val="00D9797C"/>
    <w:rsid w:val="00DA0481"/>
    <w:rsid w:val="00DA0579"/>
    <w:rsid w:val="00DA0E87"/>
    <w:rsid w:val="00DA1222"/>
    <w:rsid w:val="00DA156C"/>
    <w:rsid w:val="00DA15EB"/>
    <w:rsid w:val="00DA19EE"/>
    <w:rsid w:val="00DA1D3B"/>
    <w:rsid w:val="00DA24AE"/>
    <w:rsid w:val="00DA3074"/>
    <w:rsid w:val="00DA3A65"/>
    <w:rsid w:val="00DA3BBA"/>
    <w:rsid w:val="00DA3FF6"/>
    <w:rsid w:val="00DA511F"/>
    <w:rsid w:val="00DA56B5"/>
    <w:rsid w:val="00DA598A"/>
    <w:rsid w:val="00DA5CE5"/>
    <w:rsid w:val="00DA6E1D"/>
    <w:rsid w:val="00DA73E8"/>
    <w:rsid w:val="00DA7CC0"/>
    <w:rsid w:val="00DB0423"/>
    <w:rsid w:val="00DB0537"/>
    <w:rsid w:val="00DB0DC8"/>
    <w:rsid w:val="00DB16D7"/>
    <w:rsid w:val="00DB1D47"/>
    <w:rsid w:val="00DB2237"/>
    <w:rsid w:val="00DB2321"/>
    <w:rsid w:val="00DB4519"/>
    <w:rsid w:val="00DB4951"/>
    <w:rsid w:val="00DB4BA6"/>
    <w:rsid w:val="00DB6C14"/>
    <w:rsid w:val="00DC0B2F"/>
    <w:rsid w:val="00DC0EB2"/>
    <w:rsid w:val="00DC1721"/>
    <w:rsid w:val="00DC1E9A"/>
    <w:rsid w:val="00DC3426"/>
    <w:rsid w:val="00DC3485"/>
    <w:rsid w:val="00DC4E8E"/>
    <w:rsid w:val="00DC546B"/>
    <w:rsid w:val="00DC5A23"/>
    <w:rsid w:val="00DC624F"/>
    <w:rsid w:val="00DC645A"/>
    <w:rsid w:val="00DC66FD"/>
    <w:rsid w:val="00DC68B7"/>
    <w:rsid w:val="00DC791F"/>
    <w:rsid w:val="00DD049B"/>
    <w:rsid w:val="00DD04C8"/>
    <w:rsid w:val="00DD0904"/>
    <w:rsid w:val="00DD12C6"/>
    <w:rsid w:val="00DD15DE"/>
    <w:rsid w:val="00DD1CF1"/>
    <w:rsid w:val="00DD2EBB"/>
    <w:rsid w:val="00DD3B4B"/>
    <w:rsid w:val="00DD3D04"/>
    <w:rsid w:val="00DD3EF6"/>
    <w:rsid w:val="00DD4EBE"/>
    <w:rsid w:val="00DD4F80"/>
    <w:rsid w:val="00DD5BE3"/>
    <w:rsid w:val="00DD5E42"/>
    <w:rsid w:val="00DD6737"/>
    <w:rsid w:val="00DD7256"/>
    <w:rsid w:val="00DD7BD6"/>
    <w:rsid w:val="00DD7CAB"/>
    <w:rsid w:val="00DE0651"/>
    <w:rsid w:val="00DE0AB7"/>
    <w:rsid w:val="00DE1177"/>
    <w:rsid w:val="00DE1AD1"/>
    <w:rsid w:val="00DE1F4E"/>
    <w:rsid w:val="00DE2484"/>
    <w:rsid w:val="00DE2CBD"/>
    <w:rsid w:val="00DE2E65"/>
    <w:rsid w:val="00DE38B5"/>
    <w:rsid w:val="00DE429B"/>
    <w:rsid w:val="00DE5A29"/>
    <w:rsid w:val="00DE7770"/>
    <w:rsid w:val="00DE7EB2"/>
    <w:rsid w:val="00DF0C22"/>
    <w:rsid w:val="00DF0E6B"/>
    <w:rsid w:val="00DF13F5"/>
    <w:rsid w:val="00DF179D"/>
    <w:rsid w:val="00DF194F"/>
    <w:rsid w:val="00DF1C19"/>
    <w:rsid w:val="00DF1F1D"/>
    <w:rsid w:val="00DF2031"/>
    <w:rsid w:val="00DF206B"/>
    <w:rsid w:val="00DF2509"/>
    <w:rsid w:val="00DF26BA"/>
    <w:rsid w:val="00DF2843"/>
    <w:rsid w:val="00DF2892"/>
    <w:rsid w:val="00DF2AC8"/>
    <w:rsid w:val="00DF2B86"/>
    <w:rsid w:val="00DF2C9C"/>
    <w:rsid w:val="00DF32CE"/>
    <w:rsid w:val="00DF3BAE"/>
    <w:rsid w:val="00DF452D"/>
    <w:rsid w:val="00DF48E3"/>
    <w:rsid w:val="00DF4F5C"/>
    <w:rsid w:val="00DF5040"/>
    <w:rsid w:val="00DF5FCD"/>
    <w:rsid w:val="00DF62D3"/>
    <w:rsid w:val="00DF709D"/>
    <w:rsid w:val="00DF71CD"/>
    <w:rsid w:val="00E000A2"/>
    <w:rsid w:val="00E0014E"/>
    <w:rsid w:val="00E00616"/>
    <w:rsid w:val="00E00AE6"/>
    <w:rsid w:val="00E00E2B"/>
    <w:rsid w:val="00E012D1"/>
    <w:rsid w:val="00E016F0"/>
    <w:rsid w:val="00E01783"/>
    <w:rsid w:val="00E0199B"/>
    <w:rsid w:val="00E01CFF"/>
    <w:rsid w:val="00E02047"/>
    <w:rsid w:val="00E02634"/>
    <w:rsid w:val="00E02867"/>
    <w:rsid w:val="00E02BB5"/>
    <w:rsid w:val="00E02E0E"/>
    <w:rsid w:val="00E037E6"/>
    <w:rsid w:val="00E03B56"/>
    <w:rsid w:val="00E03F67"/>
    <w:rsid w:val="00E042C6"/>
    <w:rsid w:val="00E051A5"/>
    <w:rsid w:val="00E053D8"/>
    <w:rsid w:val="00E058DC"/>
    <w:rsid w:val="00E06E0B"/>
    <w:rsid w:val="00E07978"/>
    <w:rsid w:val="00E07E55"/>
    <w:rsid w:val="00E07F42"/>
    <w:rsid w:val="00E10549"/>
    <w:rsid w:val="00E10794"/>
    <w:rsid w:val="00E10B10"/>
    <w:rsid w:val="00E115ED"/>
    <w:rsid w:val="00E11AB5"/>
    <w:rsid w:val="00E11BC2"/>
    <w:rsid w:val="00E11C8E"/>
    <w:rsid w:val="00E12CAA"/>
    <w:rsid w:val="00E134BB"/>
    <w:rsid w:val="00E13748"/>
    <w:rsid w:val="00E1388F"/>
    <w:rsid w:val="00E1435E"/>
    <w:rsid w:val="00E1458C"/>
    <w:rsid w:val="00E14D3B"/>
    <w:rsid w:val="00E153EF"/>
    <w:rsid w:val="00E157E4"/>
    <w:rsid w:val="00E15CE6"/>
    <w:rsid w:val="00E17123"/>
    <w:rsid w:val="00E17809"/>
    <w:rsid w:val="00E17CF8"/>
    <w:rsid w:val="00E20086"/>
    <w:rsid w:val="00E20270"/>
    <w:rsid w:val="00E203DF"/>
    <w:rsid w:val="00E20B87"/>
    <w:rsid w:val="00E217A8"/>
    <w:rsid w:val="00E22219"/>
    <w:rsid w:val="00E233CE"/>
    <w:rsid w:val="00E237C9"/>
    <w:rsid w:val="00E23938"/>
    <w:rsid w:val="00E247C9"/>
    <w:rsid w:val="00E24FBD"/>
    <w:rsid w:val="00E25572"/>
    <w:rsid w:val="00E2574D"/>
    <w:rsid w:val="00E257A3"/>
    <w:rsid w:val="00E2595E"/>
    <w:rsid w:val="00E25999"/>
    <w:rsid w:val="00E25E4F"/>
    <w:rsid w:val="00E26DA0"/>
    <w:rsid w:val="00E27092"/>
    <w:rsid w:val="00E27441"/>
    <w:rsid w:val="00E275AF"/>
    <w:rsid w:val="00E27706"/>
    <w:rsid w:val="00E27DAB"/>
    <w:rsid w:val="00E30377"/>
    <w:rsid w:val="00E3038D"/>
    <w:rsid w:val="00E305EB"/>
    <w:rsid w:val="00E31815"/>
    <w:rsid w:val="00E32A3D"/>
    <w:rsid w:val="00E32B9B"/>
    <w:rsid w:val="00E32F0F"/>
    <w:rsid w:val="00E32F7D"/>
    <w:rsid w:val="00E33936"/>
    <w:rsid w:val="00E34330"/>
    <w:rsid w:val="00E346D8"/>
    <w:rsid w:val="00E350E7"/>
    <w:rsid w:val="00E3539C"/>
    <w:rsid w:val="00E35684"/>
    <w:rsid w:val="00E3789B"/>
    <w:rsid w:val="00E37B13"/>
    <w:rsid w:val="00E4033D"/>
    <w:rsid w:val="00E40833"/>
    <w:rsid w:val="00E41E8D"/>
    <w:rsid w:val="00E421B7"/>
    <w:rsid w:val="00E424A7"/>
    <w:rsid w:val="00E42716"/>
    <w:rsid w:val="00E42E4C"/>
    <w:rsid w:val="00E43339"/>
    <w:rsid w:val="00E4391A"/>
    <w:rsid w:val="00E44203"/>
    <w:rsid w:val="00E442F4"/>
    <w:rsid w:val="00E45456"/>
    <w:rsid w:val="00E4551D"/>
    <w:rsid w:val="00E455C2"/>
    <w:rsid w:val="00E45965"/>
    <w:rsid w:val="00E467F4"/>
    <w:rsid w:val="00E46964"/>
    <w:rsid w:val="00E474A3"/>
    <w:rsid w:val="00E47F6E"/>
    <w:rsid w:val="00E50573"/>
    <w:rsid w:val="00E519D7"/>
    <w:rsid w:val="00E51C07"/>
    <w:rsid w:val="00E51E00"/>
    <w:rsid w:val="00E52240"/>
    <w:rsid w:val="00E52575"/>
    <w:rsid w:val="00E53A41"/>
    <w:rsid w:val="00E53A70"/>
    <w:rsid w:val="00E53AF4"/>
    <w:rsid w:val="00E5408D"/>
    <w:rsid w:val="00E541F6"/>
    <w:rsid w:val="00E5429C"/>
    <w:rsid w:val="00E54D15"/>
    <w:rsid w:val="00E54F37"/>
    <w:rsid w:val="00E560F7"/>
    <w:rsid w:val="00E563FF"/>
    <w:rsid w:val="00E56B8A"/>
    <w:rsid w:val="00E57ECE"/>
    <w:rsid w:val="00E608A9"/>
    <w:rsid w:val="00E60A58"/>
    <w:rsid w:val="00E60F46"/>
    <w:rsid w:val="00E61017"/>
    <w:rsid w:val="00E61458"/>
    <w:rsid w:val="00E614DE"/>
    <w:rsid w:val="00E615CD"/>
    <w:rsid w:val="00E6167C"/>
    <w:rsid w:val="00E62D1D"/>
    <w:rsid w:val="00E62E75"/>
    <w:rsid w:val="00E63040"/>
    <w:rsid w:val="00E63058"/>
    <w:rsid w:val="00E630A6"/>
    <w:rsid w:val="00E63192"/>
    <w:rsid w:val="00E640AB"/>
    <w:rsid w:val="00E653B4"/>
    <w:rsid w:val="00E6544D"/>
    <w:rsid w:val="00E6563E"/>
    <w:rsid w:val="00E66128"/>
    <w:rsid w:val="00E666AA"/>
    <w:rsid w:val="00E6681C"/>
    <w:rsid w:val="00E6744B"/>
    <w:rsid w:val="00E6781D"/>
    <w:rsid w:val="00E6783C"/>
    <w:rsid w:val="00E708F3"/>
    <w:rsid w:val="00E713FD"/>
    <w:rsid w:val="00E716A9"/>
    <w:rsid w:val="00E7221D"/>
    <w:rsid w:val="00E72889"/>
    <w:rsid w:val="00E729D8"/>
    <w:rsid w:val="00E729FD"/>
    <w:rsid w:val="00E72A38"/>
    <w:rsid w:val="00E72D15"/>
    <w:rsid w:val="00E73196"/>
    <w:rsid w:val="00E734AA"/>
    <w:rsid w:val="00E73C2C"/>
    <w:rsid w:val="00E7469D"/>
    <w:rsid w:val="00E74964"/>
    <w:rsid w:val="00E74E5A"/>
    <w:rsid w:val="00E75535"/>
    <w:rsid w:val="00E759FD"/>
    <w:rsid w:val="00E75BCB"/>
    <w:rsid w:val="00E76340"/>
    <w:rsid w:val="00E76AFF"/>
    <w:rsid w:val="00E774AF"/>
    <w:rsid w:val="00E77AAD"/>
    <w:rsid w:val="00E77DF9"/>
    <w:rsid w:val="00E806D7"/>
    <w:rsid w:val="00E8169F"/>
    <w:rsid w:val="00E81B6B"/>
    <w:rsid w:val="00E82679"/>
    <w:rsid w:val="00E82CAE"/>
    <w:rsid w:val="00E82D1A"/>
    <w:rsid w:val="00E8358F"/>
    <w:rsid w:val="00E83764"/>
    <w:rsid w:val="00E83D85"/>
    <w:rsid w:val="00E83EC7"/>
    <w:rsid w:val="00E844DA"/>
    <w:rsid w:val="00E8456A"/>
    <w:rsid w:val="00E84B31"/>
    <w:rsid w:val="00E8537F"/>
    <w:rsid w:val="00E853DE"/>
    <w:rsid w:val="00E85C05"/>
    <w:rsid w:val="00E85F16"/>
    <w:rsid w:val="00E860BD"/>
    <w:rsid w:val="00E86783"/>
    <w:rsid w:val="00E90FA4"/>
    <w:rsid w:val="00E9182E"/>
    <w:rsid w:val="00E91B63"/>
    <w:rsid w:val="00E91E8E"/>
    <w:rsid w:val="00E91EF2"/>
    <w:rsid w:val="00E92052"/>
    <w:rsid w:val="00E9284A"/>
    <w:rsid w:val="00E928DB"/>
    <w:rsid w:val="00E93295"/>
    <w:rsid w:val="00E93A6D"/>
    <w:rsid w:val="00E93F69"/>
    <w:rsid w:val="00E93FEF"/>
    <w:rsid w:val="00E9410B"/>
    <w:rsid w:val="00E94A9F"/>
    <w:rsid w:val="00E95B03"/>
    <w:rsid w:val="00E964CF"/>
    <w:rsid w:val="00E965BE"/>
    <w:rsid w:val="00E976CF"/>
    <w:rsid w:val="00E97977"/>
    <w:rsid w:val="00EA004E"/>
    <w:rsid w:val="00EA0206"/>
    <w:rsid w:val="00EA0A1D"/>
    <w:rsid w:val="00EA16DF"/>
    <w:rsid w:val="00EA178C"/>
    <w:rsid w:val="00EA1FCB"/>
    <w:rsid w:val="00EA2D69"/>
    <w:rsid w:val="00EA333B"/>
    <w:rsid w:val="00EA33D4"/>
    <w:rsid w:val="00EA33F9"/>
    <w:rsid w:val="00EA3D8A"/>
    <w:rsid w:val="00EA4459"/>
    <w:rsid w:val="00EA4625"/>
    <w:rsid w:val="00EA4EBC"/>
    <w:rsid w:val="00EA4EEB"/>
    <w:rsid w:val="00EA5D72"/>
    <w:rsid w:val="00EA61D3"/>
    <w:rsid w:val="00EA6495"/>
    <w:rsid w:val="00EA6C7E"/>
    <w:rsid w:val="00EA7ADA"/>
    <w:rsid w:val="00EA7B2E"/>
    <w:rsid w:val="00EB021C"/>
    <w:rsid w:val="00EB322A"/>
    <w:rsid w:val="00EB4855"/>
    <w:rsid w:val="00EB4A43"/>
    <w:rsid w:val="00EB52D9"/>
    <w:rsid w:val="00EB5789"/>
    <w:rsid w:val="00EB59FE"/>
    <w:rsid w:val="00EB6466"/>
    <w:rsid w:val="00EB66F2"/>
    <w:rsid w:val="00EB684A"/>
    <w:rsid w:val="00EB7B39"/>
    <w:rsid w:val="00EB7E41"/>
    <w:rsid w:val="00EC0742"/>
    <w:rsid w:val="00EC12E7"/>
    <w:rsid w:val="00EC1B33"/>
    <w:rsid w:val="00EC2207"/>
    <w:rsid w:val="00EC23D5"/>
    <w:rsid w:val="00EC2752"/>
    <w:rsid w:val="00EC2A83"/>
    <w:rsid w:val="00EC3359"/>
    <w:rsid w:val="00EC39E7"/>
    <w:rsid w:val="00EC3BE9"/>
    <w:rsid w:val="00EC3EFB"/>
    <w:rsid w:val="00EC434E"/>
    <w:rsid w:val="00EC4A2A"/>
    <w:rsid w:val="00EC4D53"/>
    <w:rsid w:val="00EC5A94"/>
    <w:rsid w:val="00EC5BE3"/>
    <w:rsid w:val="00EC5FB9"/>
    <w:rsid w:val="00EC5FDC"/>
    <w:rsid w:val="00EC68CC"/>
    <w:rsid w:val="00EC6AEA"/>
    <w:rsid w:val="00EC6B2D"/>
    <w:rsid w:val="00EC6EE1"/>
    <w:rsid w:val="00EC72B3"/>
    <w:rsid w:val="00EC7584"/>
    <w:rsid w:val="00EC771F"/>
    <w:rsid w:val="00EC7F76"/>
    <w:rsid w:val="00ED03CF"/>
    <w:rsid w:val="00ED095F"/>
    <w:rsid w:val="00ED0BAB"/>
    <w:rsid w:val="00ED1127"/>
    <w:rsid w:val="00ED11A5"/>
    <w:rsid w:val="00ED1D48"/>
    <w:rsid w:val="00ED1DEE"/>
    <w:rsid w:val="00ED205F"/>
    <w:rsid w:val="00ED26D8"/>
    <w:rsid w:val="00ED284C"/>
    <w:rsid w:val="00ED28B0"/>
    <w:rsid w:val="00ED3048"/>
    <w:rsid w:val="00ED31EC"/>
    <w:rsid w:val="00ED3CE8"/>
    <w:rsid w:val="00ED575F"/>
    <w:rsid w:val="00ED5980"/>
    <w:rsid w:val="00ED5C4F"/>
    <w:rsid w:val="00ED5FD8"/>
    <w:rsid w:val="00ED6276"/>
    <w:rsid w:val="00ED6B3A"/>
    <w:rsid w:val="00ED6C2F"/>
    <w:rsid w:val="00ED6FD7"/>
    <w:rsid w:val="00ED74CC"/>
    <w:rsid w:val="00ED7A1A"/>
    <w:rsid w:val="00EE002D"/>
    <w:rsid w:val="00EE0040"/>
    <w:rsid w:val="00EE080A"/>
    <w:rsid w:val="00EE0BD0"/>
    <w:rsid w:val="00EE18A2"/>
    <w:rsid w:val="00EE1F4E"/>
    <w:rsid w:val="00EE244E"/>
    <w:rsid w:val="00EE26D0"/>
    <w:rsid w:val="00EE2895"/>
    <w:rsid w:val="00EE3F4A"/>
    <w:rsid w:val="00EE49C1"/>
    <w:rsid w:val="00EE56C8"/>
    <w:rsid w:val="00EE5AD9"/>
    <w:rsid w:val="00EE613C"/>
    <w:rsid w:val="00EE6272"/>
    <w:rsid w:val="00EE6532"/>
    <w:rsid w:val="00EE65C5"/>
    <w:rsid w:val="00EE6A3D"/>
    <w:rsid w:val="00EE7211"/>
    <w:rsid w:val="00EE7412"/>
    <w:rsid w:val="00EF134D"/>
    <w:rsid w:val="00EF145E"/>
    <w:rsid w:val="00EF18F2"/>
    <w:rsid w:val="00EF1936"/>
    <w:rsid w:val="00EF2170"/>
    <w:rsid w:val="00EF2557"/>
    <w:rsid w:val="00EF2B08"/>
    <w:rsid w:val="00EF4406"/>
    <w:rsid w:val="00EF45EA"/>
    <w:rsid w:val="00EF49A3"/>
    <w:rsid w:val="00EF4FF0"/>
    <w:rsid w:val="00EF5057"/>
    <w:rsid w:val="00EF518C"/>
    <w:rsid w:val="00EF5B37"/>
    <w:rsid w:val="00EF6582"/>
    <w:rsid w:val="00EF6BB1"/>
    <w:rsid w:val="00EF7267"/>
    <w:rsid w:val="00EF7B8C"/>
    <w:rsid w:val="00EF7D83"/>
    <w:rsid w:val="00F01143"/>
    <w:rsid w:val="00F01271"/>
    <w:rsid w:val="00F0143D"/>
    <w:rsid w:val="00F015B0"/>
    <w:rsid w:val="00F02626"/>
    <w:rsid w:val="00F02EEF"/>
    <w:rsid w:val="00F03538"/>
    <w:rsid w:val="00F0439E"/>
    <w:rsid w:val="00F04FBB"/>
    <w:rsid w:val="00F05F1E"/>
    <w:rsid w:val="00F07288"/>
    <w:rsid w:val="00F0748B"/>
    <w:rsid w:val="00F07CE6"/>
    <w:rsid w:val="00F107DA"/>
    <w:rsid w:val="00F1089B"/>
    <w:rsid w:val="00F10E0B"/>
    <w:rsid w:val="00F12C13"/>
    <w:rsid w:val="00F134EE"/>
    <w:rsid w:val="00F13848"/>
    <w:rsid w:val="00F13B75"/>
    <w:rsid w:val="00F13DB8"/>
    <w:rsid w:val="00F147A4"/>
    <w:rsid w:val="00F15753"/>
    <w:rsid w:val="00F15FC0"/>
    <w:rsid w:val="00F16C5B"/>
    <w:rsid w:val="00F16EAF"/>
    <w:rsid w:val="00F17824"/>
    <w:rsid w:val="00F2040D"/>
    <w:rsid w:val="00F20512"/>
    <w:rsid w:val="00F20528"/>
    <w:rsid w:val="00F20682"/>
    <w:rsid w:val="00F2078E"/>
    <w:rsid w:val="00F20A1F"/>
    <w:rsid w:val="00F21731"/>
    <w:rsid w:val="00F21A8C"/>
    <w:rsid w:val="00F21BA9"/>
    <w:rsid w:val="00F21C0A"/>
    <w:rsid w:val="00F22390"/>
    <w:rsid w:val="00F227F4"/>
    <w:rsid w:val="00F2298B"/>
    <w:rsid w:val="00F22B5C"/>
    <w:rsid w:val="00F22F10"/>
    <w:rsid w:val="00F234E1"/>
    <w:rsid w:val="00F23CEF"/>
    <w:rsid w:val="00F24E19"/>
    <w:rsid w:val="00F25227"/>
    <w:rsid w:val="00F26FCF"/>
    <w:rsid w:val="00F274FB"/>
    <w:rsid w:val="00F27862"/>
    <w:rsid w:val="00F27E99"/>
    <w:rsid w:val="00F27EA1"/>
    <w:rsid w:val="00F30BB6"/>
    <w:rsid w:val="00F30F0F"/>
    <w:rsid w:val="00F316AB"/>
    <w:rsid w:val="00F318BE"/>
    <w:rsid w:val="00F32746"/>
    <w:rsid w:val="00F32E3F"/>
    <w:rsid w:val="00F3320D"/>
    <w:rsid w:val="00F339AE"/>
    <w:rsid w:val="00F33E84"/>
    <w:rsid w:val="00F34045"/>
    <w:rsid w:val="00F34071"/>
    <w:rsid w:val="00F343A7"/>
    <w:rsid w:val="00F35E43"/>
    <w:rsid w:val="00F366EF"/>
    <w:rsid w:val="00F3679E"/>
    <w:rsid w:val="00F368C8"/>
    <w:rsid w:val="00F369DB"/>
    <w:rsid w:val="00F36BD6"/>
    <w:rsid w:val="00F37029"/>
    <w:rsid w:val="00F37845"/>
    <w:rsid w:val="00F37C0C"/>
    <w:rsid w:val="00F37FCD"/>
    <w:rsid w:val="00F40F3F"/>
    <w:rsid w:val="00F41001"/>
    <w:rsid w:val="00F41365"/>
    <w:rsid w:val="00F41401"/>
    <w:rsid w:val="00F41517"/>
    <w:rsid w:val="00F4189B"/>
    <w:rsid w:val="00F41B84"/>
    <w:rsid w:val="00F42196"/>
    <w:rsid w:val="00F42FC4"/>
    <w:rsid w:val="00F437B3"/>
    <w:rsid w:val="00F438A7"/>
    <w:rsid w:val="00F43ACC"/>
    <w:rsid w:val="00F440C2"/>
    <w:rsid w:val="00F46B6D"/>
    <w:rsid w:val="00F46FAB"/>
    <w:rsid w:val="00F4716E"/>
    <w:rsid w:val="00F47DBE"/>
    <w:rsid w:val="00F50B8B"/>
    <w:rsid w:val="00F51777"/>
    <w:rsid w:val="00F51786"/>
    <w:rsid w:val="00F5255D"/>
    <w:rsid w:val="00F525EC"/>
    <w:rsid w:val="00F52FF0"/>
    <w:rsid w:val="00F5324D"/>
    <w:rsid w:val="00F537F9"/>
    <w:rsid w:val="00F53DB9"/>
    <w:rsid w:val="00F53EEA"/>
    <w:rsid w:val="00F542B3"/>
    <w:rsid w:val="00F54EE5"/>
    <w:rsid w:val="00F55047"/>
    <w:rsid w:val="00F550C2"/>
    <w:rsid w:val="00F55555"/>
    <w:rsid w:val="00F555E1"/>
    <w:rsid w:val="00F55854"/>
    <w:rsid w:val="00F55969"/>
    <w:rsid w:val="00F55A49"/>
    <w:rsid w:val="00F55D7D"/>
    <w:rsid w:val="00F566D1"/>
    <w:rsid w:val="00F56985"/>
    <w:rsid w:val="00F569F3"/>
    <w:rsid w:val="00F56E60"/>
    <w:rsid w:val="00F5738A"/>
    <w:rsid w:val="00F574E5"/>
    <w:rsid w:val="00F57984"/>
    <w:rsid w:val="00F604E7"/>
    <w:rsid w:val="00F60980"/>
    <w:rsid w:val="00F60FBD"/>
    <w:rsid w:val="00F6165E"/>
    <w:rsid w:val="00F6260D"/>
    <w:rsid w:val="00F637C3"/>
    <w:rsid w:val="00F648A5"/>
    <w:rsid w:val="00F64C72"/>
    <w:rsid w:val="00F64D80"/>
    <w:rsid w:val="00F650C5"/>
    <w:rsid w:val="00F65805"/>
    <w:rsid w:val="00F65985"/>
    <w:rsid w:val="00F6606D"/>
    <w:rsid w:val="00F66202"/>
    <w:rsid w:val="00F66637"/>
    <w:rsid w:val="00F66CE5"/>
    <w:rsid w:val="00F67686"/>
    <w:rsid w:val="00F67B43"/>
    <w:rsid w:val="00F67E5C"/>
    <w:rsid w:val="00F70FB7"/>
    <w:rsid w:val="00F717C7"/>
    <w:rsid w:val="00F71AC7"/>
    <w:rsid w:val="00F72B0D"/>
    <w:rsid w:val="00F72DF9"/>
    <w:rsid w:val="00F72EDF"/>
    <w:rsid w:val="00F739F2"/>
    <w:rsid w:val="00F73DFB"/>
    <w:rsid w:val="00F73FE5"/>
    <w:rsid w:val="00F74274"/>
    <w:rsid w:val="00F74858"/>
    <w:rsid w:val="00F748FE"/>
    <w:rsid w:val="00F749AD"/>
    <w:rsid w:val="00F764AC"/>
    <w:rsid w:val="00F76B6F"/>
    <w:rsid w:val="00F76C32"/>
    <w:rsid w:val="00F76FAB"/>
    <w:rsid w:val="00F77820"/>
    <w:rsid w:val="00F77B40"/>
    <w:rsid w:val="00F77BC6"/>
    <w:rsid w:val="00F77C5B"/>
    <w:rsid w:val="00F80703"/>
    <w:rsid w:val="00F80976"/>
    <w:rsid w:val="00F80D92"/>
    <w:rsid w:val="00F812B7"/>
    <w:rsid w:val="00F817B1"/>
    <w:rsid w:val="00F81A52"/>
    <w:rsid w:val="00F82AD5"/>
    <w:rsid w:val="00F839F9"/>
    <w:rsid w:val="00F83AC7"/>
    <w:rsid w:val="00F83E7A"/>
    <w:rsid w:val="00F84203"/>
    <w:rsid w:val="00F8487F"/>
    <w:rsid w:val="00F8520B"/>
    <w:rsid w:val="00F852DB"/>
    <w:rsid w:val="00F85353"/>
    <w:rsid w:val="00F8536E"/>
    <w:rsid w:val="00F8550C"/>
    <w:rsid w:val="00F86EAA"/>
    <w:rsid w:val="00F870A3"/>
    <w:rsid w:val="00F90116"/>
    <w:rsid w:val="00F90751"/>
    <w:rsid w:val="00F909C4"/>
    <w:rsid w:val="00F90D99"/>
    <w:rsid w:val="00F91010"/>
    <w:rsid w:val="00F91012"/>
    <w:rsid w:val="00F918FA"/>
    <w:rsid w:val="00F91B63"/>
    <w:rsid w:val="00F9307F"/>
    <w:rsid w:val="00F94210"/>
    <w:rsid w:val="00F94C2E"/>
    <w:rsid w:val="00F95200"/>
    <w:rsid w:val="00F9698B"/>
    <w:rsid w:val="00F96FAC"/>
    <w:rsid w:val="00F972AA"/>
    <w:rsid w:val="00F9739B"/>
    <w:rsid w:val="00F97F16"/>
    <w:rsid w:val="00FA0063"/>
    <w:rsid w:val="00FA00E2"/>
    <w:rsid w:val="00FA0237"/>
    <w:rsid w:val="00FA0320"/>
    <w:rsid w:val="00FA0D02"/>
    <w:rsid w:val="00FA1DB9"/>
    <w:rsid w:val="00FA1EFC"/>
    <w:rsid w:val="00FA2ACB"/>
    <w:rsid w:val="00FA3594"/>
    <w:rsid w:val="00FA3F0A"/>
    <w:rsid w:val="00FA4039"/>
    <w:rsid w:val="00FA4231"/>
    <w:rsid w:val="00FA4BE4"/>
    <w:rsid w:val="00FA529B"/>
    <w:rsid w:val="00FA58C6"/>
    <w:rsid w:val="00FA62DF"/>
    <w:rsid w:val="00FA7743"/>
    <w:rsid w:val="00FA7CB2"/>
    <w:rsid w:val="00FA7D50"/>
    <w:rsid w:val="00FB08D4"/>
    <w:rsid w:val="00FB0D05"/>
    <w:rsid w:val="00FB0D54"/>
    <w:rsid w:val="00FB15B6"/>
    <w:rsid w:val="00FB2473"/>
    <w:rsid w:val="00FB27F5"/>
    <w:rsid w:val="00FB2AB0"/>
    <w:rsid w:val="00FB2EE0"/>
    <w:rsid w:val="00FB2F86"/>
    <w:rsid w:val="00FB3384"/>
    <w:rsid w:val="00FB37AC"/>
    <w:rsid w:val="00FB3DC9"/>
    <w:rsid w:val="00FB3F8C"/>
    <w:rsid w:val="00FB3F90"/>
    <w:rsid w:val="00FB56C4"/>
    <w:rsid w:val="00FB62AF"/>
    <w:rsid w:val="00FB6A2E"/>
    <w:rsid w:val="00FB7185"/>
    <w:rsid w:val="00FB7B89"/>
    <w:rsid w:val="00FC09BE"/>
    <w:rsid w:val="00FC0E05"/>
    <w:rsid w:val="00FC0F05"/>
    <w:rsid w:val="00FC1E3B"/>
    <w:rsid w:val="00FC238B"/>
    <w:rsid w:val="00FC31C2"/>
    <w:rsid w:val="00FC3F23"/>
    <w:rsid w:val="00FC4571"/>
    <w:rsid w:val="00FC557D"/>
    <w:rsid w:val="00FC564B"/>
    <w:rsid w:val="00FC5F63"/>
    <w:rsid w:val="00FC65DE"/>
    <w:rsid w:val="00FC6605"/>
    <w:rsid w:val="00FC73CA"/>
    <w:rsid w:val="00FC7B96"/>
    <w:rsid w:val="00FD0F18"/>
    <w:rsid w:val="00FD104D"/>
    <w:rsid w:val="00FD1664"/>
    <w:rsid w:val="00FD17A6"/>
    <w:rsid w:val="00FD1B30"/>
    <w:rsid w:val="00FD1C74"/>
    <w:rsid w:val="00FD21CA"/>
    <w:rsid w:val="00FD221C"/>
    <w:rsid w:val="00FD229A"/>
    <w:rsid w:val="00FD4E68"/>
    <w:rsid w:val="00FD4F35"/>
    <w:rsid w:val="00FD5D13"/>
    <w:rsid w:val="00FD5E00"/>
    <w:rsid w:val="00FD5E88"/>
    <w:rsid w:val="00FD6844"/>
    <w:rsid w:val="00FD6A3A"/>
    <w:rsid w:val="00FD6E2E"/>
    <w:rsid w:val="00FD7B87"/>
    <w:rsid w:val="00FE08C0"/>
    <w:rsid w:val="00FE09D6"/>
    <w:rsid w:val="00FE1042"/>
    <w:rsid w:val="00FE15AD"/>
    <w:rsid w:val="00FE1E1E"/>
    <w:rsid w:val="00FE236F"/>
    <w:rsid w:val="00FE2997"/>
    <w:rsid w:val="00FE2D9C"/>
    <w:rsid w:val="00FE2FC4"/>
    <w:rsid w:val="00FE3614"/>
    <w:rsid w:val="00FE365A"/>
    <w:rsid w:val="00FE38CF"/>
    <w:rsid w:val="00FE3A66"/>
    <w:rsid w:val="00FE3FBE"/>
    <w:rsid w:val="00FE4325"/>
    <w:rsid w:val="00FE4806"/>
    <w:rsid w:val="00FE48BE"/>
    <w:rsid w:val="00FE562B"/>
    <w:rsid w:val="00FE5A33"/>
    <w:rsid w:val="00FE5BAA"/>
    <w:rsid w:val="00FE6B83"/>
    <w:rsid w:val="00FE75B0"/>
    <w:rsid w:val="00FF018D"/>
    <w:rsid w:val="00FF05A1"/>
    <w:rsid w:val="00FF0825"/>
    <w:rsid w:val="00FF130E"/>
    <w:rsid w:val="00FF3354"/>
    <w:rsid w:val="00FF3DCB"/>
    <w:rsid w:val="00FF3DF3"/>
    <w:rsid w:val="00FF3E2C"/>
    <w:rsid w:val="00FF3F4C"/>
    <w:rsid w:val="00FF4116"/>
    <w:rsid w:val="00FF430A"/>
    <w:rsid w:val="00FF4495"/>
    <w:rsid w:val="00FF45F1"/>
    <w:rsid w:val="00FF4BC3"/>
    <w:rsid w:val="00FF550E"/>
    <w:rsid w:val="00FF5D85"/>
    <w:rsid w:val="00FF64FA"/>
    <w:rsid w:val="00FF6B4F"/>
    <w:rsid w:val="00FF7042"/>
    <w:rsid w:val="00FF7907"/>
    <w:rsid w:val="00FF7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37EA53"/>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Plain Text" w:uiPriority="99"/>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F368C8"/>
    <w:pPr>
      <w:spacing w:before="3pt" w:after="3pt"/>
    </w:pPr>
    <w:rPr>
      <w:rFonts w:ascii="Arial" w:hAnsi="Arial"/>
      <w:lang w:eastAsia="en-US"/>
    </w:rPr>
  </w:style>
  <w:style w:type="paragraph" w:styleId="Heading1">
    <w:name w:val="heading 1"/>
    <w:basedOn w:val="Normal"/>
    <w:next w:val="Normal"/>
    <w:link w:val="Heading1Char"/>
    <w:qFormat/>
    <w:rsid w:val="00F368C8"/>
    <w:pPr>
      <w:keepNext/>
      <w:widowControl w:val="0"/>
      <w:numPr>
        <w:numId w:val="1"/>
      </w:numPr>
      <w:spacing w:before="18pt"/>
      <w:outlineLvl w:val="0"/>
    </w:pPr>
    <w:rPr>
      <w:b/>
      <w:color w:val="000080"/>
      <w:sz w:val="36"/>
    </w:rPr>
  </w:style>
  <w:style w:type="paragraph" w:styleId="Heading2">
    <w:name w:val="heading 2"/>
    <w:aliases w:val="Chapter Title,Überschrift 2"/>
    <w:basedOn w:val="Heading1"/>
    <w:next w:val="Normal"/>
    <w:link w:val="Heading2Char"/>
    <w:qFormat/>
    <w:rsid w:val="00F368C8"/>
    <w:pPr>
      <w:numPr>
        <w:ilvl w:val="1"/>
      </w:numPr>
      <w:spacing w:before="12pt"/>
      <w:outlineLvl w:val="1"/>
    </w:pPr>
    <w:rPr>
      <w:sz w:val="32"/>
    </w:rPr>
  </w:style>
  <w:style w:type="paragraph" w:styleId="Heading3">
    <w:name w:val="heading 3"/>
    <w:basedOn w:val="Heading2"/>
    <w:next w:val="Normal"/>
    <w:link w:val="Heading3Char"/>
    <w:qFormat/>
    <w:rsid w:val="00F368C8"/>
    <w:pPr>
      <w:numPr>
        <w:ilvl w:val="2"/>
      </w:numPr>
      <w:spacing w:before="6pt"/>
      <w:outlineLvl w:val="2"/>
    </w:pPr>
    <w:rPr>
      <w:sz w:val="28"/>
    </w:rPr>
  </w:style>
  <w:style w:type="paragraph" w:styleId="Heading4">
    <w:name w:val="heading 4"/>
    <w:aliases w:val="Map Title,Bullet 1,PA Micro Section,ASAPHeading 4"/>
    <w:basedOn w:val="Heading3"/>
    <w:next w:val="Normal"/>
    <w:qFormat/>
    <w:rsid w:val="00F368C8"/>
    <w:pPr>
      <w:numPr>
        <w:ilvl w:val="3"/>
      </w:numPr>
      <w:outlineLvl w:val="3"/>
    </w:pPr>
  </w:style>
  <w:style w:type="paragraph" w:styleId="Heading5">
    <w:name w:val="heading 5"/>
    <w:basedOn w:val="Heading4"/>
    <w:next w:val="Normal"/>
    <w:qFormat/>
    <w:rsid w:val="00F368C8"/>
    <w:pPr>
      <w:numPr>
        <w:ilvl w:val="4"/>
      </w:numPr>
      <w:outlineLvl w:val="4"/>
    </w:pPr>
  </w:style>
  <w:style w:type="paragraph" w:styleId="Heading6">
    <w:name w:val="heading 6"/>
    <w:basedOn w:val="Heading5"/>
    <w:next w:val="Normal"/>
    <w:qFormat/>
    <w:rsid w:val="00F368C8"/>
    <w:pPr>
      <w:numPr>
        <w:ilvl w:val="5"/>
      </w:numPr>
      <w:outlineLvl w:val="5"/>
    </w:pPr>
  </w:style>
  <w:style w:type="paragraph" w:styleId="Heading7">
    <w:name w:val="heading 7"/>
    <w:basedOn w:val="Heading6"/>
    <w:next w:val="Normal"/>
    <w:qFormat/>
    <w:rsid w:val="00F368C8"/>
    <w:pPr>
      <w:numPr>
        <w:ilvl w:val="6"/>
      </w:numPr>
      <w:outlineLvl w:val="6"/>
    </w:pPr>
  </w:style>
  <w:style w:type="paragraph" w:styleId="Heading8">
    <w:name w:val="heading 8"/>
    <w:basedOn w:val="Heading7"/>
    <w:next w:val="Normal"/>
    <w:qFormat/>
    <w:rsid w:val="00F368C8"/>
    <w:pPr>
      <w:numPr>
        <w:ilvl w:val="7"/>
      </w:numPr>
      <w:outlineLvl w:val="7"/>
    </w:pPr>
  </w:style>
  <w:style w:type="paragraph" w:styleId="Heading9">
    <w:name w:val="heading 9"/>
    <w:basedOn w:val="Normal"/>
    <w:next w:val="Normal"/>
    <w:link w:val="Heading9Char"/>
    <w:qFormat/>
    <w:rsid w:val="00F368C8"/>
    <w:pPr>
      <w:spacing w:before="9pt"/>
      <w:outlineLvl w:val="8"/>
    </w:pPr>
    <w:rPr>
      <w:b/>
      <w:color w:val="00008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Caption">
    <w:name w:val="caption"/>
    <w:basedOn w:val="Normal"/>
    <w:next w:val="Normal"/>
    <w:rsid w:val="00F368C8"/>
    <w:pPr>
      <w:spacing w:before="6pt" w:after="6pt"/>
    </w:pPr>
    <w:rPr>
      <w:b/>
    </w:rPr>
  </w:style>
  <w:style w:type="paragraph" w:styleId="Footer">
    <w:name w:val="footer"/>
    <w:basedOn w:val="Normal"/>
    <w:rsid w:val="00F368C8"/>
    <w:pPr>
      <w:tabs>
        <w:tab w:val="center" w:pos="235.15pt"/>
        <w:tab w:val="end" w:pos="470.30pt"/>
      </w:tabs>
    </w:pPr>
  </w:style>
  <w:style w:type="paragraph" w:styleId="Header">
    <w:name w:val="header"/>
    <w:basedOn w:val="Normal"/>
    <w:rsid w:val="00F368C8"/>
    <w:pPr>
      <w:tabs>
        <w:tab w:val="center" w:pos="235.15pt"/>
        <w:tab w:val="end" w:pos="470.30pt"/>
      </w:tabs>
    </w:pPr>
  </w:style>
  <w:style w:type="paragraph" w:styleId="List">
    <w:name w:val="List"/>
    <w:basedOn w:val="Normal"/>
    <w:rsid w:val="00F368C8"/>
  </w:style>
  <w:style w:type="paragraph" w:styleId="List2">
    <w:name w:val="List 2"/>
    <w:basedOn w:val="Normal"/>
    <w:rsid w:val="00F368C8"/>
    <w:pPr>
      <w:ind w:start="36pt" w:hanging="18pt"/>
    </w:pPr>
  </w:style>
  <w:style w:type="paragraph" w:styleId="List3">
    <w:name w:val="List 3"/>
    <w:basedOn w:val="Normal"/>
    <w:rsid w:val="00F368C8"/>
    <w:pPr>
      <w:ind w:start="54pt" w:hanging="18pt"/>
    </w:pPr>
  </w:style>
  <w:style w:type="paragraph" w:styleId="ListContinue">
    <w:name w:val="List Continue"/>
    <w:basedOn w:val="Normal"/>
    <w:link w:val="ListContinueChar"/>
    <w:rsid w:val="00F368C8"/>
    <w:pPr>
      <w:ind w:start="17.85pt"/>
    </w:pPr>
  </w:style>
  <w:style w:type="paragraph" w:styleId="ListContinue2">
    <w:name w:val="List Continue 2"/>
    <w:basedOn w:val="ListContinue"/>
    <w:rsid w:val="00F368C8"/>
    <w:pPr>
      <w:ind w:start="35.70pt"/>
    </w:pPr>
  </w:style>
  <w:style w:type="paragraph" w:styleId="ListContinue3">
    <w:name w:val="List Continue 3"/>
    <w:basedOn w:val="ListContinue"/>
    <w:rsid w:val="00F368C8"/>
    <w:pPr>
      <w:ind w:start="53.85pt"/>
    </w:pPr>
  </w:style>
  <w:style w:type="paragraph" w:customStyle="1" w:styleId="NoteIcon">
    <w:name w:val="Note Icon"/>
    <w:basedOn w:val="Normal"/>
    <w:next w:val="Normal"/>
    <w:link w:val="NoteIconChar"/>
    <w:rsid w:val="00F368C8"/>
    <w:pPr>
      <w:keepNext/>
      <w:ind w:start="54pt"/>
    </w:pPr>
  </w:style>
  <w:style w:type="paragraph" w:customStyle="1" w:styleId="NoteList">
    <w:name w:val="Note List"/>
    <w:basedOn w:val="List"/>
    <w:rsid w:val="00F368C8"/>
    <w:pPr>
      <w:tabs>
        <w:tab w:val="num" w:pos="19.80pt"/>
      </w:tabs>
      <w:ind w:start="72pt" w:hanging="17.85pt"/>
    </w:pPr>
  </w:style>
  <w:style w:type="paragraph" w:customStyle="1" w:styleId="NoteList2">
    <w:name w:val="Note List 2"/>
    <w:basedOn w:val="Normal"/>
    <w:rsid w:val="00F368C8"/>
    <w:pPr>
      <w:ind w:start="126pt" w:hanging="18pt"/>
    </w:pPr>
  </w:style>
  <w:style w:type="paragraph" w:customStyle="1" w:styleId="NoteListContinue">
    <w:name w:val="Note List Continue"/>
    <w:basedOn w:val="ListContinue"/>
    <w:rsid w:val="00F368C8"/>
    <w:pPr>
      <w:ind w:start="72pt"/>
    </w:pPr>
  </w:style>
  <w:style w:type="paragraph" w:customStyle="1" w:styleId="NoteParagraph">
    <w:name w:val="Note Paragraph"/>
    <w:basedOn w:val="Normal"/>
    <w:link w:val="NoteParagraphChar"/>
    <w:rsid w:val="00F368C8"/>
    <w:pPr>
      <w:ind w:start="53.85pt"/>
    </w:pPr>
  </w:style>
  <w:style w:type="character" w:customStyle="1" w:styleId="Object">
    <w:name w:val="Object"/>
    <w:qFormat/>
    <w:rsid w:val="00F368C8"/>
    <w:rPr>
      <w:rFonts w:ascii="Arial" w:hAnsi="Arial"/>
      <w:i/>
      <w:sz w:val="20"/>
    </w:rPr>
  </w:style>
  <w:style w:type="character" w:styleId="Hyperlink">
    <w:name w:val="Hyperlink"/>
    <w:uiPriority w:val="99"/>
    <w:rsid w:val="00F368C8"/>
    <w:rPr>
      <w:color w:val="0000FF"/>
      <w:u w:val="single"/>
    </w:rPr>
  </w:style>
  <w:style w:type="character" w:customStyle="1" w:styleId="ScreenOutput">
    <w:name w:val="Screen Output"/>
    <w:rsid w:val="00F368C8"/>
    <w:rPr>
      <w:rFonts w:ascii="Courier New" w:hAnsi="Courier New"/>
      <w:sz w:val="20"/>
    </w:rPr>
  </w:style>
  <w:style w:type="character" w:customStyle="1" w:styleId="ScreenOutputLong">
    <w:name w:val="Screen Output Long"/>
    <w:rsid w:val="00F368C8"/>
    <w:rPr>
      <w:rFonts w:ascii="Courier New" w:hAnsi="Courier New"/>
      <w:sz w:val="18"/>
    </w:rPr>
  </w:style>
  <w:style w:type="paragraph" w:customStyle="1" w:styleId="TableHeading">
    <w:name w:val="Table Heading"/>
    <w:basedOn w:val="Normal"/>
    <w:link w:val="TableHeadingChar"/>
    <w:qFormat/>
    <w:rsid w:val="00F368C8"/>
    <w:rPr>
      <w:b/>
    </w:rPr>
  </w:style>
  <w:style w:type="paragraph" w:customStyle="1" w:styleId="TableText">
    <w:name w:val="Table Text"/>
    <w:basedOn w:val="TableHeading"/>
    <w:link w:val="TableTextChar"/>
    <w:qFormat/>
    <w:rsid w:val="00F368C8"/>
    <w:rPr>
      <w:b w:val="0"/>
    </w:rPr>
  </w:style>
  <w:style w:type="character" w:customStyle="1" w:styleId="UserInput">
    <w:name w:val="User Input"/>
    <w:qFormat/>
    <w:rsid w:val="00F368C8"/>
    <w:rPr>
      <w:rFonts w:ascii="Courier New" w:hAnsi="Courier New"/>
      <w:b/>
      <w:sz w:val="20"/>
    </w:rPr>
  </w:style>
  <w:style w:type="character" w:customStyle="1" w:styleId="UserInputLong">
    <w:name w:val="User Input Long"/>
    <w:rsid w:val="00F368C8"/>
    <w:rPr>
      <w:rFonts w:ascii="Courier New" w:hAnsi="Courier New"/>
      <w:b/>
      <w:sz w:val="18"/>
    </w:rPr>
  </w:style>
  <w:style w:type="character" w:customStyle="1" w:styleId="UserKey">
    <w:name w:val="User Key"/>
    <w:qFormat/>
    <w:rsid w:val="00F368C8"/>
    <w:rPr>
      <w:rFonts w:ascii="Courier New" w:hAnsi="Courier New"/>
      <w:sz w:val="16"/>
    </w:rPr>
  </w:style>
  <w:style w:type="paragraph" w:customStyle="1" w:styleId="ListNumbered">
    <w:name w:val="List Numbered"/>
    <w:basedOn w:val="List"/>
  </w:style>
  <w:style w:type="character" w:styleId="FollowedHyperlink">
    <w:name w:val="FollowedHyperlink"/>
    <w:rsid w:val="00F368C8"/>
    <w:rPr>
      <w:color w:val="800080"/>
      <w:u w:val="single"/>
    </w:rPr>
  </w:style>
  <w:style w:type="paragraph" w:styleId="TOC1">
    <w:name w:val="toc 1"/>
    <w:basedOn w:val="Normal"/>
    <w:next w:val="Normal"/>
    <w:autoRedefine/>
    <w:uiPriority w:val="39"/>
    <w:rsid w:val="00F368C8"/>
  </w:style>
  <w:style w:type="paragraph" w:styleId="TOC2">
    <w:name w:val="toc 2"/>
    <w:basedOn w:val="Normal"/>
    <w:next w:val="Normal"/>
    <w:autoRedefine/>
    <w:uiPriority w:val="39"/>
    <w:rsid w:val="00F368C8"/>
    <w:pPr>
      <w:ind w:start="10pt"/>
    </w:pPr>
  </w:style>
  <w:style w:type="paragraph" w:styleId="TOC3">
    <w:name w:val="toc 3"/>
    <w:basedOn w:val="Normal"/>
    <w:next w:val="Normal"/>
    <w:autoRedefine/>
    <w:uiPriority w:val="39"/>
    <w:rsid w:val="00F368C8"/>
    <w:pPr>
      <w:ind w:start="20pt"/>
    </w:pPr>
  </w:style>
  <w:style w:type="paragraph" w:styleId="TOC4">
    <w:name w:val="toc 4"/>
    <w:basedOn w:val="Normal"/>
    <w:next w:val="Normal"/>
    <w:autoRedefine/>
    <w:semiHidden/>
    <w:rsid w:val="00F368C8"/>
    <w:pPr>
      <w:ind w:start="30pt"/>
    </w:pPr>
  </w:style>
  <w:style w:type="character" w:customStyle="1" w:styleId="Name">
    <w:name w:val="Name"/>
    <w:rPr>
      <w:rFonts w:ascii="Courier New" w:hAnsi="Courier New"/>
      <w:sz w:val="20"/>
    </w:rPr>
  </w:style>
  <w:style w:type="paragraph" w:styleId="PlainText">
    <w:name w:val="Plain Text"/>
    <w:basedOn w:val="Normal"/>
    <w:link w:val="PlainTextChar"/>
    <w:uiPriority w:val="99"/>
    <w:rPr>
      <w:rFonts w:ascii="Courier New" w:hAnsi="Courier New"/>
      <w:lang w:val="de-DE" w:eastAsia="x-none"/>
    </w:rPr>
  </w:style>
  <w:style w:type="paragraph" w:styleId="TOC5">
    <w:name w:val="toc 5"/>
    <w:basedOn w:val="Normal"/>
    <w:next w:val="Normal"/>
    <w:autoRedefine/>
    <w:semiHidden/>
    <w:rsid w:val="00F368C8"/>
    <w:pPr>
      <w:ind w:start="40pt"/>
    </w:pPr>
  </w:style>
  <w:style w:type="paragraph" w:styleId="TOC6">
    <w:name w:val="toc 6"/>
    <w:basedOn w:val="Normal"/>
    <w:next w:val="Normal"/>
    <w:autoRedefine/>
    <w:semiHidden/>
    <w:rsid w:val="00F368C8"/>
    <w:pPr>
      <w:ind w:start="50pt"/>
    </w:pPr>
  </w:style>
  <w:style w:type="paragraph" w:styleId="TOC7">
    <w:name w:val="toc 7"/>
    <w:basedOn w:val="Normal"/>
    <w:next w:val="Normal"/>
    <w:autoRedefine/>
    <w:semiHidden/>
    <w:rsid w:val="00F368C8"/>
    <w:pPr>
      <w:ind w:start="60pt"/>
    </w:pPr>
  </w:style>
  <w:style w:type="paragraph" w:styleId="TOC8">
    <w:name w:val="toc 8"/>
    <w:basedOn w:val="Normal"/>
    <w:next w:val="Normal"/>
    <w:autoRedefine/>
    <w:semiHidden/>
    <w:rsid w:val="00F368C8"/>
    <w:pPr>
      <w:ind w:start="70pt"/>
    </w:pPr>
  </w:style>
  <w:style w:type="paragraph" w:styleId="TOC9">
    <w:name w:val="toc 9"/>
    <w:basedOn w:val="Normal"/>
    <w:next w:val="Normal"/>
    <w:autoRedefine/>
    <w:semiHidden/>
    <w:rsid w:val="00F368C8"/>
    <w:pPr>
      <w:ind w:start="80pt"/>
    </w:pPr>
  </w:style>
  <w:style w:type="paragraph" w:customStyle="1" w:styleId="CoverPageSub-Title">
    <w:name w:val="Cover Page Sub-Title"/>
    <w:basedOn w:val="Normal"/>
    <w:autoRedefine/>
    <w:rsid w:val="009C54B8"/>
    <w:pPr>
      <w:framePr w:w="311.85pt" w:h="581.20pt" w:hSpace="7.10pt" w:wrap="around" w:vAnchor="page" w:hAnchor="page" w:x="204.15pt" w:y="158.80pt"/>
      <w:spacing w:before="0pt" w:after="0pt"/>
      <w:jc w:val="end"/>
    </w:pPr>
    <w:rPr>
      <w:sz w:val="24"/>
    </w:rPr>
  </w:style>
  <w:style w:type="paragraph" w:customStyle="1" w:styleId="CoverPageTitle">
    <w:name w:val="Cover Page Title"/>
    <w:basedOn w:val="Normal"/>
    <w:autoRedefine/>
    <w:rsid w:val="00324A3C"/>
    <w:pPr>
      <w:spacing w:before="270pt" w:after="9pt"/>
    </w:pPr>
    <w:rPr>
      <w:b/>
      <w:sz w:val="44"/>
    </w:rPr>
  </w:style>
  <w:style w:type="paragraph" w:customStyle="1" w:styleId="CoverPageTop">
    <w:name w:val="Cover Page Top"/>
    <w:basedOn w:val="Normal"/>
    <w:rsid w:val="00F368C8"/>
    <w:pPr>
      <w:keepLines/>
      <w:spacing w:before="6pt" w:after="0pt"/>
      <w:jc w:val="end"/>
    </w:pPr>
    <w:rPr>
      <w:sz w:val="24"/>
    </w:rPr>
  </w:style>
  <w:style w:type="paragraph" w:customStyle="1" w:styleId="Copyright">
    <w:name w:val="Copyright"/>
    <w:rsid w:val="00F368C8"/>
    <w:rPr>
      <w:rFonts w:ascii="Arial" w:hAnsi="Arial"/>
      <w:sz w:val="18"/>
      <w:lang w:eastAsia="en-US"/>
    </w:rPr>
  </w:style>
  <w:style w:type="paragraph" w:styleId="BodyText">
    <w:name w:val="Body Text"/>
    <w:basedOn w:val="Normal"/>
    <w:link w:val="BodyTextChar"/>
    <w:rsid w:val="00F368C8"/>
    <w:rPr>
      <w:i/>
      <w:iCs/>
      <w:color w:val="008000"/>
    </w:rPr>
  </w:style>
  <w:style w:type="paragraph" w:styleId="BodyTextIndent">
    <w:name w:val="Body Text Indent"/>
    <w:basedOn w:val="Normal"/>
    <w:pPr>
      <w:ind w:start="18pt"/>
    </w:pPr>
  </w:style>
  <w:style w:type="paragraph" w:styleId="NormalWeb">
    <w:name w:val="Normal (Web)"/>
    <w:basedOn w:val="Normal"/>
    <w:rsid w:val="00F368C8"/>
    <w:pPr>
      <w:spacing w:before="5pt" w:beforeAutospacing="1" w:after="5pt" w:afterAutospacing="1" w:line="11pt" w:lineRule="atLeast"/>
    </w:pPr>
    <w:rPr>
      <w:rFonts w:ascii="Tahoma" w:eastAsia="MS Mincho" w:hAnsi="Tahoma" w:cs="Tahoma"/>
      <w:color w:val="333333"/>
      <w:sz w:val="16"/>
      <w:szCs w:val="16"/>
      <w:lang w:eastAsia="ja-JP"/>
    </w:rPr>
  </w:style>
  <w:style w:type="character" w:styleId="Strong">
    <w:name w:val="Strong"/>
    <w:qFormat/>
    <w:rsid w:val="00F368C8"/>
    <w:rPr>
      <w:b/>
      <w:bCs/>
    </w:rPr>
  </w:style>
  <w:style w:type="character" w:styleId="CommentReference">
    <w:name w:val="annotation reference"/>
    <w:uiPriority w:val="99"/>
    <w:semiHidden/>
    <w:rsid w:val="00F368C8"/>
    <w:rPr>
      <w:sz w:val="16"/>
      <w:szCs w:val="16"/>
    </w:rPr>
  </w:style>
  <w:style w:type="paragraph" w:styleId="CommentText">
    <w:name w:val="annotation text"/>
    <w:basedOn w:val="Normal"/>
    <w:link w:val="CommentTextChar"/>
    <w:semiHidden/>
    <w:rsid w:val="00F368C8"/>
  </w:style>
  <w:style w:type="paragraph" w:styleId="CommentSubject">
    <w:name w:val="annotation subject"/>
    <w:basedOn w:val="CommentText"/>
    <w:next w:val="CommentText"/>
    <w:semiHidden/>
    <w:rsid w:val="00F368C8"/>
    <w:rPr>
      <w:b/>
      <w:bCs/>
    </w:rPr>
  </w:style>
  <w:style w:type="paragraph" w:styleId="BalloonText">
    <w:name w:val="Balloon Text"/>
    <w:basedOn w:val="Normal"/>
    <w:semiHidden/>
    <w:rsid w:val="00F368C8"/>
    <w:rPr>
      <w:rFonts w:ascii="Tahoma" w:hAnsi="Tahoma" w:cs="Tahoma"/>
      <w:sz w:val="16"/>
      <w:szCs w:val="16"/>
    </w:rPr>
  </w:style>
  <w:style w:type="character" w:customStyle="1" w:styleId="NoteParagraphChar">
    <w:name w:val="Note Paragraph Char"/>
    <w:link w:val="NoteParagraph"/>
    <w:rsid w:val="00895D33"/>
    <w:rPr>
      <w:rFonts w:ascii="Arial" w:hAnsi="Arial"/>
    </w:rPr>
  </w:style>
  <w:style w:type="paragraph" w:styleId="DocumentMap">
    <w:name w:val="Document Map"/>
    <w:basedOn w:val="Normal"/>
    <w:semiHidden/>
    <w:rsid w:val="001D2878"/>
    <w:pPr>
      <w:shd w:val="clear" w:color="auto" w:fill="000080"/>
    </w:pPr>
    <w:rPr>
      <w:rFonts w:ascii="Tahoma" w:hAnsi="Tahoma" w:cs="Tahoma"/>
    </w:rPr>
  </w:style>
  <w:style w:type="table" w:styleId="TableGrid">
    <w:name w:val="Table Grid"/>
    <w:basedOn w:val="TableNormal"/>
    <w:rsid w:val="00F368C8"/>
    <w:pPr>
      <w:spacing w:before="3pt" w:after="3pt"/>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PlainTextChar">
    <w:name w:val="Plain Text Char"/>
    <w:link w:val="PlainText"/>
    <w:uiPriority w:val="99"/>
    <w:rsid w:val="00353D80"/>
    <w:rPr>
      <w:rFonts w:ascii="Courier New" w:hAnsi="Courier New"/>
      <w:lang w:val="de-DE"/>
    </w:rPr>
  </w:style>
  <w:style w:type="paragraph" w:styleId="ListParagraph">
    <w:name w:val="List Paragraph"/>
    <w:basedOn w:val="Normal"/>
    <w:link w:val="ListParagraphChar"/>
    <w:uiPriority w:val="34"/>
    <w:qFormat/>
    <w:rsid w:val="003436B7"/>
    <w:pPr>
      <w:ind w:start="36pt"/>
    </w:pPr>
  </w:style>
  <w:style w:type="character" w:customStyle="1" w:styleId="Heading3Char">
    <w:name w:val="Heading 3 Char"/>
    <w:link w:val="Heading3"/>
    <w:rsid w:val="00F368C8"/>
    <w:rPr>
      <w:rFonts w:ascii="Arial" w:hAnsi="Arial"/>
      <w:b/>
      <w:color w:val="000080"/>
      <w:sz w:val="28"/>
      <w:lang w:eastAsia="en-US"/>
    </w:rPr>
  </w:style>
  <w:style w:type="character" w:customStyle="1" w:styleId="Heading9Char">
    <w:name w:val="Heading 9 Char"/>
    <w:link w:val="Heading9"/>
    <w:rsid w:val="00F368C8"/>
    <w:rPr>
      <w:rFonts w:ascii="Arial" w:hAnsi="Arial"/>
      <w:b/>
      <w:color w:val="000080"/>
      <w:sz w:val="28"/>
    </w:rPr>
  </w:style>
  <w:style w:type="paragraph" w:styleId="Revision">
    <w:name w:val="Revision"/>
    <w:hidden/>
    <w:uiPriority w:val="99"/>
    <w:semiHidden/>
    <w:rsid w:val="00E46964"/>
    <w:rPr>
      <w:rFonts w:ascii="Arial" w:hAnsi="Arial"/>
      <w:lang w:val="de-DE" w:eastAsia="en-US"/>
    </w:rPr>
  </w:style>
  <w:style w:type="character" w:customStyle="1" w:styleId="CommentTextChar">
    <w:name w:val="Comment Text Char"/>
    <w:link w:val="CommentText"/>
    <w:semiHidden/>
    <w:rsid w:val="00C40D28"/>
    <w:rPr>
      <w:rFonts w:ascii="Arial" w:hAnsi="Arial"/>
    </w:rPr>
  </w:style>
  <w:style w:type="character" w:customStyle="1" w:styleId="NoteIconChar">
    <w:name w:val="Note Icon Char"/>
    <w:link w:val="NoteIcon"/>
    <w:rsid w:val="00A7529F"/>
    <w:rPr>
      <w:rFonts w:ascii="Arial" w:hAnsi="Arial"/>
    </w:rPr>
  </w:style>
  <w:style w:type="character" w:customStyle="1" w:styleId="userinput0">
    <w:name w:val="userinput"/>
    <w:rsid w:val="00A7529F"/>
    <w:rPr>
      <w:rFonts w:ascii="Courier New" w:hAnsi="Courier New" w:cs="Courier New" w:hint="default"/>
      <w:b/>
      <w:bCs/>
    </w:rPr>
  </w:style>
  <w:style w:type="character" w:styleId="Emphasis">
    <w:name w:val="Emphasis"/>
    <w:uiPriority w:val="20"/>
    <w:qFormat/>
    <w:rsid w:val="00BD124C"/>
    <w:rPr>
      <w:rFonts w:cs="Times New Roman"/>
      <w:i/>
      <w:iCs/>
    </w:rPr>
  </w:style>
  <w:style w:type="character" w:customStyle="1" w:styleId="TableHeadingChar">
    <w:name w:val="Table Heading Char"/>
    <w:link w:val="TableHeading"/>
    <w:locked/>
    <w:rsid w:val="00F368C8"/>
    <w:rPr>
      <w:rFonts w:ascii="Arial" w:hAnsi="Arial"/>
      <w:b/>
    </w:rPr>
  </w:style>
  <w:style w:type="character" w:customStyle="1" w:styleId="TableTextChar">
    <w:name w:val="Table Text Char"/>
    <w:link w:val="TableText"/>
    <w:locked/>
    <w:rsid w:val="00F368C8"/>
    <w:rPr>
      <w:rFonts w:ascii="Arial" w:hAnsi="Arial"/>
      <w:b w:val="0"/>
    </w:rPr>
  </w:style>
  <w:style w:type="character" w:customStyle="1" w:styleId="l0s311">
    <w:name w:val="l0s311"/>
    <w:rsid w:val="00CC0566"/>
    <w:rPr>
      <w:rFonts w:ascii="Courier New" w:hAnsi="Courier New" w:cs="Courier New" w:hint="default"/>
      <w:i/>
      <w:iCs/>
      <w:color w:val="808080"/>
      <w:sz w:val="20"/>
      <w:szCs w:val="20"/>
      <w:shd w:val="clear" w:color="auto" w:fill="FFFFFF"/>
    </w:rPr>
  </w:style>
  <w:style w:type="character" w:customStyle="1" w:styleId="l0s521">
    <w:name w:val="l0s521"/>
    <w:rsid w:val="00CC0566"/>
    <w:rPr>
      <w:rFonts w:ascii="Courier New" w:hAnsi="Courier New" w:cs="Courier New" w:hint="default"/>
      <w:color w:val="0000FF"/>
      <w:sz w:val="20"/>
      <w:szCs w:val="20"/>
      <w:shd w:val="clear" w:color="auto" w:fill="FFFFFF"/>
    </w:rPr>
  </w:style>
  <w:style w:type="character" w:customStyle="1" w:styleId="l0s321">
    <w:name w:val="l0s321"/>
    <w:rsid w:val="00CC0566"/>
    <w:rPr>
      <w:rFonts w:ascii="Courier New" w:hAnsi="Courier New" w:cs="Courier New" w:hint="default"/>
      <w:color w:val="3399FF"/>
      <w:sz w:val="20"/>
      <w:szCs w:val="20"/>
      <w:shd w:val="clear" w:color="auto" w:fill="FFFFFF"/>
    </w:rPr>
  </w:style>
  <w:style w:type="character" w:customStyle="1" w:styleId="l0s551">
    <w:name w:val="l0s551"/>
    <w:rsid w:val="00CC0566"/>
    <w:rPr>
      <w:rFonts w:ascii="Courier New" w:hAnsi="Courier New" w:cs="Courier New" w:hint="default"/>
      <w:color w:val="800080"/>
      <w:sz w:val="20"/>
      <w:szCs w:val="20"/>
      <w:shd w:val="clear" w:color="auto" w:fill="FFFFFF"/>
    </w:rPr>
  </w:style>
  <w:style w:type="character" w:customStyle="1" w:styleId="l0s331">
    <w:name w:val="l0s331"/>
    <w:rsid w:val="00CC0566"/>
    <w:rPr>
      <w:rFonts w:ascii="Courier New" w:hAnsi="Courier New" w:cs="Courier New" w:hint="default"/>
      <w:color w:val="4DA619"/>
      <w:sz w:val="20"/>
      <w:szCs w:val="20"/>
      <w:shd w:val="clear" w:color="auto" w:fill="FFFFFF"/>
    </w:rPr>
  </w:style>
  <w:style w:type="character" w:customStyle="1" w:styleId="l0s701">
    <w:name w:val="l0s701"/>
    <w:rsid w:val="00CC0566"/>
    <w:rPr>
      <w:rFonts w:ascii="Courier New" w:hAnsi="Courier New" w:cs="Courier New" w:hint="default"/>
      <w:color w:val="808080"/>
      <w:sz w:val="20"/>
      <w:szCs w:val="20"/>
      <w:shd w:val="clear" w:color="auto" w:fill="FFFFFF"/>
    </w:rPr>
  </w:style>
  <w:style w:type="paragraph" w:customStyle="1" w:styleId="Default">
    <w:name w:val="Default"/>
    <w:rsid w:val="008F5B70"/>
    <w:pPr>
      <w:widowControl w:val="0"/>
      <w:autoSpaceDE w:val="0"/>
      <w:autoSpaceDN w:val="0"/>
      <w:adjustRightInd w:val="0"/>
    </w:pPr>
    <w:rPr>
      <w:rFonts w:ascii="Arial" w:hAnsi="Arial" w:cs="Arial"/>
      <w:color w:val="000000"/>
      <w:sz w:val="24"/>
      <w:szCs w:val="24"/>
      <w:lang w:eastAsia="en-US"/>
    </w:rPr>
  </w:style>
  <w:style w:type="character" w:customStyle="1" w:styleId="ListParagraphChar">
    <w:name w:val="List Paragraph Char"/>
    <w:link w:val="ListParagraph"/>
    <w:uiPriority w:val="34"/>
    <w:rsid w:val="003A3393"/>
    <w:rPr>
      <w:rFonts w:ascii="Arial" w:hAnsi="Arial"/>
      <w:lang w:eastAsia="en-US"/>
    </w:rPr>
  </w:style>
  <w:style w:type="character" w:customStyle="1" w:styleId="Non-R3Object">
    <w:name w:val="Non-R/3 Object"/>
    <w:rsid w:val="00F368C8"/>
    <w:rPr>
      <w:rFonts w:ascii="Courier New" w:hAnsi="Courier New"/>
      <w:sz w:val="20"/>
    </w:rPr>
  </w:style>
  <w:style w:type="paragraph" w:customStyle="1" w:styleId="TableList">
    <w:name w:val="Table List"/>
    <w:basedOn w:val="Normal"/>
    <w:rsid w:val="00F368C8"/>
    <w:pPr>
      <w:tabs>
        <w:tab w:val="start" w:pos="18.45pt"/>
      </w:tabs>
      <w:ind w:start="17.85pt" w:hanging="17.85pt"/>
    </w:pPr>
  </w:style>
  <w:style w:type="paragraph" w:customStyle="1" w:styleId="Linesofcode">
    <w:name w:val="Lines of code"/>
    <w:basedOn w:val="Normal"/>
    <w:rsid w:val="00F368C8"/>
    <w:pPr>
      <w:spacing w:before="2pt" w:after="2pt"/>
      <w:ind w:start="36pt"/>
    </w:pPr>
    <w:rPr>
      <w:rFonts w:ascii="Courier New" w:hAnsi="Courier New"/>
      <w:snapToGrid w:val="0"/>
      <w:sz w:val="18"/>
      <w:lang w:eastAsia="de-DE"/>
    </w:rPr>
  </w:style>
  <w:style w:type="character" w:styleId="PageNumber">
    <w:name w:val="page number"/>
    <w:rsid w:val="00F368C8"/>
    <w:rPr>
      <w:rFonts w:ascii="Arial" w:hAnsi="Arial"/>
      <w:b/>
      <w:sz w:val="18"/>
    </w:rPr>
  </w:style>
  <w:style w:type="paragraph" w:customStyle="1" w:styleId="TableTextNarrow">
    <w:name w:val="Table Text Narrow"/>
    <w:basedOn w:val="Normal"/>
    <w:rsid w:val="00F368C8"/>
    <w:pPr>
      <w:jc w:val="both"/>
    </w:pPr>
    <w:rPr>
      <w:rFonts w:ascii="Arial Narrow" w:hAnsi="Arial Narrow"/>
    </w:rPr>
  </w:style>
  <w:style w:type="paragraph" w:customStyle="1" w:styleId="TableText0">
    <w:name w:val="TableText"/>
    <w:basedOn w:val="Normal"/>
    <w:rsid w:val="00F368C8"/>
    <w:pPr>
      <w:spacing w:line="12pt" w:lineRule="exact"/>
      <w:ind w:start="4.30pt" w:end="4.30pt"/>
    </w:pPr>
  </w:style>
  <w:style w:type="character" w:customStyle="1" w:styleId="StyleArial11ptDarkBlue1">
    <w:name w:val="Style Arial 11 pt Dark Blue1"/>
    <w:rsid w:val="00F368C8"/>
    <w:rPr>
      <w:rFonts w:ascii="Arial" w:hAnsi="Arial"/>
      <w:color w:val="000080"/>
      <w:sz w:val="20"/>
    </w:rPr>
  </w:style>
  <w:style w:type="character" w:customStyle="1" w:styleId="Heading1Char">
    <w:name w:val="Heading 1 Char"/>
    <w:link w:val="Heading1"/>
    <w:rsid w:val="00F368C8"/>
    <w:rPr>
      <w:rFonts w:ascii="Arial" w:hAnsi="Arial"/>
      <w:b/>
      <w:color w:val="000080"/>
      <w:sz w:val="36"/>
      <w:lang w:eastAsia="en-US"/>
    </w:rPr>
  </w:style>
  <w:style w:type="character" w:customStyle="1" w:styleId="Heading2Char">
    <w:name w:val="Heading 2 Char"/>
    <w:aliases w:val="Chapter Title Char,Überschrift 2 Char"/>
    <w:link w:val="Heading2"/>
    <w:rsid w:val="00F368C8"/>
    <w:rPr>
      <w:rFonts w:ascii="Arial" w:hAnsi="Arial"/>
      <w:b/>
      <w:color w:val="000080"/>
      <w:sz w:val="32"/>
      <w:lang w:eastAsia="en-US"/>
    </w:rPr>
  </w:style>
  <w:style w:type="paragraph" w:customStyle="1" w:styleId="TableHeadingCharChar">
    <w:name w:val="Table Heading Char Char"/>
    <w:basedOn w:val="Normal"/>
    <w:rsid w:val="00F368C8"/>
    <w:rPr>
      <w:b/>
    </w:rPr>
  </w:style>
  <w:style w:type="character" w:customStyle="1" w:styleId="ListContinueChar">
    <w:name w:val="List Continue Char"/>
    <w:link w:val="ListContinue"/>
    <w:rsid w:val="00F368C8"/>
    <w:rPr>
      <w:rFonts w:ascii="Arial" w:hAnsi="Arial"/>
    </w:rPr>
  </w:style>
  <w:style w:type="character" w:customStyle="1" w:styleId="BodyTextChar">
    <w:name w:val="Body Text Char"/>
    <w:link w:val="BodyText"/>
    <w:rsid w:val="00F368C8"/>
    <w:rPr>
      <w:rFonts w:ascii="Arial" w:hAnsi="Arial"/>
      <w:i/>
      <w:iCs/>
      <w:color w:val="00800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34109991">
      <w:bodyDiv w:val="1"/>
      <w:marLeft w:val="0pt"/>
      <w:marRight w:val="0pt"/>
      <w:marTop w:val="0pt"/>
      <w:marBottom w:val="0pt"/>
      <w:divBdr>
        <w:top w:val="none" w:sz="0" w:space="0" w:color="auto"/>
        <w:left w:val="none" w:sz="0" w:space="0" w:color="auto"/>
        <w:bottom w:val="none" w:sz="0" w:space="0" w:color="auto"/>
        <w:right w:val="none" w:sz="0" w:space="0" w:color="auto"/>
      </w:divBdr>
    </w:div>
    <w:div w:id="349993718">
      <w:bodyDiv w:val="1"/>
      <w:marLeft w:val="0pt"/>
      <w:marRight w:val="0pt"/>
      <w:marTop w:val="0pt"/>
      <w:marBottom w:val="0pt"/>
      <w:divBdr>
        <w:top w:val="none" w:sz="0" w:space="0" w:color="auto"/>
        <w:left w:val="none" w:sz="0" w:space="0" w:color="auto"/>
        <w:bottom w:val="none" w:sz="0" w:space="0" w:color="auto"/>
        <w:right w:val="none" w:sz="0" w:space="0" w:color="auto"/>
      </w:divBdr>
    </w:div>
    <w:div w:id="358437475">
      <w:bodyDiv w:val="1"/>
      <w:marLeft w:val="0pt"/>
      <w:marRight w:val="0pt"/>
      <w:marTop w:val="0pt"/>
      <w:marBottom w:val="0pt"/>
      <w:divBdr>
        <w:top w:val="none" w:sz="0" w:space="0" w:color="auto"/>
        <w:left w:val="none" w:sz="0" w:space="0" w:color="auto"/>
        <w:bottom w:val="none" w:sz="0" w:space="0" w:color="auto"/>
        <w:right w:val="none" w:sz="0" w:space="0" w:color="auto"/>
      </w:divBdr>
    </w:div>
    <w:div w:id="4303950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3403994">
          <w:marLeft w:val="0pt"/>
          <w:marRight w:val="0pt"/>
          <w:marTop w:val="0pt"/>
          <w:marBottom w:val="0pt"/>
          <w:divBdr>
            <w:top w:val="none" w:sz="0" w:space="0" w:color="auto"/>
            <w:left w:val="none" w:sz="0" w:space="0" w:color="auto"/>
            <w:bottom w:val="none" w:sz="0" w:space="0" w:color="auto"/>
            <w:right w:val="none" w:sz="0" w:space="0" w:color="auto"/>
          </w:divBdr>
          <w:divsChild>
            <w:div w:id="1595701749">
              <w:marLeft w:val="0pt"/>
              <w:marRight w:val="0pt"/>
              <w:marTop w:val="0pt"/>
              <w:marBottom w:val="0pt"/>
              <w:divBdr>
                <w:top w:val="none" w:sz="0" w:space="0" w:color="auto"/>
                <w:left w:val="none" w:sz="0" w:space="0" w:color="auto"/>
                <w:bottom w:val="none" w:sz="0" w:space="0" w:color="auto"/>
                <w:right w:val="none" w:sz="0" w:space="0" w:color="auto"/>
              </w:divBdr>
              <w:divsChild>
                <w:div w:id="480003620">
                  <w:marLeft w:val="0pt"/>
                  <w:marRight w:val="0pt"/>
                  <w:marTop w:val="0pt"/>
                  <w:marBottom w:val="0pt"/>
                  <w:divBdr>
                    <w:top w:val="none" w:sz="0" w:space="0" w:color="auto"/>
                    <w:left w:val="none" w:sz="0" w:space="0" w:color="auto"/>
                    <w:bottom w:val="none" w:sz="0" w:space="0" w:color="auto"/>
                    <w:right w:val="none" w:sz="0" w:space="0" w:color="auto"/>
                  </w:divBdr>
                  <w:divsChild>
                    <w:div w:id="1211309716">
                      <w:marLeft w:val="0pt"/>
                      <w:marRight w:val="0pt"/>
                      <w:marTop w:val="0pt"/>
                      <w:marBottom w:val="0pt"/>
                      <w:divBdr>
                        <w:top w:val="none" w:sz="0" w:space="0" w:color="auto"/>
                        <w:left w:val="none" w:sz="0" w:space="0" w:color="auto"/>
                        <w:bottom w:val="none" w:sz="0" w:space="0" w:color="auto"/>
                        <w:right w:val="none" w:sz="0" w:space="0" w:color="auto"/>
                      </w:divBdr>
                      <w:divsChild>
                        <w:div w:id="415902374">
                          <w:marLeft w:val="0pt"/>
                          <w:marRight w:val="0pt"/>
                          <w:marTop w:val="0pt"/>
                          <w:marBottom w:val="0pt"/>
                          <w:divBdr>
                            <w:top w:val="none" w:sz="0" w:space="0" w:color="auto"/>
                            <w:left w:val="none" w:sz="0" w:space="0" w:color="auto"/>
                            <w:bottom w:val="none" w:sz="0" w:space="0" w:color="auto"/>
                            <w:right w:val="none" w:sz="0" w:space="0" w:color="auto"/>
                          </w:divBdr>
                          <w:divsChild>
                            <w:div w:id="2009093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710921">
      <w:bodyDiv w:val="1"/>
      <w:marLeft w:val="0pt"/>
      <w:marRight w:val="0pt"/>
      <w:marTop w:val="0pt"/>
      <w:marBottom w:val="0pt"/>
      <w:divBdr>
        <w:top w:val="none" w:sz="0" w:space="0" w:color="auto"/>
        <w:left w:val="none" w:sz="0" w:space="0" w:color="auto"/>
        <w:bottom w:val="none" w:sz="0" w:space="0" w:color="auto"/>
        <w:right w:val="none" w:sz="0" w:space="0" w:color="auto"/>
      </w:divBdr>
    </w:div>
    <w:div w:id="6362250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49901522">
          <w:marLeft w:val="0pt"/>
          <w:marRight w:val="0pt"/>
          <w:marTop w:val="0pt"/>
          <w:marBottom w:val="0pt"/>
          <w:divBdr>
            <w:top w:val="none" w:sz="0" w:space="0" w:color="auto"/>
            <w:left w:val="none" w:sz="0" w:space="0" w:color="auto"/>
            <w:bottom w:val="none" w:sz="0" w:space="0" w:color="auto"/>
            <w:right w:val="none" w:sz="0" w:space="0" w:color="auto"/>
          </w:divBdr>
          <w:divsChild>
            <w:div w:id="130444936">
              <w:marLeft w:val="0pt"/>
              <w:marRight w:val="0pt"/>
              <w:marTop w:val="0pt"/>
              <w:marBottom w:val="0pt"/>
              <w:divBdr>
                <w:top w:val="none" w:sz="0" w:space="0" w:color="auto"/>
                <w:left w:val="none" w:sz="0" w:space="0" w:color="auto"/>
                <w:bottom w:val="none" w:sz="0" w:space="0" w:color="auto"/>
                <w:right w:val="none" w:sz="0" w:space="0" w:color="auto"/>
              </w:divBdr>
              <w:divsChild>
                <w:div w:id="1154679795">
                  <w:marLeft w:val="0pt"/>
                  <w:marRight w:val="0pt"/>
                  <w:marTop w:val="0pt"/>
                  <w:marBottom w:val="0pt"/>
                  <w:divBdr>
                    <w:top w:val="none" w:sz="0" w:space="0" w:color="auto"/>
                    <w:left w:val="none" w:sz="0" w:space="0" w:color="auto"/>
                    <w:bottom w:val="none" w:sz="0" w:space="0" w:color="auto"/>
                    <w:right w:val="none" w:sz="0" w:space="0" w:color="auto"/>
                  </w:divBdr>
                  <w:divsChild>
                    <w:div w:id="919366952">
                      <w:marLeft w:val="0pt"/>
                      <w:marRight w:val="0pt"/>
                      <w:marTop w:val="0pt"/>
                      <w:marBottom w:val="0pt"/>
                      <w:divBdr>
                        <w:top w:val="none" w:sz="0" w:space="0" w:color="auto"/>
                        <w:left w:val="none" w:sz="0" w:space="0" w:color="auto"/>
                        <w:bottom w:val="none" w:sz="0" w:space="0" w:color="auto"/>
                        <w:right w:val="none" w:sz="0" w:space="0" w:color="auto"/>
                      </w:divBdr>
                      <w:divsChild>
                        <w:div w:id="1796941641">
                          <w:marLeft w:val="0pt"/>
                          <w:marRight w:val="0pt"/>
                          <w:marTop w:val="0pt"/>
                          <w:marBottom w:val="0pt"/>
                          <w:divBdr>
                            <w:top w:val="none" w:sz="0" w:space="0" w:color="auto"/>
                            <w:left w:val="none" w:sz="0" w:space="0" w:color="auto"/>
                            <w:bottom w:val="none" w:sz="0" w:space="0" w:color="auto"/>
                            <w:right w:val="none" w:sz="0" w:space="0" w:color="auto"/>
                          </w:divBdr>
                          <w:divsChild>
                            <w:div w:id="19073770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070863">
      <w:bodyDiv w:val="1"/>
      <w:marLeft w:val="0pt"/>
      <w:marRight w:val="0pt"/>
      <w:marTop w:val="0pt"/>
      <w:marBottom w:val="0pt"/>
      <w:divBdr>
        <w:top w:val="none" w:sz="0" w:space="0" w:color="auto"/>
        <w:left w:val="none" w:sz="0" w:space="0" w:color="auto"/>
        <w:bottom w:val="none" w:sz="0" w:space="0" w:color="auto"/>
        <w:right w:val="none" w:sz="0" w:space="0" w:color="auto"/>
      </w:divBdr>
    </w:div>
    <w:div w:id="830953304">
      <w:bodyDiv w:val="1"/>
      <w:marLeft w:val="0pt"/>
      <w:marRight w:val="0pt"/>
      <w:marTop w:val="0pt"/>
      <w:marBottom w:val="0pt"/>
      <w:divBdr>
        <w:top w:val="none" w:sz="0" w:space="0" w:color="auto"/>
        <w:left w:val="none" w:sz="0" w:space="0" w:color="auto"/>
        <w:bottom w:val="none" w:sz="0" w:space="0" w:color="auto"/>
        <w:right w:val="none" w:sz="0" w:space="0" w:color="auto"/>
      </w:divBdr>
    </w:div>
    <w:div w:id="840000330">
      <w:bodyDiv w:val="1"/>
      <w:marLeft w:val="0pt"/>
      <w:marRight w:val="0pt"/>
      <w:marTop w:val="0pt"/>
      <w:marBottom w:val="0pt"/>
      <w:divBdr>
        <w:top w:val="none" w:sz="0" w:space="0" w:color="auto"/>
        <w:left w:val="none" w:sz="0" w:space="0" w:color="auto"/>
        <w:bottom w:val="none" w:sz="0" w:space="0" w:color="auto"/>
        <w:right w:val="none" w:sz="0" w:space="0" w:color="auto"/>
      </w:divBdr>
    </w:div>
    <w:div w:id="873735878">
      <w:bodyDiv w:val="1"/>
      <w:marLeft w:val="0pt"/>
      <w:marRight w:val="0pt"/>
      <w:marTop w:val="0pt"/>
      <w:marBottom w:val="0pt"/>
      <w:divBdr>
        <w:top w:val="none" w:sz="0" w:space="0" w:color="auto"/>
        <w:left w:val="none" w:sz="0" w:space="0" w:color="auto"/>
        <w:bottom w:val="none" w:sz="0" w:space="0" w:color="auto"/>
        <w:right w:val="none" w:sz="0" w:space="0" w:color="auto"/>
      </w:divBdr>
    </w:div>
    <w:div w:id="947394167">
      <w:bodyDiv w:val="1"/>
      <w:marLeft w:val="0pt"/>
      <w:marRight w:val="0pt"/>
      <w:marTop w:val="0pt"/>
      <w:marBottom w:val="0pt"/>
      <w:divBdr>
        <w:top w:val="none" w:sz="0" w:space="0" w:color="auto"/>
        <w:left w:val="none" w:sz="0" w:space="0" w:color="auto"/>
        <w:bottom w:val="none" w:sz="0" w:space="0" w:color="auto"/>
        <w:right w:val="none" w:sz="0" w:space="0" w:color="auto"/>
      </w:divBdr>
    </w:div>
    <w:div w:id="992568617">
      <w:bodyDiv w:val="1"/>
      <w:marLeft w:val="0pt"/>
      <w:marRight w:val="0pt"/>
      <w:marTop w:val="0pt"/>
      <w:marBottom w:val="0pt"/>
      <w:divBdr>
        <w:top w:val="none" w:sz="0" w:space="0" w:color="auto"/>
        <w:left w:val="none" w:sz="0" w:space="0" w:color="auto"/>
        <w:bottom w:val="none" w:sz="0" w:space="0" w:color="auto"/>
        <w:right w:val="none" w:sz="0" w:space="0" w:color="auto"/>
      </w:divBdr>
    </w:div>
    <w:div w:id="1057701019">
      <w:bodyDiv w:val="1"/>
      <w:marLeft w:val="0pt"/>
      <w:marRight w:val="0pt"/>
      <w:marTop w:val="0pt"/>
      <w:marBottom w:val="0pt"/>
      <w:divBdr>
        <w:top w:val="none" w:sz="0" w:space="0" w:color="auto"/>
        <w:left w:val="none" w:sz="0" w:space="0" w:color="auto"/>
        <w:bottom w:val="none" w:sz="0" w:space="0" w:color="auto"/>
        <w:right w:val="none" w:sz="0" w:space="0" w:color="auto"/>
      </w:divBdr>
    </w:div>
    <w:div w:id="1172405252">
      <w:bodyDiv w:val="1"/>
      <w:marLeft w:val="0pt"/>
      <w:marRight w:val="0pt"/>
      <w:marTop w:val="0pt"/>
      <w:marBottom w:val="0pt"/>
      <w:divBdr>
        <w:top w:val="none" w:sz="0" w:space="0" w:color="auto"/>
        <w:left w:val="none" w:sz="0" w:space="0" w:color="auto"/>
        <w:bottom w:val="none" w:sz="0" w:space="0" w:color="auto"/>
        <w:right w:val="none" w:sz="0" w:space="0" w:color="auto"/>
      </w:divBdr>
    </w:div>
    <w:div w:id="1296712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1075041">
          <w:marLeft w:val="0pt"/>
          <w:marRight w:val="0pt"/>
          <w:marTop w:val="0pt"/>
          <w:marBottom w:val="0pt"/>
          <w:divBdr>
            <w:top w:val="none" w:sz="0" w:space="0" w:color="auto"/>
            <w:left w:val="none" w:sz="0" w:space="0" w:color="auto"/>
            <w:bottom w:val="none" w:sz="0" w:space="0" w:color="auto"/>
            <w:right w:val="none" w:sz="0" w:space="0" w:color="auto"/>
          </w:divBdr>
          <w:divsChild>
            <w:div w:id="1869902739">
              <w:marLeft w:val="0pt"/>
              <w:marRight w:val="0pt"/>
              <w:marTop w:val="0pt"/>
              <w:marBottom w:val="0pt"/>
              <w:divBdr>
                <w:top w:val="none" w:sz="0" w:space="0" w:color="auto"/>
                <w:left w:val="none" w:sz="0" w:space="0" w:color="auto"/>
                <w:bottom w:val="none" w:sz="0" w:space="0" w:color="auto"/>
                <w:right w:val="none" w:sz="0" w:space="0" w:color="auto"/>
              </w:divBdr>
              <w:divsChild>
                <w:div w:id="2127039098">
                  <w:marLeft w:val="0pt"/>
                  <w:marRight w:val="0pt"/>
                  <w:marTop w:val="0pt"/>
                  <w:marBottom w:val="0pt"/>
                  <w:divBdr>
                    <w:top w:val="none" w:sz="0" w:space="0" w:color="auto"/>
                    <w:left w:val="none" w:sz="0" w:space="0" w:color="auto"/>
                    <w:bottom w:val="none" w:sz="0" w:space="0" w:color="auto"/>
                    <w:right w:val="none" w:sz="0" w:space="0" w:color="auto"/>
                  </w:divBdr>
                  <w:divsChild>
                    <w:div w:id="917135363">
                      <w:marLeft w:val="0pt"/>
                      <w:marRight w:val="0pt"/>
                      <w:marTop w:val="0pt"/>
                      <w:marBottom w:val="0pt"/>
                      <w:divBdr>
                        <w:top w:val="none" w:sz="0" w:space="0" w:color="auto"/>
                        <w:left w:val="none" w:sz="0" w:space="0" w:color="auto"/>
                        <w:bottom w:val="none" w:sz="0" w:space="0" w:color="auto"/>
                        <w:right w:val="none" w:sz="0" w:space="0" w:color="auto"/>
                      </w:divBdr>
                      <w:divsChild>
                        <w:div w:id="154297776">
                          <w:marLeft w:val="0pt"/>
                          <w:marRight w:val="0pt"/>
                          <w:marTop w:val="0pt"/>
                          <w:marBottom w:val="0pt"/>
                          <w:divBdr>
                            <w:top w:val="none" w:sz="0" w:space="0" w:color="auto"/>
                            <w:left w:val="none" w:sz="0" w:space="0" w:color="auto"/>
                            <w:bottom w:val="none" w:sz="0" w:space="0" w:color="auto"/>
                            <w:right w:val="none" w:sz="0" w:space="0" w:color="auto"/>
                          </w:divBdr>
                          <w:divsChild>
                            <w:div w:id="12047499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422294">
      <w:bodyDiv w:val="1"/>
      <w:marLeft w:val="0pt"/>
      <w:marRight w:val="0pt"/>
      <w:marTop w:val="0pt"/>
      <w:marBottom w:val="0pt"/>
      <w:divBdr>
        <w:top w:val="none" w:sz="0" w:space="0" w:color="auto"/>
        <w:left w:val="none" w:sz="0" w:space="0" w:color="auto"/>
        <w:bottom w:val="none" w:sz="0" w:space="0" w:color="auto"/>
        <w:right w:val="none" w:sz="0" w:space="0" w:color="auto"/>
      </w:divBdr>
    </w:div>
    <w:div w:id="1437671573">
      <w:bodyDiv w:val="1"/>
      <w:marLeft w:val="0pt"/>
      <w:marRight w:val="0pt"/>
      <w:marTop w:val="0pt"/>
      <w:marBottom w:val="0pt"/>
      <w:divBdr>
        <w:top w:val="none" w:sz="0" w:space="0" w:color="auto"/>
        <w:left w:val="none" w:sz="0" w:space="0" w:color="auto"/>
        <w:bottom w:val="none" w:sz="0" w:space="0" w:color="auto"/>
        <w:right w:val="none" w:sz="0" w:space="0" w:color="auto"/>
      </w:divBdr>
    </w:div>
    <w:div w:id="1546986936">
      <w:bodyDiv w:val="1"/>
      <w:marLeft w:val="0pt"/>
      <w:marRight w:val="0pt"/>
      <w:marTop w:val="0pt"/>
      <w:marBottom w:val="0pt"/>
      <w:divBdr>
        <w:top w:val="none" w:sz="0" w:space="0" w:color="auto"/>
        <w:left w:val="none" w:sz="0" w:space="0" w:color="auto"/>
        <w:bottom w:val="none" w:sz="0" w:space="0" w:color="auto"/>
        <w:right w:val="none" w:sz="0" w:space="0" w:color="auto"/>
      </w:divBdr>
    </w:div>
    <w:div w:id="15646807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3102248">
          <w:marLeft w:val="0pt"/>
          <w:marRight w:val="0pt"/>
          <w:marTop w:val="0pt"/>
          <w:marBottom w:val="0pt"/>
          <w:divBdr>
            <w:top w:val="none" w:sz="0" w:space="0" w:color="auto"/>
            <w:left w:val="none" w:sz="0" w:space="0" w:color="auto"/>
            <w:bottom w:val="none" w:sz="0" w:space="0" w:color="auto"/>
            <w:right w:val="none" w:sz="0" w:space="0" w:color="auto"/>
          </w:divBdr>
          <w:divsChild>
            <w:div w:id="1185830541">
              <w:marLeft w:val="0pt"/>
              <w:marRight w:val="0pt"/>
              <w:marTop w:val="0pt"/>
              <w:marBottom w:val="0pt"/>
              <w:divBdr>
                <w:top w:val="none" w:sz="0" w:space="0" w:color="auto"/>
                <w:left w:val="none" w:sz="0" w:space="0" w:color="auto"/>
                <w:bottom w:val="none" w:sz="0" w:space="0" w:color="auto"/>
                <w:right w:val="none" w:sz="0" w:space="0" w:color="auto"/>
              </w:divBdr>
              <w:divsChild>
                <w:div w:id="2142502920">
                  <w:marLeft w:val="0pt"/>
                  <w:marRight w:val="0pt"/>
                  <w:marTop w:val="0pt"/>
                  <w:marBottom w:val="0pt"/>
                  <w:divBdr>
                    <w:top w:val="none" w:sz="0" w:space="0" w:color="auto"/>
                    <w:left w:val="none" w:sz="0" w:space="0" w:color="auto"/>
                    <w:bottom w:val="none" w:sz="0" w:space="0" w:color="auto"/>
                    <w:right w:val="none" w:sz="0" w:space="0" w:color="auto"/>
                  </w:divBdr>
                  <w:divsChild>
                    <w:div w:id="623148568">
                      <w:marLeft w:val="0pt"/>
                      <w:marRight w:val="0pt"/>
                      <w:marTop w:val="0pt"/>
                      <w:marBottom w:val="0pt"/>
                      <w:divBdr>
                        <w:top w:val="none" w:sz="0" w:space="0" w:color="auto"/>
                        <w:left w:val="none" w:sz="0" w:space="0" w:color="auto"/>
                        <w:bottom w:val="none" w:sz="0" w:space="0" w:color="auto"/>
                        <w:right w:val="none" w:sz="0" w:space="0" w:color="auto"/>
                      </w:divBdr>
                      <w:divsChild>
                        <w:div w:id="578178338">
                          <w:marLeft w:val="0pt"/>
                          <w:marRight w:val="0pt"/>
                          <w:marTop w:val="0pt"/>
                          <w:marBottom w:val="0pt"/>
                          <w:divBdr>
                            <w:top w:val="none" w:sz="0" w:space="0" w:color="auto"/>
                            <w:left w:val="none" w:sz="0" w:space="0" w:color="auto"/>
                            <w:bottom w:val="none" w:sz="0" w:space="0" w:color="auto"/>
                            <w:right w:val="none" w:sz="0" w:space="0" w:color="auto"/>
                          </w:divBdr>
                          <w:divsChild>
                            <w:div w:id="8389115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308409">
      <w:bodyDiv w:val="1"/>
      <w:marLeft w:val="0pt"/>
      <w:marRight w:val="0pt"/>
      <w:marTop w:val="0pt"/>
      <w:marBottom w:val="0pt"/>
      <w:divBdr>
        <w:top w:val="none" w:sz="0" w:space="0" w:color="auto"/>
        <w:left w:val="none" w:sz="0" w:space="0" w:color="auto"/>
        <w:bottom w:val="none" w:sz="0" w:space="0" w:color="auto"/>
        <w:right w:val="none" w:sz="0" w:space="0" w:color="auto"/>
      </w:divBdr>
    </w:div>
    <w:div w:id="1699114779">
      <w:bodyDiv w:val="1"/>
      <w:marLeft w:val="0pt"/>
      <w:marRight w:val="0pt"/>
      <w:marTop w:val="0pt"/>
      <w:marBottom w:val="0pt"/>
      <w:divBdr>
        <w:top w:val="none" w:sz="0" w:space="0" w:color="auto"/>
        <w:left w:val="none" w:sz="0" w:space="0" w:color="auto"/>
        <w:bottom w:val="none" w:sz="0" w:space="0" w:color="auto"/>
        <w:right w:val="none" w:sz="0" w:space="0" w:color="auto"/>
      </w:divBdr>
    </w:div>
    <w:div w:id="179995390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6547135">
          <w:marLeft w:val="0pt"/>
          <w:marRight w:val="0pt"/>
          <w:marTop w:val="0pt"/>
          <w:marBottom w:val="0pt"/>
          <w:divBdr>
            <w:top w:val="none" w:sz="0" w:space="0" w:color="auto"/>
            <w:left w:val="none" w:sz="0" w:space="0" w:color="auto"/>
            <w:bottom w:val="none" w:sz="0" w:space="0" w:color="auto"/>
            <w:right w:val="none" w:sz="0" w:space="0" w:color="auto"/>
          </w:divBdr>
          <w:divsChild>
            <w:div w:id="1556315525">
              <w:marLeft w:val="0pt"/>
              <w:marRight w:val="0pt"/>
              <w:marTop w:val="0pt"/>
              <w:marBottom w:val="0pt"/>
              <w:divBdr>
                <w:top w:val="none" w:sz="0" w:space="0" w:color="auto"/>
                <w:left w:val="none" w:sz="0" w:space="0" w:color="auto"/>
                <w:bottom w:val="none" w:sz="0" w:space="0" w:color="auto"/>
                <w:right w:val="none" w:sz="0" w:space="0" w:color="auto"/>
              </w:divBdr>
              <w:divsChild>
                <w:div w:id="850491583">
                  <w:marLeft w:val="0pt"/>
                  <w:marRight w:val="0pt"/>
                  <w:marTop w:val="0pt"/>
                  <w:marBottom w:val="0pt"/>
                  <w:divBdr>
                    <w:top w:val="none" w:sz="0" w:space="0" w:color="auto"/>
                    <w:left w:val="none" w:sz="0" w:space="0" w:color="auto"/>
                    <w:bottom w:val="none" w:sz="0" w:space="0" w:color="auto"/>
                    <w:right w:val="none" w:sz="0" w:space="0" w:color="auto"/>
                  </w:divBdr>
                  <w:divsChild>
                    <w:div w:id="1494225926">
                      <w:marLeft w:val="0pt"/>
                      <w:marRight w:val="0pt"/>
                      <w:marTop w:val="0pt"/>
                      <w:marBottom w:val="0pt"/>
                      <w:divBdr>
                        <w:top w:val="none" w:sz="0" w:space="0" w:color="auto"/>
                        <w:left w:val="none" w:sz="0" w:space="0" w:color="auto"/>
                        <w:bottom w:val="none" w:sz="0" w:space="0" w:color="auto"/>
                        <w:right w:val="none" w:sz="0" w:space="0" w:color="auto"/>
                      </w:divBdr>
                      <w:divsChild>
                        <w:div w:id="734014990">
                          <w:marLeft w:val="0pt"/>
                          <w:marRight w:val="0pt"/>
                          <w:marTop w:val="0pt"/>
                          <w:marBottom w:val="0pt"/>
                          <w:divBdr>
                            <w:top w:val="none" w:sz="0" w:space="0" w:color="auto"/>
                            <w:left w:val="none" w:sz="0" w:space="0" w:color="auto"/>
                            <w:bottom w:val="none" w:sz="0" w:space="0" w:color="auto"/>
                            <w:right w:val="none" w:sz="0" w:space="0" w:color="auto"/>
                          </w:divBdr>
                          <w:divsChild>
                            <w:div w:id="48130860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841288">
      <w:bodyDiv w:val="1"/>
      <w:marLeft w:val="0pt"/>
      <w:marRight w:val="0pt"/>
      <w:marTop w:val="0pt"/>
      <w:marBottom w:val="0pt"/>
      <w:divBdr>
        <w:top w:val="none" w:sz="0" w:space="0" w:color="auto"/>
        <w:left w:val="none" w:sz="0" w:space="0" w:color="auto"/>
        <w:bottom w:val="none" w:sz="0" w:space="0" w:color="auto"/>
        <w:right w:val="none" w:sz="0" w:space="0" w:color="auto"/>
      </w:divBdr>
    </w:div>
    <w:div w:id="1823962829">
      <w:bodyDiv w:val="1"/>
      <w:marLeft w:val="0pt"/>
      <w:marRight w:val="0pt"/>
      <w:marTop w:val="0pt"/>
      <w:marBottom w:val="0pt"/>
      <w:divBdr>
        <w:top w:val="none" w:sz="0" w:space="0" w:color="auto"/>
        <w:left w:val="none" w:sz="0" w:space="0" w:color="auto"/>
        <w:bottom w:val="none" w:sz="0" w:space="0" w:color="auto"/>
        <w:right w:val="none" w:sz="0" w:space="0" w:color="auto"/>
      </w:divBdr>
    </w:div>
    <w:div w:id="1844665549">
      <w:bodyDiv w:val="1"/>
      <w:marLeft w:val="0pt"/>
      <w:marRight w:val="0pt"/>
      <w:marTop w:val="0pt"/>
      <w:marBottom w:val="0pt"/>
      <w:divBdr>
        <w:top w:val="none" w:sz="0" w:space="0" w:color="auto"/>
        <w:left w:val="none" w:sz="0" w:space="0" w:color="auto"/>
        <w:bottom w:val="none" w:sz="0" w:space="0" w:color="auto"/>
        <w:right w:val="none" w:sz="0" w:space="0" w:color="auto"/>
      </w:divBdr>
    </w:div>
    <w:div w:id="1851026862">
      <w:bodyDiv w:val="1"/>
      <w:marLeft w:val="0pt"/>
      <w:marRight w:val="0pt"/>
      <w:marTop w:val="0pt"/>
      <w:marBottom w:val="0pt"/>
      <w:divBdr>
        <w:top w:val="none" w:sz="0" w:space="0" w:color="auto"/>
        <w:left w:val="none" w:sz="0" w:space="0" w:color="auto"/>
        <w:bottom w:val="none" w:sz="0" w:space="0" w:color="auto"/>
        <w:right w:val="none" w:sz="0" w:space="0" w:color="auto"/>
      </w:divBdr>
    </w:div>
    <w:div w:id="1884904557">
      <w:bodyDiv w:val="1"/>
      <w:marLeft w:val="0pt"/>
      <w:marRight w:val="0pt"/>
      <w:marTop w:val="0pt"/>
      <w:marBottom w:val="0pt"/>
      <w:divBdr>
        <w:top w:val="none" w:sz="0" w:space="0" w:color="auto"/>
        <w:left w:val="none" w:sz="0" w:space="0" w:color="auto"/>
        <w:bottom w:val="none" w:sz="0" w:space="0" w:color="auto"/>
        <w:right w:val="none" w:sz="0" w:space="0" w:color="auto"/>
      </w:divBdr>
    </w:div>
    <w:div w:id="188825028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3432999">
          <w:marLeft w:val="0pt"/>
          <w:marRight w:val="0pt"/>
          <w:marTop w:val="0pt"/>
          <w:marBottom w:val="0pt"/>
          <w:divBdr>
            <w:top w:val="none" w:sz="0" w:space="0" w:color="auto"/>
            <w:left w:val="none" w:sz="0" w:space="0" w:color="auto"/>
            <w:bottom w:val="none" w:sz="0" w:space="0" w:color="auto"/>
            <w:right w:val="none" w:sz="0" w:space="0" w:color="auto"/>
          </w:divBdr>
          <w:divsChild>
            <w:div w:id="857230160">
              <w:marLeft w:val="0pt"/>
              <w:marRight w:val="0pt"/>
              <w:marTop w:val="0pt"/>
              <w:marBottom w:val="0pt"/>
              <w:divBdr>
                <w:top w:val="none" w:sz="0" w:space="0" w:color="auto"/>
                <w:left w:val="none" w:sz="0" w:space="0" w:color="auto"/>
                <w:bottom w:val="none" w:sz="0" w:space="0" w:color="auto"/>
                <w:right w:val="none" w:sz="0" w:space="0" w:color="auto"/>
              </w:divBdr>
              <w:divsChild>
                <w:div w:id="735205393">
                  <w:marLeft w:val="0pt"/>
                  <w:marRight w:val="0pt"/>
                  <w:marTop w:val="0pt"/>
                  <w:marBottom w:val="0pt"/>
                  <w:divBdr>
                    <w:top w:val="none" w:sz="0" w:space="0" w:color="auto"/>
                    <w:left w:val="none" w:sz="0" w:space="0" w:color="auto"/>
                    <w:bottom w:val="none" w:sz="0" w:space="0" w:color="auto"/>
                    <w:right w:val="none" w:sz="0" w:space="0" w:color="auto"/>
                  </w:divBdr>
                  <w:divsChild>
                    <w:div w:id="1125388157">
                      <w:marLeft w:val="0pt"/>
                      <w:marRight w:val="0pt"/>
                      <w:marTop w:val="0pt"/>
                      <w:marBottom w:val="0pt"/>
                      <w:divBdr>
                        <w:top w:val="none" w:sz="0" w:space="0" w:color="auto"/>
                        <w:left w:val="none" w:sz="0" w:space="0" w:color="auto"/>
                        <w:bottom w:val="none" w:sz="0" w:space="0" w:color="auto"/>
                        <w:right w:val="none" w:sz="0" w:space="0" w:color="auto"/>
                      </w:divBdr>
                      <w:divsChild>
                        <w:div w:id="1146242508">
                          <w:marLeft w:val="0pt"/>
                          <w:marRight w:val="0pt"/>
                          <w:marTop w:val="0pt"/>
                          <w:marBottom w:val="0pt"/>
                          <w:divBdr>
                            <w:top w:val="none" w:sz="0" w:space="0" w:color="auto"/>
                            <w:left w:val="none" w:sz="0" w:space="0" w:color="auto"/>
                            <w:bottom w:val="none" w:sz="0" w:space="0" w:color="auto"/>
                            <w:right w:val="none" w:sz="0" w:space="0" w:color="auto"/>
                          </w:divBdr>
                          <w:divsChild>
                            <w:div w:id="2083139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661554">
      <w:bodyDiv w:val="1"/>
      <w:marLeft w:val="0pt"/>
      <w:marRight w:val="0pt"/>
      <w:marTop w:val="0pt"/>
      <w:marBottom w:val="0pt"/>
      <w:divBdr>
        <w:top w:val="none" w:sz="0" w:space="0" w:color="auto"/>
        <w:left w:val="none" w:sz="0" w:space="0" w:color="auto"/>
        <w:bottom w:val="none" w:sz="0" w:space="0" w:color="auto"/>
        <w:right w:val="none" w:sz="0" w:space="0" w:color="auto"/>
      </w:divBdr>
    </w:div>
    <w:div w:id="21141337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0042859">
          <w:marLeft w:val="3pt"/>
          <w:marRight w:val="0pt"/>
          <w:marTop w:val="0pt"/>
          <w:marBottom w:val="0pt"/>
          <w:divBdr>
            <w:top w:val="none" w:sz="0" w:space="0" w:color="auto"/>
            <w:left w:val="none" w:sz="0" w:space="0" w:color="auto"/>
            <w:bottom w:val="none" w:sz="0" w:space="0" w:color="auto"/>
            <w:right w:val="none" w:sz="0" w:space="0" w:color="auto"/>
          </w:divBdr>
          <w:divsChild>
            <w:div w:id="283080081">
              <w:marLeft w:val="0pt"/>
              <w:marRight w:val="0pt"/>
              <w:marTop w:val="0pt"/>
              <w:marBottom w:val="0pt"/>
              <w:divBdr>
                <w:top w:val="none" w:sz="0" w:space="0" w:color="auto"/>
                <w:left w:val="none" w:sz="0" w:space="0" w:color="auto"/>
                <w:bottom w:val="none" w:sz="0" w:space="0" w:color="auto"/>
                <w:right w:val="none" w:sz="0" w:space="0" w:color="auto"/>
              </w:divBdr>
              <w:divsChild>
                <w:div w:id="8386898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9.png"/><Relationship Id="rId18" Type="http://purl.oclc.org/ooxml/officeDocument/relationships/hyperlink" Target="https://support.sap.com" TargetMode="External"/><Relationship Id="rId26" Type="http://purl.oclc.org/ooxml/officeDocument/relationships/hyperlink" Target="https://service.sap.com/sap/support/notes/1859295" TargetMode="External"/><Relationship Id="rId39" Type="http://purl.oclc.org/ooxml/officeDocument/relationships/hyperlink" Target="javascript:historyBack(2);" TargetMode="External"/><Relationship Id="rId21" Type="http://purl.oclc.org/ooxml/officeDocument/relationships/hyperlink" Target="javascript:historyBack(2);" TargetMode="External"/><Relationship Id="rId34" Type="http://purl.oclc.org/ooxml/officeDocument/relationships/image" Target="media/image12.emf"/><Relationship Id="rId42" Type="http://purl.oclc.org/ooxml/officeDocument/relationships/hyperlink" Target="javascript:historyBack(2);" TargetMode="External"/><Relationship Id="rId47" Type="http://purl.oclc.org/ooxml/officeDocument/relationships/hyperlink" Target="http://msdn.microsoft.com/en-us/library/ms998320.aspx" TargetMode="External"/><Relationship Id="rId50" Type="http://purl.oclc.org/ooxml/officeDocument/relationships/header" Target="header1.xml"/><Relationship Id="rId55" Type="http://purl.oclc.org/ooxml/officeDocument/relationships/customXml" Target="../customXml/item3.xml"/><Relationship Id="rId7" Type="http://purl.oclc.org/ooxml/officeDocument/relationships/endnotes" Target="endnotes.xml"/><Relationship Id="rId2" Type="http://purl.oclc.org/ooxml/officeDocument/relationships/numbering" Target="numbering.xml"/><Relationship Id="rId16" Type="http://purl.oclc.org/ooxml/officeDocument/relationships/hyperlink" Target="javascript:historyBack(2);" TargetMode="External"/><Relationship Id="rId29" Type="http://purl.oclc.org/ooxml/officeDocument/relationships/hyperlink" Target="https://launchpad.support.sap.com/" TargetMode="External"/><Relationship Id="rId11" Type="http://purl.oclc.org/ooxml/officeDocument/relationships/image" Target="media/image4.png"/><Relationship Id="rId24" Type="http://purl.oclc.org/ooxml/officeDocument/relationships/hyperlink" Target="http://help.sap.com/" TargetMode="External"/><Relationship Id="rId32" Type="http://purl.oclc.org/ooxml/officeDocument/relationships/oleObject" Target="embeddings/oleObject1.bin"/><Relationship Id="rId37" Type="http://purl.oclc.org/ooxml/officeDocument/relationships/hyperlink" Target="https://support.sap.com/" TargetMode="External"/><Relationship Id="rId40" Type="http://purl.oclc.org/ooxml/officeDocument/relationships/hyperlink" Target="javascript:historyBack(2);" TargetMode="External"/><Relationship Id="rId45" Type="http://purl.oclc.org/ooxml/officeDocument/relationships/hyperlink" Target="javascript:historyBack(3);" TargetMode="External"/><Relationship Id="rId53" Type="http://purl.oclc.org/ooxml/officeDocument/relationships/theme" Target="theme/theme1.xml"/><Relationship Id="rId5" Type="http://purl.oclc.org/ooxml/officeDocument/relationships/webSettings" Target="webSettings.xml"/><Relationship Id="rId10" Type="http://purl.oclc.org/ooxml/officeDocument/relationships/image" Target="media/image7.png"/><Relationship Id="rId19" Type="http://purl.oclc.org/ooxml/officeDocument/relationships/hyperlink" Target="javascript:historyBack(2);" TargetMode="External"/><Relationship Id="rId31" Type="http://purl.oclc.org/ooxml/officeDocument/relationships/image" Target="media/image10.emf"/><Relationship Id="rId44" Type="http://purl.oclc.org/ooxml/officeDocument/relationships/hyperlink" Target="javascript:historyBack(2);" TargetMode="External"/><Relationship Id="rId52" Type="http://purl.oclc.org/ooxml/officeDocument/relationships/fontTable" Target="fontTable.xml"/><Relationship Id="rId4" Type="http://purl.oclc.org/ooxml/officeDocument/relationships/settings" Target="settings.xml"/><Relationship Id="rId9" Type="http://purl.oclc.org/ooxml/officeDocument/relationships/image" Target="media/image6.png"/><Relationship Id="rId14" Type="http://purl.oclc.org/ooxml/officeDocument/relationships/hyperlink" Target="https://support.sap.com/" TargetMode="External"/><Relationship Id="rId22" Type="http://purl.oclc.org/ooxml/officeDocument/relationships/hyperlink" Target="javascript:historyBack(3);" TargetMode="External"/><Relationship Id="rId27" Type="http://purl.oclc.org/ooxml/officeDocument/relationships/hyperlink" Target="https://service.sap.com/sap/support/notes/1891921" TargetMode="External"/><Relationship Id="rId30" Type="http://purl.oclc.org/ooxml/officeDocument/relationships/hyperlink" Target="https://launchpad.support.sap.com/" TargetMode="External"/><Relationship Id="rId35" Type="http://purl.oclc.org/ooxml/officeDocument/relationships/oleObject" Target="embeddings/oleObject2.bin"/><Relationship Id="rId43" Type="http://purl.oclc.org/ooxml/officeDocument/relationships/hyperlink" Target="javascript:historyBack(2);" TargetMode="External"/><Relationship Id="rId48" Type="http://purl.oclc.org/ooxml/officeDocument/relationships/image" Target="media/image14.png"/><Relationship Id="rId56" Type="http://purl.oclc.org/ooxml/officeDocument/relationships/customXml" Target="../customXml/item4.xml"/><Relationship Id="rId8" Type="http://purl.oclc.org/ooxml/officeDocument/relationships/hyperlink" Target="http://global.sap.com/corporate-en/legal/copyright/index.epx" TargetMode="External"/><Relationship Id="rId51" Type="http://purl.oclc.org/ooxml/officeDocument/relationships/footer" Target="footer1.xml"/><Relationship Id="rId3" Type="http://purl.oclc.org/ooxml/officeDocument/relationships/styles" Target="styles.xml"/><Relationship Id="rId12" Type="http://purl.oclc.org/ooxml/officeDocument/relationships/image" Target="media/image8.png"/><Relationship Id="rId17" Type="http://purl.oclc.org/ooxml/officeDocument/relationships/hyperlink" Target="javascript:historyBack(2);" TargetMode="External"/><Relationship Id="rId25" Type="http://purl.oclc.org/ooxml/officeDocument/relationships/hyperlink" Target="https://service.sap.com/sap/support/notes/1845288" TargetMode="External"/><Relationship Id="rId33" Type="http://purl.oclc.org/ooxml/officeDocument/relationships/image" Target="media/image11.emf"/><Relationship Id="rId38" Type="http://purl.oclc.org/ooxml/officeDocument/relationships/hyperlink" Target="javascript:historyBack(2);" TargetMode="External"/><Relationship Id="rId46" Type="http://purl.oclc.org/ooxml/officeDocument/relationships/hyperlink" Target="https://support.sap.com" TargetMode="External"/><Relationship Id="rId20" Type="http://purl.oclc.org/ooxml/officeDocument/relationships/hyperlink" Target="javascript:historyBack(2);" TargetMode="External"/><Relationship Id="rId41" Type="http://purl.oclc.org/ooxml/officeDocument/relationships/hyperlink" Target="https://support.sap.com" TargetMode="External"/><Relationship Id="rId54" Type="http://purl.oclc.org/ooxml/officeDocument/relationships/customXml" Target="../customXml/item2.xml"/><Relationship Id="rId1" Type="http://purl.oclc.org/ooxml/officeDocument/relationships/customXml" Target="../customXml/item1.xml"/><Relationship Id="rId6" Type="http://purl.oclc.org/ooxml/officeDocument/relationships/footnotes" Target="footnotes.xml"/><Relationship Id="rId15" Type="http://purl.oclc.org/ooxml/officeDocument/relationships/hyperlink" Target="javascript:historyBack(2);" TargetMode="External"/><Relationship Id="rId23" Type="http://purl.oclc.org/ooxml/officeDocument/relationships/hyperlink" Target="https://support.sap.com" TargetMode="External"/><Relationship Id="rId28" Type="http://purl.oclc.org/ooxml/officeDocument/relationships/hyperlink" Target="https://service.sap.com/sap/support/notes/2239701" TargetMode="External"/><Relationship Id="rId36" Type="http://purl.oclc.org/ooxml/officeDocument/relationships/image" Target="media/image13.emf"/><Relationship Id="rId49" Type="http://purl.oclc.org/ooxml/officeDocument/relationships/image" Target="media/image15.png"/></Relationships>
</file>

<file path=word/_rels/header1.xml.rels><?xml version="1.0" encoding="UTF-8" standalone="yes"?>
<Relationships xmlns="http://schemas.openxmlformats.org/package/2006/relationships"><Relationship Id="rId1" Type="http://purl.oclc.org/ooxml/officeDocument/relationships/image" Target="media/image16.png"/></Relationships>
</file>

<file path=word/_rels/numbering.xml.rels><?xml version="1.0" encoding="UTF-8" standalone="yes"?>
<Relationships xmlns="http://schemas.openxmlformats.org/package/2006/relationships"><Relationship Id="rId3" Type="http://purl.oclc.org/ooxml/officeDocument/relationships/image" Target="media/image3.png"/><Relationship Id="rId2" Type="http://purl.oclc.org/ooxml/officeDocument/relationships/image" Target="media/image2.png"/><Relationship Id="rId1" Type="http://purl.oclc.org/ooxml/officeDocument/relationships/image" Target="media/image1.png"/><Relationship Id="rId6" Type="http://purl.oclc.org/ooxml/officeDocument/relationships/image" Target="media/image6.png"/><Relationship Id="rId5" Type="http://purl.oclc.org/ooxml/officeDocument/relationships/image" Target="media/image5.png"/><Relationship Id="rId4" Type="http://purl.oclc.org/ooxml/officeDocument/relationships/image" Target="media/image4.png"/></Relationships>
</file>

<file path=word/_rels/settings.xml.rels><?xml version="1.0" encoding="UTF-8" standalone="yes"?>
<Relationships xmlns="http://schemas.openxmlformats.org/package/2006/relationships"><Relationship Id="rId1" Type="http://purl.oclc.org/ooxml/officeDocument/relationships/attachedTemplate" Target="file:///C:\Users\i801608\AppData\Roaming\Microsoft\Templates\023_Bus_Proc_documentation.do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630CBA9E0E2A44E9CD9DA3D8CC28F6B" ma:contentTypeVersion="14" ma:contentTypeDescription="Create a new document." ma:contentTypeScope="" ma:versionID="e2dbd5227510d7369ef3366e44991ac5">
  <xsd:schema xmlns:xsd="http://www.w3.org/2001/XMLSchema" xmlns:xs="http://www.w3.org/2001/XMLSchema" xmlns:p="http://schemas.microsoft.com/office/2006/metadata/properties" xmlns:ns2="23a8fca3-c085-4d30-b558-8819423e23e7" xmlns:ns3="1158cc2b-4204-49f0-b69c-7928601b2cf9" targetNamespace="http://schemas.microsoft.com/office/2006/metadata/properties" ma:root="true" ma:fieldsID="3447a722750726786e4db042f12f3c76" ns2:_="" ns3:_="">
    <xsd:import namespace="23a8fca3-c085-4d30-b558-8819423e23e7"/>
    <xsd:import namespace="1158cc2b-4204-49f0-b69c-7928601b2c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8fca3-c085-4d30-b558-8819423e23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58cc2b-4204-49f0-b69c-7928601b2cf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8EA983D0-AEF7-4081-9EBF-EB7D660FD39E}">
  <ds:schemaRefs>
    <ds:schemaRef ds:uri="http://schemas.openxmlformats.org/officeDocument/2006/bibliography"/>
  </ds:schemaRefs>
</ds:datastoreItem>
</file>

<file path=customXml/itemProps2.xml><?xml version="1.0" encoding="utf-8"?>
<ds:datastoreItem xmlns:ds="http://schemas.openxmlformats.org/officeDocument/2006/customXml" ds:itemID="{04E376C9-C001-489D-97F7-4B2B5E8DA187}"/>
</file>

<file path=customXml/itemProps3.xml><?xml version="1.0" encoding="utf-8"?>
<ds:datastoreItem xmlns:ds="http://schemas.openxmlformats.org/officeDocument/2006/customXml" ds:itemID="{DB21C0DD-4DDC-4D6E-B205-5BE6957947E8}"/>
</file>

<file path=customXml/itemProps4.xml><?xml version="1.0" encoding="utf-8"?>
<ds:datastoreItem xmlns:ds="http://schemas.openxmlformats.org/officeDocument/2006/customXml" ds:itemID="{4B428451-484B-4C3F-B53A-A1E7F9C41FFE}"/>
</file>

<file path=docProps/app.xml><?xml version="1.0" encoding="utf-8"?>
<Properties xmlns="http://purl.oclc.org/ooxml/officeDocument/extendedProperties" xmlns:vt="http://purl.oclc.org/ooxml/officeDocument/docPropsVTypes">
  <Template>023_Bus_Proc_documentation.dot</Template>
  <TotalTime>0</TotalTime>
  <Pages>49</Pages>
  <Words>13979</Words>
  <Characters>79682</Characters>
  <Application>Microsoft Office Word</Application>
  <DocSecurity>0</DocSecurity>
  <Lines>664</Lines>
  <Paragraphs>186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BB Installation Guide</vt:lpstr>
      <vt:lpstr>BB Installation Guide</vt:lpstr>
    </vt:vector>
  </TitlesOfParts>
  <LinksUpToDate>false</LinksUpToDate>
  <CharactersWithSpaces>93475</CharactersWithSpaces>
  <SharedDoc>false</SharedDoc>
  <HLinks>
    <vt:vector size="444" baseType="variant">
      <vt:variant>
        <vt:i4>4259842</vt:i4>
      </vt:variant>
      <vt:variant>
        <vt:i4>375</vt:i4>
      </vt:variant>
      <vt:variant>
        <vt:i4>0</vt:i4>
      </vt:variant>
      <vt:variant>
        <vt:i4>5</vt:i4>
      </vt:variant>
      <vt:variant>
        <vt:lpwstr>http://openui5.org/download.html</vt:lpwstr>
      </vt:variant>
      <vt:variant>
        <vt:lpwstr/>
      </vt:variant>
      <vt:variant>
        <vt:i4>4587598</vt:i4>
      </vt:variant>
      <vt:variant>
        <vt:i4>372</vt:i4>
      </vt:variant>
      <vt:variant>
        <vt:i4>0</vt:i4>
      </vt:variant>
      <vt:variant>
        <vt:i4>5</vt:i4>
      </vt:variant>
      <vt:variant>
        <vt:lpwstr>http://msdn.microsoft.com/en-us/library/ms998320.aspx</vt:lpwstr>
      </vt:variant>
      <vt:variant>
        <vt:lpwstr/>
      </vt:variant>
      <vt:variant>
        <vt:i4>4653141</vt:i4>
      </vt:variant>
      <vt:variant>
        <vt:i4>366</vt:i4>
      </vt:variant>
      <vt:variant>
        <vt:i4>0</vt:i4>
      </vt:variant>
      <vt:variant>
        <vt:i4>5</vt:i4>
      </vt:variant>
      <vt:variant>
        <vt:lpwstr>https://support.sap.com/</vt:lpwstr>
      </vt:variant>
      <vt:variant>
        <vt:lpwstr/>
      </vt:variant>
      <vt:variant>
        <vt:i4>7405624</vt:i4>
      </vt:variant>
      <vt:variant>
        <vt:i4>363</vt:i4>
      </vt:variant>
      <vt:variant>
        <vt:i4>0</vt:i4>
      </vt:variant>
      <vt:variant>
        <vt:i4>5</vt:i4>
      </vt:variant>
      <vt:variant>
        <vt:lpwstr>javascript:historyBack(3);</vt:lpwstr>
      </vt:variant>
      <vt:variant>
        <vt:lpwstr/>
      </vt:variant>
      <vt:variant>
        <vt:i4>7340088</vt:i4>
      </vt:variant>
      <vt:variant>
        <vt:i4>360</vt:i4>
      </vt:variant>
      <vt:variant>
        <vt:i4>0</vt:i4>
      </vt:variant>
      <vt:variant>
        <vt:i4>5</vt:i4>
      </vt:variant>
      <vt:variant>
        <vt:lpwstr>javascript:historyBack(2);</vt:lpwstr>
      </vt:variant>
      <vt:variant>
        <vt:lpwstr/>
      </vt:variant>
      <vt:variant>
        <vt:i4>7340088</vt:i4>
      </vt:variant>
      <vt:variant>
        <vt:i4>357</vt:i4>
      </vt:variant>
      <vt:variant>
        <vt:i4>0</vt:i4>
      </vt:variant>
      <vt:variant>
        <vt:i4>5</vt:i4>
      </vt:variant>
      <vt:variant>
        <vt:lpwstr>javascript:historyBack(2);</vt:lpwstr>
      </vt:variant>
      <vt:variant>
        <vt:lpwstr/>
      </vt:variant>
      <vt:variant>
        <vt:i4>7340088</vt:i4>
      </vt:variant>
      <vt:variant>
        <vt:i4>354</vt:i4>
      </vt:variant>
      <vt:variant>
        <vt:i4>0</vt:i4>
      </vt:variant>
      <vt:variant>
        <vt:i4>5</vt:i4>
      </vt:variant>
      <vt:variant>
        <vt:lpwstr>javascript:historyBack(2);</vt:lpwstr>
      </vt:variant>
      <vt:variant>
        <vt:lpwstr/>
      </vt:variant>
      <vt:variant>
        <vt:i4>4653141</vt:i4>
      </vt:variant>
      <vt:variant>
        <vt:i4>351</vt:i4>
      </vt:variant>
      <vt:variant>
        <vt:i4>0</vt:i4>
      </vt:variant>
      <vt:variant>
        <vt:i4>5</vt:i4>
      </vt:variant>
      <vt:variant>
        <vt:lpwstr>https://support.sap.com/</vt:lpwstr>
      </vt:variant>
      <vt:variant>
        <vt:lpwstr/>
      </vt:variant>
      <vt:variant>
        <vt:i4>7340088</vt:i4>
      </vt:variant>
      <vt:variant>
        <vt:i4>348</vt:i4>
      </vt:variant>
      <vt:variant>
        <vt:i4>0</vt:i4>
      </vt:variant>
      <vt:variant>
        <vt:i4>5</vt:i4>
      </vt:variant>
      <vt:variant>
        <vt:lpwstr>javascript:historyBack(2);</vt:lpwstr>
      </vt:variant>
      <vt:variant>
        <vt:lpwstr/>
      </vt:variant>
      <vt:variant>
        <vt:i4>7340088</vt:i4>
      </vt:variant>
      <vt:variant>
        <vt:i4>345</vt:i4>
      </vt:variant>
      <vt:variant>
        <vt:i4>0</vt:i4>
      </vt:variant>
      <vt:variant>
        <vt:i4>5</vt:i4>
      </vt:variant>
      <vt:variant>
        <vt:lpwstr>javascript:historyBack(2);</vt:lpwstr>
      </vt:variant>
      <vt:variant>
        <vt:lpwstr/>
      </vt:variant>
      <vt:variant>
        <vt:i4>7340088</vt:i4>
      </vt:variant>
      <vt:variant>
        <vt:i4>342</vt:i4>
      </vt:variant>
      <vt:variant>
        <vt:i4>0</vt:i4>
      </vt:variant>
      <vt:variant>
        <vt:i4>5</vt:i4>
      </vt:variant>
      <vt:variant>
        <vt:lpwstr>javascript:historyBack(2);</vt:lpwstr>
      </vt:variant>
      <vt:variant>
        <vt:lpwstr/>
      </vt:variant>
      <vt:variant>
        <vt:i4>4653141</vt:i4>
      </vt:variant>
      <vt:variant>
        <vt:i4>339</vt:i4>
      </vt:variant>
      <vt:variant>
        <vt:i4>0</vt:i4>
      </vt:variant>
      <vt:variant>
        <vt:i4>5</vt:i4>
      </vt:variant>
      <vt:variant>
        <vt:lpwstr>https://support.sap.com/</vt:lpwstr>
      </vt:variant>
      <vt:variant>
        <vt:lpwstr/>
      </vt:variant>
      <vt:variant>
        <vt:i4>5046283</vt:i4>
      </vt:variant>
      <vt:variant>
        <vt:i4>330</vt:i4>
      </vt:variant>
      <vt:variant>
        <vt:i4>0</vt:i4>
      </vt:variant>
      <vt:variant>
        <vt:i4>5</vt:i4>
      </vt:variant>
      <vt:variant>
        <vt:lpwstr>https://service.sap.com/sap/support/notes/1791183</vt:lpwstr>
      </vt:variant>
      <vt:variant>
        <vt:lpwstr/>
      </vt:variant>
      <vt:variant>
        <vt:i4>4718595</vt:i4>
      </vt:variant>
      <vt:variant>
        <vt:i4>327</vt:i4>
      </vt:variant>
      <vt:variant>
        <vt:i4>0</vt:i4>
      </vt:variant>
      <vt:variant>
        <vt:i4>5</vt:i4>
      </vt:variant>
      <vt:variant>
        <vt:lpwstr>https://service.sap.com/sap/support/notes/1891921</vt:lpwstr>
      </vt:variant>
      <vt:variant>
        <vt:lpwstr/>
      </vt:variant>
      <vt:variant>
        <vt:i4>4915204</vt:i4>
      </vt:variant>
      <vt:variant>
        <vt:i4>324</vt:i4>
      </vt:variant>
      <vt:variant>
        <vt:i4>0</vt:i4>
      </vt:variant>
      <vt:variant>
        <vt:i4>5</vt:i4>
      </vt:variant>
      <vt:variant>
        <vt:lpwstr>https://service.sap.com/sap/support/notes/1859295</vt:lpwstr>
      </vt:variant>
      <vt:variant>
        <vt:lpwstr/>
      </vt:variant>
      <vt:variant>
        <vt:i4>4587525</vt:i4>
      </vt:variant>
      <vt:variant>
        <vt:i4>321</vt:i4>
      </vt:variant>
      <vt:variant>
        <vt:i4>0</vt:i4>
      </vt:variant>
      <vt:variant>
        <vt:i4>5</vt:i4>
      </vt:variant>
      <vt:variant>
        <vt:lpwstr>https://service.sap.com/sap/support/notes/1845288</vt:lpwstr>
      </vt:variant>
      <vt:variant>
        <vt:lpwstr/>
      </vt:variant>
      <vt:variant>
        <vt:i4>917521</vt:i4>
      </vt:variant>
      <vt:variant>
        <vt:i4>318</vt:i4>
      </vt:variant>
      <vt:variant>
        <vt:i4>0</vt:i4>
      </vt:variant>
      <vt:variant>
        <vt:i4>5</vt:i4>
      </vt:variant>
      <vt:variant>
        <vt:lpwstr>http://help.sap.com/</vt:lpwstr>
      </vt:variant>
      <vt:variant>
        <vt:lpwstr/>
      </vt:variant>
      <vt:variant>
        <vt:i4>4653141</vt:i4>
      </vt:variant>
      <vt:variant>
        <vt:i4>315</vt:i4>
      </vt:variant>
      <vt:variant>
        <vt:i4>0</vt:i4>
      </vt:variant>
      <vt:variant>
        <vt:i4>5</vt:i4>
      </vt:variant>
      <vt:variant>
        <vt:lpwstr>https://support.sap.com/</vt:lpwstr>
      </vt:variant>
      <vt:variant>
        <vt:lpwstr/>
      </vt:variant>
      <vt:variant>
        <vt:i4>7405624</vt:i4>
      </vt:variant>
      <vt:variant>
        <vt:i4>312</vt:i4>
      </vt:variant>
      <vt:variant>
        <vt:i4>0</vt:i4>
      </vt:variant>
      <vt:variant>
        <vt:i4>5</vt:i4>
      </vt:variant>
      <vt:variant>
        <vt:lpwstr>javascript:historyBack(3);</vt:lpwstr>
      </vt:variant>
      <vt:variant>
        <vt:lpwstr/>
      </vt:variant>
      <vt:variant>
        <vt:i4>7340088</vt:i4>
      </vt:variant>
      <vt:variant>
        <vt:i4>309</vt:i4>
      </vt:variant>
      <vt:variant>
        <vt:i4>0</vt:i4>
      </vt:variant>
      <vt:variant>
        <vt:i4>5</vt:i4>
      </vt:variant>
      <vt:variant>
        <vt:lpwstr>javascript:historyBack(2);</vt:lpwstr>
      </vt:variant>
      <vt:variant>
        <vt:lpwstr/>
      </vt:variant>
      <vt:variant>
        <vt:i4>7340088</vt:i4>
      </vt:variant>
      <vt:variant>
        <vt:i4>306</vt:i4>
      </vt:variant>
      <vt:variant>
        <vt:i4>0</vt:i4>
      </vt:variant>
      <vt:variant>
        <vt:i4>5</vt:i4>
      </vt:variant>
      <vt:variant>
        <vt:lpwstr>javascript:historyBack(2);</vt:lpwstr>
      </vt:variant>
      <vt:variant>
        <vt:lpwstr/>
      </vt:variant>
      <vt:variant>
        <vt:i4>7340088</vt:i4>
      </vt:variant>
      <vt:variant>
        <vt:i4>303</vt:i4>
      </vt:variant>
      <vt:variant>
        <vt:i4>0</vt:i4>
      </vt:variant>
      <vt:variant>
        <vt:i4>5</vt:i4>
      </vt:variant>
      <vt:variant>
        <vt:lpwstr>javascript:historyBack(2);</vt:lpwstr>
      </vt:variant>
      <vt:variant>
        <vt:lpwstr/>
      </vt:variant>
      <vt:variant>
        <vt:i4>4653141</vt:i4>
      </vt:variant>
      <vt:variant>
        <vt:i4>300</vt:i4>
      </vt:variant>
      <vt:variant>
        <vt:i4>0</vt:i4>
      </vt:variant>
      <vt:variant>
        <vt:i4>5</vt:i4>
      </vt:variant>
      <vt:variant>
        <vt:lpwstr>https://support.sap.com/</vt:lpwstr>
      </vt:variant>
      <vt:variant>
        <vt:lpwstr/>
      </vt:variant>
      <vt:variant>
        <vt:i4>7340088</vt:i4>
      </vt:variant>
      <vt:variant>
        <vt:i4>297</vt:i4>
      </vt:variant>
      <vt:variant>
        <vt:i4>0</vt:i4>
      </vt:variant>
      <vt:variant>
        <vt:i4>5</vt:i4>
      </vt:variant>
      <vt:variant>
        <vt:lpwstr>javascript:historyBack(2);</vt:lpwstr>
      </vt:variant>
      <vt:variant>
        <vt:lpwstr/>
      </vt:variant>
      <vt:variant>
        <vt:i4>7340088</vt:i4>
      </vt:variant>
      <vt:variant>
        <vt:i4>294</vt:i4>
      </vt:variant>
      <vt:variant>
        <vt:i4>0</vt:i4>
      </vt:variant>
      <vt:variant>
        <vt:i4>5</vt:i4>
      </vt:variant>
      <vt:variant>
        <vt:lpwstr>javascript:historyBack(2);</vt:lpwstr>
      </vt:variant>
      <vt:variant>
        <vt:lpwstr/>
      </vt:variant>
      <vt:variant>
        <vt:i4>7340088</vt:i4>
      </vt:variant>
      <vt:variant>
        <vt:i4>291</vt:i4>
      </vt:variant>
      <vt:variant>
        <vt:i4>0</vt:i4>
      </vt:variant>
      <vt:variant>
        <vt:i4>5</vt:i4>
      </vt:variant>
      <vt:variant>
        <vt:lpwstr>javascript:historyBack(2);</vt:lpwstr>
      </vt:variant>
      <vt:variant>
        <vt:lpwstr/>
      </vt:variant>
      <vt:variant>
        <vt:i4>4653141</vt:i4>
      </vt:variant>
      <vt:variant>
        <vt:i4>288</vt:i4>
      </vt:variant>
      <vt:variant>
        <vt:i4>0</vt:i4>
      </vt:variant>
      <vt:variant>
        <vt:i4>5</vt:i4>
      </vt:variant>
      <vt:variant>
        <vt:lpwstr>https://support.sap.com/</vt:lpwstr>
      </vt:variant>
      <vt:variant>
        <vt:lpwstr/>
      </vt:variant>
      <vt:variant>
        <vt:i4>1441840</vt:i4>
      </vt:variant>
      <vt:variant>
        <vt:i4>281</vt:i4>
      </vt:variant>
      <vt:variant>
        <vt:i4>0</vt:i4>
      </vt:variant>
      <vt:variant>
        <vt:i4>5</vt:i4>
      </vt:variant>
      <vt:variant>
        <vt:lpwstr/>
      </vt:variant>
      <vt:variant>
        <vt:lpwstr>_Toc434848420</vt:lpwstr>
      </vt:variant>
      <vt:variant>
        <vt:i4>1376304</vt:i4>
      </vt:variant>
      <vt:variant>
        <vt:i4>275</vt:i4>
      </vt:variant>
      <vt:variant>
        <vt:i4>0</vt:i4>
      </vt:variant>
      <vt:variant>
        <vt:i4>5</vt:i4>
      </vt:variant>
      <vt:variant>
        <vt:lpwstr/>
      </vt:variant>
      <vt:variant>
        <vt:lpwstr>_Toc434848419</vt:lpwstr>
      </vt:variant>
      <vt:variant>
        <vt:i4>1376304</vt:i4>
      </vt:variant>
      <vt:variant>
        <vt:i4>269</vt:i4>
      </vt:variant>
      <vt:variant>
        <vt:i4>0</vt:i4>
      </vt:variant>
      <vt:variant>
        <vt:i4>5</vt:i4>
      </vt:variant>
      <vt:variant>
        <vt:lpwstr/>
      </vt:variant>
      <vt:variant>
        <vt:lpwstr>_Toc434848418</vt:lpwstr>
      </vt:variant>
      <vt:variant>
        <vt:i4>1376304</vt:i4>
      </vt:variant>
      <vt:variant>
        <vt:i4>263</vt:i4>
      </vt:variant>
      <vt:variant>
        <vt:i4>0</vt:i4>
      </vt:variant>
      <vt:variant>
        <vt:i4>5</vt:i4>
      </vt:variant>
      <vt:variant>
        <vt:lpwstr/>
      </vt:variant>
      <vt:variant>
        <vt:lpwstr>_Toc434848417</vt:lpwstr>
      </vt:variant>
      <vt:variant>
        <vt:i4>1376304</vt:i4>
      </vt:variant>
      <vt:variant>
        <vt:i4>257</vt:i4>
      </vt:variant>
      <vt:variant>
        <vt:i4>0</vt:i4>
      </vt:variant>
      <vt:variant>
        <vt:i4>5</vt:i4>
      </vt:variant>
      <vt:variant>
        <vt:lpwstr/>
      </vt:variant>
      <vt:variant>
        <vt:lpwstr>_Toc434848416</vt:lpwstr>
      </vt:variant>
      <vt:variant>
        <vt:i4>1376304</vt:i4>
      </vt:variant>
      <vt:variant>
        <vt:i4>251</vt:i4>
      </vt:variant>
      <vt:variant>
        <vt:i4>0</vt:i4>
      </vt:variant>
      <vt:variant>
        <vt:i4>5</vt:i4>
      </vt:variant>
      <vt:variant>
        <vt:lpwstr/>
      </vt:variant>
      <vt:variant>
        <vt:lpwstr>_Toc434848415</vt:lpwstr>
      </vt:variant>
      <vt:variant>
        <vt:i4>1376304</vt:i4>
      </vt:variant>
      <vt:variant>
        <vt:i4>245</vt:i4>
      </vt:variant>
      <vt:variant>
        <vt:i4>0</vt:i4>
      </vt:variant>
      <vt:variant>
        <vt:i4>5</vt:i4>
      </vt:variant>
      <vt:variant>
        <vt:lpwstr/>
      </vt:variant>
      <vt:variant>
        <vt:lpwstr>_Toc434848414</vt:lpwstr>
      </vt:variant>
      <vt:variant>
        <vt:i4>1376304</vt:i4>
      </vt:variant>
      <vt:variant>
        <vt:i4>239</vt:i4>
      </vt:variant>
      <vt:variant>
        <vt:i4>0</vt:i4>
      </vt:variant>
      <vt:variant>
        <vt:i4>5</vt:i4>
      </vt:variant>
      <vt:variant>
        <vt:lpwstr/>
      </vt:variant>
      <vt:variant>
        <vt:lpwstr>_Toc434848413</vt:lpwstr>
      </vt:variant>
      <vt:variant>
        <vt:i4>1376304</vt:i4>
      </vt:variant>
      <vt:variant>
        <vt:i4>233</vt:i4>
      </vt:variant>
      <vt:variant>
        <vt:i4>0</vt:i4>
      </vt:variant>
      <vt:variant>
        <vt:i4>5</vt:i4>
      </vt:variant>
      <vt:variant>
        <vt:lpwstr/>
      </vt:variant>
      <vt:variant>
        <vt:lpwstr>_Toc434848412</vt:lpwstr>
      </vt:variant>
      <vt:variant>
        <vt:i4>1376304</vt:i4>
      </vt:variant>
      <vt:variant>
        <vt:i4>227</vt:i4>
      </vt:variant>
      <vt:variant>
        <vt:i4>0</vt:i4>
      </vt:variant>
      <vt:variant>
        <vt:i4>5</vt:i4>
      </vt:variant>
      <vt:variant>
        <vt:lpwstr/>
      </vt:variant>
      <vt:variant>
        <vt:lpwstr>_Toc434848411</vt:lpwstr>
      </vt:variant>
      <vt:variant>
        <vt:i4>1376304</vt:i4>
      </vt:variant>
      <vt:variant>
        <vt:i4>221</vt:i4>
      </vt:variant>
      <vt:variant>
        <vt:i4>0</vt:i4>
      </vt:variant>
      <vt:variant>
        <vt:i4>5</vt:i4>
      </vt:variant>
      <vt:variant>
        <vt:lpwstr/>
      </vt:variant>
      <vt:variant>
        <vt:lpwstr>_Toc434848410</vt:lpwstr>
      </vt:variant>
      <vt:variant>
        <vt:i4>1310768</vt:i4>
      </vt:variant>
      <vt:variant>
        <vt:i4>215</vt:i4>
      </vt:variant>
      <vt:variant>
        <vt:i4>0</vt:i4>
      </vt:variant>
      <vt:variant>
        <vt:i4>5</vt:i4>
      </vt:variant>
      <vt:variant>
        <vt:lpwstr/>
      </vt:variant>
      <vt:variant>
        <vt:lpwstr>_Toc434848409</vt:lpwstr>
      </vt:variant>
      <vt:variant>
        <vt:i4>1310768</vt:i4>
      </vt:variant>
      <vt:variant>
        <vt:i4>209</vt:i4>
      </vt:variant>
      <vt:variant>
        <vt:i4>0</vt:i4>
      </vt:variant>
      <vt:variant>
        <vt:i4>5</vt:i4>
      </vt:variant>
      <vt:variant>
        <vt:lpwstr/>
      </vt:variant>
      <vt:variant>
        <vt:lpwstr>_Toc434848408</vt:lpwstr>
      </vt:variant>
      <vt:variant>
        <vt:i4>1310768</vt:i4>
      </vt:variant>
      <vt:variant>
        <vt:i4>203</vt:i4>
      </vt:variant>
      <vt:variant>
        <vt:i4>0</vt:i4>
      </vt:variant>
      <vt:variant>
        <vt:i4>5</vt:i4>
      </vt:variant>
      <vt:variant>
        <vt:lpwstr/>
      </vt:variant>
      <vt:variant>
        <vt:lpwstr>_Toc434848407</vt:lpwstr>
      </vt:variant>
      <vt:variant>
        <vt:i4>1310768</vt:i4>
      </vt:variant>
      <vt:variant>
        <vt:i4>197</vt:i4>
      </vt:variant>
      <vt:variant>
        <vt:i4>0</vt:i4>
      </vt:variant>
      <vt:variant>
        <vt:i4>5</vt:i4>
      </vt:variant>
      <vt:variant>
        <vt:lpwstr/>
      </vt:variant>
      <vt:variant>
        <vt:lpwstr>_Toc434848406</vt:lpwstr>
      </vt:variant>
      <vt:variant>
        <vt:i4>1310768</vt:i4>
      </vt:variant>
      <vt:variant>
        <vt:i4>191</vt:i4>
      </vt:variant>
      <vt:variant>
        <vt:i4>0</vt:i4>
      </vt:variant>
      <vt:variant>
        <vt:i4>5</vt:i4>
      </vt:variant>
      <vt:variant>
        <vt:lpwstr/>
      </vt:variant>
      <vt:variant>
        <vt:lpwstr>_Toc434848405</vt:lpwstr>
      </vt:variant>
      <vt:variant>
        <vt:i4>1310768</vt:i4>
      </vt:variant>
      <vt:variant>
        <vt:i4>185</vt:i4>
      </vt:variant>
      <vt:variant>
        <vt:i4>0</vt:i4>
      </vt:variant>
      <vt:variant>
        <vt:i4>5</vt:i4>
      </vt:variant>
      <vt:variant>
        <vt:lpwstr/>
      </vt:variant>
      <vt:variant>
        <vt:lpwstr>_Toc434848404</vt:lpwstr>
      </vt:variant>
      <vt:variant>
        <vt:i4>1310768</vt:i4>
      </vt:variant>
      <vt:variant>
        <vt:i4>179</vt:i4>
      </vt:variant>
      <vt:variant>
        <vt:i4>0</vt:i4>
      </vt:variant>
      <vt:variant>
        <vt:i4>5</vt:i4>
      </vt:variant>
      <vt:variant>
        <vt:lpwstr/>
      </vt:variant>
      <vt:variant>
        <vt:lpwstr>_Toc434848403</vt:lpwstr>
      </vt:variant>
      <vt:variant>
        <vt:i4>1310768</vt:i4>
      </vt:variant>
      <vt:variant>
        <vt:i4>173</vt:i4>
      </vt:variant>
      <vt:variant>
        <vt:i4>0</vt:i4>
      </vt:variant>
      <vt:variant>
        <vt:i4>5</vt:i4>
      </vt:variant>
      <vt:variant>
        <vt:lpwstr/>
      </vt:variant>
      <vt:variant>
        <vt:lpwstr>_Toc434848402</vt:lpwstr>
      </vt:variant>
      <vt:variant>
        <vt:i4>1310768</vt:i4>
      </vt:variant>
      <vt:variant>
        <vt:i4>167</vt:i4>
      </vt:variant>
      <vt:variant>
        <vt:i4>0</vt:i4>
      </vt:variant>
      <vt:variant>
        <vt:i4>5</vt:i4>
      </vt:variant>
      <vt:variant>
        <vt:lpwstr/>
      </vt:variant>
      <vt:variant>
        <vt:lpwstr>_Toc434848401</vt:lpwstr>
      </vt:variant>
      <vt:variant>
        <vt:i4>1310768</vt:i4>
      </vt:variant>
      <vt:variant>
        <vt:i4>161</vt:i4>
      </vt:variant>
      <vt:variant>
        <vt:i4>0</vt:i4>
      </vt:variant>
      <vt:variant>
        <vt:i4>5</vt:i4>
      </vt:variant>
      <vt:variant>
        <vt:lpwstr/>
      </vt:variant>
      <vt:variant>
        <vt:lpwstr>_Toc434848400</vt:lpwstr>
      </vt:variant>
      <vt:variant>
        <vt:i4>1900599</vt:i4>
      </vt:variant>
      <vt:variant>
        <vt:i4>155</vt:i4>
      </vt:variant>
      <vt:variant>
        <vt:i4>0</vt:i4>
      </vt:variant>
      <vt:variant>
        <vt:i4>5</vt:i4>
      </vt:variant>
      <vt:variant>
        <vt:lpwstr/>
      </vt:variant>
      <vt:variant>
        <vt:lpwstr>_Toc434848399</vt:lpwstr>
      </vt:variant>
      <vt:variant>
        <vt:i4>1900599</vt:i4>
      </vt:variant>
      <vt:variant>
        <vt:i4>149</vt:i4>
      </vt:variant>
      <vt:variant>
        <vt:i4>0</vt:i4>
      </vt:variant>
      <vt:variant>
        <vt:i4>5</vt:i4>
      </vt:variant>
      <vt:variant>
        <vt:lpwstr/>
      </vt:variant>
      <vt:variant>
        <vt:lpwstr>_Toc434848398</vt:lpwstr>
      </vt:variant>
      <vt:variant>
        <vt:i4>1900599</vt:i4>
      </vt:variant>
      <vt:variant>
        <vt:i4>143</vt:i4>
      </vt:variant>
      <vt:variant>
        <vt:i4>0</vt:i4>
      </vt:variant>
      <vt:variant>
        <vt:i4>5</vt:i4>
      </vt:variant>
      <vt:variant>
        <vt:lpwstr/>
      </vt:variant>
      <vt:variant>
        <vt:lpwstr>_Toc434848397</vt:lpwstr>
      </vt:variant>
      <vt:variant>
        <vt:i4>1900599</vt:i4>
      </vt:variant>
      <vt:variant>
        <vt:i4>137</vt:i4>
      </vt:variant>
      <vt:variant>
        <vt:i4>0</vt:i4>
      </vt:variant>
      <vt:variant>
        <vt:i4>5</vt:i4>
      </vt:variant>
      <vt:variant>
        <vt:lpwstr/>
      </vt:variant>
      <vt:variant>
        <vt:lpwstr>_Toc434848396</vt:lpwstr>
      </vt:variant>
      <vt:variant>
        <vt:i4>1900599</vt:i4>
      </vt:variant>
      <vt:variant>
        <vt:i4>131</vt:i4>
      </vt:variant>
      <vt:variant>
        <vt:i4>0</vt:i4>
      </vt:variant>
      <vt:variant>
        <vt:i4>5</vt:i4>
      </vt:variant>
      <vt:variant>
        <vt:lpwstr/>
      </vt:variant>
      <vt:variant>
        <vt:lpwstr>_Toc434848395</vt:lpwstr>
      </vt:variant>
      <vt:variant>
        <vt:i4>1900599</vt:i4>
      </vt:variant>
      <vt:variant>
        <vt:i4>125</vt:i4>
      </vt:variant>
      <vt:variant>
        <vt:i4>0</vt:i4>
      </vt:variant>
      <vt:variant>
        <vt:i4>5</vt:i4>
      </vt:variant>
      <vt:variant>
        <vt:lpwstr/>
      </vt:variant>
      <vt:variant>
        <vt:lpwstr>_Toc434848394</vt:lpwstr>
      </vt:variant>
      <vt:variant>
        <vt:i4>1900599</vt:i4>
      </vt:variant>
      <vt:variant>
        <vt:i4>119</vt:i4>
      </vt:variant>
      <vt:variant>
        <vt:i4>0</vt:i4>
      </vt:variant>
      <vt:variant>
        <vt:i4>5</vt:i4>
      </vt:variant>
      <vt:variant>
        <vt:lpwstr/>
      </vt:variant>
      <vt:variant>
        <vt:lpwstr>_Toc434848393</vt:lpwstr>
      </vt:variant>
      <vt:variant>
        <vt:i4>1900599</vt:i4>
      </vt:variant>
      <vt:variant>
        <vt:i4>113</vt:i4>
      </vt:variant>
      <vt:variant>
        <vt:i4>0</vt:i4>
      </vt:variant>
      <vt:variant>
        <vt:i4>5</vt:i4>
      </vt:variant>
      <vt:variant>
        <vt:lpwstr/>
      </vt:variant>
      <vt:variant>
        <vt:lpwstr>_Toc434848392</vt:lpwstr>
      </vt:variant>
      <vt:variant>
        <vt:i4>1900599</vt:i4>
      </vt:variant>
      <vt:variant>
        <vt:i4>107</vt:i4>
      </vt:variant>
      <vt:variant>
        <vt:i4>0</vt:i4>
      </vt:variant>
      <vt:variant>
        <vt:i4>5</vt:i4>
      </vt:variant>
      <vt:variant>
        <vt:lpwstr/>
      </vt:variant>
      <vt:variant>
        <vt:lpwstr>_Toc434848391</vt:lpwstr>
      </vt:variant>
      <vt:variant>
        <vt:i4>1900599</vt:i4>
      </vt:variant>
      <vt:variant>
        <vt:i4>101</vt:i4>
      </vt:variant>
      <vt:variant>
        <vt:i4>0</vt:i4>
      </vt:variant>
      <vt:variant>
        <vt:i4>5</vt:i4>
      </vt:variant>
      <vt:variant>
        <vt:lpwstr/>
      </vt:variant>
      <vt:variant>
        <vt:lpwstr>_Toc434848390</vt:lpwstr>
      </vt:variant>
      <vt:variant>
        <vt:i4>1835063</vt:i4>
      </vt:variant>
      <vt:variant>
        <vt:i4>95</vt:i4>
      </vt:variant>
      <vt:variant>
        <vt:i4>0</vt:i4>
      </vt:variant>
      <vt:variant>
        <vt:i4>5</vt:i4>
      </vt:variant>
      <vt:variant>
        <vt:lpwstr/>
      </vt:variant>
      <vt:variant>
        <vt:lpwstr>_Toc434848389</vt:lpwstr>
      </vt:variant>
      <vt:variant>
        <vt:i4>1835063</vt:i4>
      </vt:variant>
      <vt:variant>
        <vt:i4>89</vt:i4>
      </vt:variant>
      <vt:variant>
        <vt:i4>0</vt:i4>
      </vt:variant>
      <vt:variant>
        <vt:i4>5</vt:i4>
      </vt:variant>
      <vt:variant>
        <vt:lpwstr/>
      </vt:variant>
      <vt:variant>
        <vt:lpwstr>_Toc434848388</vt:lpwstr>
      </vt:variant>
      <vt:variant>
        <vt:i4>1835063</vt:i4>
      </vt:variant>
      <vt:variant>
        <vt:i4>83</vt:i4>
      </vt:variant>
      <vt:variant>
        <vt:i4>0</vt:i4>
      </vt:variant>
      <vt:variant>
        <vt:i4>5</vt:i4>
      </vt:variant>
      <vt:variant>
        <vt:lpwstr/>
      </vt:variant>
      <vt:variant>
        <vt:lpwstr>_Toc434848387</vt:lpwstr>
      </vt:variant>
      <vt:variant>
        <vt:i4>1835063</vt:i4>
      </vt:variant>
      <vt:variant>
        <vt:i4>77</vt:i4>
      </vt:variant>
      <vt:variant>
        <vt:i4>0</vt:i4>
      </vt:variant>
      <vt:variant>
        <vt:i4>5</vt:i4>
      </vt:variant>
      <vt:variant>
        <vt:lpwstr/>
      </vt:variant>
      <vt:variant>
        <vt:lpwstr>_Toc434848386</vt:lpwstr>
      </vt:variant>
      <vt:variant>
        <vt:i4>1835063</vt:i4>
      </vt:variant>
      <vt:variant>
        <vt:i4>71</vt:i4>
      </vt:variant>
      <vt:variant>
        <vt:i4>0</vt:i4>
      </vt:variant>
      <vt:variant>
        <vt:i4>5</vt:i4>
      </vt:variant>
      <vt:variant>
        <vt:lpwstr/>
      </vt:variant>
      <vt:variant>
        <vt:lpwstr>_Toc434848385</vt:lpwstr>
      </vt:variant>
      <vt:variant>
        <vt:i4>1835063</vt:i4>
      </vt:variant>
      <vt:variant>
        <vt:i4>65</vt:i4>
      </vt:variant>
      <vt:variant>
        <vt:i4>0</vt:i4>
      </vt:variant>
      <vt:variant>
        <vt:i4>5</vt:i4>
      </vt:variant>
      <vt:variant>
        <vt:lpwstr/>
      </vt:variant>
      <vt:variant>
        <vt:lpwstr>_Toc434848384</vt:lpwstr>
      </vt:variant>
      <vt:variant>
        <vt:i4>1835063</vt:i4>
      </vt:variant>
      <vt:variant>
        <vt:i4>59</vt:i4>
      </vt:variant>
      <vt:variant>
        <vt:i4>0</vt:i4>
      </vt:variant>
      <vt:variant>
        <vt:i4>5</vt:i4>
      </vt:variant>
      <vt:variant>
        <vt:lpwstr/>
      </vt:variant>
      <vt:variant>
        <vt:lpwstr>_Toc434848383</vt:lpwstr>
      </vt:variant>
      <vt:variant>
        <vt:i4>1835063</vt:i4>
      </vt:variant>
      <vt:variant>
        <vt:i4>53</vt:i4>
      </vt:variant>
      <vt:variant>
        <vt:i4>0</vt:i4>
      </vt:variant>
      <vt:variant>
        <vt:i4>5</vt:i4>
      </vt:variant>
      <vt:variant>
        <vt:lpwstr/>
      </vt:variant>
      <vt:variant>
        <vt:lpwstr>_Toc434848382</vt:lpwstr>
      </vt:variant>
      <vt:variant>
        <vt:i4>1835063</vt:i4>
      </vt:variant>
      <vt:variant>
        <vt:i4>47</vt:i4>
      </vt:variant>
      <vt:variant>
        <vt:i4>0</vt:i4>
      </vt:variant>
      <vt:variant>
        <vt:i4>5</vt:i4>
      </vt:variant>
      <vt:variant>
        <vt:lpwstr/>
      </vt:variant>
      <vt:variant>
        <vt:lpwstr>_Toc434848381</vt:lpwstr>
      </vt:variant>
      <vt:variant>
        <vt:i4>1835063</vt:i4>
      </vt:variant>
      <vt:variant>
        <vt:i4>41</vt:i4>
      </vt:variant>
      <vt:variant>
        <vt:i4>0</vt:i4>
      </vt:variant>
      <vt:variant>
        <vt:i4>5</vt:i4>
      </vt:variant>
      <vt:variant>
        <vt:lpwstr/>
      </vt:variant>
      <vt:variant>
        <vt:lpwstr>_Toc434848380</vt:lpwstr>
      </vt:variant>
      <vt:variant>
        <vt:i4>1245239</vt:i4>
      </vt:variant>
      <vt:variant>
        <vt:i4>35</vt:i4>
      </vt:variant>
      <vt:variant>
        <vt:i4>0</vt:i4>
      </vt:variant>
      <vt:variant>
        <vt:i4>5</vt:i4>
      </vt:variant>
      <vt:variant>
        <vt:lpwstr/>
      </vt:variant>
      <vt:variant>
        <vt:lpwstr>_Toc434848379</vt:lpwstr>
      </vt:variant>
      <vt:variant>
        <vt:i4>1245239</vt:i4>
      </vt:variant>
      <vt:variant>
        <vt:i4>29</vt:i4>
      </vt:variant>
      <vt:variant>
        <vt:i4>0</vt:i4>
      </vt:variant>
      <vt:variant>
        <vt:i4>5</vt:i4>
      </vt:variant>
      <vt:variant>
        <vt:lpwstr/>
      </vt:variant>
      <vt:variant>
        <vt:lpwstr>_Toc434848378</vt:lpwstr>
      </vt:variant>
      <vt:variant>
        <vt:i4>1245239</vt:i4>
      </vt:variant>
      <vt:variant>
        <vt:i4>23</vt:i4>
      </vt:variant>
      <vt:variant>
        <vt:i4>0</vt:i4>
      </vt:variant>
      <vt:variant>
        <vt:i4>5</vt:i4>
      </vt:variant>
      <vt:variant>
        <vt:lpwstr/>
      </vt:variant>
      <vt:variant>
        <vt:lpwstr>_Toc434848377</vt:lpwstr>
      </vt:variant>
      <vt:variant>
        <vt:i4>1245239</vt:i4>
      </vt:variant>
      <vt:variant>
        <vt:i4>17</vt:i4>
      </vt:variant>
      <vt:variant>
        <vt:i4>0</vt:i4>
      </vt:variant>
      <vt:variant>
        <vt:i4>5</vt:i4>
      </vt:variant>
      <vt:variant>
        <vt:lpwstr/>
      </vt:variant>
      <vt:variant>
        <vt:lpwstr>_Toc434848376</vt:lpwstr>
      </vt:variant>
      <vt:variant>
        <vt:i4>1245239</vt:i4>
      </vt:variant>
      <vt:variant>
        <vt:i4>11</vt:i4>
      </vt:variant>
      <vt:variant>
        <vt:i4>0</vt:i4>
      </vt:variant>
      <vt:variant>
        <vt:i4>5</vt:i4>
      </vt:variant>
      <vt:variant>
        <vt:lpwstr/>
      </vt:variant>
      <vt:variant>
        <vt:lpwstr>_Toc434848375</vt:lpwstr>
      </vt:variant>
      <vt:variant>
        <vt:i4>1245239</vt:i4>
      </vt:variant>
      <vt:variant>
        <vt:i4>5</vt:i4>
      </vt:variant>
      <vt:variant>
        <vt:i4>0</vt:i4>
      </vt:variant>
      <vt:variant>
        <vt:i4>5</vt:i4>
      </vt:variant>
      <vt:variant>
        <vt:lpwstr/>
      </vt:variant>
      <vt:variant>
        <vt:lpwstr>_Toc434848374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 Installation Guide</dc:title>
  <dc:subject/>
  <dc:creator/>
  <cp:keywords/>
  <cp:lastModifiedBy/>
  <cp:revision>1</cp:revision>
  <cp:lastPrinted>2009-03-31T05:33:00Z</cp:lastPrinted>
  <dcterms:created xsi:type="dcterms:W3CDTF">2015-11-11T02:34:00Z</dcterms:created>
  <dcterms:modified xsi:type="dcterms:W3CDTF">2017-10-20T06:36:00Z</dcterms:modified>
</cp:coreProperties>
</file>

<file path=docProps/custom.xml><?xml version="1.0" encoding="utf-8"?>
<Properties xmlns="http://purl.oclc.org/ooxml/officeDocument/customProperties" xmlns:vt="http://purl.oclc.org/ooxml/officeDocument/docPropsVTypes">
  <property fmtid="{D5CDD505-2E9C-101B-9397-08002B2CF9AE}" pid="3" name="_NewReviewCycle">
    <vt:lpwstr/>
  </property>
  <property fmtid="{D5CDD505-2E9C-101B-9397-08002B2CF9AE}" pid="4" name="ContentTypeId">
    <vt:lpwstr>0x010100D630CBA9E0E2A44E9CD9DA3D8CC28F6B</vt:lpwstr>
  </property>
</Properties>
</file>